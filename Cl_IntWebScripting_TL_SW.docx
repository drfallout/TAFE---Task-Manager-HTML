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859E" w14:textId="77777777" w:rsidR="001D1624" w:rsidRPr="0056068F" w:rsidRDefault="005403E4" w:rsidP="009756EF">
      <w:pPr>
        <w:pStyle w:val="Covertitle"/>
      </w:pPr>
      <w:bookmarkStart w:id="0" w:name="_Hlk792491"/>
      <w:r w:rsidRPr="0056068F">
        <w:drawing>
          <wp:anchor distT="0" distB="0" distL="114300" distR="114300" simplePos="0" relativeHeight="251658241" behindDoc="1" locked="0" layoutInCell="1" allowOverlap="1" wp14:anchorId="00CE7CF0" wp14:editId="0C9BB53E">
            <wp:simplePos x="0" y="0"/>
            <wp:positionH relativeFrom="page">
              <wp:align>left</wp:align>
            </wp:positionH>
            <wp:positionV relativeFrom="page">
              <wp:align>top</wp:align>
            </wp:positionV>
            <wp:extent cx="7559999" cy="10698351"/>
            <wp:effectExtent l="0" t="0" r="3175" b="8255"/>
            <wp:wrapNone/>
            <wp:docPr id="35" name="Pictur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1">
                      <a:extLst>
                        <a:ext uri="{C183D7F6-B498-43B3-948B-1728B52AA6E4}">
                          <adec:decorative xmlns:adec="http://schemas.microsoft.com/office/drawing/2017/decorative" val="1"/>
                        </a:ext>
                      </a:extLst>
                    </pic:cNvPr>
                    <pic:cNvPicPr/>
                  </pic:nvPicPr>
                  <pic:blipFill>
                    <a:blip r:embed="rId12">
                      <a:extLst>
                        <a:ext uri="{96DAC541-7B7A-43D3-8B79-37D633B846F1}">
                          <asvg:svgBlip xmlns:asvg="http://schemas.microsoft.com/office/drawing/2016/SVG/main" r:embed="rId13"/>
                        </a:ext>
                      </a:extLst>
                    </a:blip>
                    <a:stretch>
                      <a:fillRect/>
                    </a:stretch>
                  </pic:blipFill>
                  <pic:spPr>
                    <a:xfrm>
                      <a:off x="0" y="0"/>
                      <a:ext cx="7559999" cy="10698351"/>
                    </a:xfrm>
                    <a:prstGeom prst="rect">
                      <a:avLst/>
                    </a:prstGeom>
                  </pic:spPr>
                </pic:pic>
              </a:graphicData>
            </a:graphic>
            <wp14:sizeRelH relativeFrom="margin">
              <wp14:pctWidth>0</wp14:pctWidth>
            </wp14:sizeRelH>
            <wp14:sizeRelV relativeFrom="margin">
              <wp14:pctHeight>0</wp14:pctHeight>
            </wp14:sizeRelV>
          </wp:anchor>
        </w:drawing>
      </w:r>
      <w:r w:rsidR="005C76FC" w:rsidRPr="0056068F">
        <mc:AlternateContent>
          <mc:Choice Requires="wps">
            <w:drawing>
              <wp:anchor distT="0" distB="0" distL="114300" distR="114300" simplePos="0" relativeHeight="251658240" behindDoc="0" locked="0" layoutInCell="1" allowOverlap="1" wp14:anchorId="4C84CBE3" wp14:editId="0C143334">
                <wp:simplePos x="0" y="0"/>
                <wp:positionH relativeFrom="page">
                  <wp:align>left</wp:align>
                </wp:positionH>
                <wp:positionV relativeFrom="page">
                  <wp:align>bottom</wp:align>
                </wp:positionV>
                <wp:extent cx="7560000" cy="6228000"/>
                <wp:effectExtent l="0" t="0" r="3175" b="1905"/>
                <wp:wrapSquare wrapText="bothSides"/>
                <wp:docPr id="8"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000" cy="6228000"/>
                        </a:xfrm>
                        <a:prstGeom prst="rect">
                          <a:avLst/>
                        </a:prstGeom>
                        <a:blipFill dpi="0" rotWithShape="1">
                          <a:blip r:embed="rId14">
                            <a:extLst>
                              <a:ext uri="{28A0092B-C50C-407E-A947-70E740481C1C}">
                                <a14:useLocalDpi xmlns:a14="http://schemas.microsoft.com/office/drawing/2010/main" val="0"/>
                              </a:ext>
                            </a:extLst>
                          </a:blip>
                          <a:srcRect/>
                          <a:stretch>
                            <a:fillRect l="-11801" r="-1180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62F7B" id="Rectangle 8" o:spid="_x0000_s1026" alt="&quot;&quot;" style="position:absolute;margin-left:0;margin-top:0;width:595.3pt;height:490.4pt;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" stroked="f" strokeweight="2pt">
                <v:fill r:id="rId15" o:title="" recolor="t" rotate="t" type="frame"/>
                <w10:wrap type="square" anchorx="page" anchory="page"/>
              </v:rect>
            </w:pict>
          </mc:Fallback>
        </mc:AlternateContent>
      </w:r>
      <w:r w:rsidR="00B440A4" w:rsidRPr="0056068F">
        <w:t>Student workbook</w:t>
      </w:r>
    </w:p>
    <w:p w14:paraId="1974F3F7" w14:textId="79C58915" w:rsidR="00495134" w:rsidRPr="0056068F" w:rsidRDefault="00111A61" w:rsidP="00495134">
      <w:pPr>
        <w:pStyle w:val="Coverunitinfo"/>
        <w:rPr>
          <w:noProof/>
        </w:rPr>
        <w:sectPr w:rsidR="00495134" w:rsidRPr="0056068F" w:rsidSect="00762193">
          <w:headerReference w:type="even" r:id="rId16"/>
          <w:footerReference w:type="even" r:id="rId17"/>
          <w:headerReference w:type="first" r:id="rId18"/>
          <w:footerReference w:type="first" r:id="rId19"/>
          <w:type w:val="continuous"/>
          <w:pgSz w:w="11906" w:h="16838" w:code="9"/>
          <w:pgMar w:top="1134" w:right="1134" w:bottom="1134" w:left="1134" w:header="567" w:footer="397" w:gutter="0"/>
          <w:cols w:space="4253"/>
          <w:docGrid w:linePitch="360"/>
        </w:sectPr>
      </w:pPr>
      <w:r w:rsidRPr="0056068F">
        <w:rPr>
          <w:noProof/>
        </w:rPr>
        <w:t>Cluster Intermediate Web Scripting</w:t>
      </w:r>
      <w:r w:rsidR="009F1A05" w:rsidRPr="0056068F">
        <w:rPr>
          <w:noProof/>
        </w:rPr>
        <w:t xml:space="preserve"> </w:t>
      </w:r>
      <w:bookmarkEnd w:id="0"/>
    </w:p>
    <w:p w14:paraId="36BFFDFB" w14:textId="77777777" w:rsidR="003C3BBE" w:rsidRPr="0056068F" w:rsidRDefault="003C3BBE" w:rsidP="00495134">
      <w:pPr>
        <w:pStyle w:val="Coverfineprint"/>
        <w:spacing w:before="0" w:after="7800"/>
        <w:rPr>
          <w:rStyle w:val="Strong"/>
          <w:noProof/>
        </w:rPr>
      </w:pPr>
      <w:r w:rsidRPr="0056068F">
        <w:rPr>
          <w:rStyle w:val="Strong"/>
          <w:noProof/>
        </w:rPr>
        <w:lastRenderedPageBreak/>
        <w:t>TAFE NSW would like to pay our respect and acknowledge Aboriginal and Torres Strait Islander Peoples as the Traditional Custodians of the Land, Rivers and Sea. We acknowledge and pay our respect to Elders, past</w:t>
      </w:r>
      <w:r w:rsidR="00D42AC2" w:rsidRPr="0056068F">
        <w:rPr>
          <w:rStyle w:val="Strong"/>
          <w:noProof/>
        </w:rPr>
        <w:t>,</w:t>
      </w:r>
      <w:r w:rsidRPr="0056068F">
        <w:rPr>
          <w:rStyle w:val="Strong"/>
          <w:noProof/>
        </w:rPr>
        <w:t xml:space="preserve"> present </w:t>
      </w:r>
      <w:r w:rsidR="00D42AC2" w:rsidRPr="0056068F">
        <w:rPr>
          <w:rStyle w:val="Strong"/>
          <w:noProof/>
        </w:rPr>
        <w:t xml:space="preserve">and emerging </w:t>
      </w:r>
      <w:r w:rsidRPr="0056068F">
        <w:rPr>
          <w:rStyle w:val="Strong"/>
          <w:noProof/>
        </w:rPr>
        <w:t>of all Nations.</w:t>
      </w:r>
    </w:p>
    <w:p w14:paraId="7E7F694F" w14:textId="7CEF7832" w:rsidR="003C3BBE" w:rsidRPr="0056068F" w:rsidRDefault="003C3BBE" w:rsidP="005F1412">
      <w:pPr>
        <w:pStyle w:val="Coverfineprint"/>
        <w:rPr>
          <w:noProof/>
          <w:sz w:val="24"/>
        </w:rPr>
      </w:pPr>
      <w:r w:rsidRPr="0056068F">
        <w:rPr>
          <w:noProof/>
        </w:rPr>
        <w:t>Version:</w:t>
      </w:r>
      <w:r w:rsidRPr="0056068F">
        <w:rPr>
          <w:noProof/>
        </w:rPr>
        <w:tab/>
      </w:r>
      <w:sdt>
        <w:sdtPr>
          <w:rPr>
            <w:noProof/>
          </w:rPr>
          <w:alias w:val="Version date"/>
          <w:id w:val="1823922211"/>
          <w:placeholder>
            <w:docPart w:val="A5A3A776021B4E7582EBBAE834B510AC"/>
          </w:placeholder>
          <w:dataBinding w:prefixMappings="xmlns:ns0='http://purl.org/dc/elements/1.1/' xmlns:ns1='http://schemas.openxmlformats.org/package/2006/metadata/core-properties' " w:xpath="/ns1:coreProperties[1]/ns1:contentStatus[1]" w:storeItemID="{6C3C8BC8-F283-45AE-878A-BAB7291924A1}"/>
          <w:text/>
        </w:sdtPr>
        <w:sdtContent>
          <w:r w:rsidR="002C6ADE">
            <w:rPr>
              <w:noProof/>
            </w:rPr>
            <w:t>20251204</w:t>
          </w:r>
        </w:sdtContent>
      </w:sdt>
    </w:p>
    <w:p w14:paraId="78F807D0" w14:textId="401DEA0D" w:rsidR="003C3BBE" w:rsidRPr="0056068F" w:rsidRDefault="003C3BBE" w:rsidP="005F1412">
      <w:pPr>
        <w:pStyle w:val="Coverfineprint"/>
        <w:rPr>
          <w:noProof/>
        </w:rPr>
      </w:pPr>
      <w:r w:rsidRPr="0056068F">
        <w:rPr>
          <w:noProof/>
        </w:rPr>
        <w:t>Date created:</w:t>
      </w:r>
      <w:r w:rsidRPr="0056068F">
        <w:rPr>
          <w:noProof/>
        </w:rPr>
        <w:tab/>
      </w:r>
      <w:r w:rsidR="00865053" w:rsidRPr="0056068F">
        <w:rPr>
          <w:noProof/>
        </w:rPr>
        <w:t>15 September 2025</w:t>
      </w:r>
    </w:p>
    <w:p w14:paraId="5E50AA2D" w14:textId="418B10ED" w:rsidR="002116ED" w:rsidRPr="0056068F" w:rsidRDefault="003C3BBE" w:rsidP="005F1412">
      <w:pPr>
        <w:pStyle w:val="Coverfineprint"/>
        <w:rPr>
          <w:noProof/>
        </w:rPr>
      </w:pPr>
      <w:r w:rsidRPr="0056068F">
        <w:rPr>
          <w:noProof/>
        </w:rPr>
        <w:t>Date modified:</w:t>
      </w:r>
      <w:r w:rsidRPr="0056068F">
        <w:rPr>
          <w:noProof/>
        </w:rPr>
        <w:tab/>
      </w:r>
      <w:r w:rsidR="002E2D1D" w:rsidRPr="0056068F">
        <w:rPr>
          <w:noProof/>
        </w:rPr>
        <w:fldChar w:fldCharType="begin"/>
      </w:r>
      <w:r w:rsidR="002E2D1D" w:rsidRPr="0056068F">
        <w:rPr>
          <w:noProof/>
        </w:rPr>
        <w:instrText xml:space="preserve"> SAVEDATE  \@ "dd MMMM yyyy"  \* MERGEFORMAT </w:instrText>
      </w:r>
      <w:r w:rsidR="002E2D1D" w:rsidRPr="0056068F">
        <w:rPr>
          <w:noProof/>
        </w:rPr>
        <w:fldChar w:fldCharType="separate"/>
      </w:r>
      <w:r w:rsidR="00601779">
        <w:rPr>
          <w:noProof/>
        </w:rPr>
        <w:t>21 January 2026</w:t>
      </w:r>
      <w:r w:rsidR="002E2D1D" w:rsidRPr="0056068F">
        <w:rPr>
          <w:noProof/>
        </w:rPr>
        <w:fldChar w:fldCharType="end"/>
      </w:r>
    </w:p>
    <w:p w14:paraId="579D64AD" w14:textId="28B93A6C" w:rsidR="003C3BBE" w:rsidRPr="0056068F" w:rsidRDefault="003C3BBE" w:rsidP="005F1412">
      <w:pPr>
        <w:pStyle w:val="Coverfineprint"/>
        <w:rPr>
          <w:noProof/>
        </w:rPr>
      </w:pPr>
      <w:r w:rsidRPr="0056068F">
        <w:rPr>
          <w:noProof/>
        </w:rPr>
        <w:t xml:space="preserve">For queries contact: </w:t>
      </w:r>
      <w:r w:rsidRPr="0056068F">
        <w:rPr>
          <w:noProof/>
        </w:rPr>
        <w:tab/>
      </w:r>
      <w:r w:rsidR="009530C5" w:rsidRPr="0056068F">
        <w:rPr>
          <w:noProof/>
        </w:rPr>
        <w:t>Digital, Business and Finance</w:t>
      </w:r>
    </w:p>
    <w:p w14:paraId="4C2C2301" w14:textId="77777777" w:rsidR="003C3BBE" w:rsidRPr="0056068F" w:rsidRDefault="003C3BBE" w:rsidP="005F1412">
      <w:pPr>
        <w:pStyle w:val="Coverfineprint"/>
        <w:rPr>
          <w:noProof/>
        </w:rPr>
      </w:pPr>
      <w:r w:rsidRPr="0056068F">
        <w:rPr>
          <w:noProof/>
        </w:rPr>
        <w:t xml:space="preserve">© </w:t>
      </w:r>
      <w:r w:rsidR="00CD090A" w:rsidRPr="0056068F">
        <w:rPr>
          <w:noProof/>
        </w:rPr>
        <w:t>TAFE NSW 202</w:t>
      </w:r>
      <w:r w:rsidR="00C013E4" w:rsidRPr="0056068F">
        <w:rPr>
          <w:noProof/>
        </w:rPr>
        <w:t>5</w:t>
      </w:r>
      <w:r w:rsidRPr="0056068F">
        <w:rPr>
          <w:noProof/>
        </w:rPr>
        <w:br/>
        <w:t>RTO Provider Number 90003 | CRICOS Provider Code: 00591E</w:t>
      </w:r>
    </w:p>
    <w:p w14:paraId="5447B541" w14:textId="77777777" w:rsidR="003C3BBE" w:rsidRPr="0056068F" w:rsidRDefault="003C3BBE" w:rsidP="005F1412">
      <w:pPr>
        <w:pStyle w:val="Coverfineprint"/>
        <w:rPr>
          <w:noProof/>
        </w:rPr>
      </w:pPr>
      <w:r w:rsidRPr="0056068F">
        <w:rPr>
          <w:noProof/>
        </w:rPr>
        <w:t>This resource can be found in the TAFE NSW Learning Bank.</w:t>
      </w:r>
    </w:p>
    <w:p w14:paraId="5E015AEC" w14:textId="1A287CD6" w:rsidR="00A03117" w:rsidRPr="0056068F" w:rsidRDefault="003C3BBE" w:rsidP="0003197C">
      <w:pPr>
        <w:pStyle w:val="Coverfineprint"/>
        <w:rPr>
          <w:noProof/>
        </w:rPr>
      </w:pPr>
      <w:r w:rsidRPr="0056068F">
        <w:rPr>
          <w:noProof/>
        </w:rPr>
        <w:t xml:space="preserve">The content in this document is copyright © </w:t>
      </w:r>
      <w:r w:rsidR="00CD090A" w:rsidRPr="0056068F">
        <w:rPr>
          <w:noProof/>
        </w:rPr>
        <w:t>TAFE NSW 202</w:t>
      </w:r>
      <w:r w:rsidR="00C013E4" w:rsidRPr="0056068F">
        <w:rPr>
          <w:noProof/>
        </w:rPr>
        <w:t>5</w:t>
      </w:r>
      <w:r w:rsidRPr="0056068F">
        <w:rPr>
          <w:noProof/>
        </w:rPr>
        <w:t xml:space="preserve"> and should not be reproduced without the permission of TAFE NSW. Information contained in this document is correct at time of printing:</w:t>
      </w:r>
      <w:r w:rsidR="00EE792E" w:rsidRPr="0056068F">
        <w:rPr>
          <w:noProof/>
        </w:rPr>
        <w:t xml:space="preserve"> </w:t>
      </w:r>
      <w:r w:rsidR="00C30F89" w:rsidRPr="0056068F">
        <w:rPr>
          <w:noProof/>
        </w:rPr>
        <w:fldChar w:fldCharType="begin"/>
      </w:r>
      <w:r w:rsidR="00C30F89" w:rsidRPr="0056068F">
        <w:rPr>
          <w:noProof/>
        </w:rPr>
        <w:instrText xml:space="preserve"> DATE  \@ "dd MMMM yyyy"  \* MERGEFORMAT </w:instrText>
      </w:r>
      <w:r w:rsidR="00C30F89" w:rsidRPr="0056068F">
        <w:rPr>
          <w:noProof/>
        </w:rPr>
        <w:fldChar w:fldCharType="separate"/>
      </w:r>
      <w:r w:rsidR="00601779">
        <w:rPr>
          <w:noProof/>
        </w:rPr>
        <w:t>21 January 2026</w:t>
      </w:r>
      <w:r w:rsidR="00C30F89" w:rsidRPr="0056068F">
        <w:rPr>
          <w:noProof/>
        </w:rPr>
        <w:fldChar w:fldCharType="end"/>
      </w:r>
      <w:r w:rsidRPr="0056068F">
        <w:rPr>
          <w:noProof/>
        </w:rPr>
        <w:t xml:space="preserve">. For current information please refer to our website or your teacher as appropriate. </w:t>
      </w:r>
    </w:p>
    <w:p w14:paraId="750A078B" w14:textId="77777777" w:rsidR="00A03117" w:rsidRPr="0056068F" w:rsidRDefault="00A03117" w:rsidP="0003197C">
      <w:pPr>
        <w:pStyle w:val="Coverfineprint"/>
        <w:rPr>
          <w:noProof/>
        </w:rPr>
        <w:sectPr w:rsidR="00A03117" w:rsidRPr="0056068F" w:rsidSect="00762193">
          <w:headerReference w:type="default" r:id="rId20"/>
          <w:footerReference w:type="default" r:id="rId21"/>
          <w:pgSz w:w="11906" w:h="16838" w:code="9"/>
          <w:pgMar w:top="1134" w:right="1134" w:bottom="1134" w:left="1134" w:header="567" w:footer="397" w:gutter="0"/>
          <w:cols w:space="4253"/>
          <w:docGrid w:linePitch="360"/>
        </w:sectPr>
      </w:pPr>
    </w:p>
    <w:sdt>
      <w:sdtPr>
        <w:rPr>
          <w:rFonts w:eastAsia="Times New Roman" w:cstheme="minorBidi"/>
          <w:b/>
          <w:bCs w:val="0"/>
          <w:noProof/>
          <w:color w:val="717679"/>
          <w:kern w:val="22"/>
          <w:sz w:val="24"/>
          <w:szCs w:val="24"/>
          <w:lang w:eastAsia="en-US"/>
        </w:rPr>
        <w:id w:val="-53089027"/>
        <w:docPartObj>
          <w:docPartGallery w:val="Table of Contents"/>
          <w:docPartUnique/>
        </w:docPartObj>
      </w:sdtPr>
      <w:sdtEndPr>
        <w:rPr>
          <w:b w:val="0"/>
          <w:color w:val="495054" w:themeColor="accent2"/>
          <w:lang w:eastAsia="en-AU"/>
        </w:rPr>
      </w:sdtEndPr>
      <w:sdtContent>
        <w:p w14:paraId="1CD04A59" w14:textId="77777777" w:rsidR="00FC65C0" w:rsidRPr="0056068F" w:rsidRDefault="00FC65C0" w:rsidP="00032B56">
          <w:pPr>
            <w:pStyle w:val="TOCHeading"/>
            <w:rPr>
              <w:noProof/>
            </w:rPr>
          </w:pPr>
          <w:r w:rsidRPr="0056068F">
            <w:rPr>
              <w:noProof/>
            </w:rPr>
            <w:t>Contents</w:t>
          </w:r>
        </w:p>
        <w:p w14:paraId="6595E248" w14:textId="506CCED1" w:rsidR="009769A3" w:rsidRDefault="000006B1">
          <w:pPr>
            <w:pStyle w:val="TOC1"/>
            <w:rPr>
              <w:rFonts w:eastAsiaTheme="minorEastAsia" w:cstheme="minorBidi"/>
              <w:b w:val="0"/>
              <w:color w:val="auto"/>
              <w:kern w:val="2"/>
              <w:szCs w:val="24"/>
              <w:lang w:bidi="ar-SA"/>
              <w14:ligatures w14:val="standardContextual"/>
            </w:rPr>
          </w:pPr>
          <w:r w:rsidRPr="0056068F">
            <w:rPr>
              <w:rFonts w:eastAsiaTheme="minorHAnsi" w:cstheme="minorBidi"/>
              <w:bCs/>
              <w:i/>
              <w:color w:val="0B3F47" w:themeColor="accent1"/>
              <w:kern w:val="0"/>
              <w:lang w:eastAsia="en-US"/>
            </w:rPr>
            <w:fldChar w:fldCharType="begin"/>
          </w:r>
          <w:r w:rsidRPr="0056068F">
            <w:rPr>
              <w:rFonts w:eastAsiaTheme="minorHAnsi" w:cstheme="minorBidi"/>
              <w:bCs/>
              <w:i/>
              <w:color w:val="0B3F47" w:themeColor="accent1"/>
              <w:kern w:val="0"/>
              <w:lang w:eastAsia="en-US"/>
            </w:rPr>
            <w:instrText xml:space="preserve"> TOC \o "1-2" \h \z \t "Heading 1 Topic Title,1" </w:instrText>
          </w:r>
          <w:r w:rsidRPr="0056068F">
            <w:rPr>
              <w:rFonts w:eastAsiaTheme="minorHAnsi" w:cstheme="minorBidi"/>
              <w:bCs/>
              <w:i/>
              <w:color w:val="0B3F47" w:themeColor="accent1"/>
              <w:kern w:val="0"/>
              <w:lang w:eastAsia="en-US"/>
            </w:rPr>
            <w:fldChar w:fldCharType="separate"/>
          </w:r>
          <w:hyperlink w:anchor="_Toc216707768" w:history="1">
            <w:r w:rsidR="009769A3" w:rsidRPr="00E64625">
              <w:rPr>
                <w:rStyle w:val="Hyperlink"/>
                <w:bCs/>
              </w:rPr>
              <w:t>Get started</w:t>
            </w:r>
            <w:r w:rsidR="009769A3">
              <w:rPr>
                <w:webHidden/>
              </w:rPr>
              <w:tab/>
            </w:r>
            <w:r w:rsidR="009769A3">
              <w:rPr>
                <w:webHidden/>
              </w:rPr>
              <w:fldChar w:fldCharType="begin"/>
            </w:r>
            <w:r w:rsidR="009769A3">
              <w:rPr>
                <w:webHidden/>
              </w:rPr>
              <w:instrText xml:space="preserve"> PAGEREF _Toc216707768 \h </w:instrText>
            </w:r>
            <w:r w:rsidR="009769A3">
              <w:rPr>
                <w:webHidden/>
              </w:rPr>
            </w:r>
            <w:r w:rsidR="009769A3">
              <w:rPr>
                <w:webHidden/>
              </w:rPr>
              <w:fldChar w:fldCharType="separate"/>
            </w:r>
            <w:r w:rsidR="009769A3">
              <w:rPr>
                <w:webHidden/>
              </w:rPr>
              <w:t>5</w:t>
            </w:r>
            <w:r w:rsidR="009769A3">
              <w:rPr>
                <w:webHidden/>
              </w:rPr>
              <w:fldChar w:fldCharType="end"/>
            </w:r>
          </w:hyperlink>
        </w:p>
        <w:p w14:paraId="4216D8F8" w14:textId="332CF89C" w:rsidR="009769A3" w:rsidRDefault="009769A3">
          <w:pPr>
            <w:pStyle w:val="TOC2"/>
            <w:rPr>
              <w:rFonts w:eastAsiaTheme="minorEastAsia" w:cstheme="minorBidi"/>
              <w:color w:val="auto"/>
              <w:kern w:val="2"/>
              <w:szCs w:val="24"/>
              <w14:ligatures w14:val="standardContextual"/>
            </w:rPr>
          </w:pPr>
          <w:hyperlink w:anchor="_Toc216707769" w:history="1">
            <w:r w:rsidRPr="00E64625">
              <w:rPr>
                <w:rStyle w:val="Hyperlink"/>
              </w:rPr>
              <w:t>What will I learn?</w:t>
            </w:r>
            <w:r>
              <w:rPr>
                <w:webHidden/>
              </w:rPr>
              <w:tab/>
            </w:r>
            <w:r>
              <w:rPr>
                <w:webHidden/>
              </w:rPr>
              <w:fldChar w:fldCharType="begin"/>
            </w:r>
            <w:r>
              <w:rPr>
                <w:webHidden/>
              </w:rPr>
              <w:instrText xml:space="preserve"> PAGEREF _Toc216707769 \h </w:instrText>
            </w:r>
            <w:r>
              <w:rPr>
                <w:webHidden/>
              </w:rPr>
            </w:r>
            <w:r>
              <w:rPr>
                <w:webHidden/>
              </w:rPr>
              <w:fldChar w:fldCharType="separate"/>
            </w:r>
            <w:r>
              <w:rPr>
                <w:webHidden/>
              </w:rPr>
              <w:t>5</w:t>
            </w:r>
            <w:r>
              <w:rPr>
                <w:webHidden/>
              </w:rPr>
              <w:fldChar w:fldCharType="end"/>
            </w:r>
          </w:hyperlink>
        </w:p>
        <w:p w14:paraId="018E82C1" w14:textId="40C24378" w:rsidR="009769A3" w:rsidRDefault="009769A3">
          <w:pPr>
            <w:pStyle w:val="TOC2"/>
            <w:rPr>
              <w:rFonts w:eastAsiaTheme="minorEastAsia" w:cstheme="minorBidi"/>
              <w:color w:val="auto"/>
              <w:kern w:val="2"/>
              <w:szCs w:val="24"/>
              <w14:ligatures w14:val="standardContextual"/>
            </w:rPr>
          </w:pPr>
          <w:hyperlink w:anchor="_Toc216707770" w:history="1">
            <w:r w:rsidRPr="00E64625">
              <w:rPr>
                <w:rStyle w:val="Hyperlink"/>
              </w:rPr>
              <w:t>Icon legend</w:t>
            </w:r>
            <w:r>
              <w:rPr>
                <w:webHidden/>
              </w:rPr>
              <w:tab/>
            </w:r>
            <w:r>
              <w:rPr>
                <w:webHidden/>
              </w:rPr>
              <w:fldChar w:fldCharType="begin"/>
            </w:r>
            <w:r>
              <w:rPr>
                <w:webHidden/>
              </w:rPr>
              <w:instrText xml:space="preserve"> PAGEREF _Toc216707770 \h </w:instrText>
            </w:r>
            <w:r>
              <w:rPr>
                <w:webHidden/>
              </w:rPr>
            </w:r>
            <w:r>
              <w:rPr>
                <w:webHidden/>
              </w:rPr>
              <w:fldChar w:fldCharType="separate"/>
            </w:r>
            <w:r>
              <w:rPr>
                <w:webHidden/>
              </w:rPr>
              <w:t>7</w:t>
            </w:r>
            <w:r>
              <w:rPr>
                <w:webHidden/>
              </w:rPr>
              <w:fldChar w:fldCharType="end"/>
            </w:r>
          </w:hyperlink>
        </w:p>
        <w:p w14:paraId="533AE5BA" w14:textId="4AC1266D" w:rsidR="009769A3" w:rsidRDefault="009769A3">
          <w:pPr>
            <w:pStyle w:val="TOC1"/>
            <w:rPr>
              <w:rFonts w:eastAsiaTheme="minorEastAsia" w:cstheme="minorBidi"/>
              <w:b w:val="0"/>
              <w:color w:val="auto"/>
              <w:kern w:val="2"/>
              <w:szCs w:val="24"/>
              <w:lang w:bidi="ar-SA"/>
              <w14:ligatures w14:val="standardContextual"/>
            </w:rPr>
          </w:pPr>
          <w:hyperlink w:anchor="_Toc216707771" w:history="1">
            <w:r w:rsidRPr="00E64625">
              <w:rPr>
                <w:rStyle w:val="Hyperlink"/>
                <w:bCs/>
              </w:rPr>
              <w:t xml:space="preserve">Lesson 1: </w:t>
            </w:r>
            <w:r w:rsidRPr="00E64625">
              <w:rPr>
                <w:rStyle w:val="Hyperlink"/>
              </w:rPr>
              <w:t>Planning and designing a website</w:t>
            </w:r>
            <w:r>
              <w:rPr>
                <w:webHidden/>
              </w:rPr>
              <w:tab/>
            </w:r>
            <w:r>
              <w:rPr>
                <w:webHidden/>
              </w:rPr>
              <w:fldChar w:fldCharType="begin"/>
            </w:r>
            <w:r>
              <w:rPr>
                <w:webHidden/>
              </w:rPr>
              <w:instrText xml:space="preserve"> PAGEREF _Toc216707771 \h </w:instrText>
            </w:r>
            <w:r>
              <w:rPr>
                <w:webHidden/>
              </w:rPr>
            </w:r>
            <w:r>
              <w:rPr>
                <w:webHidden/>
              </w:rPr>
              <w:fldChar w:fldCharType="separate"/>
            </w:r>
            <w:r>
              <w:rPr>
                <w:webHidden/>
              </w:rPr>
              <w:t>8</w:t>
            </w:r>
            <w:r>
              <w:rPr>
                <w:webHidden/>
              </w:rPr>
              <w:fldChar w:fldCharType="end"/>
            </w:r>
          </w:hyperlink>
        </w:p>
        <w:p w14:paraId="158BF295" w14:textId="6EA000C5" w:rsidR="009769A3" w:rsidRDefault="009769A3">
          <w:pPr>
            <w:pStyle w:val="TOC2"/>
            <w:rPr>
              <w:rFonts w:eastAsiaTheme="minorEastAsia" w:cstheme="minorBidi"/>
              <w:color w:val="auto"/>
              <w:kern w:val="2"/>
              <w:szCs w:val="24"/>
              <w14:ligatures w14:val="standardContextual"/>
            </w:rPr>
          </w:pPr>
          <w:hyperlink w:anchor="_Toc216707772" w:history="1">
            <w:r w:rsidRPr="00E64625">
              <w:rPr>
                <w:rStyle w:val="Hyperlink"/>
              </w:rPr>
              <w:t>Overview</w:t>
            </w:r>
            <w:r>
              <w:rPr>
                <w:webHidden/>
              </w:rPr>
              <w:tab/>
            </w:r>
            <w:r>
              <w:rPr>
                <w:webHidden/>
              </w:rPr>
              <w:fldChar w:fldCharType="begin"/>
            </w:r>
            <w:r>
              <w:rPr>
                <w:webHidden/>
              </w:rPr>
              <w:instrText xml:space="preserve"> PAGEREF _Toc216707772 \h </w:instrText>
            </w:r>
            <w:r>
              <w:rPr>
                <w:webHidden/>
              </w:rPr>
            </w:r>
            <w:r>
              <w:rPr>
                <w:webHidden/>
              </w:rPr>
              <w:fldChar w:fldCharType="separate"/>
            </w:r>
            <w:r>
              <w:rPr>
                <w:webHidden/>
              </w:rPr>
              <w:t>8</w:t>
            </w:r>
            <w:r>
              <w:rPr>
                <w:webHidden/>
              </w:rPr>
              <w:fldChar w:fldCharType="end"/>
            </w:r>
          </w:hyperlink>
        </w:p>
        <w:p w14:paraId="34E5ED2F" w14:textId="4414B2A9" w:rsidR="009769A3" w:rsidRDefault="009769A3">
          <w:pPr>
            <w:pStyle w:val="TOC2"/>
            <w:rPr>
              <w:rFonts w:eastAsiaTheme="minorEastAsia" w:cstheme="minorBidi"/>
              <w:color w:val="auto"/>
              <w:kern w:val="2"/>
              <w:szCs w:val="24"/>
              <w14:ligatures w14:val="standardContextual"/>
            </w:rPr>
          </w:pPr>
          <w:hyperlink w:anchor="_Toc216707773" w:history="1">
            <w:r w:rsidRPr="00E64625">
              <w:rPr>
                <w:rStyle w:val="Hyperlink"/>
                <w:rFonts w:eastAsia="Calibri"/>
              </w:rPr>
              <w:t>Analysing project documents</w:t>
            </w:r>
            <w:r>
              <w:rPr>
                <w:webHidden/>
              </w:rPr>
              <w:tab/>
            </w:r>
            <w:r>
              <w:rPr>
                <w:webHidden/>
              </w:rPr>
              <w:fldChar w:fldCharType="begin"/>
            </w:r>
            <w:r>
              <w:rPr>
                <w:webHidden/>
              </w:rPr>
              <w:instrText xml:space="preserve"> PAGEREF _Toc216707773 \h </w:instrText>
            </w:r>
            <w:r>
              <w:rPr>
                <w:webHidden/>
              </w:rPr>
            </w:r>
            <w:r>
              <w:rPr>
                <w:webHidden/>
              </w:rPr>
              <w:fldChar w:fldCharType="separate"/>
            </w:r>
            <w:r>
              <w:rPr>
                <w:webHidden/>
              </w:rPr>
              <w:t>9</w:t>
            </w:r>
            <w:r>
              <w:rPr>
                <w:webHidden/>
              </w:rPr>
              <w:fldChar w:fldCharType="end"/>
            </w:r>
          </w:hyperlink>
        </w:p>
        <w:p w14:paraId="73C9009C" w14:textId="2AF01A1E" w:rsidR="009769A3" w:rsidRDefault="009769A3">
          <w:pPr>
            <w:pStyle w:val="TOC2"/>
            <w:rPr>
              <w:rFonts w:eastAsiaTheme="minorEastAsia" w:cstheme="minorBidi"/>
              <w:color w:val="auto"/>
              <w:kern w:val="2"/>
              <w:szCs w:val="24"/>
              <w14:ligatures w14:val="standardContextual"/>
            </w:rPr>
          </w:pPr>
          <w:hyperlink w:anchor="_Toc216707774" w:history="1">
            <w:r w:rsidRPr="00E64625">
              <w:rPr>
                <w:rStyle w:val="Hyperlink"/>
              </w:rPr>
              <w:t>Following web design standards</w:t>
            </w:r>
            <w:r>
              <w:rPr>
                <w:webHidden/>
              </w:rPr>
              <w:tab/>
            </w:r>
            <w:r>
              <w:rPr>
                <w:webHidden/>
              </w:rPr>
              <w:fldChar w:fldCharType="begin"/>
            </w:r>
            <w:r>
              <w:rPr>
                <w:webHidden/>
              </w:rPr>
              <w:instrText xml:space="preserve"> PAGEREF _Toc216707774 \h </w:instrText>
            </w:r>
            <w:r>
              <w:rPr>
                <w:webHidden/>
              </w:rPr>
            </w:r>
            <w:r>
              <w:rPr>
                <w:webHidden/>
              </w:rPr>
              <w:fldChar w:fldCharType="separate"/>
            </w:r>
            <w:r>
              <w:rPr>
                <w:webHidden/>
              </w:rPr>
              <w:t>13</w:t>
            </w:r>
            <w:r>
              <w:rPr>
                <w:webHidden/>
              </w:rPr>
              <w:fldChar w:fldCharType="end"/>
            </w:r>
          </w:hyperlink>
        </w:p>
        <w:p w14:paraId="01294707" w14:textId="6328673C" w:rsidR="009769A3" w:rsidRDefault="009769A3">
          <w:pPr>
            <w:pStyle w:val="TOC2"/>
            <w:rPr>
              <w:rFonts w:eastAsiaTheme="minorEastAsia" w:cstheme="minorBidi"/>
              <w:color w:val="auto"/>
              <w:kern w:val="2"/>
              <w:szCs w:val="24"/>
              <w14:ligatures w14:val="standardContextual"/>
            </w:rPr>
          </w:pPr>
          <w:hyperlink w:anchor="_Toc216707775" w:history="1">
            <w:r w:rsidRPr="00E64625">
              <w:rPr>
                <w:rStyle w:val="Hyperlink"/>
              </w:rPr>
              <w:t>Creating a site map</w:t>
            </w:r>
            <w:r>
              <w:rPr>
                <w:webHidden/>
              </w:rPr>
              <w:tab/>
            </w:r>
            <w:r>
              <w:rPr>
                <w:webHidden/>
              </w:rPr>
              <w:fldChar w:fldCharType="begin"/>
            </w:r>
            <w:r>
              <w:rPr>
                <w:webHidden/>
              </w:rPr>
              <w:instrText xml:space="preserve"> PAGEREF _Toc216707775 \h </w:instrText>
            </w:r>
            <w:r>
              <w:rPr>
                <w:webHidden/>
              </w:rPr>
            </w:r>
            <w:r>
              <w:rPr>
                <w:webHidden/>
              </w:rPr>
              <w:fldChar w:fldCharType="separate"/>
            </w:r>
            <w:r>
              <w:rPr>
                <w:webHidden/>
              </w:rPr>
              <w:t>21</w:t>
            </w:r>
            <w:r>
              <w:rPr>
                <w:webHidden/>
              </w:rPr>
              <w:fldChar w:fldCharType="end"/>
            </w:r>
          </w:hyperlink>
        </w:p>
        <w:p w14:paraId="27968FD1" w14:textId="3C03A7DF" w:rsidR="009769A3" w:rsidRDefault="009769A3">
          <w:pPr>
            <w:pStyle w:val="TOC2"/>
            <w:rPr>
              <w:rFonts w:eastAsiaTheme="minorEastAsia" w:cstheme="minorBidi"/>
              <w:color w:val="auto"/>
              <w:kern w:val="2"/>
              <w:szCs w:val="24"/>
              <w14:ligatures w14:val="standardContextual"/>
            </w:rPr>
          </w:pPr>
          <w:hyperlink w:anchor="_Toc216707776" w:history="1">
            <w:r w:rsidRPr="00E64625">
              <w:rPr>
                <w:rStyle w:val="Hyperlink"/>
              </w:rPr>
              <w:t>Creating a wireframe</w:t>
            </w:r>
            <w:r>
              <w:rPr>
                <w:webHidden/>
              </w:rPr>
              <w:tab/>
            </w:r>
            <w:r>
              <w:rPr>
                <w:webHidden/>
              </w:rPr>
              <w:fldChar w:fldCharType="begin"/>
            </w:r>
            <w:r>
              <w:rPr>
                <w:webHidden/>
              </w:rPr>
              <w:instrText xml:space="preserve"> PAGEREF _Toc216707776 \h </w:instrText>
            </w:r>
            <w:r>
              <w:rPr>
                <w:webHidden/>
              </w:rPr>
            </w:r>
            <w:r>
              <w:rPr>
                <w:webHidden/>
              </w:rPr>
              <w:fldChar w:fldCharType="separate"/>
            </w:r>
            <w:r>
              <w:rPr>
                <w:webHidden/>
              </w:rPr>
              <w:t>25</w:t>
            </w:r>
            <w:r>
              <w:rPr>
                <w:webHidden/>
              </w:rPr>
              <w:fldChar w:fldCharType="end"/>
            </w:r>
          </w:hyperlink>
        </w:p>
        <w:p w14:paraId="56180836" w14:textId="44D29DA2" w:rsidR="009769A3" w:rsidRDefault="009769A3">
          <w:pPr>
            <w:pStyle w:val="TOC2"/>
            <w:rPr>
              <w:rFonts w:eastAsiaTheme="minorEastAsia" w:cstheme="minorBidi"/>
              <w:color w:val="auto"/>
              <w:kern w:val="2"/>
              <w:szCs w:val="24"/>
              <w14:ligatures w14:val="standardContextual"/>
            </w:rPr>
          </w:pPr>
          <w:hyperlink w:anchor="_Toc216707777" w:history="1">
            <w:r w:rsidRPr="00E64625">
              <w:rPr>
                <w:rStyle w:val="Hyperlink"/>
              </w:rPr>
              <w:t>Choosing a markup language</w:t>
            </w:r>
            <w:r>
              <w:rPr>
                <w:webHidden/>
              </w:rPr>
              <w:tab/>
            </w:r>
            <w:r>
              <w:rPr>
                <w:webHidden/>
              </w:rPr>
              <w:fldChar w:fldCharType="begin"/>
            </w:r>
            <w:r>
              <w:rPr>
                <w:webHidden/>
              </w:rPr>
              <w:instrText xml:space="preserve"> PAGEREF _Toc216707777 \h </w:instrText>
            </w:r>
            <w:r>
              <w:rPr>
                <w:webHidden/>
              </w:rPr>
            </w:r>
            <w:r>
              <w:rPr>
                <w:webHidden/>
              </w:rPr>
              <w:fldChar w:fldCharType="separate"/>
            </w:r>
            <w:r>
              <w:rPr>
                <w:webHidden/>
              </w:rPr>
              <w:t>30</w:t>
            </w:r>
            <w:r>
              <w:rPr>
                <w:webHidden/>
              </w:rPr>
              <w:fldChar w:fldCharType="end"/>
            </w:r>
          </w:hyperlink>
        </w:p>
        <w:p w14:paraId="72FFE94D" w14:textId="23C44752" w:rsidR="009769A3" w:rsidRDefault="009769A3">
          <w:pPr>
            <w:pStyle w:val="TOC2"/>
            <w:rPr>
              <w:rFonts w:eastAsiaTheme="minorEastAsia" w:cstheme="minorBidi"/>
              <w:color w:val="auto"/>
              <w:kern w:val="2"/>
              <w:szCs w:val="24"/>
              <w14:ligatures w14:val="standardContextual"/>
            </w:rPr>
          </w:pPr>
          <w:hyperlink w:anchor="_Toc216707778" w:history="1">
            <w:r w:rsidRPr="00E64625">
              <w:rPr>
                <w:rStyle w:val="Hyperlink"/>
              </w:rPr>
              <w:t>Developing test plans</w:t>
            </w:r>
            <w:r>
              <w:rPr>
                <w:webHidden/>
              </w:rPr>
              <w:tab/>
            </w:r>
            <w:r>
              <w:rPr>
                <w:webHidden/>
              </w:rPr>
              <w:fldChar w:fldCharType="begin"/>
            </w:r>
            <w:r>
              <w:rPr>
                <w:webHidden/>
              </w:rPr>
              <w:instrText xml:space="preserve"> PAGEREF _Toc216707778 \h </w:instrText>
            </w:r>
            <w:r>
              <w:rPr>
                <w:webHidden/>
              </w:rPr>
            </w:r>
            <w:r>
              <w:rPr>
                <w:webHidden/>
              </w:rPr>
              <w:fldChar w:fldCharType="separate"/>
            </w:r>
            <w:r>
              <w:rPr>
                <w:webHidden/>
              </w:rPr>
              <w:t>34</w:t>
            </w:r>
            <w:r>
              <w:rPr>
                <w:webHidden/>
              </w:rPr>
              <w:fldChar w:fldCharType="end"/>
            </w:r>
          </w:hyperlink>
        </w:p>
        <w:p w14:paraId="5EA623DC" w14:textId="229843D7" w:rsidR="009769A3" w:rsidRDefault="009769A3">
          <w:pPr>
            <w:pStyle w:val="TOC2"/>
            <w:rPr>
              <w:rFonts w:eastAsiaTheme="minorEastAsia" w:cstheme="minorBidi"/>
              <w:color w:val="auto"/>
              <w:kern w:val="2"/>
              <w:szCs w:val="24"/>
              <w14:ligatures w14:val="standardContextual"/>
            </w:rPr>
          </w:pPr>
          <w:hyperlink w:anchor="_Toc216707779" w:history="1">
            <w:r w:rsidRPr="00E64625">
              <w:rPr>
                <w:rStyle w:val="Hyperlink"/>
              </w:rPr>
              <w:t>Working with users and clients</w:t>
            </w:r>
            <w:r>
              <w:rPr>
                <w:webHidden/>
              </w:rPr>
              <w:tab/>
            </w:r>
            <w:r>
              <w:rPr>
                <w:webHidden/>
              </w:rPr>
              <w:fldChar w:fldCharType="begin"/>
            </w:r>
            <w:r>
              <w:rPr>
                <w:webHidden/>
              </w:rPr>
              <w:instrText xml:space="preserve"> PAGEREF _Toc216707779 \h </w:instrText>
            </w:r>
            <w:r>
              <w:rPr>
                <w:webHidden/>
              </w:rPr>
            </w:r>
            <w:r>
              <w:rPr>
                <w:webHidden/>
              </w:rPr>
              <w:fldChar w:fldCharType="separate"/>
            </w:r>
            <w:r>
              <w:rPr>
                <w:webHidden/>
              </w:rPr>
              <w:t>40</w:t>
            </w:r>
            <w:r>
              <w:rPr>
                <w:webHidden/>
              </w:rPr>
              <w:fldChar w:fldCharType="end"/>
            </w:r>
          </w:hyperlink>
        </w:p>
        <w:p w14:paraId="26BA968D" w14:textId="3537A15B" w:rsidR="009769A3" w:rsidRDefault="009769A3">
          <w:pPr>
            <w:pStyle w:val="TOC1"/>
            <w:rPr>
              <w:rFonts w:eastAsiaTheme="minorEastAsia" w:cstheme="minorBidi"/>
              <w:b w:val="0"/>
              <w:color w:val="auto"/>
              <w:kern w:val="2"/>
              <w:szCs w:val="24"/>
              <w:lang w:bidi="ar-SA"/>
              <w14:ligatures w14:val="standardContextual"/>
            </w:rPr>
          </w:pPr>
          <w:hyperlink w:anchor="_Toc216707780" w:history="1">
            <w:r w:rsidRPr="00E64625">
              <w:rPr>
                <w:rStyle w:val="Hyperlink"/>
                <w:bCs/>
              </w:rPr>
              <w:t xml:space="preserve">Lesson 2: </w:t>
            </w:r>
            <w:r w:rsidRPr="00E64625">
              <w:rPr>
                <w:rStyle w:val="Hyperlink"/>
              </w:rPr>
              <w:t>Creating website structure using HTML</w:t>
            </w:r>
            <w:r>
              <w:rPr>
                <w:webHidden/>
              </w:rPr>
              <w:tab/>
            </w:r>
            <w:r>
              <w:rPr>
                <w:webHidden/>
              </w:rPr>
              <w:fldChar w:fldCharType="begin"/>
            </w:r>
            <w:r>
              <w:rPr>
                <w:webHidden/>
              </w:rPr>
              <w:instrText xml:space="preserve"> PAGEREF _Toc216707780 \h </w:instrText>
            </w:r>
            <w:r>
              <w:rPr>
                <w:webHidden/>
              </w:rPr>
            </w:r>
            <w:r>
              <w:rPr>
                <w:webHidden/>
              </w:rPr>
              <w:fldChar w:fldCharType="separate"/>
            </w:r>
            <w:r>
              <w:rPr>
                <w:webHidden/>
              </w:rPr>
              <w:t>45</w:t>
            </w:r>
            <w:r>
              <w:rPr>
                <w:webHidden/>
              </w:rPr>
              <w:fldChar w:fldCharType="end"/>
            </w:r>
          </w:hyperlink>
        </w:p>
        <w:p w14:paraId="5F2E5AB7" w14:textId="57992E13" w:rsidR="009769A3" w:rsidRDefault="009769A3">
          <w:pPr>
            <w:pStyle w:val="TOC2"/>
            <w:rPr>
              <w:rFonts w:eastAsiaTheme="minorEastAsia" w:cstheme="minorBidi"/>
              <w:color w:val="auto"/>
              <w:kern w:val="2"/>
              <w:szCs w:val="24"/>
              <w14:ligatures w14:val="standardContextual"/>
            </w:rPr>
          </w:pPr>
          <w:hyperlink w:anchor="_Toc216707781" w:history="1">
            <w:r w:rsidRPr="00E64625">
              <w:rPr>
                <w:rStyle w:val="Hyperlink"/>
              </w:rPr>
              <w:t>Overview</w:t>
            </w:r>
            <w:r>
              <w:rPr>
                <w:webHidden/>
              </w:rPr>
              <w:tab/>
            </w:r>
            <w:r>
              <w:rPr>
                <w:webHidden/>
              </w:rPr>
              <w:fldChar w:fldCharType="begin"/>
            </w:r>
            <w:r>
              <w:rPr>
                <w:webHidden/>
              </w:rPr>
              <w:instrText xml:space="preserve"> PAGEREF _Toc216707781 \h </w:instrText>
            </w:r>
            <w:r>
              <w:rPr>
                <w:webHidden/>
              </w:rPr>
            </w:r>
            <w:r>
              <w:rPr>
                <w:webHidden/>
              </w:rPr>
              <w:fldChar w:fldCharType="separate"/>
            </w:r>
            <w:r>
              <w:rPr>
                <w:webHidden/>
              </w:rPr>
              <w:t>45</w:t>
            </w:r>
            <w:r>
              <w:rPr>
                <w:webHidden/>
              </w:rPr>
              <w:fldChar w:fldCharType="end"/>
            </w:r>
          </w:hyperlink>
        </w:p>
        <w:p w14:paraId="105B00DD" w14:textId="78BCE211" w:rsidR="009769A3" w:rsidRDefault="009769A3">
          <w:pPr>
            <w:pStyle w:val="TOC2"/>
            <w:rPr>
              <w:rFonts w:eastAsiaTheme="minorEastAsia" w:cstheme="minorBidi"/>
              <w:color w:val="auto"/>
              <w:kern w:val="2"/>
              <w:szCs w:val="24"/>
              <w14:ligatures w14:val="standardContextual"/>
            </w:rPr>
          </w:pPr>
          <w:hyperlink w:anchor="_Toc216707782" w:history="1">
            <w:r w:rsidRPr="00E64625">
              <w:rPr>
                <w:rStyle w:val="Hyperlink"/>
                <w:rFonts w:eastAsia="Calibri"/>
              </w:rPr>
              <w:t>Setting up your IDE</w:t>
            </w:r>
            <w:r>
              <w:rPr>
                <w:webHidden/>
              </w:rPr>
              <w:tab/>
            </w:r>
            <w:r>
              <w:rPr>
                <w:webHidden/>
              </w:rPr>
              <w:fldChar w:fldCharType="begin"/>
            </w:r>
            <w:r>
              <w:rPr>
                <w:webHidden/>
              </w:rPr>
              <w:instrText xml:space="preserve"> PAGEREF _Toc216707782 \h </w:instrText>
            </w:r>
            <w:r>
              <w:rPr>
                <w:webHidden/>
              </w:rPr>
            </w:r>
            <w:r>
              <w:rPr>
                <w:webHidden/>
              </w:rPr>
              <w:fldChar w:fldCharType="separate"/>
            </w:r>
            <w:r>
              <w:rPr>
                <w:webHidden/>
              </w:rPr>
              <w:t>45</w:t>
            </w:r>
            <w:r>
              <w:rPr>
                <w:webHidden/>
              </w:rPr>
              <w:fldChar w:fldCharType="end"/>
            </w:r>
          </w:hyperlink>
        </w:p>
        <w:p w14:paraId="0E3CE4B9" w14:textId="196083A1" w:rsidR="009769A3" w:rsidRDefault="009769A3">
          <w:pPr>
            <w:pStyle w:val="TOC2"/>
            <w:rPr>
              <w:rFonts w:eastAsiaTheme="minorEastAsia" w:cstheme="minorBidi"/>
              <w:color w:val="auto"/>
              <w:kern w:val="2"/>
              <w:szCs w:val="24"/>
              <w14:ligatures w14:val="standardContextual"/>
            </w:rPr>
          </w:pPr>
          <w:hyperlink w:anchor="_Toc216707783" w:history="1">
            <w:r w:rsidRPr="00E64625">
              <w:rPr>
                <w:rStyle w:val="Hyperlink"/>
              </w:rPr>
              <w:t>HTML document structure</w:t>
            </w:r>
            <w:r>
              <w:rPr>
                <w:webHidden/>
              </w:rPr>
              <w:tab/>
            </w:r>
            <w:r>
              <w:rPr>
                <w:webHidden/>
              </w:rPr>
              <w:fldChar w:fldCharType="begin"/>
            </w:r>
            <w:r>
              <w:rPr>
                <w:webHidden/>
              </w:rPr>
              <w:instrText xml:space="preserve"> PAGEREF _Toc216707783 \h </w:instrText>
            </w:r>
            <w:r>
              <w:rPr>
                <w:webHidden/>
              </w:rPr>
            </w:r>
            <w:r>
              <w:rPr>
                <w:webHidden/>
              </w:rPr>
              <w:fldChar w:fldCharType="separate"/>
            </w:r>
            <w:r>
              <w:rPr>
                <w:webHidden/>
              </w:rPr>
              <w:t>47</w:t>
            </w:r>
            <w:r>
              <w:rPr>
                <w:webHidden/>
              </w:rPr>
              <w:fldChar w:fldCharType="end"/>
            </w:r>
          </w:hyperlink>
        </w:p>
        <w:p w14:paraId="511F36CB" w14:textId="5B1A2F1E" w:rsidR="009769A3" w:rsidRDefault="009769A3">
          <w:pPr>
            <w:pStyle w:val="TOC2"/>
            <w:rPr>
              <w:rFonts w:eastAsiaTheme="minorEastAsia" w:cstheme="minorBidi"/>
              <w:color w:val="auto"/>
              <w:kern w:val="2"/>
              <w:szCs w:val="24"/>
              <w14:ligatures w14:val="standardContextual"/>
            </w:rPr>
          </w:pPr>
          <w:hyperlink w:anchor="_Toc216707784" w:history="1">
            <w:r w:rsidRPr="00E64625">
              <w:rPr>
                <w:rStyle w:val="Hyperlink"/>
              </w:rPr>
              <w:t>Semantic elements</w:t>
            </w:r>
            <w:r>
              <w:rPr>
                <w:webHidden/>
              </w:rPr>
              <w:tab/>
            </w:r>
            <w:r>
              <w:rPr>
                <w:webHidden/>
              </w:rPr>
              <w:fldChar w:fldCharType="begin"/>
            </w:r>
            <w:r>
              <w:rPr>
                <w:webHidden/>
              </w:rPr>
              <w:instrText xml:space="preserve"> PAGEREF _Toc216707784 \h </w:instrText>
            </w:r>
            <w:r>
              <w:rPr>
                <w:webHidden/>
              </w:rPr>
            </w:r>
            <w:r>
              <w:rPr>
                <w:webHidden/>
              </w:rPr>
              <w:fldChar w:fldCharType="separate"/>
            </w:r>
            <w:r>
              <w:rPr>
                <w:webHidden/>
              </w:rPr>
              <w:t>53</w:t>
            </w:r>
            <w:r>
              <w:rPr>
                <w:webHidden/>
              </w:rPr>
              <w:fldChar w:fldCharType="end"/>
            </w:r>
          </w:hyperlink>
        </w:p>
        <w:p w14:paraId="3585DC51" w14:textId="7067B7A0" w:rsidR="009769A3" w:rsidRDefault="009769A3">
          <w:pPr>
            <w:pStyle w:val="TOC2"/>
            <w:rPr>
              <w:rFonts w:eastAsiaTheme="minorEastAsia" w:cstheme="minorBidi"/>
              <w:color w:val="auto"/>
              <w:kern w:val="2"/>
              <w:szCs w:val="24"/>
              <w14:ligatures w14:val="standardContextual"/>
            </w:rPr>
          </w:pPr>
          <w:hyperlink w:anchor="_Toc216707785" w:history="1">
            <w:r w:rsidRPr="00E64625">
              <w:rPr>
                <w:rStyle w:val="Hyperlink"/>
              </w:rPr>
              <w:t>Troubleshooting and validating your HTML</w:t>
            </w:r>
            <w:r>
              <w:rPr>
                <w:webHidden/>
              </w:rPr>
              <w:tab/>
            </w:r>
            <w:r>
              <w:rPr>
                <w:webHidden/>
              </w:rPr>
              <w:fldChar w:fldCharType="begin"/>
            </w:r>
            <w:r>
              <w:rPr>
                <w:webHidden/>
              </w:rPr>
              <w:instrText xml:space="preserve"> PAGEREF _Toc216707785 \h </w:instrText>
            </w:r>
            <w:r>
              <w:rPr>
                <w:webHidden/>
              </w:rPr>
            </w:r>
            <w:r>
              <w:rPr>
                <w:webHidden/>
              </w:rPr>
              <w:fldChar w:fldCharType="separate"/>
            </w:r>
            <w:r>
              <w:rPr>
                <w:webHidden/>
              </w:rPr>
              <w:t>60</w:t>
            </w:r>
            <w:r>
              <w:rPr>
                <w:webHidden/>
              </w:rPr>
              <w:fldChar w:fldCharType="end"/>
            </w:r>
          </w:hyperlink>
        </w:p>
        <w:p w14:paraId="6B61EFB5" w14:textId="4E484AA1" w:rsidR="009769A3" w:rsidRDefault="009769A3">
          <w:pPr>
            <w:pStyle w:val="TOC1"/>
            <w:rPr>
              <w:rFonts w:eastAsiaTheme="minorEastAsia" w:cstheme="minorBidi"/>
              <w:b w:val="0"/>
              <w:color w:val="auto"/>
              <w:kern w:val="2"/>
              <w:szCs w:val="24"/>
              <w:lang w:bidi="ar-SA"/>
              <w14:ligatures w14:val="standardContextual"/>
            </w:rPr>
          </w:pPr>
          <w:hyperlink w:anchor="_Toc216707786" w:history="1">
            <w:r w:rsidRPr="00E64625">
              <w:rPr>
                <w:rStyle w:val="Hyperlink"/>
                <w:bCs/>
              </w:rPr>
              <w:t xml:space="preserve">Lesson 3: </w:t>
            </w:r>
            <w:r w:rsidRPr="00E64625">
              <w:rPr>
                <w:rStyle w:val="Hyperlink"/>
              </w:rPr>
              <w:t>Styling websites using CSS</w:t>
            </w:r>
            <w:r>
              <w:rPr>
                <w:webHidden/>
              </w:rPr>
              <w:tab/>
            </w:r>
            <w:r>
              <w:rPr>
                <w:webHidden/>
              </w:rPr>
              <w:fldChar w:fldCharType="begin"/>
            </w:r>
            <w:r>
              <w:rPr>
                <w:webHidden/>
              </w:rPr>
              <w:instrText xml:space="preserve"> PAGEREF _Toc216707786 \h </w:instrText>
            </w:r>
            <w:r>
              <w:rPr>
                <w:webHidden/>
              </w:rPr>
            </w:r>
            <w:r>
              <w:rPr>
                <w:webHidden/>
              </w:rPr>
              <w:fldChar w:fldCharType="separate"/>
            </w:r>
            <w:r>
              <w:rPr>
                <w:webHidden/>
              </w:rPr>
              <w:t>68</w:t>
            </w:r>
            <w:r>
              <w:rPr>
                <w:webHidden/>
              </w:rPr>
              <w:fldChar w:fldCharType="end"/>
            </w:r>
          </w:hyperlink>
        </w:p>
        <w:p w14:paraId="2735DC41" w14:textId="7F5EBBD0" w:rsidR="009769A3" w:rsidRDefault="009769A3">
          <w:pPr>
            <w:pStyle w:val="TOC2"/>
            <w:rPr>
              <w:rFonts w:eastAsiaTheme="minorEastAsia" w:cstheme="minorBidi"/>
              <w:color w:val="auto"/>
              <w:kern w:val="2"/>
              <w:szCs w:val="24"/>
              <w14:ligatures w14:val="standardContextual"/>
            </w:rPr>
          </w:pPr>
          <w:hyperlink w:anchor="_Toc216707787" w:history="1">
            <w:r w:rsidRPr="00E64625">
              <w:rPr>
                <w:rStyle w:val="Hyperlink"/>
              </w:rPr>
              <w:t>Overview</w:t>
            </w:r>
            <w:r>
              <w:rPr>
                <w:webHidden/>
              </w:rPr>
              <w:tab/>
            </w:r>
            <w:r>
              <w:rPr>
                <w:webHidden/>
              </w:rPr>
              <w:fldChar w:fldCharType="begin"/>
            </w:r>
            <w:r>
              <w:rPr>
                <w:webHidden/>
              </w:rPr>
              <w:instrText xml:space="preserve"> PAGEREF _Toc216707787 \h </w:instrText>
            </w:r>
            <w:r>
              <w:rPr>
                <w:webHidden/>
              </w:rPr>
            </w:r>
            <w:r>
              <w:rPr>
                <w:webHidden/>
              </w:rPr>
              <w:fldChar w:fldCharType="separate"/>
            </w:r>
            <w:r>
              <w:rPr>
                <w:webHidden/>
              </w:rPr>
              <w:t>68</w:t>
            </w:r>
            <w:r>
              <w:rPr>
                <w:webHidden/>
              </w:rPr>
              <w:fldChar w:fldCharType="end"/>
            </w:r>
          </w:hyperlink>
        </w:p>
        <w:p w14:paraId="584F79DC" w14:textId="00E7AD6E" w:rsidR="009769A3" w:rsidRDefault="009769A3">
          <w:pPr>
            <w:pStyle w:val="TOC2"/>
            <w:rPr>
              <w:rFonts w:eastAsiaTheme="minorEastAsia" w:cstheme="minorBidi"/>
              <w:color w:val="auto"/>
              <w:kern w:val="2"/>
              <w:szCs w:val="24"/>
              <w14:ligatures w14:val="standardContextual"/>
            </w:rPr>
          </w:pPr>
          <w:hyperlink w:anchor="_Toc216707788" w:history="1">
            <w:r w:rsidRPr="00E64625">
              <w:rPr>
                <w:rStyle w:val="Hyperlink"/>
              </w:rPr>
              <w:t>Basic structure of CSS</w:t>
            </w:r>
            <w:r>
              <w:rPr>
                <w:webHidden/>
              </w:rPr>
              <w:tab/>
            </w:r>
            <w:r>
              <w:rPr>
                <w:webHidden/>
              </w:rPr>
              <w:fldChar w:fldCharType="begin"/>
            </w:r>
            <w:r>
              <w:rPr>
                <w:webHidden/>
              </w:rPr>
              <w:instrText xml:space="preserve"> PAGEREF _Toc216707788 \h </w:instrText>
            </w:r>
            <w:r>
              <w:rPr>
                <w:webHidden/>
              </w:rPr>
            </w:r>
            <w:r>
              <w:rPr>
                <w:webHidden/>
              </w:rPr>
              <w:fldChar w:fldCharType="separate"/>
            </w:r>
            <w:r>
              <w:rPr>
                <w:webHidden/>
              </w:rPr>
              <w:t>68</w:t>
            </w:r>
            <w:r>
              <w:rPr>
                <w:webHidden/>
              </w:rPr>
              <w:fldChar w:fldCharType="end"/>
            </w:r>
          </w:hyperlink>
        </w:p>
        <w:p w14:paraId="7C02DB5D" w14:textId="1FB2E6F2" w:rsidR="009769A3" w:rsidRDefault="009769A3">
          <w:pPr>
            <w:pStyle w:val="TOC2"/>
            <w:rPr>
              <w:rFonts w:eastAsiaTheme="minorEastAsia" w:cstheme="minorBidi"/>
              <w:color w:val="auto"/>
              <w:kern w:val="2"/>
              <w:szCs w:val="24"/>
              <w14:ligatures w14:val="standardContextual"/>
            </w:rPr>
          </w:pPr>
          <w:hyperlink w:anchor="_Toc216707789" w:history="1">
            <w:r w:rsidRPr="00E64625">
              <w:rPr>
                <w:rStyle w:val="Hyperlink"/>
              </w:rPr>
              <w:t>Applying CSS to HTML</w:t>
            </w:r>
            <w:r>
              <w:rPr>
                <w:webHidden/>
              </w:rPr>
              <w:tab/>
            </w:r>
            <w:r>
              <w:rPr>
                <w:webHidden/>
              </w:rPr>
              <w:fldChar w:fldCharType="begin"/>
            </w:r>
            <w:r>
              <w:rPr>
                <w:webHidden/>
              </w:rPr>
              <w:instrText xml:space="preserve"> PAGEREF _Toc216707789 \h </w:instrText>
            </w:r>
            <w:r>
              <w:rPr>
                <w:webHidden/>
              </w:rPr>
            </w:r>
            <w:r>
              <w:rPr>
                <w:webHidden/>
              </w:rPr>
              <w:fldChar w:fldCharType="separate"/>
            </w:r>
            <w:r>
              <w:rPr>
                <w:webHidden/>
              </w:rPr>
              <w:t>76</w:t>
            </w:r>
            <w:r>
              <w:rPr>
                <w:webHidden/>
              </w:rPr>
              <w:fldChar w:fldCharType="end"/>
            </w:r>
          </w:hyperlink>
        </w:p>
        <w:p w14:paraId="14A674F3" w14:textId="54C81CFC" w:rsidR="009769A3" w:rsidRDefault="009769A3">
          <w:pPr>
            <w:pStyle w:val="TOC2"/>
            <w:rPr>
              <w:rFonts w:eastAsiaTheme="minorEastAsia" w:cstheme="minorBidi"/>
              <w:color w:val="auto"/>
              <w:kern w:val="2"/>
              <w:szCs w:val="24"/>
              <w14:ligatures w14:val="standardContextual"/>
            </w:rPr>
          </w:pPr>
          <w:hyperlink w:anchor="_Toc216707790" w:history="1">
            <w:r w:rsidRPr="00E64625">
              <w:rPr>
                <w:rStyle w:val="Hyperlink"/>
              </w:rPr>
              <w:t>Understanding the CSS box model</w:t>
            </w:r>
            <w:r>
              <w:rPr>
                <w:webHidden/>
              </w:rPr>
              <w:tab/>
            </w:r>
            <w:r>
              <w:rPr>
                <w:webHidden/>
              </w:rPr>
              <w:fldChar w:fldCharType="begin"/>
            </w:r>
            <w:r>
              <w:rPr>
                <w:webHidden/>
              </w:rPr>
              <w:instrText xml:space="preserve"> PAGEREF _Toc216707790 \h </w:instrText>
            </w:r>
            <w:r>
              <w:rPr>
                <w:webHidden/>
              </w:rPr>
            </w:r>
            <w:r>
              <w:rPr>
                <w:webHidden/>
              </w:rPr>
              <w:fldChar w:fldCharType="separate"/>
            </w:r>
            <w:r>
              <w:rPr>
                <w:webHidden/>
              </w:rPr>
              <w:t>79</w:t>
            </w:r>
            <w:r>
              <w:rPr>
                <w:webHidden/>
              </w:rPr>
              <w:fldChar w:fldCharType="end"/>
            </w:r>
          </w:hyperlink>
        </w:p>
        <w:p w14:paraId="50E152FC" w14:textId="35D25BE2" w:rsidR="009769A3" w:rsidRDefault="009769A3">
          <w:pPr>
            <w:pStyle w:val="TOC2"/>
            <w:rPr>
              <w:rFonts w:eastAsiaTheme="minorEastAsia" w:cstheme="minorBidi"/>
              <w:color w:val="auto"/>
              <w:kern w:val="2"/>
              <w:szCs w:val="24"/>
              <w14:ligatures w14:val="standardContextual"/>
            </w:rPr>
          </w:pPr>
          <w:hyperlink w:anchor="_Toc216707791" w:history="1">
            <w:r w:rsidRPr="00E64625">
              <w:rPr>
                <w:rStyle w:val="Hyperlink"/>
              </w:rPr>
              <w:t>Applying floats</w:t>
            </w:r>
            <w:r>
              <w:rPr>
                <w:webHidden/>
              </w:rPr>
              <w:tab/>
            </w:r>
            <w:r>
              <w:rPr>
                <w:webHidden/>
              </w:rPr>
              <w:fldChar w:fldCharType="begin"/>
            </w:r>
            <w:r>
              <w:rPr>
                <w:webHidden/>
              </w:rPr>
              <w:instrText xml:space="preserve"> PAGEREF _Toc216707791 \h </w:instrText>
            </w:r>
            <w:r>
              <w:rPr>
                <w:webHidden/>
              </w:rPr>
            </w:r>
            <w:r>
              <w:rPr>
                <w:webHidden/>
              </w:rPr>
              <w:fldChar w:fldCharType="separate"/>
            </w:r>
            <w:r>
              <w:rPr>
                <w:webHidden/>
              </w:rPr>
              <w:t>81</w:t>
            </w:r>
            <w:r>
              <w:rPr>
                <w:webHidden/>
              </w:rPr>
              <w:fldChar w:fldCharType="end"/>
            </w:r>
          </w:hyperlink>
        </w:p>
        <w:p w14:paraId="6F397D0A" w14:textId="5BBD9EFA" w:rsidR="009769A3" w:rsidRDefault="009769A3">
          <w:pPr>
            <w:pStyle w:val="TOC2"/>
            <w:rPr>
              <w:rFonts w:eastAsiaTheme="minorEastAsia" w:cstheme="minorBidi"/>
              <w:color w:val="auto"/>
              <w:kern w:val="2"/>
              <w:szCs w:val="24"/>
              <w14:ligatures w14:val="standardContextual"/>
            </w:rPr>
          </w:pPr>
          <w:hyperlink w:anchor="_Toc216707792" w:history="1">
            <w:r w:rsidRPr="00E64625">
              <w:rPr>
                <w:rStyle w:val="Hyperlink"/>
              </w:rPr>
              <w:t>The display property</w:t>
            </w:r>
            <w:r>
              <w:rPr>
                <w:webHidden/>
              </w:rPr>
              <w:tab/>
            </w:r>
            <w:r>
              <w:rPr>
                <w:webHidden/>
              </w:rPr>
              <w:fldChar w:fldCharType="begin"/>
            </w:r>
            <w:r>
              <w:rPr>
                <w:webHidden/>
              </w:rPr>
              <w:instrText xml:space="preserve"> PAGEREF _Toc216707792 \h </w:instrText>
            </w:r>
            <w:r>
              <w:rPr>
                <w:webHidden/>
              </w:rPr>
            </w:r>
            <w:r>
              <w:rPr>
                <w:webHidden/>
              </w:rPr>
              <w:fldChar w:fldCharType="separate"/>
            </w:r>
            <w:r>
              <w:rPr>
                <w:webHidden/>
              </w:rPr>
              <w:t>82</w:t>
            </w:r>
            <w:r>
              <w:rPr>
                <w:webHidden/>
              </w:rPr>
              <w:fldChar w:fldCharType="end"/>
            </w:r>
          </w:hyperlink>
        </w:p>
        <w:p w14:paraId="0B7ECD44" w14:textId="5BF9A162" w:rsidR="009769A3" w:rsidRDefault="009769A3">
          <w:pPr>
            <w:pStyle w:val="TOC2"/>
            <w:rPr>
              <w:rFonts w:eastAsiaTheme="minorEastAsia" w:cstheme="minorBidi"/>
              <w:color w:val="auto"/>
              <w:kern w:val="2"/>
              <w:szCs w:val="24"/>
              <w14:ligatures w14:val="standardContextual"/>
            </w:rPr>
          </w:pPr>
          <w:hyperlink w:anchor="_Toc216707793" w:history="1">
            <w:r w:rsidRPr="00E64625">
              <w:rPr>
                <w:rStyle w:val="Hyperlink"/>
              </w:rPr>
              <w:t>The position property</w:t>
            </w:r>
            <w:r>
              <w:rPr>
                <w:webHidden/>
              </w:rPr>
              <w:tab/>
            </w:r>
            <w:r>
              <w:rPr>
                <w:webHidden/>
              </w:rPr>
              <w:fldChar w:fldCharType="begin"/>
            </w:r>
            <w:r>
              <w:rPr>
                <w:webHidden/>
              </w:rPr>
              <w:instrText xml:space="preserve"> PAGEREF _Toc216707793 \h </w:instrText>
            </w:r>
            <w:r>
              <w:rPr>
                <w:webHidden/>
              </w:rPr>
            </w:r>
            <w:r>
              <w:rPr>
                <w:webHidden/>
              </w:rPr>
              <w:fldChar w:fldCharType="separate"/>
            </w:r>
            <w:r>
              <w:rPr>
                <w:webHidden/>
              </w:rPr>
              <w:t>91</w:t>
            </w:r>
            <w:r>
              <w:rPr>
                <w:webHidden/>
              </w:rPr>
              <w:fldChar w:fldCharType="end"/>
            </w:r>
          </w:hyperlink>
        </w:p>
        <w:p w14:paraId="1A955B15" w14:textId="2FB7E78A" w:rsidR="009769A3" w:rsidRDefault="009769A3">
          <w:pPr>
            <w:pStyle w:val="TOC2"/>
            <w:rPr>
              <w:rFonts w:eastAsiaTheme="minorEastAsia" w:cstheme="minorBidi"/>
              <w:color w:val="auto"/>
              <w:kern w:val="2"/>
              <w:szCs w:val="24"/>
              <w14:ligatures w14:val="standardContextual"/>
            </w:rPr>
          </w:pPr>
          <w:hyperlink w:anchor="_Toc216707794" w:history="1">
            <w:r w:rsidRPr="00E64625">
              <w:rPr>
                <w:rStyle w:val="Hyperlink"/>
              </w:rPr>
              <w:t>Applying responsive design with CSS media queries</w:t>
            </w:r>
            <w:r>
              <w:rPr>
                <w:webHidden/>
              </w:rPr>
              <w:tab/>
            </w:r>
            <w:r>
              <w:rPr>
                <w:webHidden/>
              </w:rPr>
              <w:fldChar w:fldCharType="begin"/>
            </w:r>
            <w:r>
              <w:rPr>
                <w:webHidden/>
              </w:rPr>
              <w:instrText xml:space="preserve"> PAGEREF _Toc216707794 \h </w:instrText>
            </w:r>
            <w:r>
              <w:rPr>
                <w:webHidden/>
              </w:rPr>
            </w:r>
            <w:r>
              <w:rPr>
                <w:webHidden/>
              </w:rPr>
              <w:fldChar w:fldCharType="separate"/>
            </w:r>
            <w:r>
              <w:rPr>
                <w:webHidden/>
              </w:rPr>
              <w:t>93</w:t>
            </w:r>
            <w:r>
              <w:rPr>
                <w:webHidden/>
              </w:rPr>
              <w:fldChar w:fldCharType="end"/>
            </w:r>
          </w:hyperlink>
        </w:p>
        <w:p w14:paraId="6ED40300" w14:textId="03209140" w:rsidR="009769A3" w:rsidRDefault="009769A3">
          <w:pPr>
            <w:pStyle w:val="TOC2"/>
            <w:rPr>
              <w:rFonts w:eastAsiaTheme="minorEastAsia" w:cstheme="minorBidi"/>
              <w:color w:val="auto"/>
              <w:kern w:val="2"/>
              <w:szCs w:val="24"/>
              <w14:ligatures w14:val="standardContextual"/>
            </w:rPr>
          </w:pPr>
          <w:hyperlink w:anchor="_Toc216707795" w:history="1">
            <w:r w:rsidRPr="00E64625">
              <w:rPr>
                <w:rStyle w:val="Hyperlink"/>
              </w:rPr>
              <w:t>Validating your CSS</w:t>
            </w:r>
            <w:r>
              <w:rPr>
                <w:webHidden/>
              </w:rPr>
              <w:tab/>
            </w:r>
            <w:r>
              <w:rPr>
                <w:webHidden/>
              </w:rPr>
              <w:fldChar w:fldCharType="begin"/>
            </w:r>
            <w:r>
              <w:rPr>
                <w:webHidden/>
              </w:rPr>
              <w:instrText xml:space="preserve"> PAGEREF _Toc216707795 \h </w:instrText>
            </w:r>
            <w:r>
              <w:rPr>
                <w:webHidden/>
              </w:rPr>
            </w:r>
            <w:r>
              <w:rPr>
                <w:webHidden/>
              </w:rPr>
              <w:fldChar w:fldCharType="separate"/>
            </w:r>
            <w:r>
              <w:rPr>
                <w:webHidden/>
              </w:rPr>
              <w:t>95</w:t>
            </w:r>
            <w:r>
              <w:rPr>
                <w:webHidden/>
              </w:rPr>
              <w:fldChar w:fldCharType="end"/>
            </w:r>
          </w:hyperlink>
        </w:p>
        <w:p w14:paraId="5684170D" w14:textId="6ED11845" w:rsidR="009769A3" w:rsidRDefault="009769A3">
          <w:pPr>
            <w:pStyle w:val="TOC1"/>
            <w:rPr>
              <w:rFonts w:eastAsiaTheme="minorEastAsia" w:cstheme="minorBidi"/>
              <w:b w:val="0"/>
              <w:color w:val="auto"/>
              <w:kern w:val="2"/>
              <w:szCs w:val="24"/>
              <w:lang w:bidi="ar-SA"/>
              <w14:ligatures w14:val="standardContextual"/>
            </w:rPr>
          </w:pPr>
          <w:hyperlink w:anchor="_Toc216707796" w:history="1">
            <w:r w:rsidRPr="00E64625">
              <w:rPr>
                <w:rStyle w:val="Hyperlink"/>
                <w:bCs/>
              </w:rPr>
              <w:t xml:space="preserve">Lesson 4: </w:t>
            </w:r>
            <w:r w:rsidRPr="00E64625">
              <w:rPr>
                <w:rStyle w:val="Hyperlink"/>
              </w:rPr>
              <w:t>Coding in JavaScript</w:t>
            </w:r>
            <w:r>
              <w:rPr>
                <w:webHidden/>
              </w:rPr>
              <w:tab/>
            </w:r>
            <w:r>
              <w:rPr>
                <w:webHidden/>
              </w:rPr>
              <w:fldChar w:fldCharType="begin"/>
            </w:r>
            <w:r>
              <w:rPr>
                <w:webHidden/>
              </w:rPr>
              <w:instrText xml:space="preserve"> PAGEREF _Toc216707796 \h </w:instrText>
            </w:r>
            <w:r>
              <w:rPr>
                <w:webHidden/>
              </w:rPr>
            </w:r>
            <w:r>
              <w:rPr>
                <w:webHidden/>
              </w:rPr>
              <w:fldChar w:fldCharType="separate"/>
            </w:r>
            <w:r>
              <w:rPr>
                <w:webHidden/>
              </w:rPr>
              <w:t>99</w:t>
            </w:r>
            <w:r>
              <w:rPr>
                <w:webHidden/>
              </w:rPr>
              <w:fldChar w:fldCharType="end"/>
            </w:r>
          </w:hyperlink>
        </w:p>
        <w:p w14:paraId="247537E6" w14:textId="2FF2B7C0" w:rsidR="009769A3" w:rsidRDefault="009769A3">
          <w:pPr>
            <w:pStyle w:val="TOC2"/>
            <w:rPr>
              <w:rFonts w:eastAsiaTheme="minorEastAsia" w:cstheme="minorBidi"/>
              <w:color w:val="auto"/>
              <w:kern w:val="2"/>
              <w:szCs w:val="24"/>
              <w14:ligatures w14:val="standardContextual"/>
            </w:rPr>
          </w:pPr>
          <w:hyperlink w:anchor="_Toc216707797" w:history="1">
            <w:r w:rsidRPr="00E64625">
              <w:rPr>
                <w:rStyle w:val="Hyperlink"/>
              </w:rPr>
              <w:t>Overview</w:t>
            </w:r>
            <w:r>
              <w:rPr>
                <w:webHidden/>
              </w:rPr>
              <w:tab/>
            </w:r>
            <w:r>
              <w:rPr>
                <w:webHidden/>
              </w:rPr>
              <w:fldChar w:fldCharType="begin"/>
            </w:r>
            <w:r>
              <w:rPr>
                <w:webHidden/>
              </w:rPr>
              <w:instrText xml:space="preserve"> PAGEREF _Toc216707797 \h </w:instrText>
            </w:r>
            <w:r>
              <w:rPr>
                <w:webHidden/>
              </w:rPr>
            </w:r>
            <w:r>
              <w:rPr>
                <w:webHidden/>
              </w:rPr>
              <w:fldChar w:fldCharType="separate"/>
            </w:r>
            <w:r>
              <w:rPr>
                <w:webHidden/>
              </w:rPr>
              <w:t>99</w:t>
            </w:r>
            <w:r>
              <w:rPr>
                <w:webHidden/>
              </w:rPr>
              <w:fldChar w:fldCharType="end"/>
            </w:r>
          </w:hyperlink>
        </w:p>
        <w:p w14:paraId="3FEE34CB" w14:textId="02EE2E0C" w:rsidR="009769A3" w:rsidRDefault="009769A3">
          <w:pPr>
            <w:pStyle w:val="TOC2"/>
            <w:rPr>
              <w:rFonts w:eastAsiaTheme="minorEastAsia" w:cstheme="minorBidi"/>
              <w:color w:val="auto"/>
              <w:kern w:val="2"/>
              <w:szCs w:val="24"/>
              <w14:ligatures w14:val="standardContextual"/>
            </w:rPr>
          </w:pPr>
          <w:hyperlink w:anchor="_Toc216707798" w:history="1">
            <w:r w:rsidRPr="00E64625">
              <w:rPr>
                <w:rStyle w:val="Hyperlink"/>
              </w:rPr>
              <w:t>Using basic JavaScript syntax</w:t>
            </w:r>
            <w:r>
              <w:rPr>
                <w:webHidden/>
              </w:rPr>
              <w:tab/>
            </w:r>
            <w:r>
              <w:rPr>
                <w:webHidden/>
              </w:rPr>
              <w:fldChar w:fldCharType="begin"/>
            </w:r>
            <w:r>
              <w:rPr>
                <w:webHidden/>
              </w:rPr>
              <w:instrText xml:space="preserve"> PAGEREF _Toc216707798 \h </w:instrText>
            </w:r>
            <w:r>
              <w:rPr>
                <w:webHidden/>
              </w:rPr>
            </w:r>
            <w:r>
              <w:rPr>
                <w:webHidden/>
              </w:rPr>
              <w:fldChar w:fldCharType="separate"/>
            </w:r>
            <w:r>
              <w:rPr>
                <w:webHidden/>
              </w:rPr>
              <w:t>99</w:t>
            </w:r>
            <w:r>
              <w:rPr>
                <w:webHidden/>
              </w:rPr>
              <w:fldChar w:fldCharType="end"/>
            </w:r>
          </w:hyperlink>
        </w:p>
        <w:p w14:paraId="306C191A" w14:textId="0A382778" w:rsidR="009769A3" w:rsidRDefault="009769A3">
          <w:pPr>
            <w:pStyle w:val="TOC2"/>
            <w:rPr>
              <w:rFonts w:eastAsiaTheme="minorEastAsia" w:cstheme="minorBidi"/>
              <w:color w:val="auto"/>
              <w:kern w:val="2"/>
              <w:szCs w:val="24"/>
              <w14:ligatures w14:val="standardContextual"/>
            </w:rPr>
          </w:pPr>
          <w:hyperlink w:anchor="_Toc216707799" w:history="1">
            <w:r w:rsidRPr="00E64625">
              <w:rPr>
                <w:rStyle w:val="Hyperlink"/>
              </w:rPr>
              <w:t>Following coding standards and best practices</w:t>
            </w:r>
            <w:r>
              <w:rPr>
                <w:webHidden/>
              </w:rPr>
              <w:tab/>
            </w:r>
            <w:r>
              <w:rPr>
                <w:webHidden/>
              </w:rPr>
              <w:fldChar w:fldCharType="begin"/>
            </w:r>
            <w:r>
              <w:rPr>
                <w:webHidden/>
              </w:rPr>
              <w:instrText xml:space="preserve"> PAGEREF _Toc216707799 \h </w:instrText>
            </w:r>
            <w:r>
              <w:rPr>
                <w:webHidden/>
              </w:rPr>
            </w:r>
            <w:r>
              <w:rPr>
                <w:webHidden/>
              </w:rPr>
              <w:fldChar w:fldCharType="separate"/>
            </w:r>
            <w:r>
              <w:rPr>
                <w:webHidden/>
              </w:rPr>
              <w:t>105</w:t>
            </w:r>
            <w:r>
              <w:rPr>
                <w:webHidden/>
              </w:rPr>
              <w:fldChar w:fldCharType="end"/>
            </w:r>
          </w:hyperlink>
        </w:p>
        <w:p w14:paraId="3E0BCD9E" w14:textId="1555AE25" w:rsidR="009769A3" w:rsidRDefault="009769A3">
          <w:pPr>
            <w:pStyle w:val="TOC2"/>
            <w:rPr>
              <w:rFonts w:eastAsiaTheme="minorEastAsia" w:cstheme="minorBidi"/>
              <w:color w:val="auto"/>
              <w:kern w:val="2"/>
              <w:szCs w:val="24"/>
              <w14:ligatures w14:val="standardContextual"/>
            </w:rPr>
          </w:pPr>
          <w:hyperlink w:anchor="_Toc216707800" w:history="1">
            <w:r w:rsidRPr="00E64625">
              <w:rPr>
                <w:rStyle w:val="Hyperlink"/>
              </w:rPr>
              <w:t>Operators</w:t>
            </w:r>
            <w:r>
              <w:rPr>
                <w:webHidden/>
              </w:rPr>
              <w:tab/>
            </w:r>
            <w:r>
              <w:rPr>
                <w:webHidden/>
              </w:rPr>
              <w:fldChar w:fldCharType="begin"/>
            </w:r>
            <w:r>
              <w:rPr>
                <w:webHidden/>
              </w:rPr>
              <w:instrText xml:space="preserve"> PAGEREF _Toc216707800 \h </w:instrText>
            </w:r>
            <w:r>
              <w:rPr>
                <w:webHidden/>
              </w:rPr>
            </w:r>
            <w:r>
              <w:rPr>
                <w:webHidden/>
              </w:rPr>
              <w:fldChar w:fldCharType="separate"/>
            </w:r>
            <w:r>
              <w:rPr>
                <w:webHidden/>
              </w:rPr>
              <w:t>108</w:t>
            </w:r>
            <w:r>
              <w:rPr>
                <w:webHidden/>
              </w:rPr>
              <w:fldChar w:fldCharType="end"/>
            </w:r>
          </w:hyperlink>
        </w:p>
        <w:p w14:paraId="65DBF1B3" w14:textId="7D9A20AE" w:rsidR="009769A3" w:rsidRDefault="009769A3">
          <w:pPr>
            <w:pStyle w:val="TOC2"/>
            <w:rPr>
              <w:rFonts w:eastAsiaTheme="minorEastAsia" w:cstheme="minorBidi"/>
              <w:color w:val="auto"/>
              <w:kern w:val="2"/>
              <w:szCs w:val="24"/>
              <w14:ligatures w14:val="standardContextual"/>
            </w:rPr>
          </w:pPr>
          <w:hyperlink w:anchor="_Toc216707801" w:history="1">
            <w:r w:rsidRPr="00E64625">
              <w:rPr>
                <w:rStyle w:val="Hyperlink"/>
              </w:rPr>
              <w:t>Control structures</w:t>
            </w:r>
            <w:r>
              <w:rPr>
                <w:webHidden/>
              </w:rPr>
              <w:tab/>
            </w:r>
            <w:r>
              <w:rPr>
                <w:webHidden/>
              </w:rPr>
              <w:fldChar w:fldCharType="begin"/>
            </w:r>
            <w:r>
              <w:rPr>
                <w:webHidden/>
              </w:rPr>
              <w:instrText xml:space="preserve"> PAGEREF _Toc216707801 \h </w:instrText>
            </w:r>
            <w:r>
              <w:rPr>
                <w:webHidden/>
              </w:rPr>
            </w:r>
            <w:r>
              <w:rPr>
                <w:webHidden/>
              </w:rPr>
              <w:fldChar w:fldCharType="separate"/>
            </w:r>
            <w:r>
              <w:rPr>
                <w:webHidden/>
              </w:rPr>
              <w:t>113</w:t>
            </w:r>
            <w:r>
              <w:rPr>
                <w:webHidden/>
              </w:rPr>
              <w:fldChar w:fldCharType="end"/>
            </w:r>
          </w:hyperlink>
        </w:p>
        <w:p w14:paraId="41D44EEC" w14:textId="0D9591BE" w:rsidR="009769A3" w:rsidRDefault="009769A3">
          <w:pPr>
            <w:pStyle w:val="TOC2"/>
            <w:rPr>
              <w:rFonts w:eastAsiaTheme="minorEastAsia" w:cstheme="minorBidi"/>
              <w:color w:val="auto"/>
              <w:kern w:val="2"/>
              <w:szCs w:val="24"/>
              <w14:ligatures w14:val="standardContextual"/>
            </w:rPr>
          </w:pPr>
          <w:hyperlink w:anchor="_Toc216707802" w:history="1">
            <w:r w:rsidRPr="00E64625">
              <w:rPr>
                <w:rStyle w:val="Hyperlink"/>
              </w:rPr>
              <w:t>Data structures</w:t>
            </w:r>
            <w:r>
              <w:rPr>
                <w:webHidden/>
              </w:rPr>
              <w:tab/>
            </w:r>
            <w:r>
              <w:rPr>
                <w:webHidden/>
              </w:rPr>
              <w:fldChar w:fldCharType="begin"/>
            </w:r>
            <w:r>
              <w:rPr>
                <w:webHidden/>
              </w:rPr>
              <w:instrText xml:space="preserve"> PAGEREF _Toc216707802 \h </w:instrText>
            </w:r>
            <w:r>
              <w:rPr>
                <w:webHidden/>
              </w:rPr>
            </w:r>
            <w:r>
              <w:rPr>
                <w:webHidden/>
              </w:rPr>
              <w:fldChar w:fldCharType="separate"/>
            </w:r>
            <w:r>
              <w:rPr>
                <w:webHidden/>
              </w:rPr>
              <w:t>118</w:t>
            </w:r>
            <w:r>
              <w:rPr>
                <w:webHidden/>
              </w:rPr>
              <w:fldChar w:fldCharType="end"/>
            </w:r>
          </w:hyperlink>
        </w:p>
        <w:p w14:paraId="08E486FC" w14:textId="5BF06B79" w:rsidR="009769A3" w:rsidRDefault="009769A3">
          <w:pPr>
            <w:pStyle w:val="TOC2"/>
            <w:rPr>
              <w:rFonts w:eastAsiaTheme="minorEastAsia" w:cstheme="minorBidi"/>
              <w:color w:val="auto"/>
              <w:kern w:val="2"/>
              <w:szCs w:val="24"/>
              <w14:ligatures w14:val="standardContextual"/>
            </w:rPr>
          </w:pPr>
          <w:hyperlink w:anchor="_Toc216707803" w:history="1">
            <w:r w:rsidRPr="00E64625">
              <w:rPr>
                <w:rStyle w:val="Hyperlink"/>
              </w:rPr>
              <w:t>Functions</w:t>
            </w:r>
            <w:r>
              <w:rPr>
                <w:webHidden/>
              </w:rPr>
              <w:tab/>
            </w:r>
            <w:r>
              <w:rPr>
                <w:webHidden/>
              </w:rPr>
              <w:fldChar w:fldCharType="begin"/>
            </w:r>
            <w:r>
              <w:rPr>
                <w:webHidden/>
              </w:rPr>
              <w:instrText xml:space="preserve"> PAGEREF _Toc216707803 \h </w:instrText>
            </w:r>
            <w:r>
              <w:rPr>
                <w:webHidden/>
              </w:rPr>
            </w:r>
            <w:r>
              <w:rPr>
                <w:webHidden/>
              </w:rPr>
              <w:fldChar w:fldCharType="separate"/>
            </w:r>
            <w:r>
              <w:rPr>
                <w:webHidden/>
              </w:rPr>
              <w:t>121</w:t>
            </w:r>
            <w:r>
              <w:rPr>
                <w:webHidden/>
              </w:rPr>
              <w:fldChar w:fldCharType="end"/>
            </w:r>
          </w:hyperlink>
        </w:p>
        <w:p w14:paraId="421B1D74" w14:textId="120CFA50" w:rsidR="009769A3" w:rsidRDefault="009769A3">
          <w:pPr>
            <w:pStyle w:val="TOC2"/>
            <w:rPr>
              <w:rFonts w:eastAsiaTheme="minorEastAsia" w:cstheme="minorBidi"/>
              <w:color w:val="auto"/>
              <w:kern w:val="2"/>
              <w:szCs w:val="24"/>
              <w14:ligatures w14:val="standardContextual"/>
            </w:rPr>
          </w:pPr>
          <w:hyperlink w:anchor="_Toc216707804" w:history="1">
            <w:r w:rsidRPr="00E64625">
              <w:rPr>
                <w:rStyle w:val="Hyperlink"/>
              </w:rPr>
              <w:t>Applying data manipulation algorithms</w:t>
            </w:r>
            <w:r>
              <w:rPr>
                <w:webHidden/>
              </w:rPr>
              <w:tab/>
            </w:r>
            <w:r>
              <w:rPr>
                <w:webHidden/>
              </w:rPr>
              <w:fldChar w:fldCharType="begin"/>
            </w:r>
            <w:r>
              <w:rPr>
                <w:webHidden/>
              </w:rPr>
              <w:instrText xml:space="preserve"> PAGEREF _Toc216707804 \h </w:instrText>
            </w:r>
            <w:r>
              <w:rPr>
                <w:webHidden/>
              </w:rPr>
            </w:r>
            <w:r>
              <w:rPr>
                <w:webHidden/>
              </w:rPr>
              <w:fldChar w:fldCharType="separate"/>
            </w:r>
            <w:r>
              <w:rPr>
                <w:webHidden/>
              </w:rPr>
              <w:t>125</w:t>
            </w:r>
            <w:r>
              <w:rPr>
                <w:webHidden/>
              </w:rPr>
              <w:fldChar w:fldCharType="end"/>
            </w:r>
          </w:hyperlink>
        </w:p>
        <w:p w14:paraId="2545D5EA" w14:textId="6288EA7C" w:rsidR="009769A3" w:rsidRDefault="009769A3">
          <w:pPr>
            <w:pStyle w:val="TOC2"/>
            <w:rPr>
              <w:rFonts w:eastAsiaTheme="minorEastAsia" w:cstheme="minorBidi"/>
              <w:color w:val="auto"/>
              <w:kern w:val="2"/>
              <w:szCs w:val="24"/>
              <w14:ligatures w14:val="standardContextual"/>
            </w:rPr>
          </w:pPr>
          <w:hyperlink w:anchor="_Toc216707805" w:history="1">
            <w:r w:rsidRPr="00E64625">
              <w:rPr>
                <w:rStyle w:val="Hyperlink"/>
              </w:rPr>
              <w:t>Identifying types of errors</w:t>
            </w:r>
            <w:r>
              <w:rPr>
                <w:webHidden/>
              </w:rPr>
              <w:tab/>
            </w:r>
            <w:r>
              <w:rPr>
                <w:webHidden/>
              </w:rPr>
              <w:fldChar w:fldCharType="begin"/>
            </w:r>
            <w:r>
              <w:rPr>
                <w:webHidden/>
              </w:rPr>
              <w:instrText xml:space="preserve"> PAGEREF _Toc216707805 \h </w:instrText>
            </w:r>
            <w:r>
              <w:rPr>
                <w:webHidden/>
              </w:rPr>
            </w:r>
            <w:r>
              <w:rPr>
                <w:webHidden/>
              </w:rPr>
              <w:fldChar w:fldCharType="separate"/>
            </w:r>
            <w:r>
              <w:rPr>
                <w:webHidden/>
              </w:rPr>
              <w:t>130</w:t>
            </w:r>
            <w:r>
              <w:rPr>
                <w:webHidden/>
              </w:rPr>
              <w:fldChar w:fldCharType="end"/>
            </w:r>
          </w:hyperlink>
        </w:p>
        <w:p w14:paraId="032C45A2" w14:textId="2D0C2E24" w:rsidR="009769A3" w:rsidRDefault="009769A3">
          <w:pPr>
            <w:pStyle w:val="TOC2"/>
            <w:rPr>
              <w:rFonts w:eastAsiaTheme="minorEastAsia" w:cstheme="minorBidi"/>
              <w:color w:val="auto"/>
              <w:kern w:val="2"/>
              <w:szCs w:val="24"/>
              <w14:ligatures w14:val="standardContextual"/>
            </w:rPr>
          </w:pPr>
          <w:hyperlink w:anchor="_Toc216707806" w:history="1">
            <w:r w:rsidRPr="00E64625">
              <w:rPr>
                <w:rStyle w:val="Hyperlink"/>
              </w:rPr>
              <w:t>Debugging your code</w:t>
            </w:r>
            <w:r>
              <w:rPr>
                <w:webHidden/>
              </w:rPr>
              <w:tab/>
            </w:r>
            <w:r>
              <w:rPr>
                <w:webHidden/>
              </w:rPr>
              <w:fldChar w:fldCharType="begin"/>
            </w:r>
            <w:r>
              <w:rPr>
                <w:webHidden/>
              </w:rPr>
              <w:instrText xml:space="preserve"> PAGEREF _Toc216707806 \h </w:instrText>
            </w:r>
            <w:r>
              <w:rPr>
                <w:webHidden/>
              </w:rPr>
            </w:r>
            <w:r>
              <w:rPr>
                <w:webHidden/>
              </w:rPr>
              <w:fldChar w:fldCharType="separate"/>
            </w:r>
            <w:r>
              <w:rPr>
                <w:webHidden/>
              </w:rPr>
              <w:t>133</w:t>
            </w:r>
            <w:r>
              <w:rPr>
                <w:webHidden/>
              </w:rPr>
              <w:fldChar w:fldCharType="end"/>
            </w:r>
          </w:hyperlink>
        </w:p>
        <w:p w14:paraId="5478003D" w14:textId="51856FD5" w:rsidR="009769A3" w:rsidRDefault="009769A3">
          <w:pPr>
            <w:pStyle w:val="TOC1"/>
            <w:rPr>
              <w:rFonts w:eastAsiaTheme="minorEastAsia" w:cstheme="minorBidi"/>
              <w:b w:val="0"/>
              <w:color w:val="auto"/>
              <w:kern w:val="2"/>
              <w:szCs w:val="24"/>
              <w:lang w:bidi="ar-SA"/>
              <w14:ligatures w14:val="standardContextual"/>
            </w:rPr>
          </w:pPr>
          <w:hyperlink w:anchor="_Toc216707807" w:history="1">
            <w:r w:rsidRPr="00E64625">
              <w:rPr>
                <w:rStyle w:val="Hyperlink"/>
                <w:bCs/>
              </w:rPr>
              <w:t xml:space="preserve">Lesson 5: </w:t>
            </w:r>
            <w:r w:rsidRPr="00E64625">
              <w:rPr>
                <w:rStyle w:val="Hyperlink"/>
              </w:rPr>
              <w:t>Manipulating the HTML DOM using JavaScript</w:t>
            </w:r>
            <w:r>
              <w:rPr>
                <w:webHidden/>
              </w:rPr>
              <w:tab/>
            </w:r>
            <w:r>
              <w:rPr>
                <w:webHidden/>
              </w:rPr>
              <w:fldChar w:fldCharType="begin"/>
            </w:r>
            <w:r>
              <w:rPr>
                <w:webHidden/>
              </w:rPr>
              <w:instrText xml:space="preserve"> PAGEREF _Toc216707807 \h </w:instrText>
            </w:r>
            <w:r>
              <w:rPr>
                <w:webHidden/>
              </w:rPr>
            </w:r>
            <w:r>
              <w:rPr>
                <w:webHidden/>
              </w:rPr>
              <w:fldChar w:fldCharType="separate"/>
            </w:r>
            <w:r>
              <w:rPr>
                <w:webHidden/>
              </w:rPr>
              <w:t>142</w:t>
            </w:r>
            <w:r>
              <w:rPr>
                <w:webHidden/>
              </w:rPr>
              <w:fldChar w:fldCharType="end"/>
            </w:r>
          </w:hyperlink>
        </w:p>
        <w:p w14:paraId="1AADFA55" w14:textId="74A455A5" w:rsidR="009769A3" w:rsidRDefault="009769A3">
          <w:pPr>
            <w:pStyle w:val="TOC2"/>
            <w:rPr>
              <w:rFonts w:eastAsiaTheme="minorEastAsia" w:cstheme="minorBidi"/>
              <w:color w:val="auto"/>
              <w:kern w:val="2"/>
              <w:szCs w:val="24"/>
              <w14:ligatures w14:val="standardContextual"/>
            </w:rPr>
          </w:pPr>
          <w:hyperlink w:anchor="_Toc216707808" w:history="1">
            <w:r w:rsidRPr="00E64625">
              <w:rPr>
                <w:rStyle w:val="Hyperlink"/>
              </w:rPr>
              <w:t>Overview</w:t>
            </w:r>
            <w:r>
              <w:rPr>
                <w:webHidden/>
              </w:rPr>
              <w:tab/>
            </w:r>
            <w:r>
              <w:rPr>
                <w:webHidden/>
              </w:rPr>
              <w:fldChar w:fldCharType="begin"/>
            </w:r>
            <w:r>
              <w:rPr>
                <w:webHidden/>
              </w:rPr>
              <w:instrText xml:space="preserve"> PAGEREF _Toc216707808 \h </w:instrText>
            </w:r>
            <w:r>
              <w:rPr>
                <w:webHidden/>
              </w:rPr>
            </w:r>
            <w:r>
              <w:rPr>
                <w:webHidden/>
              </w:rPr>
              <w:fldChar w:fldCharType="separate"/>
            </w:r>
            <w:r>
              <w:rPr>
                <w:webHidden/>
              </w:rPr>
              <w:t>142</w:t>
            </w:r>
            <w:r>
              <w:rPr>
                <w:webHidden/>
              </w:rPr>
              <w:fldChar w:fldCharType="end"/>
            </w:r>
          </w:hyperlink>
        </w:p>
        <w:p w14:paraId="1F695504" w14:textId="604AF8E1" w:rsidR="009769A3" w:rsidRDefault="009769A3">
          <w:pPr>
            <w:pStyle w:val="TOC2"/>
            <w:rPr>
              <w:rFonts w:eastAsiaTheme="minorEastAsia" w:cstheme="minorBidi"/>
              <w:color w:val="auto"/>
              <w:kern w:val="2"/>
              <w:szCs w:val="24"/>
              <w14:ligatures w14:val="standardContextual"/>
            </w:rPr>
          </w:pPr>
          <w:hyperlink w:anchor="_Toc216707809" w:history="1">
            <w:r w:rsidRPr="00E64625">
              <w:rPr>
                <w:rStyle w:val="Hyperlink"/>
              </w:rPr>
              <w:t>HTML DOM</w:t>
            </w:r>
            <w:r>
              <w:rPr>
                <w:webHidden/>
              </w:rPr>
              <w:tab/>
            </w:r>
            <w:r>
              <w:rPr>
                <w:webHidden/>
              </w:rPr>
              <w:fldChar w:fldCharType="begin"/>
            </w:r>
            <w:r>
              <w:rPr>
                <w:webHidden/>
              </w:rPr>
              <w:instrText xml:space="preserve"> PAGEREF _Toc216707809 \h </w:instrText>
            </w:r>
            <w:r>
              <w:rPr>
                <w:webHidden/>
              </w:rPr>
            </w:r>
            <w:r>
              <w:rPr>
                <w:webHidden/>
              </w:rPr>
              <w:fldChar w:fldCharType="separate"/>
            </w:r>
            <w:r>
              <w:rPr>
                <w:webHidden/>
              </w:rPr>
              <w:t>142</w:t>
            </w:r>
            <w:r>
              <w:rPr>
                <w:webHidden/>
              </w:rPr>
              <w:fldChar w:fldCharType="end"/>
            </w:r>
          </w:hyperlink>
        </w:p>
        <w:p w14:paraId="26EF2E88" w14:textId="62E6E926" w:rsidR="009769A3" w:rsidRDefault="009769A3">
          <w:pPr>
            <w:pStyle w:val="TOC2"/>
            <w:rPr>
              <w:rFonts w:eastAsiaTheme="minorEastAsia" w:cstheme="minorBidi"/>
              <w:color w:val="auto"/>
              <w:kern w:val="2"/>
              <w:szCs w:val="24"/>
              <w14:ligatures w14:val="standardContextual"/>
            </w:rPr>
          </w:pPr>
          <w:hyperlink w:anchor="_Toc216707810" w:history="1">
            <w:r w:rsidRPr="00E64625">
              <w:rPr>
                <w:rStyle w:val="Hyperlink"/>
              </w:rPr>
              <w:t>Create a simple toggle with JavaScript</w:t>
            </w:r>
            <w:r>
              <w:rPr>
                <w:webHidden/>
              </w:rPr>
              <w:tab/>
            </w:r>
            <w:r>
              <w:rPr>
                <w:webHidden/>
              </w:rPr>
              <w:fldChar w:fldCharType="begin"/>
            </w:r>
            <w:r>
              <w:rPr>
                <w:webHidden/>
              </w:rPr>
              <w:instrText xml:space="preserve"> PAGEREF _Toc216707810 \h </w:instrText>
            </w:r>
            <w:r>
              <w:rPr>
                <w:webHidden/>
              </w:rPr>
            </w:r>
            <w:r>
              <w:rPr>
                <w:webHidden/>
              </w:rPr>
              <w:fldChar w:fldCharType="separate"/>
            </w:r>
            <w:r>
              <w:rPr>
                <w:webHidden/>
              </w:rPr>
              <w:t>147</w:t>
            </w:r>
            <w:r>
              <w:rPr>
                <w:webHidden/>
              </w:rPr>
              <w:fldChar w:fldCharType="end"/>
            </w:r>
          </w:hyperlink>
        </w:p>
        <w:p w14:paraId="40D8D419" w14:textId="2BB04647" w:rsidR="009769A3" w:rsidRDefault="009769A3">
          <w:pPr>
            <w:pStyle w:val="TOC2"/>
            <w:rPr>
              <w:rFonts w:eastAsiaTheme="minorEastAsia" w:cstheme="minorBidi"/>
              <w:color w:val="auto"/>
              <w:kern w:val="2"/>
              <w:szCs w:val="24"/>
              <w14:ligatures w14:val="standardContextual"/>
            </w:rPr>
          </w:pPr>
          <w:hyperlink w:anchor="_Toc216707811" w:history="1">
            <w:r w:rsidRPr="00E64625">
              <w:rPr>
                <w:rStyle w:val="Hyperlink"/>
              </w:rPr>
              <w:t>Responding to events</w:t>
            </w:r>
            <w:r>
              <w:rPr>
                <w:webHidden/>
              </w:rPr>
              <w:tab/>
            </w:r>
            <w:r>
              <w:rPr>
                <w:webHidden/>
              </w:rPr>
              <w:fldChar w:fldCharType="begin"/>
            </w:r>
            <w:r>
              <w:rPr>
                <w:webHidden/>
              </w:rPr>
              <w:instrText xml:space="preserve"> PAGEREF _Toc216707811 \h </w:instrText>
            </w:r>
            <w:r>
              <w:rPr>
                <w:webHidden/>
              </w:rPr>
            </w:r>
            <w:r>
              <w:rPr>
                <w:webHidden/>
              </w:rPr>
              <w:fldChar w:fldCharType="separate"/>
            </w:r>
            <w:r>
              <w:rPr>
                <w:webHidden/>
              </w:rPr>
              <w:t>149</w:t>
            </w:r>
            <w:r>
              <w:rPr>
                <w:webHidden/>
              </w:rPr>
              <w:fldChar w:fldCharType="end"/>
            </w:r>
          </w:hyperlink>
        </w:p>
        <w:p w14:paraId="594DA1DD" w14:textId="1614C848" w:rsidR="009769A3" w:rsidRDefault="009769A3">
          <w:pPr>
            <w:pStyle w:val="TOC2"/>
            <w:rPr>
              <w:rFonts w:eastAsiaTheme="minorEastAsia" w:cstheme="minorBidi"/>
              <w:color w:val="auto"/>
              <w:kern w:val="2"/>
              <w:szCs w:val="24"/>
              <w14:ligatures w14:val="standardContextual"/>
            </w:rPr>
          </w:pPr>
          <w:hyperlink w:anchor="_Toc216707812" w:history="1">
            <w:r w:rsidRPr="00E64625">
              <w:rPr>
                <w:rStyle w:val="Hyperlink"/>
              </w:rPr>
              <w:t>Validating data in forms</w:t>
            </w:r>
            <w:r>
              <w:rPr>
                <w:webHidden/>
              </w:rPr>
              <w:tab/>
            </w:r>
            <w:r>
              <w:rPr>
                <w:webHidden/>
              </w:rPr>
              <w:fldChar w:fldCharType="begin"/>
            </w:r>
            <w:r>
              <w:rPr>
                <w:webHidden/>
              </w:rPr>
              <w:instrText xml:space="preserve"> PAGEREF _Toc216707812 \h </w:instrText>
            </w:r>
            <w:r>
              <w:rPr>
                <w:webHidden/>
              </w:rPr>
            </w:r>
            <w:r>
              <w:rPr>
                <w:webHidden/>
              </w:rPr>
              <w:fldChar w:fldCharType="separate"/>
            </w:r>
            <w:r>
              <w:rPr>
                <w:webHidden/>
              </w:rPr>
              <w:t>155</w:t>
            </w:r>
            <w:r>
              <w:rPr>
                <w:webHidden/>
              </w:rPr>
              <w:fldChar w:fldCharType="end"/>
            </w:r>
          </w:hyperlink>
        </w:p>
        <w:p w14:paraId="124792E0" w14:textId="58004952" w:rsidR="009769A3" w:rsidRDefault="009769A3">
          <w:pPr>
            <w:pStyle w:val="TOC2"/>
            <w:rPr>
              <w:rFonts w:eastAsiaTheme="minorEastAsia" w:cstheme="minorBidi"/>
              <w:color w:val="auto"/>
              <w:kern w:val="2"/>
              <w:szCs w:val="24"/>
              <w14:ligatures w14:val="standardContextual"/>
            </w:rPr>
          </w:pPr>
          <w:hyperlink w:anchor="_Toc216707813" w:history="1">
            <w:r w:rsidRPr="00E64625">
              <w:rPr>
                <w:rStyle w:val="Hyperlink"/>
              </w:rPr>
              <w:t>Three ways to handle JavaScript events</w:t>
            </w:r>
            <w:r>
              <w:rPr>
                <w:webHidden/>
              </w:rPr>
              <w:tab/>
            </w:r>
            <w:r>
              <w:rPr>
                <w:webHidden/>
              </w:rPr>
              <w:fldChar w:fldCharType="begin"/>
            </w:r>
            <w:r>
              <w:rPr>
                <w:webHidden/>
              </w:rPr>
              <w:instrText xml:space="preserve"> PAGEREF _Toc216707813 \h </w:instrText>
            </w:r>
            <w:r>
              <w:rPr>
                <w:webHidden/>
              </w:rPr>
            </w:r>
            <w:r>
              <w:rPr>
                <w:webHidden/>
              </w:rPr>
              <w:fldChar w:fldCharType="separate"/>
            </w:r>
            <w:r>
              <w:rPr>
                <w:webHidden/>
              </w:rPr>
              <w:t>157</w:t>
            </w:r>
            <w:r>
              <w:rPr>
                <w:webHidden/>
              </w:rPr>
              <w:fldChar w:fldCharType="end"/>
            </w:r>
          </w:hyperlink>
        </w:p>
        <w:p w14:paraId="5EDA4AF4" w14:textId="74F88A40" w:rsidR="009769A3" w:rsidRDefault="009769A3">
          <w:pPr>
            <w:pStyle w:val="TOC1"/>
            <w:rPr>
              <w:rFonts w:eastAsiaTheme="minorEastAsia" w:cstheme="minorBidi"/>
              <w:b w:val="0"/>
              <w:color w:val="auto"/>
              <w:kern w:val="2"/>
              <w:szCs w:val="24"/>
              <w:lang w:bidi="ar-SA"/>
              <w14:ligatures w14:val="standardContextual"/>
            </w:rPr>
          </w:pPr>
          <w:hyperlink w:anchor="_Toc216707814" w:history="1">
            <w:r w:rsidRPr="00E64625">
              <w:rPr>
                <w:rStyle w:val="Hyperlink"/>
                <w:bCs/>
              </w:rPr>
              <w:t xml:space="preserve">Lesson 6: </w:t>
            </w:r>
            <w:r w:rsidRPr="00E64625">
              <w:rPr>
                <w:rStyle w:val="Hyperlink"/>
              </w:rPr>
              <w:t>Testing your website</w:t>
            </w:r>
            <w:r>
              <w:rPr>
                <w:webHidden/>
              </w:rPr>
              <w:tab/>
            </w:r>
            <w:r>
              <w:rPr>
                <w:webHidden/>
              </w:rPr>
              <w:fldChar w:fldCharType="begin"/>
            </w:r>
            <w:r>
              <w:rPr>
                <w:webHidden/>
              </w:rPr>
              <w:instrText xml:space="preserve"> PAGEREF _Toc216707814 \h </w:instrText>
            </w:r>
            <w:r>
              <w:rPr>
                <w:webHidden/>
              </w:rPr>
            </w:r>
            <w:r>
              <w:rPr>
                <w:webHidden/>
              </w:rPr>
              <w:fldChar w:fldCharType="separate"/>
            </w:r>
            <w:r>
              <w:rPr>
                <w:webHidden/>
              </w:rPr>
              <w:t>163</w:t>
            </w:r>
            <w:r>
              <w:rPr>
                <w:webHidden/>
              </w:rPr>
              <w:fldChar w:fldCharType="end"/>
            </w:r>
          </w:hyperlink>
        </w:p>
        <w:p w14:paraId="777A5997" w14:textId="1678D7B0" w:rsidR="009769A3" w:rsidRDefault="009769A3">
          <w:pPr>
            <w:pStyle w:val="TOC2"/>
            <w:rPr>
              <w:rFonts w:eastAsiaTheme="minorEastAsia" w:cstheme="minorBidi"/>
              <w:color w:val="auto"/>
              <w:kern w:val="2"/>
              <w:szCs w:val="24"/>
              <w14:ligatures w14:val="standardContextual"/>
            </w:rPr>
          </w:pPr>
          <w:hyperlink w:anchor="_Toc216707815" w:history="1">
            <w:r w:rsidRPr="00E64625">
              <w:rPr>
                <w:rStyle w:val="Hyperlink"/>
              </w:rPr>
              <w:t>Overview</w:t>
            </w:r>
            <w:r>
              <w:rPr>
                <w:webHidden/>
              </w:rPr>
              <w:tab/>
            </w:r>
            <w:r>
              <w:rPr>
                <w:webHidden/>
              </w:rPr>
              <w:fldChar w:fldCharType="begin"/>
            </w:r>
            <w:r>
              <w:rPr>
                <w:webHidden/>
              </w:rPr>
              <w:instrText xml:space="preserve"> PAGEREF _Toc216707815 \h </w:instrText>
            </w:r>
            <w:r>
              <w:rPr>
                <w:webHidden/>
              </w:rPr>
            </w:r>
            <w:r>
              <w:rPr>
                <w:webHidden/>
              </w:rPr>
              <w:fldChar w:fldCharType="separate"/>
            </w:r>
            <w:r>
              <w:rPr>
                <w:webHidden/>
              </w:rPr>
              <w:t>163</w:t>
            </w:r>
            <w:r>
              <w:rPr>
                <w:webHidden/>
              </w:rPr>
              <w:fldChar w:fldCharType="end"/>
            </w:r>
          </w:hyperlink>
        </w:p>
        <w:p w14:paraId="2BCBE5BA" w14:textId="0BB6536C" w:rsidR="009769A3" w:rsidRDefault="009769A3">
          <w:pPr>
            <w:pStyle w:val="TOC1"/>
            <w:rPr>
              <w:rFonts w:eastAsiaTheme="minorEastAsia" w:cstheme="minorBidi"/>
              <w:b w:val="0"/>
              <w:color w:val="auto"/>
              <w:kern w:val="2"/>
              <w:szCs w:val="24"/>
              <w:lang w:bidi="ar-SA"/>
              <w14:ligatures w14:val="standardContextual"/>
            </w:rPr>
          </w:pPr>
          <w:hyperlink w:anchor="_Toc216707816" w:history="1">
            <w:r w:rsidRPr="00E64625">
              <w:rPr>
                <w:rStyle w:val="Hyperlink"/>
                <w:bCs/>
              </w:rPr>
              <w:t xml:space="preserve">Lesson 7: </w:t>
            </w:r>
            <w:r w:rsidRPr="00E64625">
              <w:rPr>
                <w:rStyle w:val="Hyperlink"/>
              </w:rPr>
              <w:t>Finalising your website</w:t>
            </w:r>
            <w:r>
              <w:rPr>
                <w:webHidden/>
              </w:rPr>
              <w:tab/>
            </w:r>
            <w:r>
              <w:rPr>
                <w:webHidden/>
              </w:rPr>
              <w:fldChar w:fldCharType="begin"/>
            </w:r>
            <w:r>
              <w:rPr>
                <w:webHidden/>
              </w:rPr>
              <w:instrText xml:space="preserve"> PAGEREF _Toc216707816 \h </w:instrText>
            </w:r>
            <w:r>
              <w:rPr>
                <w:webHidden/>
              </w:rPr>
            </w:r>
            <w:r>
              <w:rPr>
                <w:webHidden/>
              </w:rPr>
              <w:fldChar w:fldCharType="separate"/>
            </w:r>
            <w:r>
              <w:rPr>
                <w:webHidden/>
              </w:rPr>
              <w:t>168</w:t>
            </w:r>
            <w:r>
              <w:rPr>
                <w:webHidden/>
              </w:rPr>
              <w:fldChar w:fldCharType="end"/>
            </w:r>
          </w:hyperlink>
        </w:p>
        <w:p w14:paraId="4838CB64" w14:textId="7919175B" w:rsidR="009769A3" w:rsidRDefault="009769A3">
          <w:pPr>
            <w:pStyle w:val="TOC2"/>
            <w:rPr>
              <w:rFonts w:eastAsiaTheme="minorEastAsia" w:cstheme="minorBidi"/>
              <w:color w:val="auto"/>
              <w:kern w:val="2"/>
              <w:szCs w:val="24"/>
              <w14:ligatures w14:val="standardContextual"/>
            </w:rPr>
          </w:pPr>
          <w:hyperlink w:anchor="_Toc216707817" w:history="1">
            <w:r w:rsidRPr="00E64625">
              <w:rPr>
                <w:rStyle w:val="Hyperlink"/>
              </w:rPr>
              <w:t>Overview</w:t>
            </w:r>
            <w:r>
              <w:rPr>
                <w:webHidden/>
              </w:rPr>
              <w:tab/>
            </w:r>
            <w:r>
              <w:rPr>
                <w:webHidden/>
              </w:rPr>
              <w:fldChar w:fldCharType="begin"/>
            </w:r>
            <w:r>
              <w:rPr>
                <w:webHidden/>
              </w:rPr>
              <w:instrText xml:space="preserve"> PAGEREF _Toc216707817 \h </w:instrText>
            </w:r>
            <w:r>
              <w:rPr>
                <w:webHidden/>
              </w:rPr>
            </w:r>
            <w:r>
              <w:rPr>
                <w:webHidden/>
              </w:rPr>
              <w:fldChar w:fldCharType="separate"/>
            </w:r>
            <w:r>
              <w:rPr>
                <w:webHidden/>
              </w:rPr>
              <w:t>168</w:t>
            </w:r>
            <w:r>
              <w:rPr>
                <w:webHidden/>
              </w:rPr>
              <w:fldChar w:fldCharType="end"/>
            </w:r>
          </w:hyperlink>
        </w:p>
        <w:p w14:paraId="45DF855B" w14:textId="28A1C4BF" w:rsidR="009769A3" w:rsidRDefault="009769A3">
          <w:pPr>
            <w:pStyle w:val="TOC2"/>
            <w:rPr>
              <w:rFonts w:eastAsiaTheme="minorEastAsia" w:cstheme="minorBidi"/>
              <w:color w:val="auto"/>
              <w:kern w:val="2"/>
              <w:szCs w:val="24"/>
              <w14:ligatures w14:val="standardContextual"/>
            </w:rPr>
          </w:pPr>
          <w:hyperlink w:anchor="_Toc216707818" w:history="1">
            <w:r w:rsidRPr="00E64625">
              <w:rPr>
                <w:rStyle w:val="Hyperlink"/>
              </w:rPr>
              <w:t>Producing final documentation</w:t>
            </w:r>
            <w:r>
              <w:rPr>
                <w:webHidden/>
              </w:rPr>
              <w:tab/>
            </w:r>
            <w:r>
              <w:rPr>
                <w:webHidden/>
              </w:rPr>
              <w:fldChar w:fldCharType="begin"/>
            </w:r>
            <w:r>
              <w:rPr>
                <w:webHidden/>
              </w:rPr>
              <w:instrText xml:space="preserve"> PAGEREF _Toc216707818 \h </w:instrText>
            </w:r>
            <w:r>
              <w:rPr>
                <w:webHidden/>
              </w:rPr>
            </w:r>
            <w:r>
              <w:rPr>
                <w:webHidden/>
              </w:rPr>
              <w:fldChar w:fldCharType="separate"/>
            </w:r>
            <w:r>
              <w:rPr>
                <w:webHidden/>
              </w:rPr>
              <w:t>168</w:t>
            </w:r>
            <w:r>
              <w:rPr>
                <w:webHidden/>
              </w:rPr>
              <w:fldChar w:fldCharType="end"/>
            </w:r>
          </w:hyperlink>
        </w:p>
        <w:p w14:paraId="2B0BDF95" w14:textId="3196FE76" w:rsidR="009769A3" w:rsidRDefault="009769A3">
          <w:pPr>
            <w:pStyle w:val="TOC2"/>
            <w:rPr>
              <w:rFonts w:eastAsiaTheme="minorEastAsia" w:cstheme="minorBidi"/>
              <w:color w:val="auto"/>
              <w:kern w:val="2"/>
              <w:szCs w:val="24"/>
              <w14:ligatures w14:val="standardContextual"/>
            </w:rPr>
          </w:pPr>
          <w:hyperlink w:anchor="_Toc216707819" w:history="1">
            <w:r w:rsidRPr="00E64625">
              <w:rPr>
                <w:rStyle w:val="Hyperlink"/>
              </w:rPr>
              <w:t>Achieving user acceptance</w:t>
            </w:r>
            <w:r>
              <w:rPr>
                <w:webHidden/>
              </w:rPr>
              <w:tab/>
            </w:r>
            <w:r>
              <w:rPr>
                <w:webHidden/>
              </w:rPr>
              <w:fldChar w:fldCharType="begin"/>
            </w:r>
            <w:r>
              <w:rPr>
                <w:webHidden/>
              </w:rPr>
              <w:instrText xml:space="preserve"> PAGEREF _Toc216707819 \h </w:instrText>
            </w:r>
            <w:r>
              <w:rPr>
                <w:webHidden/>
              </w:rPr>
            </w:r>
            <w:r>
              <w:rPr>
                <w:webHidden/>
              </w:rPr>
              <w:fldChar w:fldCharType="separate"/>
            </w:r>
            <w:r>
              <w:rPr>
                <w:webHidden/>
              </w:rPr>
              <w:t>169</w:t>
            </w:r>
            <w:r>
              <w:rPr>
                <w:webHidden/>
              </w:rPr>
              <w:fldChar w:fldCharType="end"/>
            </w:r>
          </w:hyperlink>
        </w:p>
        <w:p w14:paraId="018D23B6" w14:textId="642A5979" w:rsidR="009769A3" w:rsidRDefault="009769A3">
          <w:pPr>
            <w:pStyle w:val="TOC1"/>
            <w:rPr>
              <w:rFonts w:eastAsiaTheme="minorEastAsia" w:cstheme="minorBidi"/>
              <w:b w:val="0"/>
              <w:color w:val="auto"/>
              <w:kern w:val="2"/>
              <w:szCs w:val="24"/>
              <w:lang w:bidi="ar-SA"/>
              <w14:ligatures w14:val="standardContextual"/>
            </w:rPr>
          </w:pPr>
          <w:hyperlink w:anchor="_Toc216707820" w:history="1">
            <w:r w:rsidRPr="00E64625">
              <w:rPr>
                <w:rStyle w:val="Hyperlink"/>
              </w:rPr>
              <w:t>Answers and feedback</w:t>
            </w:r>
            <w:r>
              <w:rPr>
                <w:webHidden/>
              </w:rPr>
              <w:tab/>
            </w:r>
            <w:r>
              <w:rPr>
                <w:webHidden/>
              </w:rPr>
              <w:fldChar w:fldCharType="begin"/>
            </w:r>
            <w:r>
              <w:rPr>
                <w:webHidden/>
              </w:rPr>
              <w:instrText xml:space="preserve"> PAGEREF _Toc216707820 \h </w:instrText>
            </w:r>
            <w:r>
              <w:rPr>
                <w:webHidden/>
              </w:rPr>
            </w:r>
            <w:r>
              <w:rPr>
                <w:webHidden/>
              </w:rPr>
              <w:fldChar w:fldCharType="separate"/>
            </w:r>
            <w:r>
              <w:rPr>
                <w:webHidden/>
              </w:rPr>
              <w:t>173</w:t>
            </w:r>
            <w:r>
              <w:rPr>
                <w:webHidden/>
              </w:rPr>
              <w:fldChar w:fldCharType="end"/>
            </w:r>
          </w:hyperlink>
        </w:p>
        <w:p w14:paraId="1E9FA2A9" w14:textId="61DC6EAA" w:rsidR="009769A3" w:rsidRDefault="009769A3">
          <w:pPr>
            <w:pStyle w:val="TOC2"/>
            <w:rPr>
              <w:rFonts w:eastAsiaTheme="minorEastAsia" w:cstheme="minorBidi"/>
              <w:color w:val="auto"/>
              <w:kern w:val="2"/>
              <w:szCs w:val="24"/>
              <w14:ligatures w14:val="standardContextual"/>
            </w:rPr>
          </w:pPr>
          <w:hyperlink w:anchor="_Toc216707821" w:history="1">
            <w:r w:rsidRPr="00E64625">
              <w:rPr>
                <w:rStyle w:val="Hyperlink"/>
              </w:rPr>
              <w:t>Lesson 1</w:t>
            </w:r>
            <w:r>
              <w:rPr>
                <w:webHidden/>
              </w:rPr>
              <w:tab/>
            </w:r>
            <w:r>
              <w:rPr>
                <w:webHidden/>
              </w:rPr>
              <w:fldChar w:fldCharType="begin"/>
            </w:r>
            <w:r>
              <w:rPr>
                <w:webHidden/>
              </w:rPr>
              <w:instrText xml:space="preserve"> PAGEREF _Toc216707821 \h </w:instrText>
            </w:r>
            <w:r>
              <w:rPr>
                <w:webHidden/>
              </w:rPr>
            </w:r>
            <w:r>
              <w:rPr>
                <w:webHidden/>
              </w:rPr>
              <w:fldChar w:fldCharType="separate"/>
            </w:r>
            <w:r>
              <w:rPr>
                <w:webHidden/>
              </w:rPr>
              <w:t>173</w:t>
            </w:r>
            <w:r>
              <w:rPr>
                <w:webHidden/>
              </w:rPr>
              <w:fldChar w:fldCharType="end"/>
            </w:r>
          </w:hyperlink>
        </w:p>
        <w:p w14:paraId="6D2FE0F2" w14:textId="4E9319C7" w:rsidR="009769A3" w:rsidRDefault="009769A3">
          <w:pPr>
            <w:pStyle w:val="TOC2"/>
            <w:rPr>
              <w:rFonts w:eastAsiaTheme="minorEastAsia" w:cstheme="minorBidi"/>
              <w:color w:val="auto"/>
              <w:kern w:val="2"/>
              <w:szCs w:val="24"/>
              <w14:ligatures w14:val="standardContextual"/>
            </w:rPr>
          </w:pPr>
          <w:hyperlink w:anchor="_Toc216707822" w:history="1">
            <w:r w:rsidRPr="00E64625">
              <w:rPr>
                <w:rStyle w:val="Hyperlink"/>
              </w:rPr>
              <w:t>Lesson 2</w:t>
            </w:r>
            <w:r>
              <w:rPr>
                <w:webHidden/>
              </w:rPr>
              <w:tab/>
            </w:r>
            <w:r>
              <w:rPr>
                <w:webHidden/>
              </w:rPr>
              <w:fldChar w:fldCharType="begin"/>
            </w:r>
            <w:r>
              <w:rPr>
                <w:webHidden/>
              </w:rPr>
              <w:instrText xml:space="preserve"> PAGEREF _Toc216707822 \h </w:instrText>
            </w:r>
            <w:r>
              <w:rPr>
                <w:webHidden/>
              </w:rPr>
            </w:r>
            <w:r>
              <w:rPr>
                <w:webHidden/>
              </w:rPr>
              <w:fldChar w:fldCharType="separate"/>
            </w:r>
            <w:r>
              <w:rPr>
                <w:webHidden/>
              </w:rPr>
              <w:t>176</w:t>
            </w:r>
            <w:r>
              <w:rPr>
                <w:webHidden/>
              </w:rPr>
              <w:fldChar w:fldCharType="end"/>
            </w:r>
          </w:hyperlink>
        </w:p>
        <w:p w14:paraId="60D5880E" w14:textId="42B49403" w:rsidR="009769A3" w:rsidRDefault="009769A3">
          <w:pPr>
            <w:pStyle w:val="TOC2"/>
            <w:rPr>
              <w:rFonts w:eastAsiaTheme="minorEastAsia" w:cstheme="minorBidi"/>
              <w:color w:val="auto"/>
              <w:kern w:val="2"/>
              <w:szCs w:val="24"/>
              <w14:ligatures w14:val="standardContextual"/>
            </w:rPr>
          </w:pPr>
          <w:hyperlink w:anchor="_Toc216707823" w:history="1">
            <w:r w:rsidRPr="00E64625">
              <w:rPr>
                <w:rStyle w:val="Hyperlink"/>
              </w:rPr>
              <w:t>Lesson 3</w:t>
            </w:r>
            <w:r>
              <w:rPr>
                <w:webHidden/>
              </w:rPr>
              <w:tab/>
            </w:r>
            <w:r>
              <w:rPr>
                <w:webHidden/>
              </w:rPr>
              <w:fldChar w:fldCharType="begin"/>
            </w:r>
            <w:r>
              <w:rPr>
                <w:webHidden/>
              </w:rPr>
              <w:instrText xml:space="preserve"> PAGEREF _Toc216707823 \h </w:instrText>
            </w:r>
            <w:r>
              <w:rPr>
                <w:webHidden/>
              </w:rPr>
            </w:r>
            <w:r>
              <w:rPr>
                <w:webHidden/>
              </w:rPr>
              <w:fldChar w:fldCharType="separate"/>
            </w:r>
            <w:r>
              <w:rPr>
                <w:webHidden/>
              </w:rPr>
              <w:t>178</w:t>
            </w:r>
            <w:r>
              <w:rPr>
                <w:webHidden/>
              </w:rPr>
              <w:fldChar w:fldCharType="end"/>
            </w:r>
          </w:hyperlink>
        </w:p>
        <w:p w14:paraId="7AD1651D" w14:textId="067E7EF2" w:rsidR="009769A3" w:rsidRDefault="009769A3">
          <w:pPr>
            <w:pStyle w:val="TOC2"/>
            <w:rPr>
              <w:rFonts w:eastAsiaTheme="minorEastAsia" w:cstheme="minorBidi"/>
              <w:color w:val="auto"/>
              <w:kern w:val="2"/>
              <w:szCs w:val="24"/>
              <w14:ligatures w14:val="standardContextual"/>
            </w:rPr>
          </w:pPr>
          <w:hyperlink w:anchor="_Toc216707824" w:history="1">
            <w:r w:rsidRPr="00E64625">
              <w:rPr>
                <w:rStyle w:val="Hyperlink"/>
              </w:rPr>
              <w:t>Lesson 4</w:t>
            </w:r>
            <w:r>
              <w:rPr>
                <w:webHidden/>
              </w:rPr>
              <w:tab/>
            </w:r>
            <w:r>
              <w:rPr>
                <w:webHidden/>
              </w:rPr>
              <w:fldChar w:fldCharType="begin"/>
            </w:r>
            <w:r>
              <w:rPr>
                <w:webHidden/>
              </w:rPr>
              <w:instrText xml:space="preserve"> PAGEREF _Toc216707824 \h </w:instrText>
            </w:r>
            <w:r>
              <w:rPr>
                <w:webHidden/>
              </w:rPr>
            </w:r>
            <w:r>
              <w:rPr>
                <w:webHidden/>
              </w:rPr>
              <w:fldChar w:fldCharType="separate"/>
            </w:r>
            <w:r>
              <w:rPr>
                <w:webHidden/>
              </w:rPr>
              <w:t>180</w:t>
            </w:r>
            <w:r>
              <w:rPr>
                <w:webHidden/>
              </w:rPr>
              <w:fldChar w:fldCharType="end"/>
            </w:r>
          </w:hyperlink>
        </w:p>
        <w:p w14:paraId="4E20F62E" w14:textId="3F1474EE" w:rsidR="009769A3" w:rsidRDefault="009769A3">
          <w:pPr>
            <w:pStyle w:val="TOC2"/>
            <w:rPr>
              <w:rFonts w:eastAsiaTheme="minorEastAsia" w:cstheme="minorBidi"/>
              <w:color w:val="auto"/>
              <w:kern w:val="2"/>
              <w:szCs w:val="24"/>
              <w14:ligatures w14:val="standardContextual"/>
            </w:rPr>
          </w:pPr>
          <w:hyperlink w:anchor="_Toc216707825" w:history="1">
            <w:r w:rsidRPr="00E64625">
              <w:rPr>
                <w:rStyle w:val="Hyperlink"/>
              </w:rPr>
              <w:t>Lesson 5</w:t>
            </w:r>
            <w:r>
              <w:rPr>
                <w:webHidden/>
              </w:rPr>
              <w:tab/>
            </w:r>
            <w:r>
              <w:rPr>
                <w:webHidden/>
              </w:rPr>
              <w:fldChar w:fldCharType="begin"/>
            </w:r>
            <w:r>
              <w:rPr>
                <w:webHidden/>
              </w:rPr>
              <w:instrText xml:space="preserve"> PAGEREF _Toc216707825 \h </w:instrText>
            </w:r>
            <w:r>
              <w:rPr>
                <w:webHidden/>
              </w:rPr>
            </w:r>
            <w:r>
              <w:rPr>
                <w:webHidden/>
              </w:rPr>
              <w:fldChar w:fldCharType="separate"/>
            </w:r>
            <w:r>
              <w:rPr>
                <w:webHidden/>
              </w:rPr>
              <w:t>185</w:t>
            </w:r>
            <w:r>
              <w:rPr>
                <w:webHidden/>
              </w:rPr>
              <w:fldChar w:fldCharType="end"/>
            </w:r>
          </w:hyperlink>
        </w:p>
        <w:p w14:paraId="61912B3C" w14:textId="5D9011CC" w:rsidR="009769A3" w:rsidRDefault="009769A3">
          <w:pPr>
            <w:pStyle w:val="TOC2"/>
            <w:rPr>
              <w:rFonts w:eastAsiaTheme="minorEastAsia" w:cstheme="minorBidi"/>
              <w:color w:val="auto"/>
              <w:kern w:val="2"/>
              <w:szCs w:val="24"/>
              <w14:ligatures w14:val="standardContextual"/>
            </w:rPr>
          </w:pPr>
          <w:hyperlink w:anchor="_Toc216707826" w:history="1">
            <w:r w:rsidRPr="00E64625">
              <w:rPr>
                <w:rStyle w:val="Hyperlink"/>
              </w:rPr>
              <w:t>Lesson 6</w:t>
            </w:r>
            <w:r>
              <w:rPr>
                <w:webHidden/>
              </w:rPr>
              <w:tab/>
            </w:r>
            <w:r>
              <w:rPr>
                <w:webHidden/>
              </w:rPr>
              <w:fldChar w:fldCharType="begin"/>
            </w:r>
            <w:r>
              <w:rPr>
                <w:webHidden/>
              </w:rPr>
              <w:instrText xml:space="preserve"> PAGEREF _Toc216707826 \h </w:instrText>
            </w:r>
            <w:r>
              <w:rPr>
                <w:webHidden/>
              </w:rPr>
            </w:r>
            <w:r>
              <w:rPr>
                <w:webHidden/>
              </w:rPr>
              <w:fldChar w:fldCharType="separate"/>
            </w:r>
            <w:r>
              <w:rPr>
                <w:webHidden/>
              </w:rPr>
              <w:t>186</w:t>
            </w:r>
            <w:r>
              <w:rPr>
                <w:webHidden/>
              </w:rPr>
              <w:fldChar w:fldCharType="end"/>
            </w:r>
          </w:hyperlink>
        </w:p>
        <w:p w14:paraId="1934858D" w14:textId="6E74E915" w:rsidR="009769A3" w:rsidRDefault="009769A3">
          <w:pPr>
            <w:pStyle w:val="TOC2"/>
            <w:rPr>
              <w:rFonts w:eastAsiaTheme="minorEastAsia" w:cstheme="minorBidi"/>
              <w:color w:val="auto"/>
              <w:kern w:val="2"/>
              <w:szCs w:val="24"/>
              <w14:ligatures w14:val="standardContextual"/>
            </w:rPr>
          </w:pPr>
          <w:hyperlink w:anchor="_Toc216707827" w:history="1">
            <w:r w:rsidRPr="00E64625">
              <w:rPr>
                <w:rStyle w:val="Hyperlink"/>
              </w:rPr>
              <w:t>Lesson 7</w:t>
            </w:r>
            <w:r>
              <w:rPr>
                <w:webHidden/>
              </w:rPr>
              <w:tab/>
            </w:r>
            <w:r>
              <w:rPr>
                <w:webHidden/>
              </w:rPr>
              <w:fldChar w:fldCharType="begin"/>
            </w:r>
            <w:r>
              <w:rPr>
                <w:webHidden/>
              </w:rPr>
              <w:instrText xml:space="preserve"> PAGEREF _Toc216707827 \h </w:instrText>
            </w:r>
            <w:r>
              <w:rPr>
                <w:webHidden/>
              </w:rPr>
            </w:r>
            <w:r>
              <w:rPr>
                <w:webHidden/>
              </w:rPr>
              <w:fldChar w:fldCharType="separate"/>
            </w:r>
            <w:r>
              <w:rPr>
                <w:webHidden/>
              </w:rPr>
              <w:t>186</w:t>
            </w:r>
            <w:r>
              <w:rPr>
                <w:webHidden/>
              </w:rPr>
              <w:fldChar w:fldCharType="end"/>
            </w:r>
          </w:hyperlink>
        </w:p>
        <w:p w14:paraId="0EF42327" w14:textId="362A2132" w:rsidR="009769A3" w:rsidRDefault="009769A3">
          <w:pPr>
            <w:pStyle w:val="TOC1"/>
            <w:rPr>
              <w:rFonts w:eastAsiaTheme="minorEastAsia" w:cstheme="minorBidi"/>
              <w:b w:val="0"/>
              <w:color w:val="auto"/>
              <w:kern w:val="2"/>
              <w:szCs w:val="24"/>
              <w:lang w:bidi="ar-SA"/>
              <w14:ligatures w14:val="standardContextual"/>
            </w:rPr>
          </w:pPr>
          <w:hyperlink w:anchor="_Toc216707828" w:history="1">
            <w:r w:rsidRPr="00E64625">
              <w:rPr>
                <w:rStyle w:val="Hyperlink"/>
              </w:rPr>
              <w:t>References and attributions</w:t>
            </w:r>
            <w:r>
              <w:rPr>
                <w:webHidden/>
              </w:rPr>
              <w:tab/>
            </w:r>
            <w:r>
              <w:rPr>
                <w:webHidden/>
              </w:rPr>
              <w:fldChar w:fldCharType="begin"/>
            </w:r>
            <w:r>
              <w:rPr>
                <w:webHidden/>
              </w:rPr>
              <w:instrText xml:space="preserve"> PAGEREF _Toc216707828 \h </w:instrText>
            </w:r>
            <w:r>
              <w:rPr>
                <w:webHidden/>
              </w:rPr>
            </w:r>
            <w:r>
              <w:rPr>
                <w:webHidden/>
              </w:rPr>
              <w:fldChar w:fldCharType="separate"/>
            </w:r>
            <w:r>
              <w:rPr>
                <w:webHidden/>
              </w:rPr>
              <w:t>187</w:t>
            </w:r>
            <w:r>
              <w:rPr>
                <w:webHidden/>
              </w:rPr>
              <w:fldChar w:fldCharType="end"/>
            </w:r>
          </w:hyperlink>
        </w:p>
        <w:p w14:paraId="46F55A19" w14:textId="364E0068" w:rsidR="009769A3" w:rsidRDefault="009769A3">
          <w:pPr>
            <w:pStyle w:val="TOC2"/>
            <w:rPr>
              <w:rFonts w:eastAsiaTheme="minorEastAsia" w:cstheme="minorBidi"/>
              <w:color w:val="auto"/>
              <w:kern w:val="2"/>
              <w:szCs w:val="24"/>
              <w14:ligatures w14:val="standardContextual"/>
            </w:rPr>
          </w:pPr>
          <w:hyperlink w:anchor="_Toc216707829" w:history="1">
            <w:r w:rsidRPr="00E64625">
              <w:rPr>
                <w:rStyle w:val="Hyperlink"/>
              </w:rPr>
              <w:t>References</w:t>
            </w:r>
            <w:r>
              <w:rPr>
                <w:webHidden/>
              </w:rPr>
              <w:tab/>
            </w:r>
            <w:r>
              <w:rPr>
                <w:webHidden/>
              </w:rPr>
              <w:fldChar w:fldCharType="begin"/>
            </w:r>
            <w:r>
              <w:rPr>
                <w:webHidden/>
              </w:rPr>
              <w:instrText xml:space="preserve"> PAGEREF _Toc216707829 \h </w:instrText>
            </w:r>
            <w:r>
              <w:rPr>
                <w:webHidden/>
              </w:rPr>
            </w:r>
            <w:r>
              <w:rPr>
                <w:webHidden/>
              </w:rPr>
              <w:fldChar w:fldCharType="separate"/>
            </w:r>
            <w:r>
              <w:rPr>
                <w:webHidden/>
              </w:rPr>
              <w:t>187</w:t>
            </w:r>
            <w:r>
              <w:rPr>
                <w:webHidden/>
              </w:rPr>
              <w:fldChar w:fldCharType="end"/>
            </w:r>
          </w:hyperlink>
        </w:p>
        <w:p w14:paraId="4D8E3D22" w14:textId="66D4D10F" w:rsidR="009769A3" w:rsidRDefault="009769A3">
          <w:pPr>
            <w:pStyle w:val="TOC2"/>
            <w:rPr>
              <w:rFonts w:eastAsiaTheme="minorEastAsia" w:cstheme="minorBidi"/>
              <w:color w:val="auto"/>
              <w:kern w:val="2"/>
              <w:szCs w:val="24"/>
              <w14:ligatures w14:val="standardContextual"/>
            </w:rPr>
          </w:pPr>
          <w:hyperlink w:anchor="_Toc216707830" w:history="1">
            <w:r w:rsidRPr="00E64625">
              <w:rPr>
                <w:rStyle w:val="Hyperlink"/>
              </w:rPr>
              <w:t>Image attributions</w:t>
            </w:r>
            <w:r>
              <w:rPr>
                <w:webHidden/>
              </w:rPr>
              <w:tab/>
            </w:r>
            <w:r>
              <w:rPr>
                <w:webHidden/>
              </w:rPr>
              <w:fldChar w:fldCharType="begin"/>
            </w:r>
            <w:r>
              <w:rPr>
                <w:webHidden/>
              </w:rPr>
              <w:instrText xml:space="preserve"> PAGEREF _Toc216707830 \h </w:instrText>
            </w:r>
            <w:r>
              <w:rPr>
                <w:webHidden/>
              </w:rPr>
            </w:r>
            <w:r>
              <w:rPr>
                <w:webHidden/>
              </w:rPr>
              <w:fldChar w:fldCharType="separate"/>
            </w:r>
            <w:r>
              <w:rPr>
                <w:webHidden/>
              </w:rPr>
              <w:t>187</w:t>
            </w:r>
            <w:r>
              <w:rPr>
                <w:webHidden/>
              </w:rPr>
              <w:fldChar w:fldCharType="end"/>
            </w:r>
          </w:hyperlink>
        </w:p>
        <w:p w14:paraId="64CC2933" w14:textId="7CA87D43" w:rsidR="009769A3" w:rsidRDefault="009769A3">
          <w:pPr>
            <w:pStyle w:val="TOC1"/>
            <w:rPr>
              <w:rFonts w:eastAsiaTheme="minorEastAsia" w:cstheme="minorBidi"/>
              <w:b w:val="0"/>
              <w:color w:val="auto"/>
              <w:kern w:val="2"/>
              <w:szCs w:val="24"/>
              <w:lang w:bidi="ar-SA"/>
              <w14:ligatures w14:val="standardContextual"/>
            </w:rPr>
          </w:pPr>
          <w:hyperlink w:anchor="_Toc216707831" w:history="1">
            <w:r w:rsidRPr="00E64625">
              <w:rPr>
                <w:rStyle w:val="Hyperlink"/>
              </w:rPr>
              <w:t>Appendix: Links</w:t>
            </w:r>
            <w:r>
              <w:rPr>
                <w:webHidden/>
              </w:rPr>
              <w:tab/>
            </w:r>
            <w:r>
              <w:rPr>
                <w:webHidden/>
              </w:rPr>
              <w:fldChar w:fldCharType="begin"/>
            </w:r>
            <w:r>
              <w:rPr>
                <w:webHidden/>
              </w:rPr>
              <w:instrText xml:space="preserve"> PAGEREF _Toc216707831 \h </w:instrText>
            </w:r>
            <w:r>
              <w:rPr>
                <w:webHidden/>
              </w:rPr>
            </w:r>
            <w:r>
              <w:rPr>
                <w:webHidden/>
              </w:rPr>
              <w:fldChar w:fldCharType="separate"/>
            </w:r>
            <w:r>
              <w:rPr>
                <w:webHidden/>
              </w:rPr>
              <w:t>188</w:t>
            </w:r>
            <w:r>
              <w:rPr>
                <w:webHidden/>
              </w:rPr>
              <w:fldChar w:fldCharType="end"/>
            </w:r>
          </w:hyperlink>
        </w:p>
        <w:p w14:paraId="67C58EE5" w14:textId="0755804B" w:rsidR="00A1748A" w:rsidRPr="0056068F" w:rsidRDefault="000006B1" w:rsidP="00B479A5">
          <w:pPr>
            <w:pStyle w:val="TOC2"/>
          </w:pPr>
          <w:r w:rsidRPr="0056068F">
            <w:rPr>
              <w:rFonts w:eastAsiaTheme="minorHAnsi" w:cstheme="minorBidi"/>
              <w:bCs/>
              <w:i/>
              <w:color w:val="0B3F47" w:themeColor="accent1"/>
              <w:kern w:val="0"/>
              <w:szCs w:val="32"/>
              <w:lang w:eastAsia="en-US" w:bidi="en-US"/>
            </w:rPr>
            <w:fldChar w:fldCharType="end"/>
          </w:r>
        </w:p>
      </w:sdtContent>
    </w:sdt>
    <w:p w14:paraId="2107D543" w14:textId="77777777" w:rsidR="00C8268A" w:rsidRPr="0056068F" w:rsidRDefault="00C8268A" w:rsidP="00C8268A">
      <w:pPr>
        <w:rPr>
          <w:lang w:eastAsia="en-AU"/>
        </w:rPr>
      </w:pPr>
    </w:p>
    <w:p w14:paraId="448D3EA9" w14:textId="77777777" w:rsidR="00C8268A" w:rsidRPr="00C42224" w:rsidRDefault="00C8268A" w:rsidP="00C42224">
      <w:pPr>
        <w:sectPr w:rsidR="00C8268A" w:rsidRPr="00C42224" w:rsidSect="00762193">
          <w:headerReference w:type="even" r:id="rId22"/>
          <w:footerReference w:type="even" r:id="rId23"/>
          <w:headerReference w:type="first" r:id="rId24"/>
          <w:footerReference w:type="first" r:id="rId25"/>
          <w:pgSz w:w="11906" w:h="16838" w:code="9"/>
          <w:pgMar w:top="1134" w:right="1134" w:bottom="1134" w:left="1134" w:header="680" w:footer="482" w:gutter="0"/>
          <w:cols w:space="4253"/>
          <w:docGrid w:linePitch="360"/>
        </w:sectPr>
      </w:pPr>
    </w:p>
    <w:p w14:paraId="79A9B2A2" w14:textId="77777777" w:rsidR="00C8268A" w:rsidRPr="0056068F" w:rsidRDefault="00C8268A" w:rsidP="001821E4">
      <w:pPr>
        <w:pStyle w:val="Heading1LessonTitle"/>
        <w:framePr w:h="1588" w:hRule="exact" w:wrap="notBeside"/>
        <w:rPr>
          <w:rStyle w:val="Strong"/>
          <w:noProof/>
        </w:rPr>
      </w:pPr>
      <w:bookmarkStart w:id="1" w:name="_Toc158903815"/>
      <w:bookmarkStart w:id="2" w:name="_Toc216707768"/>
      <w:r w:rsidRPr="0056068F">
        <w:rPr>
          <w:rStyle w:val="Strong"/>
          <w:noProof/>
        </w:rPr>
        <w:lastRenderedPageBreak/>
        <w:t>Get started</w:t>
      </w:r>
      <w:bookmarkEnd w:id="1"/>
      <w:bookmarkEnd w:id="2"/>
    </w:p>
    <w:bookmarkStart w:id="3" w:name="_Toc158903816"/>
    <w:bookmarkStart w:id="4" w:name="_Toc216707769"/>
    <w:p w14:paraId="7E36D780" w14:textId="77777777" w:rsidR="00C8268A" w:rsidRPr="0056068F" w:rsidRDefault="00C8268A" w:rsidP="00C8268A">
      <w:pPr>
        <w:pStyle w:val="Heading2"/>
        <w:rPr>
          <w:noProof/>
        </w:rPr>
      </w:pPr>
      <w:r w:rsidRPr="0056068F">
        <w:rPr>
          <w:noProof/>
          <w:shd w:val="clear" w:color="auto" w:fill="FFFFFF" w:themeFill="background1"/>
        </w:rPr>
        <mc:AlternateContent>
          <mc:Choice Requires="wps">
            <w:drawing>
              <wp:anchor distT="0" distB="1800225" distL="0" distR="0" simplePos="0" relativeHeight="251658242" behindDoc="1" locked="0" layoutInCell="1" allowOverlap="1" wp14:anchorId="58BCD358" wp14:editId="5F04B6F3">
                <wp:simplePos x="0" y="0"/>
                <wp:positionH relativeFrom="page">
                  <wp:align>left</wp:align>
                </wp:positionH>
                <wp:positionV relativeFrom="page">
                  <wp:align>top</wp:align>
                </wp:positionV>
                <wp:extent cx="7560000" cy="1800000"/>
                <wp:effectExtent l="0" t="0" r="3175" b="0"/>
                <wp:wrapNone/>
                <wp:docPr id="2103160347" name="Rectangle 21031603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8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25177" b="-25177"/>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75592A5" id="Rectangle 2103160347" o:spid="_x0000_s1026" alt="&quot;&quot;" style="position:absolute;margin-left:0;margin-top:0;width:595.3pt;height:141.75pt;z-index:-251639808;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" stroked="f" strokeweight="2pt">
                <v:fill r:id="rId32" o:title="" recolor="t" rotate="t" type="frame"/>
                <w10:wrap anchorx="page" anchory="page"/>
              </v:rect>
            </w:pict>
          </mc:Fallback>
        </mc:AlternateContent>
      </w:r>
      <w:r w:rsidRPr="0056068F">
        <w:rPr>
          <w:noProof/>
        </w:rPr>
        <w:t>What will I learn?</w:t>
      </w:r>
      <w:bookmarkEnd w:id="3"/>
      <w:bookmarkEnd w:id="4"/>
    </w:p>
    <w:p w14:paraId="4C5E3CB7" w14:textId="77777777" w:rsidR="002B2FD4" w:rsidRDefault="000D61B2" w:rsidP="00EA1B79">
      <w:pPr>
        <w:rPr>
          <w:color w:val="000000" w:themeColor="text1"/>
        </w:rPr>
      </w:pPr>
      <w:r w:rsidRPr="0056068F">
        <w:rPr>
          <w:color w:val="000000" w:themeColor="text1"/>
        </w:rPr>
        <w:t>This workbook covers the unit</w:t>
      </w:r>
      <w:r w:rsidR="002B2FD4">
        <w:rPr>
          <w:color w:val="000000" w:themeColor="text1"/>
        </w:rPr>
        <w:t>s</w:t>
      </w:r>
      <w:r w:rsidRPr="0056068F">
        <w:rPr>
          <w:color w:val="000000" w:themeColor="text1"/>
        </w:rPr>
        <w:t xml:space="preserve"> of competency</w:t>
      </w:r>
      <w:r w:rsidR="002B2FD4">
        <w:rPr>
          <w:color w:val="000000" w:themeColor="text1"/>
        </w:rPr>
        <w:t>:</w:t>
      </w:r>
    </w:p>
    <w:p w14:paraId="006C8AA8" w14:textId="581889C0" w:rsidR="002E061E" w:rsidRPr="002E061E" w:rsidRDefault="002E061E" w:rsidP="002E061E">
      <w:pPr>
        <w:pStyle w:val="ListBullet"/>
      </w:pPr>
      <w:r w:rsidRPr="002E061E">
        <w:t>ICTPRG440 Apply introductory programming skills in different languages</w:t>
      </w:r>
    </w:p>
    <w:p w14:paraId="18F64403" w14:textId="4069730D" w:rsidR="000D61B2" w:rsidRPr="0056068F" w:rsidRDefault="002E061E" w:rsidP="002E061E">
      <w:pPr>
        <w:pStyle w:val="ListBullet"/>
      </w:pPr>
      <w:r w:rsidRPr="002E061E">
        <w:t>ICTWEB431 Create and style simple markup language documents</w:t>
      </w:r>
      <w:r>
        <w:t>.</w:t>
      </w:r>
    </w:p>
    <w:p w14:paraId="3A9BD9F8" w14:textId="701A8F03" w:rsidR="000D61B2" w:rsidRPr="0056068F" w:rsidRDefault="000D61B2" w:rsidP="005F1412">
      <w:pPr>
        <w:rPr>
          <w:color w:val="000000" w:themeColor="text1"/>
        </w:rPr>
      </w:pPr>
      <w:r w:rsidRPr="0056068F">
        <w:rPr>
          <w:color w:val="000000" w:themeColor="text1"/>
        </w:rPr>
        <w:t xml:space="preserve">Successfully completing this </w:t>
      </w:r>
      <w:r w:rsidR="008B7491">
        <w:rPr>
          <w:color w:val="000000" w:themeColor="text1"/>
        </w:rPr>
        <w:t>cluster</w:t>
      </w:r>
      <w:r w:rsidRPr="0056068F">
        <w:rPr>
          <w:color w:val="000000" w:themeColor="text1"/>
        </w:rPr>
        <w:t xml:space="preserve"> will give you the skills and knowledge to </w:t>
      </w:r>
      <w:r w:rsidR="00BB4674">
        <w:rPr>
          <w:color w:val="000000" w:themeColor="text1"/>
        </w:rPr>
        <w:t>design and create basic websites using HTML, CSS and JavaScript.</w:t>
      </w:r>
    </w:p>
    <w:p w14:paraId="0805BF63" w14:textId="77777777" w:rsidR="000D61B2" w:rsidRDefault="000D61B2" w:rsidP="006614D0">
      <w:pPr>
        <w:rPr>
          <w:color w:val="000000" w:themeColor="text1"/>
        </w:rPr>
      </w:pPr>
      <w:r w:rsidRPr="0056068F">
        <w:rPr>
          <w:color w:val="000000" w:themeColor="text1"/>
        </w:rPr>
        <w:t>In this workbook, you will learn</w:t>
      </w:r>
      <w:r w:rsidR="00375F40" w:rsidRPr="0056068F">
        <w:rPr>
          <w:color w:val="000000" w:themeColor="text1"/>
        </w:rPr>
        <w:t xml:space="preserve"> to</w:t>
      </w:r>
      <w:r w:rsidRPr="0056068F">
        <w:rPr>
          <w:color w:val="000000" w:themeColor="text1"/>
        </w:rPr>
        <w:t>:</w:t>
      </w:r>
    </w:p>
    <w:p w14:paraId="1484C88E" w14:textId="77777777" w:rsidR="000470A7" w:rsidRDefault="000470A7" w:rsidP="000470A7">
      <w:pPr>
        <w:pStyle w:val="ListBullet"/>
      </w:pPr>
      <w:r>
        <w:t>review website requirements</w:t>
      </w:r>
    </w:p>
    <w:p w14:paraId="450EAF6D" w14:textId="77777777" w:rsidR="000470A7" w:rsidRDefault="000470A7" w:rsidP="000470A7">
      <w:pPr>
        <w:pStyle w:val="ListBullet"/>
      </w:pPr>
      <w:r>
        <w:t>create web page structure using HTML</w:t>
      </w:r>
    </w:p>
    <w:p w14:paraId="5F6CB925" w14:textId="77777777" w:rsidR="000470A7" w:rsidRDefault="000470A7" w:rsidP="000470A7">
      <w:pPr>
        <w:pStyle w:val="ListBullet"/>
      </w:pPr>
      <w:r>
        <w:t>style a website using CSS</w:t>
      </w:r>
    </w:p>
    <w:p w14:paraId="6907A465" w14:textId="77777777" w:rsidR="000470A7" w:rsidRDefault="000470A7" w:rsidP="000470A7">
      <w:pPr>
        <w:pStyle w:val="ListBullet"/>
      </w:pPr>
      <w:r>
        <w:t>use JavaScript to manipulate and search data</w:t>
      </w:r>
    </w:p>
    <w:p w14:paraId="653A9C5E" w14:textId="77777777" w:rsidR="000470A7" w:rsidRDefault="000470A7" w:rsidP="000470A7">
      <w:pPr>
        <w:pStyle w:val="ListBullet"/>
      </w:pPr>
      <w:r>
        <w:t>use debugging tools to debug code</w:t>
      </w:r>
    </w:p>
    <w:p w14:paraId="148DAEA6" w14:textId="771E4BEF" w:rsidR="000470A7" w:rsidRDefault="000470A7" w:rsidP="000470A7">
      <w:pPr>
        <w:pStyle w:val="ListBullet"/>
      </w:pPr>
      <w:r>
        <w:t>test a website to meet requirements.</w:t>
      </w:r>
    </w:p>
    <w:p w14:paraId="3083B1FE" w14:textId="77777777" w:rsidR="00C60681" w:rsidRPr="0056068F" w:rsidRDefault="00375F40" w:rsidP="00487A8A">
      <w:bookmarkStart w:id="5" w:name="_Hlk159914977"/>
      <w:r w:rsidRPr="0056068F">
        <w:t xml:space="preserve">Each </w:t>
      </w:r>
      <w:r w:rsidR="00A70DF5" w:rsidRPr="0056068F">
        <w:t>lesson</w:t>
      </w:r>
      <w:r w:rsidRPr="0056068F">
        <w:t xml:space="preserve"> includes opportunities to check your progress and understanding as well as practice activities that will prepare you for the formal assessments.</w:t>
      </w:r>
      <w:r w:rsidR="00EA6D5B" w:rsidRPr="0056068F">
        <w:t xml:space="preserve"> </w:t>
      </w:r>
      <w:r w:rsidRPr="0056068F">
        <w:t>Answers and feedback for the activities are at the end of this document.</w:t>
      </w:r>
    </w:p>
    <w:bookmarkEnd w:id="5"/>
    <w:p w14:paraId="47502F2C" w14:textId="33BDD2C5" w:rsidR="000D61B2" w:rsidRPr="0056068F" w:rsidRDefault="000D61B2" w:rsidP="005F1412">
      <w:pPr>
        <w:rPr>
          <w:color w:val="000000" w:themeColor="text1"/>
        </w:rPr>
      </w:pPr>
      <w:r w:rsidRPr="0056068F">
        <w:rPr>
          <w:color w:val="000000" w:themeColor="text1"/>
        </w:rPr>
        <w:t xml:space="preserve">There are </w:t>
      </w:r>
      <w:bookmarkStart w:id="6" w:name="_Hlk10115583"/>
      <w:r w:rsidR="008B7491">
        <w:rPr>
          <w:color w:val="000000" w:themeColor="text1"/>
        </w:rPr>
        <w:t>7</w:t>
      </w:r>
      <w:bookmarkEnd w:id="6"/>
      <w:r w:rsidRPr="0056068F">
        <w:rPr>
          <w:color w:val="000000" w:themeColor="text1"/>
        </w:rPr>
        <w:t xml:space="preserve"> </w:t>
      </w:r>
      <w:r w:rsidR="001E2B18" w:rsidRPr="0056068F">
        <w:rPr>
          <w:color w:val="000000" w:themeColor="text1"/>
        </w:rPr>
        <w:t>lessons</w:t>
      </w:r>
      <w:r w:rsidRPr="0056068F">
        <w:rPr>
          <w:color w:val="000000" w:themeColor="text1"/>
        </w:rPr>
        <w:t xml:space="preserve"> to complete within this workbook. They are: </w:t>
      </w:r>
    </w:p>
    <w:p w14:paraId="6A2E72EA" w14:textId="53480CF2" w:rsidR="000D61B2" w:rsidRPr="0056068F" w:rsidRDefault="008B7491" w:rsidP="000D21BD">
      <w:pPr>
        <w:pStyle w:val="ListNumber"/>
      </w:pPr>
      <w:r w:rsidRPr="008B7491">
        <w:t>Planning and designing a website</w:t>
      </w:r>
    </w:p>
    <w:p w14:paraId="12FB633C" w14:textId="7DE4720B" w:rsidR="000D61B2" w:rsidRDefault="008B7491" w:rsidP="000D21BD">
      <w:pPr>
        <w:pStyle w:val="ListNumber"/>
      </w:pPr>
      <w:r w:rsidRPr="008B7491">
        <w:t>Creating website structure using HTML</w:t>
      </w:r>
    </w:p>
    <w:p w14:paraId="2BA07A1E" w14:textId="33B18482" w:rsidR="008B7491" w:rsidRDefault="008B7491" w:rsidP="000D21BD">
      <w:pPr>
        <w:pStyle w:val="ListNumber"/>
      </w:pPr>
      <w:r w:rsidRPr="008B7491">
        <w:t>Styling websites using CSS</w:t>
      </w:r>
    </w:p>
    <w:p w14:paraId="5F920D44" w14:textId="334C2087" w:rsidR="008B7491" w:rsidRDefault="008B7491" w:rsidP="000D21BD">
      <w:pPr>
        <w:pStyle w:val="ListNumber"/>
      </w:pPr>
      <w:r w:rsidRPr="008B7491">
        <w:t>Coding in JavaScript</w:t>
      </w:r>
    </w:p>
    <w:p w14:paraId="36C453FA" w14:textId="04A1C830" w:rsidR="008B7491" w:rsidRDefault="008B7491" w:rsidP="000D21BD">
      <w:pPr>
        <w:pStyle w:val="ListNumber"/>
      </w:pPr>
      <w:r w:rsidRPr="008B7491">
        <w:t>Manipulating the HTML DOM using JavaScript</w:t>
      </w:r>
    </w:p>
    <w:p w14:paraId="32F52767" w14:textId="11DA3C91" w:rsidR="008B7491" w:rsidRDefault="008B7491" w:rsidP="000D21BD">
      <w:pPr>
        <w:pStyle w:val="ListNumber"/>
      </w:pPr>
      <w:r w:rsidRPr="008B7491">
        <w:t>Testing your website</w:t>
      </w:r>
    </w:p>
    <w:p w14:paraId="79CA191F" w14:textId="4F73E7A1" w:rsidR="008B7491" w:rsidRPr="0056068F" w:rsidRDefault="008B7491" w:rsidP="000D21BD">
      <w:pPr>
        <w:pStyle w:val="ListNumber"/>
      </w:pPr>
      <w:r>
        <w:t>Finalising</w:t>
      </w:r>
      <w:r w:rsidRPr="008B7491">
        <w:t xml:space="preserve"> your website</w:t>
      </w:r>
      <w:r>
        <w:t>.</w:t>
      </w:r>
    </w:p>
    <w:p w14:paraId="511AC1AC" w14:textId="77777777" w:rsidR="00D9582D" w:rsidRPr="0056068F" w:rsidRDefault="00375F40" w:rsidP="00F2786F">
      <w:pPr>
        <w:rPr>
          <w:color w:val="000000" w:themeColor="text1"/>
        </w:rPr>
      </w:pPr>
      <w:r w:rsidRPr="0056068F">
        <w:rPr>
          <w:color w:val="000000" w:themeColor="text1"/>
        </w:rPr>
        <w:t>If you are using a printed version of this workbook, links and URLs are in a table at the end. Type the URL into your browser to go to the link.</w:t>
      </w:r>
    </w:p>
    <w:p w14:paraId="54265FF6" w14:textId="433E0AFC" w:rsidR="005D7714" w:rsidRPr="0056068F" w:rsidRDefault="005D7714" w:rsidP="005D7714">
      <w:pPr>
        <w:pStyle w:val="Heading3"/>
        <w:rPr>
          <w:noProof/>
        </w:rPr>
      </w:pPr>
      <w:bookmarkStart w:id="7" w:name="_Toc191019233"/>
      <w:bookmarkStart w:id="8" w:name="_Toc196987674"/>
      <w:r w:rsidRPr="0056068F">
        <w:rPr>
          <w:noProof/>
        </w:rPr>
        <w:lastRenderedPageBreak/>
        <w:t>Important note</w:t>
      </w:r>
      <w:bookmarkEnd w:id="7"/>
      <w:bookmarkEnd w:id="8"/>
    </w:p>
    <w:p w14:paraId="5F3C3470" w14:textId="7442B6DD" w:rsidR="005D7714" w:rsidRPr="0056068F" w:rsidRDefault="005D7714" w:rsidP="005D7714">
      <w:r w:rsidRPr="0056068F">
        <w:t xml:space="preserve">As you progress through this cluster, you’ll develop the skills and knowledge needed for the assessments. </w:t>
      </w:r>
      <w:r w:rsidRPr="0056068F">
        <w:rPr>
          <w:rStyle w:val="Strong"/>
        </w:rPr>
        <w:t>Make sure to complete the practice activities</w:t>
      </w:r>
      <w:r w:rsidRPr="0056068F">
        <w:t xml:space="preserve"> in each lesson as they'll also prepare you for the assessments.</w:t>
      </w:r>
    </w:p>
    <w:p w14:paraId="523B89CF" w14:textId="621CF4DF" w:rsidR="006B0373" w:rsidRDefault="005D7714" w:rsidP="00CA3815">
      <w:pPr>
        <w:pStyle w:val="Notebox"/>
        <w:rPr>
          <w:noProof/>
        </w:rPr>
      </w:pPr>
      <w:r w:rsidRPr="0056068F">
        <w:rPr>
          <w:rStyle w:val="Strong"/>
          <w:noProof/>
        </w:rPr>
        <w:t>Note</w:t>
      </w:r>
      <w:r w:rsidRPr="0056068F">
        <w:rPr>
          <w:noProof/>
        </w:rPr>
        <w:t xml:space="preserve">: Before starting your learning in this course, make sure that you review the </w:t>
      </w:r>
      <w:hyperlink r:id="rId33" w:history="1">
        <w:r w:rsidR="00CA3815" w:rsidRPr="0056068F">
          <w:rPr>
            <w:rStyle w:val="Hyperlink"/>
            <w:noProof/>
          </w:rPr>
          <w:t>Introduction to Certificate IV in Information Technology (Programming) (docx)</w:t>
        </w:r>
      </w:hyperlink>
      <w:r w:rsidRPr="0056068F">
        <w:rPr>
          <w:noProof/>
        </w:rPr>
        <w:t xml:space="preserve"> resource.</w:t>
      </w:r>
    </w:p>
    <w:p w14:paraId="2CDFEE17" w14:textId="150EFAA4" w:rsidR="00682E26" w:rsidRDefault="00682E26" w:rsidP="00682E26">
      <w:pPr>
        <w:pStyle w:val="Heading3"/>
      </w:pPr>
      <w:bookmarkStart w:id="9" w:name="_Ref215569248"/>
      <w:r>
        <w:t>Activity files</w:t>
      </w:r>
      <w:bookmarkEnd w:id="9"/>
    </w:p>
    <w:p w14:paraId="0A84CB43" w14:textId="4DC2E711" w:rsidR="00D9582D" w:rsidRPr="0056068F" w:rsidRDefault="00474D34" w:rsidP="00297453">
      <w:pPr>
        <w:rPr>
          <w:color w:val="000000" w:themeColor="text1"/>
        </w:rPr>
      </w:pPr>
      <w:r>
        <w:rPr>
          <w:lang w:eastAsia="en-AU"/>
        </w:rPr>
        <w:t xml:space="preserve">Save </w:t>
      </w:r>
      <w:r w:rsidR="002C0945">
        <w:rPr>
          <w:lang w:eastAsia="en-AU"/>
        </w:rPr>
        <w:t>and unzip</w:t>
      </w:r>
      <w:r w:rsidR="00932594">
        <w:rPr>
          <w:lang w:eastAsia="en-AU"/>
        </w:rPr>
        <w:t xml:space="preserve"> </w:t>
      </w:r>
      <w:r>
        <w:rPr>
          <w:lang w:eastAsia="en-AU"/>
        </w:rPr>
        <w:t xml:space="preserve">the </w:t>
      </w:r>
      <w:hyperlink r:id="rId34" w:history="1">
        <w:r w:rsidR="00253AA9">
          <w:rPr>
            <w:rStyle w:val="Hyperlink"/>
            <w:lang w:eastAsia="en-AU"/>
          </w:rPr>
          <w:t>Activity files (zip)</w:t>
        </w:r>
      </w:hyperlink>
      <w:r w:rsidR="00932594">
        <w:rPr>
          <w:lang w:eastAsia="en-AU"/>
        </w:rPr>
        <w:t>.</w:t>
      </w:r>
      <w:r w:rsidR="00297453">
        <w:rPr>
          <w:lang w:eastAsia="en-AU"/>
        </w:rPr>
        <w:t xml:space="preserve"> You'll need to access these files for some activities. </w:t>
      </w:r>
      <w:r w:rsidR="00D9582D" w:rsidRPr="0056068F">
        <w:rPr>
          <w:color w:val="000000" w:themeColor="text1"/>
        </w:rPr>
        <w:br w:type="page"/>
      </w:r>
    </w:p>
    <w:p w14:paraId="237692C6" w14:textId="77777777" w:rsidR="00FC6EDE" w:rsidRPr="0056068F" w:rsidRDefault="00FC6EDE" w:rsidP="00B5007F">
      <w:pPr>
        <w:pStyle w:val="Heading2"/>
        <w:rPr>
          <w:noProof/>
        </w:rPr>
      </w:pPr>
      <w:bookmarkStart w:id="10" w:name="_Toc216707770"/>
      <w:r w:rsidRPr="0056068F">
        <w:rPr>
          <w:noProof/>
        </w:rPr>
        <w:lastRenderedPageBreak/>
        <w:t>Icon legend</w:t>
      </w:r>
      <w:bookmarkEnd w:id="10"/>
    </w:p>
    <w:p w14:paraId="16E969B5" w14:textId="38372D6B" w:rsidR="005856E7" w:rsidRPr="0056068F" w:rsidRDefault="005856E7" w:rsidP="005856E7">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1</w:t>
      </w:r>
      <w:r w:rsidRPr="0056068F">
        <w:rPr>
          <w:noProof/>
        </w:rPr>
        <w:fldChar w:fldCharType="end"/>
      </w:r>
      <w:r w:rsidR="006E06EF" w:rsidRPr="0056068F">
        <w:rPr>
          <w:noProof/>
        </w:rPr>
        <w:t>:</w:t>
      </w:r>
      <w:r w:rsidRPr="0056068F">
        <w:rPr>
          <w:noProof/>
        </w:rPr>
        <w:t xml:space="preserve"> Icons</w:t>
      </w:r>
    </w:p>
    <w:tbl>
      <w:tblPr>
        <w:tblStyle w:val="TableGrid"/>
        <w:tblW w:w="5000" w:type="pct"/>
        <w:tblLook w:val="0620" w:firstRow="1" w:lastRow="0" w:firstColumn="0" w:lastColumn="0" w:noHBand="1" w:noVBand="1"/>
        <w:tblDescription w:val="Website links"/>
      </w:tblPr>
      <w:tblGrid>
        <w:gridCol w:w="1413"/>
        <w:gridCol w:w="8215"/>
      </w:tblGrid>
      <w:tr w:rsidR="00FC6EDE" w:rsidRPr="0056068F" w14:paraId="70FECB71" w14:textId="77777777" w:rsidTr="006303A5">
        <w:trPr>
          <w:cnfStyle w:val="100000000000" w:firstRow="1" w:lastRow="0" w:firstColumn="0" w:lastColumn="0" w:oddVBand="0" w:evenVBand="0" w:oddHBand="0" w:evenHBand="0" w:firstRowFirstColumn="0" w:firstRowLastColumn="0" w:lastRowFirstColumn="0" w:lastRowLastColumn="0"/>
        </w:trPr>
        <w:tc>
          <w:tcPr>
            <w:tcW w:w="734" w:type="pct"/>
          </w:tcPr>
          <w:p w14:paraId="13890BF0" w14:textId="77777777" w:rsidR="00FC6EDE" w:rsidRPr="0056068F" w:rsidRDefault="00FC6EDE" w:rsidP="00603DBF">
            <w:pPr>
              <w:spacing w:after="200" w:line="276" w:lineRule="auto"/>
            </w:pPr>
            <w:r w:rsidRPr="0056068F">
              <w:t>Icon</w:t>
            </w:r>
          </w:p>
        </w:tc>
        <w:tc>
          <w:tcPr>
            <w:tcW w:w="4266" w:type="pct"/>
          </w:tcPr>
          <w:p w14:paraId="0B9BBF19" w14:textId="77777777" w:rsidR="00FC6EDE" w:rsidRPr="0056068F" w:rsidRDefault="00FC6EDE" w:rsidP="00603DBF">
            <w:pPr>
              <w:spacing w:after="200" w:line="276" w:lineRule="auto"/>
            </w:pPr>
            <w:r w:rsidRPr="0056068F">
              <w:t>Description</w:t>
            </w:r>
          </w:p>
        </w:tc>
      </w:tr>
      <w:tr w:rsidR="00255A19" w:rsidRPr="0056068F" w14:paraId="3924E864" w14:textId="77777777" w:rsidTr="006303A5">
        <w:trPr>
          <w:trHeight w:val="20"/>
        </w:trPr>
        <w:tc>
          <w:tcPr>
            <w:tcW w:w="734" w:type="pct"/>
          </w:tcPr>
          <w:p w14:paraId="79CF9214" w14:textId="77777777" w:rsidR="00255A19" w:rsidRPr="0056068F" w:rsidRDefault="00A63C00" w:rsidP="003E4F97">
            <w:pPr>
              <w:jc w:val="center"/>
              <w:rPr>
                <w:lang w:eastAsia="en-AU"/>
              </w:rPr>
            </w:pPr>
            <w:r w:rsidRPr="0056068F">
              <w:rPr>
                <w:noProof/>
                <w:lang w:eastAsia="en-AU"/>
              </w:rPr>
              <w:drawing>
                <wp:inline distT="0" distB="0" distL="0" distR="0" wp14:anchorId="52EB7C44" wp14:editId="2F0B1D70">
                  <wp:extent cx="468000" cy="468000"/>
                  <wp:effectExtent l="0" t="0" r="0" b="0"/>
                  <wp:docPr id="109661119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1199" name="Graphic 1">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468000" cy="468000"/>
                          </a:xfrm>
                          <a:prstGeom prst="rect">
                            <a:avLst/>
                          </a:prstGeom>
                        </pic:spPr>
                      </pic:pic>
                    </a:graphicData>
                  </a:graphic>
                </wp:inline>
              </w:drawing>
            </w:r>
          </w:p>
        </w:tc>
        <w:tc>
          <w:tcPr>
            <w:tcW w:w="4266" w:type="pct"/>
          </w:tcPr>
          <w:p w14:paraId="2B23F5FD" w14:textId="77777777" w:rsidR="006303A5" w:rsidRPr="0056068F" w:rsidRDefault="00255A19" w:rsidP="00AB738A">
            <w:pPr>
              <w:rPr>
                <w:rStyle w:val="Strong"/>
              </w:rPr>
            </w:pPr>
            <w:r w:rsidRPr="0056068F">
              <w:rPr>
                <w:rStyle w:val="Strong"/>
              </w:rPr>
              <w:t>Practice activity</w:t>
            </w:r>
          </w:p>
          <w:p w14:paraId="1DA0B3F8" w14:textId="77777777" w:rsidR="00255A19" w:rsidRPr="0056068F" w:rsidRDefault="00E542A7" w:rsidP="00080D24">
            <w:pPr>
              <w:rPr>
                <w:lang w:eastAsia="en-AU"/>
              </w:rPr>
            </w:pPr>
            <w:r w:rsidRPr="0056068F">
              <w:t>Complete these learning activities as they will help you to gain the knowledge and skills you need to complete your assessments</w:t>
            </w:r>
            <w:r w:rsidR="00255A19" w:rsidRPr="0056068F">
              <w:t>.</w:t>
            </w:r>
          </w:p>
        </w:tc>
      </w:tr>
      <w:tr w:rsidR="00CE2EE7" w:rsidRPr="0056068F" w14:paraId="7CB48FB5" w14:textId="77777777">
        <w:trPr>
          <w:trHeight w:val="20"/>
        </w:trPr>
        <w:tc>
          <w:tcPr>
            <w:tcW w:w="734" w:type="pct"/>
          </w:tcPr>
          <w:p w14:paraId="57F4201D" w14:textId="77777777" w:rsidR="00CE2EE7" w:rsidRPr="0056068F" w:rsidRDefault="00CE2EE7">
            <w:pPr>
              <w:jc w:val="center"/>
              <w:rPr>
                <w:lang w:eastAsia="en-AU"/>
              </w:rPr>
            </w:pPr>
            <w:r w:rsidRPr="0056068F">
              <w:rPr>
                <w:noProof/>
                <w:lang w:eastAsia="en-AU"/>
              </w:rPr>
              <w:drawing>
                <wp:inline distT="0" distB="0" distL="0" distR="0" wp14:anchorId="58751845" wp14:editId="1F30ECF4">
                  <wp:extent cx="468000" cy="468000"/>
                  <wp:effectExtent l="0" t="0" r="8255" b="8255"/>
                  <wp:docPr id="115272256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2563" name="Graphic 3">
                            <a:extLst>
                              <a:ext uri="{C183D7F6-B498-43B3-948B-1728B52AA6E4}">
                                <adec:decorative xmlns:adec="http://schemas.microsoft.com/office/drawing/2017/decorative" val="1"/>
                              </a:ext>
                            </a:extLst>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468000" cy="468000"/>
                          </a:xfrm>
                          <a:prstGeom prst="rect">
                            <a:avLst/>
                          </a:prstGeom>
                        </pic:spPr>
                      </pic:pic>
                    </a:graphicData>
                  </a:graphic>
                </wp:inline>
              </w:drawing>
            </w:r>
          </w:p>
        </w:tc>
        <w:tc>
          <w:tcPr>
            <w:tcW w:w="4266" w:type="pct"/>
          </w:tcPr>
          <w:p w14:paraId="4B80E5EE" w14:textId="77777777" w:rsidR="00CE2EE7" w:rsidRPr="0056068F" w:rsidRDefault="00CE2EE7" w:rsidP="00AB738A">
            <w:pPr>
              <w:rPr>
                <w:rStyle w:val="Strong"/>
              </w:rPr>
            </w:pPr>
            <w:r w:rsidRPr="0056068F">
              <w:rPr>
                <w:rStyle w:val="Strong"/>
              </w:rPr>
              <w:t>Collaboration</w:t>
            </w:r>
          </w:p>
          <w:p w14:paraId="2B01BCCB" w14:textId="77777777" w:rsidR="00CE2EE7" w:rsidRPr="0056068F" w:rsidRDefault="00CE2EE7">
            <w:r w:rsidRPr="0056068F">
              <w:t xml:space="preserve">Take up opportunities to collaborate with others during your study. This could involve group activities such as mini-projects or discussions where you explore and expand your understanding of the content. </w:t>
            </w:r>
          </w:p>
        </w:tc>
      </w:tr>
      <w:tr w:rsidR="00CE2EE7" w:rsidRPr="0056068F" w14:paraId="6CA3E5D2" w14:textId="77777777">
        <w:trPr>
          <w:trHeight w:val="20"/>
        </w:trPr>
        <w:tc>
          <w:tcPr>
            <w:tcW w:w="734" w:type="pct"/>
          </w:tcPr>
          <w:p w14:paraId="35FA1C66" w14:textId="77777777" w:rsidR="00CE2EE7" w:rsidRPr="0056068F" w:rsidRDefault="00CE2EE7">
            <w:pPr>
              <w:jc w:val="center"/>
              <w:rPr>
                <w:lang w:eastAsia="en-AU"/>
              </w:rPr>
            </w:pPr>
            <w:r w:rsidRPr="0056068F">
              <w:rPr>
                <w:noProof/>
                <w:lang w:eastAsia="en-AU"/>
              </w:rPr>
              <w:drawing>
                <wp:inline distT="0" distB="0" distL="0" distR="0" wp14:anchorId="32FF16F8" wp14:editId="7F21091F">
                  <wp:extent cx="468000" cy="468000"/>
                  <wp:effectExtent l="0" t="0" r="0" b="8255"/>
                  <wp:docPr id="353811631"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11631" name="Graphic 7">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468000" cy="468000"/>
                          </a:xfrm>
                          <a:prstGeom prst="rect">
                            <a:avLst/>
                          </a:prstGeom>
                        </pic:spPr>
                      </pic:pic>
                    </a:graphicData>
                  </a:graphic>
                </wp:inline>
              </w:drawing>
            </w:r>
          </w:p>
        </w:tc>
        <w:tc>
          <w:tcPr>
            <w:tcW w:w="4266" w:type="pct"/>
          </w:tcPr>
          <w:p w14:paraId="57204274" w14:textId="77777777" w:rsidR="00CE2EE7" w:rsidRPr="0056068F" w:rsidRDefault="00CE2EE7" w:rsidP="00AB738A">
            <w:pPr>
              <w:rPr>
                <w:rStyle w:val="Strong"/>
              </w:rPr>
            </w:pPr>
            <w:r w:rsidRPr="0056068F">
              <w:rPr>
                <w:rStyle w:val="Strong"/>
              </w:rPr>
              <w:t>Resources</w:t>
            </w:r>
          </w:p>
          <w:p w14:paraId="0BA24E56" w14:textId="77777777" w:rsidR="00CE2EE7" w:rsidRPr="0056068F" w:rsidRDefault="00CE2EE7">
            <w:pPr>
              <w:rPr>
                <w:rStyle w:val="Emphasis"/>
              </w:rPr>
            </w:pPr>
            <w:r w:rsidRPr="0056068F">
              <w:t>Review resources that will enhance your learning and help you with your assessments.</w:t>
            </w:r>
          </w:p>
        </w:tc>
      </w:tr>
      <w:tr w:rsidR="00CE2EE7" w:rsidRPr="0056068F" w14:paraId="599FAEEC" w14:textId="77777777">
        <w:trPr>
          <w:trHeight w:val="20"/>
        </w:trPr>
        <w:tc>
          <w:tcPr>
            <w:tcW w:w="734" w:type="pct"/>
          </w:tcPr>
          <w:p w14:paraId="71DDD05C" w14:textId="77777777" w:rsidR="00CE2EE7" w:rsidRPr="0056068F" w:rsidRDefault="00CE2EE7">
            <w:pPr>
              <w:jc w:val="center"/>
              <w:rPr>
                <w:lang w:eastAsia="en-AU"/>
              </w:rPr>
            </w:pPr>
            <w:r w:rsidRPr="0056068F">
              <w:rPr>
                <w:noProof/>
                <w:lang w:eastAsia="en-AU"/>
              </w:rPr>
              <w:drawing>
                <wp:inline distT="0" distB="0" distL="0" distR="0" wp14:anchorId="23F5D07A" wp14:editId="284BA32D">
                  <wp:extent cx="468000" cy="468000"/>
                  <wp:effectExtent l="0" t="0" r="8255" b="8255"/>
                  <wp:docPr id="298120251"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20251" name="Graphic 10">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468000" cy="468000"/>
                          </a:xfrm>
                          <a:prstGeom prst="rect">
                            <a:avLst/>
                          </a:prstGeom>
                        </pic:spPr>
                      </pic:pic>
                    </a:graphicData>
                  </a:graphic>
                </wp:inline>
              </w:drawing>
            </w:r>
          </w:p>
        </w:tc>
        <w:tc>
          <w:tcPr>
            <w:tcW w:w="4266" w:type="pct"/>
          </w:tcPr>
          <w:p w14:paraId="658F46BE" w14:textId="05B0F800" w:rsidR="00CE2EE7" w:rsidRPr="0056068F" w:rsidRDefault="00CE2EE7" w:rsidP="00AB738A">
            <w:pPr>
              <w:rPr>
                <w:rStyle w:val="Strong"/>
              </w:rPr>
            </w:pPr>
            <w:r w:rsidRPr="0056068F">
              <w:rPr>
                <w:rStyle w:val="Strong"/>
              </w:rPr>
              <w:t>Video</w:t>
            </w:r>
          </w:p>
          <w:p w14:paraId="4499C176" w14:textId="7126CDA5" w:rsidR="00CE2EE7" w:rsidRPr="0056068F" w:rsidRDefault="00CE2EE7">
            <w:r w:rsidRPr="0056068F">
              <w:t>Review video for task demonstrations and to gain a deeper understanding of job roles and concepts. If you are using a printed version, you may need to type the URL into your browser.</w:t>
            </w:r>
          </w:p>
        </w:tc>
      </w:tr>
      <w:tr w:rsidR="00255A19" w:rsidRPr="0056068F" w14:paraId="3FBDE4DB" w14:textId="77777777" w:rsidTr="006303A5">
        <w:trPr>
          <w:trHeight w:val="20"/>
        </w:trPr>
        <w:tc>
          <w:tcPr>
            <w:tcW w:w="734" w:type="pct"/>
          </w:tcPr>
          <w:p w14:paraId="5E067284" w14:textId="77777777" w:rsidR="00255A19" w:rsidRPr="0056068F" w:rsidRDefault="008A4A3E" w:rsidP="003E4F97">
            <w:pPr>
              <w:jc w:val="center"/>
              <w:rPr>
                <w:lang w:eastAsia="en-AU"/>
              </w:rPr>
            </w:pPr>
            <w:r w:rsidRPr="0056068F">
              <w:rPr>
                <w:noProof/>
                <w:lang w:eastAsia="en-AU"/>
              </w:rPr>
              <w:drawing>
                <wp:inline distT="0" distB="0" distL="0" distR="0" wp14:anchorId="78BFBA6E" wp14:editId="6E5FF9EE">
                  <wp:extent cx="468000" cy="468000"/>
                  <wp:effectExtent l="0" t="0" r="0" b="0"/>
                  <wp:docPr id="1624526438"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26438" name="Graphic 4">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468000" cy="468000"/>
                          </a:xfrm>
                          <a:prstGeom prst="rect">
                            <a:avLst/>
                          </a:prstGeom>
                        </pic:spPr>
                      </pic:pic>
                    </a:graphicData>
                  </a:graphic>
                </wp:inline>
              </w:drawing>
            </w:r>
          </w:p>
        </w:tc>
        <w:tc>
          <w:tcPr>
            <w:tcW w:w="4266" w:type="pct"/>
          </w:tcPr>
          <w:p w14:paraId="3864298A" w14:textId="77777777" w:rsidR="006303A5" w:rsidRPr="0056068F" w:rsidRDefault="00255A19" w:rsidP="00AB738A">
            <w:pPr>
              <w:rPr>
                <w:rStyle w:val="Strong"/>
              </w:rPr>
            </w:pPr>
            <w:r w:rsidRPr="0056068F">
              <w:rPr>
                <w:rStyle w:val="Strong"/>
              </w:rPr>
              <w:t>Self-check</w:t>
            </w:r>
          </w:p>
          <w:p w14:paraId="759A6913" w14:textId="77777777" w:rsidR="00255A19" w:rsidRPr="0056068F" w:rsidRDefault="00E542A7" w:rsidP="00080D24">
            <w:pPr>
              <w:rPr>
                <w:lang w:eastAsia="en-AU"/>
              </w:rPr>
            </w:pPr>
            <w:r w:rsidRPr="0056068F">
              <w:t>Complete these activities to check your learning progress.</w:t>
            </w:r>
            <w:r w:rsidRPr="0056068F" w:rsidDel="0007793E">
              <w:t xml:space="preserve"> </w:t>
            </w:r>
            <w:r w:rsidRPr="0056068F">
              <w:t>They help you identify where you may need to go back and revise your learning</w:t>
            </w:r>
            <w:r w:rsidR="00255A19" w:rsidRPr="0056068F">
              <w:t>.</w:t>
            </w:r>
            <w:r w:rsidR="0046132E" w:rsidRPr="0056068F">
              <w:t xml:space="preserve"> Mark off the tasks you have learned.</w:t>
            </w:r>
          </w:p>
        </w:tc>
      </w:tr>
      <w:tr w:rsidR="00255A19" w:rsidRPr="0056068F" w14:paraId="41707C89" w14:textId="77777777" w:rsidTr="006303A5">
        <w:trPr>
          <w:trHeight w:val="20"/>
        </w:trPr>
        <w:tc>
          <w:tcPr>
            <w:tcW w:w="734" w:type="pct"/>
          </w:tcPr>
          <w:p w14:paraId="73016F36" w14:textId="77777777" w:rsidR="00255A19" w:rsidRPr="0056068F" w:rsidRDefault="00E70E68" w:rsidP="003E4F97">
            <w:pPr>
              <w:jc w:val="center"/>
              <w:rPr>
                <w:lang w:eastAsia="en-AU"/>
              </w:rPr>
            </w:pPr>
            <w:r w:rsidRPr="0056068F">
              <w:rPr>
                <w:noProof/>
                <w:lang w:eastAsia="en-AU"/>
              </w:rPr>
              <w:drawing>
                <wp:inline distT="0" distB="0" distL="0" distR="0" wp14:anchorId="730415EB" wp14:editId="7EC9DF50">
                  <wp:extent cx="468000" cy="468000"/>
                  <wp:effectExtent l="0" t="0" r="8255" b="0"/>
                  <wp:docPr id="88378096"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8096" name="Graphic 9">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468000" cy="468000"/>
                          </a:xfrm>
                          <a:prstGeom prst="rect">
                            <a:avLst/>
                          </a:prstGeom>
                        </pic:spPr>
                      </pic:pic>
                    </a:graphicData>
                  </a:graphic>
                </wp:inline>
              </w:drawing>
            </w:r>
          </w:p>
        </w:tc>
        <w:tc>
          <w:tcPr>
            <w:tcW w:w="4266" w:type="pct"/>
          </w:tcPr>
          <w:p w14:paraId="191459AA" w14:textId="77777777" w:rsidR="006303A5" w:rsidRPr="0056068F" w:rsidRDefault="00255A19" w:rsidP="00AB738A">
            <w:pPr>
              <w:rPr>
                <w:rStyle w:val="Strong"/>
              </w:rPr>
            </w:pPr>
            <w:r w:rsidRPr="0056068F">
              <w:rPr>
                <w:rStyle w:val="Strong"/>
              </w:rPr>
              <w:t>Assessment task</w:t>
            </w:r>
          </w:p>
          <w:p w14:paraId="3CC089BA" w14:textId="77777777" w:rsidR="00255A19" w:rsidRPr="0056068F" w:rsidRDefault="00E542A7" w:rsidP="00080D24">
            <w:r w:rsidRPr="0056068F">
              <w:t xml:space="preserve">Complete the relevant assessment tasks soon after you have completed </w:t>
            </w:r>
            <w:r w:rsidR="00C27155" w:rsidRPr="0056068F">
              <w:t xml:space="preserve">the related </w:t>
            </w:r>
            <w:r w:rsidR="00A70DF5" w:rsidRPr="0056068F">
              <w:t>lesson</w:t>
            </w:r>
            <w:r w:rsidR="00255A19" w:rsidRPr="0056068F">
              <w:t>.</w:t>
            </w:r>
          </w:p>
        </w:tc>
      </w:tr>
    </w:tbl>
    <w:p w14:paraId="11B78F8E" w14:textId="77777777" w:rsidR="00495134" w:rsidRPr="0056068F" w:rsidRDefault="00495134" w:rsidP="00495134">
      <w:pPr>
        <w:rPr>
          <w:lang w:eastAsia="en-AU"/>
        </w:rPr>
      </w:pPr>
    </w:p>
    <w:p w14:paraId="4A0AECA3" w14:textId="77777777" w:rsidR="00495134" w:rsidRPr="0056068F" w:rsidRDefault="00495134" w:rsidP="00495134">
      <w:pPr>
        <w:sectPr w:rsidR="00495134" w:rsidRPr="0056068F" w:rsidSect="00762193">
          <w:headerReference w:type="even" r:id="rId47"/>
          <w:footerReference w:type="even" r:id="rId48"/>
          <w:headerReference w:type="first" r:id="rId49"/>
          <w:footerReference w:type="first" r:id="rId50"/>
          <w:pgSz w:w="11906" w:h="16838" w:code="9"/>
          <w:pgMar w:top="1134" w:right="1134" w:bottom="1134" w:left="1134" w:header="680" w:footer="482" w:gutter="0"/>
          <w:cols w:space="4253"/>
          <w:docGrid w:linePitch="360"/>
        </w:sectPr>
      </w:pPr>
    </w:p>
    <w:p w14:paraId="20250FF2" w14:textId="3BDD114A" w:rsidR="00495134" w:rsidRPr="0056068F" w:rsidRDefault="00495134" w:rsidP="00495134">
      <w:pPr>
        <w:pStyle w:val="Heading1LessonTitle"/>
        <w:framePr w:h="3005" w:hRule="exact" w:wrap="notBeside"/>
        <w:rPr>
          <w:noProof/>
        </w:rPr>
      </w:pPr>
      <w:bookmarkStart w:id="11" w:name="_Toc216707771"/>
      <w:r w:rsidRPr="0056068F">
        <w:rPr>
          <w:rStyle w:val="Strong"/>
          <w:noProof/>
        </w:rPr>
        <w:lastRenderedPageBreak/>
        <w:t xml:space="preserve">Lesson </w:t>
      </w:r>
      <w:r w:rsidRPr="0056068F">
        <w:rPr>
          <w:rStyle w:val="Strong"/>
          <w:noProof/>
        </w:rPr>
        <w:fldChar w:fldCharType="begin"/>
      </w:r>
      <w:r w:rsidRPr="0056068F">
        <w:rPr>
          <w:rStyle w:val="Strong"/>
          <w:noProof/>
        </w:rPr>
        <w:instrText xml:space="preserve"> SEQ Lesson \* ARABIC </w:instrText>
      </w:r>
      <w:r w:rsidRPr="0056068F">
        <w:rPr>
          <w:rStyle w:val="Strong"/>
          <w:noProof/>
        </w:rPr>
        <w:fldChar w:fldCharType="separate"/>
      </w:r>
      <w:r w:rsidR="009769A3">
        <w:rPr>
          <w:rStyle w:val="Strong"/>
          <w:noProof/>
        </w:rPr>
        <w:t>1</w:t>
      </w:r>
      <w:r w:rsidRPr="0056068F">
        <w:rPr>
          <w:rStyle w:val="Strong"/>
          <w:noProof/>
        </w:rPr>
        <w:fldChar w:fldCharType="end"/>
      </w:r>
      <w:r w:rsidRPr="0056068F">
        <w:rPr>
          <w:rStyle w:val="Strong"/>
          <w:noProof/>
        </w:rPr>
        <w:t>:</w:t>
      </w:r>
      <w:r w:rsidRPr="0056068F">
        <w:rPr>
          <w:rStyle w:val="Strong"/>
          <w:noProof/>
        </w:rPr>
        <w:br/>
      </w:r>
      <w:r w:rsidR="008F5158" w:rsidRPr="0056068F">
        <w:rPr>
          <w:noProof/>
        </w:rPr>
        <w:t>Planning and designing a website</w:t>
      </w:r>
      <w:bookmarkEnd w:id="11"/>
    </w:p>
    <w:bookmarkStart w:id="12" w:name="_Toc216707772"/>
    <w:p w14:paraId="319E2A9C" w14:textId="59696B9E" w:rsidR="009B05AE" w:rsidRPr="0056068F" w:rsidRDefault="00495134" w:rsidP="009B05AE">
      <w:pPr>
        <w:pStyle w:val="Heading2"/>
        <w:rPr>
          <w:noProof/>
        </w:rPr>
      </w:pPr>
      <w:r w:rsidRPr="0056068F">
        <w:rPr>
          <w:noProof/>
          <w:shd w:val="clear" w:color="auto" w:fill="FFFFFF" w:themeFill="background1"/>
        </w:rPr>
        <mc:AlternateContent>
          <mc:Choice Requires="wps">
            <w:drawing>
              <wp:anchor distT="0" distB="1800225" distL="0" distR="0" simplePos="0" relativeHeight="251658243" behindDoc="1" locked="0" layoutInCell="1" allowOverlap="1" wp14:anchorId="7D97CA7A" wp14:editId="433FB503">
                <wp:simplePos x="0" y="0"/>
                <wp:positionH relativeFrom="page">
                  <wp:align>left</wp:align>
                </wp:positionH>
                <wp:positionV relativeFrom="page">
                  <wp:align>top</wp:align>
                </wp:positionV>
                <wp:extent cx="7560000" cy="2700000"/>
                <wp:effectExtent l="0" t="0" r="3175" b="5715"/>
                <wp:wrapNone/>
                <wp:docPr id="1891384260" name="Rectangle 189138426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7DFF9F3" id="Rectangle 1891384260" o:spid="_x0000_s1026" alt="&quot;&quot;" style="position:absolute;margin-left:0;margin-top:0;width:595.3pt;height:212.6pt;z-index:-251637760;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" stroked="f" strokeweight="2pt">
                <v:fill r:id="rId32" o:title="" recolor="t" rotate="t" type="frame"/>
                <w10:wrap anchorx="page" anchory="page"/>
              </v:rect>
            </w:pict>
          </mc:Fallback>
        </mc:AlternateContent>
      </w:r>
      <w:bookmarkStart w:id="13" w:name="_Toc21091445"/>
      <w:bookmarkStart w:id="14" w:name="_Toc213359288"/>
      <w:r w:rsidR="009B05AE" w:rsidRPr="0056068F">
        <w:rPr>
          <w:noProof/>
        </w:rPr>
        <w:t>Overview</w:t>
      </w:r>
      <w:bookmarkEnd w:id="12"/>
      <w:bookmarkEnd w:id="13"/>
      <w:r w:rsidR="009B05AE" w:rsidRPr="0056068F">
        <w:rPr>
          <w:noProof/>
        </w:rPr>
        <w:t xml:space="preserve"> </w:t>
      </w:r>
      <w:bookmarkEnd w:id="14"/>
    </w:p>
    <w:p w14:paraId="071617C0" w14:textId="38A0DEA0" w:rsidR="009B2370" w:rsidRDefault="00485A43" w:rsidP="001838DE">
      <w:pPr>
        <w:rPr>
          <w:rFonts w:eastAsia="Calibri" w:cs="Microsoft Himalaya"/>
          <w:lang w:eastAsia="en-AU"/>
        </w:rPr>
      </w:pPr>
      <w:bookmarkStart w:id="15" w:name="_Toc772771"/>
      <w:bookmarkStart w:id="16" w:name="_Toc8128125"/>
      <w:r w:rsidRPr="00485A43">
        <w:rPr>
          <w:lang w:eastAsia="en-AU"/>
        </w:rPr>
        <w:t xml:space="preserve">Every </w:t>
      </w:r>
      <w:r w:rsidRPr="003E797A">
        <w:t>great</w:t>
      </w:r>
      <w:r w:rsidRPr="00485A43">
        <w:rPr>
          <w:lang w:eastAsia="en-AU"/>
        </w:rPr>
        <w:t xml:space="preserve"> website starts with a plan.</w:t>
      </w:r>
      <w:r w:rsidR="00523F45">
        <w:rPr>
          <w:lang w:eastAsia="en-AU"/>
        </w:rPr>
        <w:t xml:space="preserve"> S</w:t>
      </w:r>
      <w:r w:rsidRPr="00485A43">
        <w:rPr>
          <w:rFonts w:eastAsia="Calibri" w:cs="Microsoft Himalaya"/>
          <w:lang w:eastAsia="en-AU"/>
        </w:rPr>
        <w:t>uccessful web projects are built on a foundation of clear goals, thoughtful design and collaboration.</w:t>
      </w:r>
    </w:p>
    <w:p w14:paraId="750D14E3" w14:textId="38D0EF44" w:rsidR="00C91CD3" w:rsidRDefault="003E797A" w:rsidP="009B2370">
      <w:pPr>
        <w:pStyle w:val="Standouttext"/>
        <w:rPr>
          <w:lang w:eastAsia="en-AU"/>
        </w:rPr>
      </w:pPr>
      <w:r w:rsidRPr="003E797A">
        <w:rPr>
          <w:lang w:eastAsia="en-AU"/>
        </w:rPr>
        <w:t>Planning and designing a website is where creativity meets strategy.</w:t>
      </w:r>
      <w:r>
        <w:rPr>
          <w:lang w:eastAsia="en-AU"/>
        </w:rPr>
        <w:t xml:space="preserve"> </w:t>
      </w:r>
      <w:r w:rsidR="009B2370">
        <w:rPr>
          <w:lang w:eastAsia="en-AU"/>
        </w:rPr>
        <w:t>I</w:t>
      </w:r>
      <w:r w:rsidR="00485A43" w:rsidRPr="00485A43">
        <w:rPr>
          <w:lang w:eastAsia="en-AU"/>
        </w:rPr>
        <w:t xml:space="preserve">t’s not just about making something look good but about creating a site that works seamlessly for its audience and achieves its purpose. </w:t>
      </w:r>
    </w:p>
    <w:p w14:paraId="1997DA7F" w14:textId="77777777" w:rsidR="00C93CFD" w:rsidRDefault="00485A43" w:rsidP="001838DE">
      <w:pPr>
        <w:rPr>
          <w:rFonts w:eastAsia="Calibri" w:cs="Microsoft Himalaya"/>
          <w:lang w:eastAsia="en-AU"/>
        </w:rPr>
      </w:pPr>
      <w:r w:rsidRPr="00485A43">
        <w:rPr>
          <w:rFonts w:eastAsia="Calibri" w:cs="Microsoft Himalaya"/>
          <w:lang w:eastAsia="en-AU"/>
        </w:rPr>
        <w:t>This process begins with analy</w:t>
      </w:r>
      <w:r w:rsidR="00C91CD3">
        <w:rPr>
          <w:rFonts w:eastAsia="Calibri" w:cs="Microsoft Himalaya"/>
          <w:lang w:eastAsia="en-AU"/>
        </w:rPr>
        <w:t>s</w:t>
      </w:r>
      <w:r w:rsidRPr="00485A43">
        <w:rPr>
          <w:rFonts w:eastAsia="Calibri" w:cs="Microsoft Himalaya"/>
          <w:lang w:eastAsia="en-AU"/>
        </w:rPr>
        <w:t xml:space="preserve">ing project documents to understand </w:t>
      </w:r>
      <w:r w:rsidR="00C93CFD">
        <w:rPr>
          <w:rFonts w:eastAsia="Calibri" w:cs="Microsoft Himalaya"/>
          <w:lang w:eastAsia="en-AU"/>
        </w:rPr>
        <w:t>the requirements</w:t>
      </w:r>
      <w:r w:rsidRPr="00485A43">
        <w:rPr>
          <w:rFonts w:eastAsia="Calibri" w:cs="Microsoft Himalaya"/>
          <w:lang w:eastAsia="en-AU"/>
        </w:rPr>
        <w:t>, then applying established web design standards to ensure usability and accessibility. From there, crafting a clear and intuitive layout sets the stage for a positive user experience. Developing a test plan guarantees reliability across devices and browsers, while ongoing collaboration with the client keeps the vision aligned. Done well, this approach transforms ideas into a functional, engaging digital presence that truly connects with users.</w:t>
      </w:r>
    </w:p>
    <w:p w14:paraId="10A25C62" w14:textId="6489E80B" w:rsidR="001838DE" w:rsidRPr="0056068F" w:rsidRDefault="001838DE" w:rsidP="001838DE">
      <w:pPr>
        <w:rPr>
          <w:color w:val="000000" w:themeColor="text1"/>
        </w:rPr>
      </w:pPr>
      <w:r w:rsidRPr="0056068F">
        <w:rPr>
          <w:color w:val="000000" w:themeColor="text1"/>
        </w:rPr>
        <w:t>In this lesson, you will learn to:</w:t>
      </w:r>
    </w:p>
    <w:p w14:paraId="0EB55A40" w14:textId="77777777" w:rsidR="00401DB8" w:rsidRDefault="00401DB8" w:rsidP="00401DB8">
      <w:pPr>
        <w:pStyle w:val="ListBullet"/>
      </w:pPr>
      <w:r>
        <w:t>review website requirements and other documentation</w:t>
      </w:r>
    </w:p>
    <w:p w14:paraId="5E54141A" w14:textId="77777777" w:rsidR="00401DB8" w:rsidRDefault="00401DB8" w:rsidP="00401DB8">
      <w:pPr>
        <w:pStyle w:val="ListBullet"/>
      </w:pPr>
      <w:r>
        <w:t>follow web design standards</w:t>
      </w:r>
    </w:p>
    <w:p w14:paraId="5A9414E4" w14:textId="77777777" w:rsidR="00401DB8" w:rsidRDefault="00401DB8" w:rsidP="00401DB8">
      <w:pPr>
        <w:pStyle w:val="ListBullet"/>
      </w:pPr>
      <w:r>
        <w:t>create diagrams to define the website design</w:t>
      </w:r>
    </w:p>
    <w:p w14:paraId="7DF25ACC" w14:textId="77777777" w:rsidR="00401DB8" w:rsidRDefault="00401DB8" w:rsidP="00401DB8">
      <w:pPr>
        <w:pStyle w:val="ListBullet"/>
      </w:pPr>
      <w:r>
        <w:t>select a markup language to suit requirements</w:t>
      </w:r>
    </w:p>
    <w:p w14:paraId="55923A7F" w14:textId="77777777" w:rsidR="00401DB8" w:rsidRDefault="00401DB8" w:rsidP="00401DB8">
      <w:pPr>
        <w:pStyle w:val="ListBullet"/>
      </w:pPr>
      <w:r>
        <w:t>develop test plans, including testing approach and test cases</w:t>
      </w:r>
    </w:p>
    <w:p w14:paraId="3B4C06AC" w14:textId="609555FD" w:rsidR="00C83302" w:rsidRPr="0056068F" w:rsidRDefault="00401DB8">
      <w:pPr>
        <w:pStyle w:val="ListBullet"/>
      </w:pPr>
      <w:r>
        <w:t>use active listening and ask questions to work with users and clients.</w:t>
      </w:r>
    </w:p>
    <w:p w14:paraId="4D32ABF5" w14:textId="77777777" w:rsidR="009B05AE" w:rsidRDefault="009B05AE" w:rsidP="009B05AE">
      <w:pPr>
        <w:pStyle w:val="Heading2"/>
        <w:rPr>
          <w:rFonts w:eastAsia="Calibri"/>
          <w:noProof/>
        </w:rPr>
      </w:pPr>
      <w:bookmarkStart w:id="17" w:name="_Toc21091446"/>
      <w:bookmarkStart w:id="18" w:name="_Toc213359289"/>
      <w:bookmarkStart w:id="19" w:name="_Toc216707773"/>
      <w:r w:rsidRPr="0056068F">
        <w:rPr>
          <w:rFonts w:eastAsia="Calibri"/>
          <w:noProof/>
        </w:rPr>
        <w:lastRenderedPageBreak/>
        <w:t xml:space="preserve">Analysing </w:t>
      </w:r>
      <w:bookmarkEnd w:id="17"/>
      <w:r w:rsidRPr="0056068F">
        <w:rPr>
          <w:rFonts w:eastAsia="Calibri"/>
          <w:noProof/>
        </w:rPr>
        <w:t>project documents</w:t>
      </w:r>
      <w:bookmarkEnd w:id="18"/>
      <w:bookmarkEnd w:id="19"/>
    </w:p>
    <w:p w14:paraId="5F9AEB28" w14:textId="36D9F22D" w:rsidR="002A6F5F" w:rsidRDefault="00900852" w:rsidP="00DA5304">
      <w:r w:rsidRPr="00DA5304">
        <w:t>As a web developer</w:t>
      </w:r>
      <w:r w:rsidR="005B39A0" w:rsidRPr="00DA5304">
        <w:t>,</w:t>
      </w:r>
      <w:r w:rsidR="003E5228" w:rsidRPr="00DA5304">
        <w:t xml:space="preserve"> you're probably keen to jump in and start coding</w:t>
      </w:r>
      <w:r w:rsidR="00153964" w:rsidRPr="00DA5304">
        <w:t xml:space="preserve"> when</w:t>
      </w:r>
      <w:r w:rsidR="009769E4" w:rsidRPr="00DA5304">
        <w:t xml:space="preserve"> you're tasked with</w:t>
      </w:r>
      <w:r w:rsidR="00153964" w:rsidRPr="00DA5304">
        <w:t xml:space="preserve"> developing a new website</w:t>
      </w:r>
      <w:r w:rsidR="003E5228" w:rsidRPr="00DA5304">
        <w:t>. However, b</w:t>
      </w:r>
      <w:r w:rsidR="004478DA" w:rsidRPr="00DA5304">
        <w:t xml:space="preserve">efore writing a single line of </w:t>
      </w:r>
      <w:r w:rsidR="00AD4DAC">
        <w:t>code</w:t>
      </w:r>
      <w:r w:rsidR="0075749D" w:rsidRPr="00DA5304">
        <w:t>,</w:t>
      </w:r>
      <w:r w:rsidR="006A1B09" w:rsidRPr="00DA5304">
        <w:t xml:space="preserve"> </w:t>
      </w:r>
      <w:r w:rsidR="004478DA" w:rsidRPr="00DA5304">
        <w:t xml:space="preserve">you must </w:t>
      </w:r>
      <w:r w:rsidR="0075749D" w:rsidRPr="00DA5304">
        <w:t>review</w:t>
      </w:r>
      <w:r w:rsidR="004478DA" w:rsidRPr="00DA5304">
        <w:t xml:space="preserve"> and analyse </w:t>
      </w:r>
      <w:r w:rsidR="0075749D" w:rsidRPr="00DA5304">
        <w:t xml:space="preserve">the </w:t>
      </w:r>
      <w:r w:rsidR="004478DA" w:rsidRPr="00DA5304">
        <w:t xml:space="preserve">project documents. </w:t>
      </w:r>
    </w:p>
    <w:p w14:paraId="78AB018D" w14:textId="40F1D1FE" w:rsidR="00C7418A" w:rsidRDefault="004478DA" w:rsidP="00DA5304">
      <w:r w:rsidRPr="00DA5304">
        <w:t>The</w:t>
      </w:r>
      <w:r w:rsidR="002A6F5F">
        <w:t xml:space="preserve"> project</w:t>
      </w:r>
      <w:r w:rsidRPr="00DA5304">
        <w:t xml:space="preserve"> documents provide the foundation for understanding what needs to be built, how it should function and the standards it must meet. </w:t>
      </w:r>
      <w:r w:rsidR="005B39A0" w:rsidRPr="00DA5304">
        <w:t>This will ensure that</w:t>
      </w:r>
      <w:r w:rsidRPr="00DA5304">
        <w:t xml:space="preserve"> that the final website aligns with organisational goals, client expectations and industry </w:t>
      </w:r>
      <w:r w:rsidR="00D27A16" w:rsidRPr="00DA5304">
        <w:t>standards</w:t>
      </w:r>
      <w:r w:rsidRPr="00DA5304">
        <w:t>.</w:t>
      </w:r>
    </w:p>
    <w:p w14:paraId="4A5B3E7F" w14:textId="62182239" w:rsidR="00751F71" w:rsidRPr="00DA5304" w:rsidRDefault="00751F71" w:rsidP="00751F71">
      <w:pPr>
        <w:pStyle w:val="Heading3"/>
      </w:pPr>
      <w:r>
        <w:t>Common types of project documents</w:t>
      </w:r>
    </w:p>
    <w:p w14:paraId="75DDA397" w14:textId="0ABD2CB8" w:rsidR="00A4386C" w:rsidRPr="00DA5304" w:rsidRDefault="00A4386C" w:rsidP="00DA5304">
      <w:r w:rsidRPr="00DA5304">
        <w:t xml:space="preserve">Here are some </w:t>
      </w:r>
      <w:r w:rsidR="0057017F" w:rsidRPr="00DA5304">
        <w:t>types of documents you'll need to review at the beginning of a web project.</w:t>
      </w:r>
    </w:p>
    <w:p w14:paraId="5E2724EA" w14:textId="619D58E1" w:rsidR="00694CB6" w:rsidRDefault="00694CB6" w:rsidP="00751F71">
      <w:pPr>
        <w:pStyle w:val="Heading4"/>
      </w:pPr>
      <w:r>
        <w:t xml:space="preserve">Organisational </w:t>
      </w:r>
      <w:r w:rsidR="0057017F">
        <w:t>policies and procedures</w:t>
      </w:r>
    </w:p>
    <w:p w14:paraId="1EC0206B" w14:textId="77777777" w:rsidR="00694CB6" w:rsidRDefault="00694CB6" w:rsidP="00694CB6">
      <w:r>
        <w:t>These outline how work should be conducted within the organisation. They may include:</w:t>
      </w:r>
    </w:p>
    <w:p w14:paraId="15DA2946" w14:textId="4909C2D1" w:rsidR="00694CB6" w:rsidRDefault="00E02BA0" w:rsidP="009618E0">
      <w:pPr>
        <w:pStyle w:val="ListBullet"/>
      </w:pPr>
      <w:r>
        <w:t>b</w:t>
      </w:r>
      <w:r w:rsidR="00694CB6">
        <w:t>randing guidelines (colo</w:t>
      </w:r>
      <w:r w:rsidR="0057017F">
        <w:t>u</w:t>
      </w:r>
      <w:r w:rsidR="00694CB6">
        <w:t>rs, fonts, logos)</w:t>
      </w:r>
    </w:p>
    <w:p w14:paraId="6D6E18AD" w14:textId="55E805F1" w:rsidR="00694CB6" w:rsidRDefault="00E02BA0" w:rsidP="009618E0">
      <w:pPr>
        <w:pStyle w:val="ListBullet"/>
      </w:pPr>
      <w:r>
        <w:t>a</w:t>
      </w:r>
      <w:r w:rsidR="00694CB6">
        <w:t>ccessibility policies (</w:t>
      </w:r>
      <w:r w:rsidR="00095074">
        <w:t>for example</w:t>
      </w:r>
      <w:r w:rsidR="00694CB6">
        <w:t>, WCAG compliance)</w:t>
      </w:r>
    </w:p>
    <w:p w14:paraId="33B5922B" w14:textId="3930443A" w:rsidR="00694CB6" w:rsidRDefault="00E02BA0" w:rsidP="009618E0">
      <w:pPr>
        <w:pStyle w:val="ListBullet"/>
      </w:pPr>
      <w:r>
        <w:t>s</w:t>
      </w:r>
      <w:r w:rsidR="00694CB6">
        <w:t>ecurity protocols (data protection, password standards)</w:t>
      </w:r>
    </w:p>
    <w:p w14:paraId="1810B07C" w14:textId="6878CF3F" w:rsidR="009618E0" w:rsidRDefault="00E02BA0" w:rsidP="009618E0">
      <w:pPr>
        <w:pStyle w:val="ListBullet"/>
      </w:pPr>
      <w:r>
        <w:t>w</w:t>
      </w:r>
      <w:r w:rsidR="00694CB6">
        <w:t>orkflow and approval processes</w:t>
      </w:r>
      <w:r w:rsidR="00D018F9">
        <w:t>.</w:t>
      </w:r>
    </w:p>
    <w:p w14:paraId="62B36081" w14:textId="32B74C12" w:rsidR="00694CB6" w:rsidRDefault="00694CB6" w:rsidP="00694CB6">
      <w:r>
        <w:t>Understanding these ensures your work complies with internal standards and legal obligations. For example, a cybersecurity policy might require HTTPS and secure coding practices.</w:t>
      </w:r>
    </w:p>
    <w:p w14:paraId="430D2200" w14:textId="3FB4E868" w:rsidR="009973F6" w:rsidRDefault="009973F6" w:rsidP="009973F6">
      <w:pPr>
        <w:pStyle w:val="Notebox"/>
      </w:pPr>
      <w:r w:rsidRPr="00C110DF">
        <w:rPr>
          <w:rStyle w:val="Strong"/>
        </w:rPr>
        <w:t>Hypertext Transfer Protocol (HTTP)</w:t>
      </w:r>
      <w:r>
        <w:t xml:space="preserve"> is the standard method for transferring data between a web server and a browser, allowing users to view websites. However, HTTP sends data in plain text, meaning it isn</w:t>
      </w:r>
      <w:r w:rsidR="00C110DF">
        <w:t>'</w:t>
      </w:r>
      <w:r>
        <w:t xml:space="preserve">t encrypted and can be intercepted by attackers. It also </w:t>
      </w:r>
      <w:r w:rsidR="000446F5">
        <w:t>fails to verify the identity of the website, making it unsuitable for sensitive transactions such as</w:t>
      </w:r>
      <w:r>
        <w:t xml:space="preserve"> payments or personal data.</w:t>
      </w:r>
    </w:p>
    <w:p w14:paraId="69DE3017" w14:textId="69F54AC4" w:rsidR="009973F6" w:rsidRPr="007A73FC" w:rsidRDefault="009973F6" w:rsidP="009973F6">
      <w:pPr>
        <w:pStyle w:val="Notebox"/>
      </w:pPr>
      <w:r w:rsidRPr="00C110DF">
        <w:rPr>
          <w:rStyle w:val="Strong"/>
        </w:rPr>
        <w:t xml:space="preserve">Hypertext Transfer Protocol Secure </w:t>
      </w:r>
      <w:r w:rsidR="00C110DF" w:rsidRPr="00C110DF">
        <w:rPr>
          <w:rStyle w:val="Strong"/>
        </w:rPr>
        <w:t>(</w:t>
      </w:r>
      <w:r w:rsidRPr="00C110DF">
        <w:rPr>
          <w:rStyle w:val="Strong"/>
        </w:rPr>
        <w:t>HTTPS</w:t>
      </w:r>
      <w:r w:rsidR="00C110DF" w:rsidRPr="00C110DF">
        <w:rPr>
          <w:rStyle w:val="Strong"/>
        </w:rPr>
        <w:t>)</w:t>
      </w:r>
      <w:r>
        <w:t xml:space="preserve"> is the secure version of HTTP. It uses SSL/TLS encryption to protect data during transmission and verify the authenticity of the website. Originally, HTTPS was mainly used for banking and payment sites, but modern browsers</w:t>
      </w:r>
      <w:r w:rsidR="00EA5DB6">
        <w:t xml:space="preserve">, </w:t>
      </w:r>
      <w:r>
        <w:t xml:space="preserve">such as </w:t>
      </w:r>
      <w:r w:rsidR="007E5C7B">
        <w:t>Chrome</w:t>
      </w:r>
      <w:r w:rsidR="00EA5DB6">
        <w:t xml:space="preserve">, </w:t>
      </w:r>
      <w:r>
        <w:t xml:space="preserve">now enforce its use more broadly. For example, Chrome marks HTTP sites as </w:t>
      </w:r>
      <w:r w:rsidR="00EA5DB6">
        <w:t>'</w:t>
      </w:r>
      <w:r>
        <w:t>Not Secure</w:t>
      </w:r>
      <w:r w:rsidR="00EA5DB6">
        <w:t>'</w:t>
      </w:r>
      <w:r>
        <w:t xml:space="preserve"> and blocks certain features if HTTPS isn</w:t>
      </w:r>
      <w:r w:rsidR="00571CE5">
        <w:t>'</w:t>
      </w:r>
      <w:r>
        <w:t xml:space="preserve">t enabled. Today, HTTPS is considered essential for any website, </w:t>
      </w:r>
      <w:r w:rsidR="000446F5">
        <w:t>particularly those that handle</w:t>
      </w:r>
      <w:r>
        <w:t xml:space="preserve"> user information.</w:t>
      </w:r>
    </w:p>
    <w:p w14:paraId="3498C492" w14:textId="52AF5B21" w:rsidR="00F22853" w:rsidRDefault="00F22853" w:rsidP="00E02BA0">
      <w:pPr>
        <w:keepNext/>
      </w:pPr>
      <w:r>
        <w:lastRenderedPageBreak/>
        <w:t>Here are some example documents</w:t>
      </w:r>
      <w:r w:rsidR="008D28BD">
        <w:t xml:space="preserve"> that are used in website development</w:t>
      </w:r>
      <w:r w:rsidR="00512496">
        <w:t xml:space="preserve"> at </w:t>
      </w:r>
      <w:proofErr w:type="spellStart"/>
      <w:r w:rsidR="00512496">
        <w:t>Gelos</w:t>
      </w:r>
      <w:proofErr w:type="spellEnd"/>
      <w:r>
        <w:t>:</w:t>
      </w:r>
    </w:p>
    <w:p w14:paraId="445B9506" w14:textId="64A89EBE" w:rsidR="00F22853" w:rsidRPr="0056068F" w:rsidRDefault="00F22853" w:rsidP="00E02BA0">
      <w:pPr>
        <w:pStyle w:val="ListBullet"/>
        <w:keepNext/>
        <w:rPr>
          <w:color w:val="000000" w:themeColor="text1"/>
        </w:rPr>
      </w:pPr>
      <w:hyperlink r:id="rId51" w:tgtFrame="_blank" w:history="1">
        <w:r w:rsidRPr="0056068F">
          <w:rPr>
            <w:rStyle w:val="Hyperlink"/>
          </w:rPr>
          <w:t>Website Development Policy and Procedure (pdf)</w:t>
        </w:r>
      </w:hyperlink>
    </w:p>
    <w:p w14:paraId="0870D27D" w14:textId="0278072F" w:rsidR="00F22853" w:rsidRPr="0056068F" w:rsidRDefault="00F22853" w:rsidP="00E02BA0">
      <w:pPr>
        <w:pStyle w:val="ListBullet"/>
        <w:keepNext/>
        <w:rPr>
          <w:color w:val="000000" w:themeColor="text1"/>
        </w:rPr>
      </w:pPr>
      <w:hyperlink r:id="rId52" w:tgtFrame="_blank" w:history="1">
        <w:r w:rsidRPr="0056068F">
          <w:rPr>
            <w:rStyle w:val="Hyperlink"/>
          </w:rPr>
          <w:t>Coding and Testing Guidelines (pdf)</w:t>
        </w:r>
      </w:hyperlink>
    </w:p>
    <w:p w14:paraId="6B47A793" w14:textId="27E46123" w:rsidR="00F22853" w:rsidRPr="0056068F" w:rsidRDefault="00F22853" w:rsidP="00E02BA0">
      <w:pPr>
        <w:pStyle w:val="ListBullet"/>
        <w:keepNext/>
        <w:rPr>
          <w:color w:val="000000" w:themeColor="text1"/>
        </w:rPr>
      </w:pPr>
      <w:hyperlink r:id="rId53" w:tgtFrame="_blank" w:history="1">
        <w:r w:rsidRPr="0056068F">
          <w:rPr>
            <w:rStyle w:val="Hyperlink"/>
          </w:rPr>
          <w:t>Software Test Report (docx</w:t>
        </w:r>
      </w:hyperlink>
      <w:r w:rsidRPr="0056068F">
        <w:rPr>
          <w:color w:val="000000" w:themeColor="text1"/>
        </w:rPr>
        <w:t>)</w:t>
      </w:r>
    </w:p>
    <w:p w14:paraId="7128C6B2" w14:textId="6B5D6F56" w:rsidR="00F22853" w:rsidRPr="007A73FC" w:rsidRDefault="00F22853" w:rsidP="00694CB6">
      <w:pPr>
        <w:pStyle w:val="ListBullet"/>
        <w:rPr>
          <w:color w:val="000000" w:themeColor="text1"/>
        </w:rPr>
      </w:pPr>
      <w:hyperlink r:id="rId54" w:history="1">
        <w:r w:rsidRPr="0056068F">
          <w:rPr>
            <w:rStyle w:val="Hyperlink"/>
          </w:rPr>
          <w:t>Style Guide Company (pdf)</w:t>
        </w:r>
      </w:hyperlink>
      <w:r w:rsidR="00512496">
        <w:t>.</w:t>
      </w:r>
    </w:p>
    <w:p w14:paraId="0A64D280" w14:textId="02936ABA" w:rsidR="00694CB6" w:rsidRDefault="00694CB6" w:rsidP="00751F71">
      <w:pPr>
        <w:pStyle w:val="Heading4"/>
      </w:pPr>
      <w:r>
        <w:t xml:space="preserve">User or </w:t>
      </w:r>
      <w:r w:rsidR="00FC3253">
        <w:t>client requirements</w:t>
      </w:r>
    </w:p>
    <w:p w14:paraId="58EC4201" w14:textId="77777777" w:rsidR="00694CB6" w:rsidRDefault="00694CB6" w:rsidP="00685664">
      <w:pPr>
        <w:keepNext/>
      </w:pPr>
      <w:r>
        <w:t>These documents describe what the client expects from the website. They often include:</w:t>
      </w:r>
    </w:p>
    <w:p w14:paraId="5A1E4204" w14:textId="74CBB42A" w:rsidR="00694CB6" w:rsidRDefault="003756F4" w:rsidP="00D018F9">
      <w:pPr>
        <w:pStyle w:val="ListBullet"/>
      </w:pPr>
      <w:r>
        <w:t>b</w:t>
      </w:r>
      <w:r w:rsidR="00694CB6">
        <w:t>usiness objectives (</w:t>
      </w:r>
      <w:r w:rsidR="00FC3253">
        <w:t>for example</w:t>
      </w:r>
      <w:r w:rsidR="00694CB6">
        <w:t>, lead generation, e-commerce)</w:t>
      </w:r>
    </w:p>
    <w:p w14:paraId="55D7832C" w14:textId="65C48B97" w:rsidR="00694CB6" w:rsidRDefault="003756F4" w:rsidP="00D018F9">
      <w:pPr>
        <w:pStyle w:val="ListBullet"/>
      </w:pPr>
      <w:r>
        <w:t>t</w:t>
      </w:r>
      <w:r w:rsidR="00694CB6">
        <w:t>arget audience and user personas</w:t>
      </w:r>
    </w:p>
    <w:p w14:paraId="47D00228" w14:textId="20D4EB65" w:rsidR="00694CB6" w:rsidRDefault="003756F4" w:rsidP="00D018F9">
      <w:pPr>
        <w:pStyle w:val="ListBullet"/>
      </w:pPr>
      <w:r>
        <w:t>f</w:t>
      </w:r>
      <w:r w:rsidR="00694CB6">
        <w:t>unctional requirements (forms, search, integrations)</w:t>
      </w:r>
    </w:p>
    <w:p w14:paraId="11EF83D6" w14:textId="76438E31" w:rsidR="00694CB6" w:rsidRDefault="003756F4" w:rsidP="00D018F9">
      <w:pPr>
        <w:pStyle w:val="ListBullet"/>
      </w:pPr>
      <w:r>
        <w:t>d</w:t>
      </w:r>
      <w:r w:rsidR="00694CB6">
        <w:t>esign preferences (layout, colo</w:t>
      </w:r>
      <w:r w:rsidR="009618E0">
        <w:t>u</w:t>
      </w:r>
      <w:r w:rsidR="00694CB6">
        <w:t>r schemes, tone)</w:t>
      </w:r>
      <w:r w:rsidR="00D018F9">
        <w:t>.</w:t>
      </w:r>
    </w:p>
    <w:p w14:paraId="2CA17146" w14:textId="4CA3FBAB" w:rsidR="00694CB6" w:rsidRDefault="00694CB6" w:rsidP="00694CB6">
      <w:r>
        <w:t xml:space="preserve">Analysing these helps you translate abstract ideas into concrete features. Techniques include reviewing requirement documents, conducting stakeholder interviews and creating wireframes or prototypes for </w:t>
      </w:r>
      <w:r w:rsidR="00D018F9">
        <w:t xml:space="preserve">refinement and </w:t>
      </w:r>
      <w:r>
        <w:t>validation.</w:t>
      </w:r>
    </w:p>
    <w:p w14:paraId="25B7872E" w14:textId="742F483D" w:rsidR="00694CB6" w:rsidRDefault="00694CB6" w:rsidP="0060672E">
      <w:pPr>
        <w:pStyle w:val="Heading3"/>
      </w:pPr>
      <w:r>
        <w:t xml:space="preserve">Industry </w:t>
      </w:r>
      <w:r w:rsidR="0060672E">
        <w:t>s</w:t>
      </w:r>
      <w:r>
        <w:t>tandards</w:t>
      </w:r>
    </w:p>
    <w:p w14:paraId="4424F073" w14:textId="1CCAF7FB" w:rsidR="00C7418A" w:rsidRDefault="00694CB6" w:rsidP="00694CB6">
      <w:r>
        <w:t>These include coding best practices, accessibility guidelines and security standards that ensure quality and compliance.</w:t>
      </w:r>
    </w:p>
    <w:p w14:paraId="698F8830" w14:textId="4B2BB65A" w:rsidR="00EE0709" w:rsidRDefault="00751F71" w:rsidP="00EE0709">
      <w:pPr>
        <w:pStyle w:val="Heading3"/>
      </w:pPr>
      <w:r>
        <w:t>How to i</w:t>
      </w:r>
      <w:r w:rsidR="00EE0709">
        <w:t>nterpret complex documents</w:t>
      </w:r>
    </w:p>
    <w:p w14:paraId="680CC63B" w14:textId="6915CFDA" w:rsidR="00EE0709" w:rsidRPr="00F16103" w:rsidRDefault="00EE0709" w:rsidP="00EE0709">
      <w:pPr>
        <w:rPr>
          <w:lang w:eastAsia="zh-CN" w:bidi="th-TH"/>
        </w:rPr>
      </w:pPr>
      <w:r>
        <w:t xml:space="preserve">During a </w:t>
      </w:r>
      <w:r w:rsidR="004718DD">
        <w:t>website</w:t>
      </w:r>
      <w:r>
        <w:t xml:space="preserve"> development project, you'll need to read </w:t>
      </w:r>
      <w:r w:rsidR="00D55194">
        <w:t xml:space="preserve">and interpret </w:t>
      </w:r>
      <w:r>
        <w:t>different types of</w:t>
      </w:r>
      <w:r w:rsidRPr="00B50802">
        <w:t xml:space="preserve"> </w:t>
      </w:r>
      <w:r>
        <w:t xml:space="preserve">complex and technical documents. </w:t>
      </w:r>
      <w:r w:rsidRPr="00F16103">
        <w:rPr>
          <w:lang w:eastAsia="zh-CN" w:bidi="th-TH"/>
        </w:rPr>
        <w:t>Here</w:t>
      </w:r>
      <w:r w:rsidR="00AA6740">
        <w:rPr>
          <w:lang w:eastAsia="zh-CN" w:bidi="th-TH"/>
        </w:rPr>
        <w:t>'</w:t>
      </w:r>
      <w:r w:rsidRPr="00F16103">
        <w:rPr>
          <w:lang w:eastAsia="zh-CN" w:bidi="th-TH"/>
        </w:rPr>
        <w:t>s a 3-stage process that can be used to help you interpret a lengthy, complex document:</w:t>
      </w:r>
    </w:p>
    <w:p w14:paraId="4D1DB740" w14:textId="77777777" w:rsidR="00EE0709" w:rsidRPr="00B45C58" w:rsidRDefault="00EE0709" w:rsidP="00B45C58">
      <w:pPr>
        <w:pStyle w:val="ListBullet"/>
      </w:pPr>
      <w:r w:rsidRPr="00B45C58">
        <w:t>Stage 1: Before reading</w:t>
      </w:r>
    </w:p>
    <w:p w14:paraId="080BE8B9" w14:textId="77777777" w:rsidR="00EE0709" w:rsidRPr="00B45C58" w:rsidRDefault="00EE0709" w:rsidP="00B45C58">
      <w:pPr>
        <w:pStyle w:val="ListBullet"/>
        <w:numPr>
          <w:ilvl w:val="1"/>
          <w:numId w:val="1"/>
        </w:numPr>
      </w:pPr>
      <w:r w:rsidRPr="00B45C58">
        <w:t>Skim the table of contents, headings and subheadings.</w:t>
      </w:r>
    </w:p>
    <w:p w14:paraId="4BEBA5D9" w14:textId="77777777" w:rsidR="00EE0709" w:rsidRPr="00B45C58" w:rsidRDefault="00EE0709" w:rsidP="00B45C58">
      <w:pPr>
        <w:pStyle w:val="ListBullet"/>
        <w:numPr>
          <w:ilvl w:val="1"/>
          <w:numId w:val="1"/>
        </w:numPr>
      </w:pPr>
      <w:r w:rsidRPr="00B45C58">
        <w:t>Identify the sections of the document that are relevant to your task.</w:t>
      </w:r>
    </w:p>
    <w:p w14:paraId="2A4648DB" w14:textId="77777777" w:rsidR="00EE0709" w:rsidRPr="00B45C58" w:rsidRDefault="00EE0709" w:rsidP="00B45C58">
      <w:pPr>
        <w:pStyle w:val="ListBullet"/>
      </w:pPr>
      <w:r w:rsidRPr="00B45C58">
        <w:t>Stage 2: During reading</w:t>
      </w:r>
    </w:p>
    <w:p w14:paraId="6565B6EC" w14:textId="77777777" w:rsidR="00EE0709" w:rsidRPr="00B45C58" w:rsidRDefault="00EE0709" w:rsidP="00B45C58">
      <w:pPr>
        <w:pStyle w:val="ListBullet"/>
        <w:numPr>
          <w:ilvl w:val="1"/>
          <w:numId w:val="1"/>
        </w:numPr>
      </w:pPr>
      <w:r w:rsidRPr="00B45C58">
        <w:t>Make notes as you read and highlight key phrases and critical information.</w:t>
      </w:r>
    </w:p>
    <w:p w14:paraId="0A2772E0" w14:textId="77777777" w:rsidR="00EE0709" w:rsidRPr="00B45C58" w:rsidRDefault="00EE0709" w:rsidP="00B45C58">
      <w:pPr>
        <w:pStyle w:val="ListBullet"/>
        <w:numPr>
          <w:ilvl w:val="1"/>
          <w:numId w:val="1"/>
        </w:numPr>
      </w:pPr>
      <w:r w:rsidRPr="00B45C58">
        <w:t>Pay attention to tables and charts.</w:t>
      </w:r>
    </w:p>
    <w:p w14:paraId="36A1A202" w14:textId="0598A9A7" w:rsidR="00081C08" w:rsidRPr="00B45C58" w:rsidRDefault="00081C08" w:rsidP="00B45C58">
      <w:pPr>
        <w:pStyle w:val="ListBullet"/>
        <w:numPr>
          <w:ilvl w:val="1"/>
          <w:numId w:val="1"/>
        </w:numPr>
      </w:pPr>
      <w:r w:rsidRPr="00B45C58">
        <w:t>Map requirements to tech</w:t>
      </w:r>
      <w:r w:rsidR="00B22BED">
        <w:t>n</w:t>
      </w:r>
      <w:r w:rsidRPr="00B45C58">
        <w:t>ical tasks, for example, 'Responsive design'</w:t>
      </w:r>
      <w:r w:rsidR="000B28F7" w:rsidRPr="00B45C58">
        <w:t xml:space="preserve"> means you need to use CSS media queries.</w:t>
      </w:r>
    </w:p>
    <w:p w14:paraId="266EA782" w14:textId="77777777" w:rsidR="00EE0709" w:rsidRPr="00B45C58" w:rsidRDefault="00EE0709" w:rsidP="00B45C58">
      <w:pPr>
        <w:pStyle w:val="ListBullet"/>
      </w:pPr>
      <w:r w:rsidRPr="00B45C58">
        <w:t>Stage 3: After reading</w:t>
      </w:r>
    </w:p>
    <w:p w14:paraId="7E1CFF8A" w14:textId="77777777" w:rsidR="00EE0709" w:rsidRPr="00B45C58" w:rsidRDefault="00EE0709" w:rsidP="00B45C58">
      <w:pPr>
        <w:pStyle w:val="ListBullet"/>
        <w:numPr>
          <w:ilvl w:val="1"/>
          <w:numId w:val="1"/>
        </w:numPr>
      </w:pPr>
      <w:r w:rsidRPr="00B45C58">
        <w:t>Write a brief list of the key points within the document that are relevant to your task.</w:t>
      </w:r>
    </w:p>
    <w:p w14:paraId="1376D04D" w14:textId="400EBA84" w:rsidR="000B28F7" w:rsidRPr="00B45C58" w:rsidRDefault="000B28F7" w:rsidP="00B45C58">
      <w:pPr>
        <w:pStyle w:val="ListBullet"/>
        <w:numPr>
          <w:ilvl w:val="1"/>
          <w:numId w:val="1"/>
        </w:numPr>
      </w:pPr>
      <w:r w:rsidRPr="00B45C58">
        <w:t>Confirm any assumptions with stakeholders before</w:t>
      </w:r>
      <w:r w:rsidR="00FC5D97" w:rsidRPr="00B45C58">
        <w:t xml:space="preserve"> you begin development.</w:t>
      </w:r>
    </w:p>
    <w:p w14:paraId="6141BE79" w14:textId="77777777" w:rsidR="001E2754" w:rsidRPr="0056068F" w:rsidRDefault="001E2754" w:rsidP="001E2754">
      <w:pPr>
        <w:pStyle w:val="HeadingDecorative"/>
        <w:rPr>
          <w:noProof/>
        </w:rPr>
      </w:pPr>
      <w:r w:rsidRPr="0056068F">
        <w:rPr>
          <w:noProof/>
        </w:rPr>
        <w:lastRenderedPageBreak/>
        <w:tab/>
      </w:r>
      <w:r w:rsidRPr="0056068F">
        <w:rPr>
          <w:noProof/>
        </w:rPr>
        <w:drawing>
          <wp:inline distT="0" distB="0" distL="0" distR="0" wp14:anchorId="36480425" wp14:editId="03D3D0E4">
            <wp:extent cx="324000" cy="324000"/>
            <wp:effectExtent l="0" t="0" r="0" b="0"/>
            <wp:docPr id="1792580134"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4864502F" w14:textId="60A6A644" w:rsidR="001E2754" w:rsidRPr="001E2754" w:rsidRDefault="001E2754" w:rsidP="001E2754">
      <w:r w:rsidRPr="0056068F">
        <w:t xml:space="preserve">Read the webpage </w:t>
      </w:r>
      <w:hyperlink r:id="rId55" w:history="1">
        <w:r w:rsidRPr="0056068F">
          <w:rPr>
            <w:rStyle w:val="Hyperlink"/>
          </w:rPr>
          <w:t>The web design process in 7 simple steps</w:t>
        </w:r>
      </w:hyperlink>
      <w:r w:rsidRPr="0056068F">
        <w:t>, which will give you an insight into the planning process for developing websites.</w:t>
      </w:r>
    </w:p>
    <w:p w14:paraId="6E492A47" w14:textId="77777777" w:rsidR="004C549E" w:rsidRPr="003F0C4F" w:rsidRDefault="004C549E" w:rsidP="00F04FD6">
      <w:pPr>
        <w:pStyle w:val="HeadingDecorative"/>
      </w:pPr>
      <w:bookmarkStart w:id="20" w:name="_Toc8127037"/>
      <w:bookmarkStart w:id="21" w:name="_Toc16750775"/>
      <w:r w:rsidRPr="003F0C4F">
        <w:tab/>
      </w:r>
      <w:r>
        <w:rPr>
          <w:noProof/>
        </w:rPr>
        <w:drawing>
          <wp:inline distT="0" distB="0" distL="0" distR="0" wp14:anchorId="6AC44E63" wp14:editId="08002115">
            <wp:extent cx="324000" cy="324000"/>
            <wp:effectExtent l="0" t="0" r="0" b="0"/>
            <wp:docPr id="987637787"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37787" name="Graphic 98763778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3F0C4F">
        <w:t xml:space="preserve"> </w:t>
      </w:r>
      <w:r w:rsidRPr="003F0C4F">
        <w:tab/>
      </w:r>
      <w:r w:rsidRPr="00B45394">
        <w:rPr>
          <w:position w:val="12"/>
        </w:rPr>
        <w:t>Practice activity</w:t>
      </w:r>
    </w:p>
    <w:p w14:paraId="07E7DF41" w14:textId="35D713CF" w:rsidR="004C549E" w:rsidRDefault="004C549E" w:rsidP="006E06EF">
      <w:pPr>
        <w:pStyle w:val="Heading3"/>
      </w:pPr>
      <w:bookmarkStart w:id="22" w:name="_Ref215569249"/>
      <w:r w:rsidRPr="00A24C8E">
        <w:t xml:space="preserve">Activity </w:t>
      </w:r>
      <w:r>
        <w:fldChar w:fldCharType="begin"/>
      </w:r>
      <w:r>
        <w:instrText xml:space="preserve"> SEQ Activity \* ARABIC </w:instrText>
      </w:r>
      <w:r>
        <w:fldChar w:fldCharType="separate"/>
      </w:r>
      <w:r w:rsidR="009769A3">
        <w:rPr>
          <w:noProof/>
        </w:rPr>
        <w:t>1</w:t>
      </w:r>
      <w:r>
        <w:rPr>
          <w:noProof/>
        </w:rPr>
        <w:fldChar w:fldCharType="end"/>
      </w:r>
      <w:r w:rsidRPr="00A24C8E">
        <w:t xml:space="preserve">: </w:t>
      </w:r>
      <w:r w:rsidR="00387CDE">
        <w:t>Interpret organisational documents</w:t>
      </w:r>
      <w:bookmarkEnd w:id="22"/>
    </w:p>
    <w:p w14:paraId="3FA1EE5F" w14:textId="381189E9" w:rsidR="00387CDE" w:rsidRPr="003F0C4F" w:rsidRDefault="003D369F" w:rsidP="005F199C">
      <w:pPr>
        <w:keepNext/>
      </w:pPr>
      <w:r w:rsidRPr="003D369F">
        <w:t>Explore</w:t>
      </w:r>
      <w:r>
        <w:t xml:space="preserve"> the </w:t>
      </w:r>
      <w:proofErr w:type="spellStart"/>
      <w:r>
        <w:t>Gelos</w:t>
      </w:r>
      <w:proofErr w:type="spellEnd"/>
      <w:r>
        <w:t xml:space="preserve"> </w:t>
      </w:r>
      <w:hyperlink r:id="rId56" w:tgtFrame="_blank" w:history="1">
        <w:r w:rsidRPr="0056068F">
          <w:rPr>
            <w:rStyle w:val="Hyperlink"/>
          </w:rPr>
          <w:t>Website Development Policy and Procedure (pdf)</w:t>
        </w:r>
      </w:hyperlink>
      <w:r>
        <w:t xml:space="preserve"> and answer the following question.</w:t>
      </w:r>
    </w:p>
    <w:p w14:paraId="0F380ACE" w14:textId="38F6F8F9" w:rsidR="004C549E" w:rsidRPr="003F0C4F" w:rsidRDefault="00477413">
      <w:pPr>
        <w:pStyle w:val="ListNoActivity"/>
        <w:ind w:left="360" w:hanging="360"/>
      </w:pPr>
      <w:r w:rsidRPr="00477413">
        <w:rPr>
          <w:kern w:val="2"/>
          <w14:ligatures w14:val="standardContextual"/>
        </w:rPr>
        <w:t xml:space="preserve">Select 2 W3C standards that websites developed by </w:t>
      </w:r>
      <w:proofErr w:type="spellStart"/>
      <w:r w:rsidRPr="00477413">
        <w:rPr>
          <w:kern w:val="2"/>
          <w14:ligatures w14:val="standardContextual"/>
        </w:rPr>
        <w:t>Gelos</w:t>
      </w:r>
      <w:proofErr w:type="spellEnd"/>
      <w:r w:rsidRPr="00477413">
        <w:rPr>
          <w:kern w:val="2"/>
          <w14:ligatures w14:val="standardContextual"/>
        </w:rPr>
        <w:t xml:space="preserve"> must follow.</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4C549E" w:rsidRPr="003F0C4F" w14:paraId="10F322E6" w14:textId="77777777" w:rsidTr="001F2240">
        <w:trPr>
          <w:cnfStyle w:val="100000000000" w:firstRow="1" w:lastRow="0" w:firstColumn="0" w:lastColumn="0" w:oddVBand="0" w:evenVBand="0" w:oddHBand="0" w:evenHBand="0" w:firstRowFirstColumn="0" w:firstRowLastColumn="0" w:lastRowFirstColumn="0" w:lastRowLastColumn="0"/>
        </w:trPr>
        <w:tc>
          <w:tcPr>
            <w:tcW w:w="595" w:type="dxa"/>
          </w:tcPr>
          <w:p w14:paraId="74032938" w14:textId="77777777" w:rsidR="004C549E" w:rsidRPr="003F0C4F" w:rsidRDefault="004C549E" w:rsidP="00CC6961">
            <w:r w:rsidRPr="003F0C4F">
              <w:t>#</w:t>
            </w:r>
          </w:p>
        </w:tc>
        <w:tc>
          <w:tcPr>
            <w:tcW w:w="7796" w:type="dxa"/>
          </w:tcPr>
          <w:p w14:paraId="385145E0" w14:textId="77777777" w:rsidR="004C549E" w:rsidRPr="003F0C4F" w:rsidRDefault="004C549E" w:rsidP="00CC6961">
            <w:r w:rsidRPr="003F0C4F">
              <w:t>Choices</w:t>
            </w:r>
          </w:p>
        </w:tc>
        <w:tc>
          <w:tcPr>
            <w:tcW w:w="1237" w:type="dxa"/>
          </w:tcPr>
          <w:p w14:paraId="20F27805" w14:textId="77777777" w:rsidR="004C549E" w:rsidRPr="003F0C4F" w:rsidRDefault="004C549E" w:rsidP="003F5F1B">
            <w:pPr>
              <w:jc w:val="center"/>
            </w:pPr>
            <w:r w:rsidRPr="003F0C4F">
              <w:t>Answer</w:t>
            </w:r>
            <w:r>
              <w:t>s</w:t>
            </w:r>
          </w:p>
        </w:tc>
      </w:tr>
      <w:tr w:rsidR="00812CDD" w:rsidRPr="003F0C4F" w14:paraId="7F14B529" w14:textId="77777777" w:rsidTr="001F2240">
        <w:tc>
          <w:tcPr>
            <w:tcW w:w="595" w:type="dxa"/>
          </w:tcPr>
          <w:p w14:paraId="5A8E852E" w14:textId="77777777" w:rsidR="00812CDD" w:rsidRPr="003F0C4F" w:rsidRDefault="00812CDD" w:rsidP="00812CDD">
            <w:pPr>
              <w:pStyle w:val="TableListLetter"/>
              <w:ind w:left="360" w:hanging="360"/>
            </w:pPr>
          </w:p>
        </w:tc>
        <w:tc>
          <w:tcPr>
            <w:tcW w:w="7796" w:type="dxa"/>
          </w:tcPr>
          <w:p w14:paraId="28981552" w14:textId="18E79589" w:rsidR="00812CDD" w:rsidRPr="003F0C4F" w:rsidRDefault="00812CDD" w:rsidP="00812CDD">
            <w:r w:rsidRPr="002911C2">
              <w:t>Web content must be accessible</w:t>
            </w:r>
          </w:p>
        </w:tc>
        <w:sdt>
          <w:sdtPr>
            <w:id w:val="2082171527"/>
            <w14:checkbox>
              <w14:checked w14:val="0"/>
              <w14:checkedState w14:val="2612" w14:font="MS Gothic"/>
              <w14:uncheckedState w14:val="2610" w14:font="MS Gothic"/>
            </w14:checkbox>
          </w:sdtPr>
          <w:sdtContent>
            <w:tc>
              <w:tcPr>
                <w:tcW w:w="1237" w:type="dxa"/>
              </w:tcPr>
              <w:p w14:paraId="6D76BBEF" w14:textId="77777777" w:rsidR="00812CDD" w:rsidRPr="003F0C4F" w:rsidRDefault="00812CDD" w:rsidP="00812CDD">
                <w:pPr>
                  <w:jc w:val="center"/>
                </w:pPr>
                <w:r w:rsidRPr="003F0C4F">
                  <w:rPr>
                    <w:rFonts w:ascii="MS Gothic" w:eastAsia="MS Gothic" w:hAnsi="MS Gothic"/>
                  </w:rPr>
                  <w:t>☐</w:t>
                </w:r>
              </w:p>
            </w:tc>
          </w:sdtContent>
        </w:sdt>
      </w:tr>
      <w:tr w:rsidR="00812CDD" w:rsidRPr="003F0C4F" w14:paraId="19ACF335" w14:textId="77777777" w:rsidTr="001F2240">
        <w:tc>
          <w:tcPr>
            <w:tcW w:w="595" w:type="dxa"/>
          </w:tcPr>
          <w:p w14:paraId="5876D11E" w14:textId="77777777" w:rsidR="00812CDD" w:rsidRPr="003F0C4F" w:rsidRDefault="00812CDD" w:rsidP="00CC75E8">
            <w:pPr>
              <w:pStyle w:val="TableListLetter"/>
              <w:numPr>
                <w:ilvl w:val="0"/>
                <w:numId w:val="68"/>
              </w:numPr>
              <w:ind w:left="357" w:hanging="357"/>
            </w:pPr>
          </w:p>
        </w:tc>
        <w:tc>
          <w:tcPr>
            <w:tcW w:w="7796" w:type="dxa"/>
          </w:tcPr>
          <w:p w14:paraId="6141430A" w14:textId="185ABC11" w:rsidR="00812CDD" w:rsidRPr="003F0C4F" w:rsidRDefault="00812CDD" w:rsidP="00812CDD">
            <w:r w:rsidRPr="002911C2">
              <w:t>User interface storyboarding should use low-fidelity wireframes</w:t>
            </w:r>
          </w:p>
        </w:tc>
        <w:sdt>
          <w:sdtPr>
            <w:id w:val="922452788"/>
            <w14:checkbox>
              <w14:checked w14:val="0"/>
              <w14:checkedState w14:val="2612" w14:font="MS Gothic"/>
              <w14:uncheckedState w14:val="2610" w14:font="MS Gothic"/>
            </w14:checkbox>
          </w:sdtPr>
          <w:sdtContent>
            <w:tc>
              <w:tcPr>
                <w:tcW w:w="1237" w:type="dxa"/>
              </w:tcPr>
              <w:p w14:paraId="1FB5B9FD" w14:textId="77777777" w:rsidR="00812CDD" w:rsidRPr="003F0C4F" w:rsidRDefault="00812CDD" w:rsidP="00812CDD">
                <w:pPr>
                  <w:jc w:val="center"/>
                </w:pPr>
                <w:r w:rsidRPr="003F0C4F">
                  <w:rPr>
                    <w:rFonts w:ascii="MS Gothic" w:eastAsia="MS Gothic" w:hAnsi="MS Gothic"/>
                  </w:rPr>
                  <w:t>☐</w:t>
                </w:r>
              </w:p>
            </w:tc>
          </w:sdtContent>
        </w:sdt>
      </w:tr>
      <w:tr w:rsidR="00812CDD" w:rsidRPr="003F0C4F" w14:paraId="3C226225" w14:textId="77777777" w:rsidTr="001F2240">
        <w:tc>
          <w:tcPr>
            <w:tcW w:w="595" w:type="dxa"/>
          </w:tcPr>
          <w:p w14:paraId="1AFAF8FF" w14:textId="77777777" w:rsidR="00812CDD" w:rsidRPr="003F0C4F" w:rsidRDefault="00812CDD" w:rsidP="00CC75E8">
            <w:pPr>
              <w:pStyle w:val="TableListLetter"/>
              <w:numPr>
                <w:ilvl w:val="0"/>
                <w:numId w:val="68"/>
              </w:numPr>
              <w:ind w:left="357" w:hanging="357"/>
            </w:pPr>
          </w:p>
        </w:tc>
        <w:tc>
          <w:tcPr>
            <w:tcW w:w="7796" w:type="dxa"/>
          </w:tcPr>
          <w:p w14:paraId="292EFFB7" w14:textId="16AE0DD4" w:rsidR="00812CDD" w:rsidRPr="003F0C4F" w:rsidRDefault="00812CDD" w:rsidP="00812CDD">
            <w:r w:rsidRPr="002911C2">
              <w:t>Website must be device independent</w:t>
            </w:r>
          </w:p>
        </w:tc>
        <w:sdt>
          <w:sdtPr>
            <w:id w:val="2010720617"/>
            <w14:checkbox>
              <w14:checked w14:val="0"/>
              <w14:checkedState w14:val="2612" w14:font="MS Gothic"/>
              <w14:uncheckedState w14:val="2610" w14:font="MS Gothic"/>
            </w14:checkbox>
          </w:sdtPr>
          <w:sdtContent>
            <w:tc>
              <w:tcPr>
                <w:tcW w:w="1237" w:type="dxa"/>
              </w:tcPr>
              <w:p w14:paraId="0B14E859" w14:textId="77777777" w:rsidR="00812CDD" w:rsidRPr="003F0C4F" w:rsidRDefault="00812CDD" w:rsidP="00812CDD">
                <w:pPr>
                  <w:jc w:val="center"/>
                </w:pPr>
                <w:r w:rsidRPr="003F0C4F">
                  <w:rPr>
                    <w:rFonts w:ascii="MS Gothic" w:eastAsia="MS Gothic" w:hAnsi="MS Gothic"/>
                  </w:rPr>
                  <w:t>☐</w:t>
                </w:r>
              </w:p>
            </w:tc>
          </w:sdtContent>
        </w:sdt>
      </w:tr>
      <w:tr w:rsidR="00812CDD" w:rsidRPr="003F0C4F" w14:paraId="359AC823" w14:textId="77777777" w:rsidTr="001F2240">
        <w:tc>
          <w:tcPr>
            <w:tcW w:w="595" w:type="dxa"/>
          </w:tcPr>
          <w:p w14:paraId="0E1BE7AE" w14:textId="77777777" w:rsidR="00812CDD" w:rsidRPr="003F0C4F" w:rsidRDefault="00812CDD" w:rsidP="00CC75E8">
            <w:pPr>
              <w:pStyle w:val="TableListLetter"/>
              <w:numPr>
                <w:ilvl w:val="0"/>
                <w:numId w:val="68"/>
              </w:numPr>
              <w:ind w:left="357" w:hanging="357"/>
            </w:pPr>
          </w:p>
        </w:tc>
        <w:tc>
          <w:tcPr>
            <w:tcW w:w="7796" w:type="dxa"/>
          </w:tcPr>
          <w:p w14:paraId="5F93C790" w14:textId="1843DED3" w:rsidR="00812CDD" w:rsidRDefault="00812CDD" w:rsidP="00812CDD">
            <w:r w:rsidRPr="002911C2">
              <w:t>HTML and CSS must be combined for ease of use</w:t>
            </w:r>
          </w:p>
        </w:tc>
        <w:sdt>
          <w:sdtPr>
            <w:id w:val="90748549"/>
            <w14:checkbox>
              <w14:checked w14:val="0"/>
              <w14:checkedState w14:val="2612" w14:font="MS Gothic"/>
              <w14:uncheckedState w14:val="2610" w14:font="MS Gothic"/>
            </w14:checkbox>
          </w:sdtPr>
          <w:sdtContent>
            <w:tc>
              <w:tcPr>
                <w:tcW w:w="1237" w:type="dxa"/>
              </w:tcPr>
              <w:p w14:paraId="435BD8D9" w14:textId="77777777" w:rsidR="00812CDD" w:rsidRPr="003F0C4F" w:rsidRDefault="00812CDD" w:rsidP="00812CDD">
                <w:pPr>
                  <w:jc w:val="center"/>
                  <w:rPr>
                    <w:rFonts w:ascii="MS Gothic" w:eastAsia="MS Gothic" w:hAnsi="MS Gothic"/>
                  </w:rPr>
                </w:pPr>
                <w:r w:rsidRPr="003F0C4F">
                  <w:rPr>
                    <w:rFonts w:ascii="MS Gothic" w:eastAsia="MS Gothic" w:hAnsi="MS Gothic"/>
                  </w:rPr>
                  <w:t>☐</w:t>
                </w:r>
              </w:p>
            </w:tc>
          </w:sdtContent>
        </w:sdt>
      </w:tr>
    </w:tbl>
    <w:p w14:paraId="149F81D0" w14:textId="4050392B" w:rsidR="007F3DF5" w:rsidRPr="007F3DF5" w:rsidRDefault="007F3DF5" w:rsidP="007F3DF5">
      <w:pPr>
        <w:rPr>
          <w:color w:val="000000" w:themeColor="text1"/>
        </w:rPr>
      </w:pPr>
      <w:r w:rsidRPr="007F3DF5">
        <w:t>Explore</w:t>
      </w:r>
      <w:r>
        <w:t xml:space="preserve"> the </w:t>
      </w:r>
      <w:proofErr w:type="spellStart"/>
      <w:r>
        <w:t>Gelos</w:t>
      </w:r>
      <w:proofErr w:type="spellEnd"/>
      <w:r>
        <w:t xml:space="preserve"> </w:t>
      </w:r>
      <w:hyperlink r:id="rId57" w:tgtFrame="_blank" w:history="1">
        <w:r w:rsidRPr="0056068F">
          <w:rPr>
            <w:rStyle w:val="Hyperlink"/>
          </w:rPr>
          <w:t>Coding and Testing Guidelines (pdf)</w:t>
        </w:r>
      </w:hyperlink>
      <w:r>
        <w:t xml:space="preserve"> and answer the following questions.</w:t>
      </w:r>
    </w:p>
    <w:p w14:paraId="52DE4F71" w14:textId="60A0236E" w:rsidR="0058451D" w:rsidRPr="003F0C4F" w:rsidRDefault="00053E4C" w:rsidP="0058451D">
      <w:pPr>
        <w:pStyle w:val="ListNoActivity"/>
        <w:ind w:left="360" w:hanging="360"/>
      </w:pPr>
      <w:r w:rsidRPr="00053E4C">
        <w:rPr>
          <w:kern w:val="2"/>
          <w14:ligatures w14:val="standardContextual"/>
        </w:rPr>
        <w:t>Select 3 best practices you are required to use when developing code</w:t>
      </w:r>
      <w:r w:rsidR="00B32EE2">
        <w:rPr>
          <w:kern w:val="2"/>
          <w14:ligatures w14:val="standardContextual"/>
        </w:rPr>
        <w:t xml:space="preserve"> at </w:t>
      </w:r>
      <w:proofErr w:type="spellStart"/>
      <w:r w:rsidR="00B32EE2">
        <w:rPr>
          <w:kern w:val="2"/>
          <w14:ligatures w14:val="standardContextual"/>
        </w:rPr>
        <w:t>Gelos</w:t>
      </w:r>
      <w:proofErr w:type="spellEnd"/>
      <w:r w:rsidRPr="00053E4C">
        <w:rPr>
          <w:kern w:val="2"/>
          <w14:ligatures w14:val="standardContextual"/>
        </w:rPr>
        <w:t>.</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8451D" w:rsidRPr="003F0C4F" w14:paraId="473AB47E"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359A9298" w14:textId="77777777" w:rsidR="0058451D" w:rsidRPr="003F0C4F" w:rsidRDefault="0058451D">
            <w:r w:rsidRPr="003F0C4F">
              <w:t>#</w:t>
            </w:r>
          </w:p>
        </w:tc>
        <w:tc>
          <w:tcPr>
            <w:tcW w:w="7796" w:type="dxa"/>
          </w:tcPr>
          <w:p w14:paraId="05F6A451" w14:textId="77777777" w:rsidR="0058451D" w:rsidRPr="003F0C4F" w:rsidRDefault="0058451D">
            <w:r w:rsidRPr="003F0C4F">
              <w:t>Choices</w:t>
            </w:r>
          </w:p>
        </w:tc>
        <w:tc>
          <w:tcPr>
            <w:tcW w:w="1237" w:type="dxa"/>
          </w:tcPr>
          <w:p w14:paraId="620A7BC2" w14:textId="77777777" w:rsidR="0058451D" w:rsidRPr="003F0C4F" w:rsidRDefault="0058451D">
            <w:pPr>
              <w:jc w:val="center"/>
            </w:pPr>
            <w:r w:rsidRPr="003F0C4F">
              <w:t>Answer</w:t>
            </w:r>
            <w:r>
              <w:t>s</w:t>
            </w:r>
          </w:p>
        </w:tc>
      </w:tr>
      <w:tr w:rsidR="00BB2D34" w:rsidRPr="003F0C4F" w14:paraId="39655ECF" w14:textId="77777777">
        <w:tc>
          <w:tcPr>
            <w:tcW w:w="595" w:type="dxa"/>
          </w:tcPr>
          <w:p w14:paraId="322B18A5" w14:textId="77777777" w:rsidR="00BB2D34" w:rsidRPr="003F0C4F" w:rsidRDefault="00BB2D34" w:rsidP="00CC75E8">
            <w:pPr>
              <w:pStyle w:val="TableListLetter"/>
              <w:numPr>
                <w:ilvl w:val="0"/>
                <w:numId w:val="71"/>
              </w:numPr>
            </w:pPr>
          </w:p>
        </w:tc>
        <w:tc>
          <w:tcPr>
            <w:tcW w:w="7796" w:type="dxa"/>
          </w:tcPr>
          <w:p w14:paraId="3A5D47BC" w14:textId="3754423A" w:rsidR="00BB2D34" w:rsidRPr="003F0C4F" w:rsidRDefault="00BB2D34" w:rsidP="00BB2D34">
            <w:r w:rsidRPr="00085FAB">
              <w:t xml:space="preserve">For JavaScript, use </w:t>
            </w:r>
            <w:proofErr w:type="spellStart"/>
            <w:r w:rsidRPr="00085FAB">
              <w:t>JSDoc</w:t>
            </w:r>
            <w:proofErr w:type="spellEnd"/>
            <w:r w:rsidRPr="00085FAB">
              <w:t xml:space="preserve"> comments</w:t>
            </w:r>
          </w:p>
        </w:tc>
        <w:sdt>
          <w:sdtPr>
            <w:id w:val="30165513"/>
            <w14:checkbox>
              <w14:checked w14:val="0"/>
              <w14:checkedState w14:val="2612" w14:font="MS Gothic"/>
              <w14:uncheckedState w14:val="2610" w14:font="MS Gothic"/>
            </w14:checkbox>
          </w:sdtPr>
          <w:sdtContent>
            <w:tc>
              <w:tcPr>
                <w:tcW w:w="1237" w:type="dxa"/>
              </w:tcPr>
              <w:p w14:paraId="2795D050" w14:textId="77777777" w:rsidR="00BB2D34" w:rsidRPr="003F0C4F" w:rsidRDefault="00BB2D34" w:rsidP="00BB2D34">
                <w:pPr>
                  <w:jc w:val="center"/>
                </w:pPr>
                <w:r w:rsidRPr="003F0C4F">
                  <w:rPr>
                    <w:rFonts w:ascii="MS Gothic" w:eastAsia="MS Gothic" w:hAnsi="MS Gothic"/>
                  </w:rPr>
                  <w:t>☐</w:t>
                </w:r>
              </w:p>
            </w:tc>
          </w:sdtContent>
        </w:sdt>
      </w:tr>
      <w:tr w:rsidR="00BB2D34" w:rsidRPr="003F0C4F" w14:paraId="750971EF" w14:textId="77777777">
        <w:tc>
          <w:tcPr>
            <w:tcW w:w="595" w:type="dxa"/>
          </w:tcPr>
          <w:p w14:paraId="00F30B90" w14:textId="77777777" w:rsidR="00BB2D34" w:rsidRPr="003F0C4F" w:rsidRDefault="00BB2D34" w:rsidP="00CC75E8">
            <w:pPr>
              <w:pStyle w:val="TableListLetter"/>
              <w:numPr>
                <w:ilvl w:val="0"/>
                <w:numId w:val="68"/>
              </w:numPr>
              <w:ind w:left="357" w:hanging="357"/>
            </w:pPr>
          </w:p>
        </w:tc>
        <w:tc>
          <w:tcPr>
            <w:tcW w:w="7796" w:type="dxa"/>
          </w:tcPr>
          <w:p w14:paraId="070F370F" w14:textId="07EAD59F" w:rsidR="00BB2D34" w:rsidRPr="003F0C4F" w:rsidRDefault="00BB2D34" w:rsidP="00BB2D34">
            <w:r w:rsidRPr="00085FAB">
              <w:t>Comment every line of code</w:t>
            </w:r>
          </w:p>
        </w:tc>
        <w:sdt>
          <w:sdtPr>
            <w:id w:val="-1874301490"/>
            <w14:checkbox>
              <w14:checked w14:val="0"/>
              <w14:checkedState w14:val="2612" w14:font="MS Gothic"/>
              <w14:uncheckedState w14:val="2610" w14:font="MS Gothic"/>
            </w14:checkbox>
          </w:sdtPr>
          <w:sdtContent>
            <w:tc>
              <w:tcPr>
                <w:tcW w:w="1237" w:type="dxa"/>
              </w:tcPr>
              <w:p w14:paraId="6DBFE036" w14:textId="77777777" w:rsidR="00BB2D34" w:rsidRPr="003F0C4F" w:rsidRDefault="00BB2D34" w:rsidP="00BB2D34">
                <w:pPr>
                  <w:jc w:val="center"/>
                </w:pPr>
                <w:r w:rsidRPr="003F0C4F">
                  <w:rPr>
                    <w:rFonts w:ascii="MS Gothic" w:eastAsia="MS Gothic" w:hAnsi="MS Gothic"/>
                  </w:rPr>
                  <w:t>☐</w:t>
                </w:r>
              </w:p>
            </w:tc>
          </w:sdtContent>
        </w:sdt>
      </w:tr>
      <w:tr w:rsidR="00BB2D34" w:rsidRPr="003F0C4F" w14:paraId="3A6B76DF" w14:textId="77777777">
        <w:tc>
          <w:tcPr>
            <w:tcW w:w="595" w:type="dxa"/>
          </w:tcPr>
          <w:p w14:paraId="0664DF3B" w14:textId="77777777" w:rsidR="00BB2D34" w:rsidRPr="003F0C4F" w:rsidRDefault="00BB2D34" w:rsidP="00CC75E8">
            <w:pPr>
              <w:pStyle w:val="TableListLetter"/>
              <w:numPr>
                <w:ilvl w:val="0"/>
                <w:numId w:val="68"/>
              </w:numPr>
              <w:ind w:left="357" w:hanging="357"/>
            </w:pPr>
          </w:p>
        </w:tc>
        <w:tc>
          <w:tcPr>
            <w:tcW w:w="7796" w:type="dxa"/>
          </w:tcPr>
          <w:p w14:paraId="66D48238" w14:textId="674903D6" w:rsidR="00BB2D34" w:rsidRPr="003F0C4F" w:rsidRDefault="00BB2D34" w:rsidP="00BB2D34">
            <w:r w:rsidRPr="00085FAB">
              <w:t>Be consistent with naming conventions</w:t>
            </w:r>
          </w:p>
        </w:tc>
        <w:sdt>
          <w:sdtPr>
            <w:id w:val="1803341166"/>
            <w14:checkbox>
              <w14:checked w14:val="0"/>
              <w14:checkedState w14:val="2612" w14:font="MS Gothic"/>
              <w14:uncheckedState w14:val="2610" w14:font="MS Gothic"/>
            </w14:checkbox>
          </w:sdtPr>
          <w:sdtContent>
            <w:tc>
              <w:tcPr>
                <w:tcW w:w="1237" w:type="dxa"/>
              </w:tcPr>
              <w:p w14:paraId="0194897F" w14:textId="77777777" w:rsidR="00BB2D34" w:rsidRPr="003F0C4F" w:rsidRDefault="00BB2D34" w:rsidP="00BB2D34">
                <w:pPr>
                  <w:jc w:val="center"/>
                </w:pPr>
                <w:r w:rsidRPr="003F0C4F">
                  <w:rPr>
                    <w:rFonts w:ascii="MS Gothic" w:eastAsia="MS Gothic" w:hAnsi="MS Gothic"/>
                  </w:rPr>
                  <w:t>☐</w:t>
                </w:r>
              </w:p>
            </w:tc>
          </w:sdtContent>
        </w:sdt>
      </w:tr>
      <w:tr w:rsidR="00BB2D34" w:rsidRPr="003F0C4F" w14:paraId="375F652D" w14:textId="77777777">
        <w:tc>
          <w:tcPr>
            <w:tcW w:w="595" w:type="dxa"/>
          </w:tcPr>
          <w:p w14:paraId="47BC2985" w14:textId="77777777" w:rsidR="00BB2D34" w:rsidRPr="003F0C4F" w:rsidRDefault="00BB2D34" w:rsidP="00CC75E8">
            <w:pPr>
              <w:pStyle w:val="TableListLetter"/>
              <w:numPr>
                <w:ilvl w:val="0"/>
                <w:numId w:val="68"/>
              </w:numPr>
              <w:ind w:left="357" w:hanging="357"/>
            </w:pPr>
          </w:p>
        </w:tc>
        <w:tc>
          <w:tcPr>
            <w:tcW w:w="7796" w:type="dxa"/>
          </w:tcPr>
          <w:p w14:paraId="1891B6D3" w14:textId="6428658C" w:rsidR="00BB2D34" w:rsidRDefault="00BB2D34" w:rsidP="00BB2D34">
            <w:r w:rsidRPr="00085FAB">
              <w:t>Write clear and concise code</w:t>
            </w:r>
          </w:p>
        </w:tc>
        <w:sdt>
          <w:sdtPr>
            <w:id w:val="2102825"/>
            <w14:checkbox>
              <w14:checked w14:val="0"/>
              <w14:checkedState w14:val="2612" w14:font="MS Gothic"/>
              <w14:uncheckedState w14:val="2610" w14:font="MS Gothic"/>
            </w14:checkbox>
          </w:sdtPr>
          <w:sdtContent>
            <w:tc>
              <w:tcPr>
                <w:tcW w:w="1237" w:type="dxa"/>
              </w:tcPr>
              <w:p w14:paraId="291F7886" w14:textId="77777777" w:rsidR="00BB2D34" w:rsidRPr="003F0C4F" w:rsidRDefault="00BB2D34" w:rsidP="00BB2D34">
                <w:pPr>
                  <w:jc w:val="center"/>
                  <w:rPr>
                    <w:rFonts w:ascii="MS Gothic" w:eastAsia="MS Gothic" w:hAnsi="MS Gothic"/>
                  </w:rPr>
                </w:pPr>
                <w:r w:rsidRPr="003F0C4F">
                  <w:rPr>
                    <w:rFonts w:ascii="MS Gothic" w:eastAsia="MS Gothic" w:hAnsi="MS Gothic"/>
                  </w:rPr>
                  <w:t>☐</w:t>
                </w:r>
              </w:p>
            </w:tc>
          </w:sdtContent>
        </w:sdt>
      </w:tr>
      <w:tr w:rsidR="00BB2D34" w:rsidRPr="003F0C4F" w14:paraId="49FA4514" w14:textId="77777777">
        <w:tc>
          <w:tcPr>
            <w:tcW w:w="595" w:type="dxa"/>
          </w:tcPr>
          <w:p w14:paraId="61B94789" w14:textId="77777777" w:rsidR="00BB2D34" w:rsidRPr="003F0C4F" w:rsidRDefault="00BB2D34" w:rsidP="00CC75E8">
            <w:pPr>
              <w:pStyle w:val="TableListLetter"/>
              <w:numPr>
                <w:ilvl w:val="0"/>
                <w:numId w:val="68"/>
              </w:numPr>
              <w:ind w:left="357" w:hanging="357"/>
            </w:pPr>
          </w:p>
        </w:tc>
        <w:tc>
          <w:tcPr>
            <w:tcW w:w="7796" w:type="dxa"/>
          </w:tcPr>
          <w:p w14:paraId="1BFA4AF5" w14:textId="4E40298B" w:rsidR="00BB2D34" w:rsidRDefault="00BB2D34" w:rsidP="00BB2D34">
            <w:r w:rsidRPr="00085FAB">
              <w:t>Always use the same structure for all coding languages</w:t>
            </w:r>
          </w:p>
        </w:tc>
        <w:sdt>
          <w:sdtPr>
            <w:id w:val="1772044202"/>
            <w14:checkbox>
              <w14:checked w14:val="0"/>
              <w14:checkedState w14:val="2612" w14:font="MS Gothic"/>
              <w14:uncheckedState w14:val="2610" w14:font="MS Gothic"/>
            </w14:checkbox>
          </w:sdtPr>
          <w:sdtContent>
            <w:tc>
              <w:tcPr>
                <w:tcW w:w="1237" w:type="dxa"/>
              </w:tcPr>
              <w:p w14:paraId="6C1A59F7" w14:textId="77777777" w:rsidR="00BB2D34" w:rsidRPr="003F0C4F" w:rsidRDefault="00BB2D34" w:rsidP="00BB2D34">
                <w:pPr>
                  <w:jc w:val="center"/>
                  <w:rPr>
                    <w:rFonts w:ascii="MS Gothic" w:eastAsia="MS Gothic" w:hAnsi="MS Gothic"/>
                  </w:rPr>
                </w:pPr>
                <w:r w:rsidRPr="003F0C4F">
                  <w:rPr>
                    <w:rFonts w:ascii="MS Gothic" w:eastAsia="MS Gothic" w:hAnsi="MS Gothic"/>
                  </w:rPr>
                  <w:t>☐</w:t>
                </w:r>
              </w:p>
            </w:tc>
          </w:sdtContent>
        </w:sdt>
      </w:tr>
    </w:tbl>
    <w:p w14:paraId="27755C78" w14:textId="01CDFF04" w:rsidR="0058451D" w:rsidRPr="003F0C4F" w:rsidRDefault="00F01983" w:rsidP="0058451D">
      <w:pPr>
        <w:pStyle w:val="ListNoActivity"/>
        <w:ind w:left="360" w:hanging="360"/>
      </w:pPr>
      <w:r w:rsidRPr="00F01983">
        <w:rPr>
          <w:kern w:val="2"/>
          <w14:ligatures w14:val="standardContextual"/>
        </w:rPr>
        <w:t>Select 3 items that need to be recorded after testing a website.</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8451D" w:rsidRPr="003F0C4F" w14:paraId="79FE2A8B"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5C693B70" w14:textId="77777777" w:rsidR="0058451D" w:rsidRPr="003F0C4F" w:rsidRDefault="0058451D">
            <w:r w:rsidRPr="003F0C4F">
              <w:t>#</w:t>
            </w:r>
          </w:p>
        </w:tc>
        <w:tc>
          <w:tcPr>
            <w:tcW w:w="7796" w:type="dxa"/>
          </w:tcPr>
          <w:p w14:paraId="4C1A1B57" w14:textId="77777777" w:rsidR="0058451D" w:rsidRPr="003F0C4F" w:rsidRDefault="0058451D">
            <w:r w:rsidRPr="003F0C4F">
              <w:t>Choices</w:t>
            </w:r>
          </w:p>
        </w:tc>
        <w:tc>
          <w:tcPr>
            <w:tcW w:w="1237" w:type="dxa"/>
          </w:tcPr>
          <w:p w14:paraId="2097C8C6" w14:textId="77777777" w:rsidR="0058451D" w:rsidRPr="003F0C4F" w:rsidRDefault="0058451D">
            <w:pPr>
              <w:jc w:val="center"/>
            </w:pPr>
            <w:r w:rsidRPr="003F0C4F">
              <w:t>Answer</w:t>
            </w:r>
            <w:r>
              <w:t>s</w:t>
            </w:r>
          </w:p>
        </w:tc>
      </w:tr>
      <w:tr w:rsidR="00116ACF" w:rsidRPr="003F0C4F" w14:paraId="61A42C8D" w14:textId="77777777">
        <w:tc>
          <w:tcPr>
            <w:tcW w:w="595" w:type="dxa"/>
          </w:tcPr>
          <w:p w14:paraId="26B315CD" w14:textId="77777777" w:rsidR="00116ACF" w:rsidRPr="003F0C4F" w:rsidRDefault="00116ACF" w:rsidP="00CC75E8">
            <w:pPr>
              <w:pStyle w:val="TableListLetter"/>
              <w:numPr>
                <w:ilvl w:val="0"/>
                <w:numId w:val="70"/>
              </w:numPr>
            </w:pPr>
          </w:p>
        </w:tc>
        <w:tc>
          <w:tcPr>
            <w:tcW w:w="7796" w:type="dxa"/>
          </w:tcPr>
          <w:p w14:paraId="3F582454" w14:textId="532922C6" w:rsidR="00116ACF" w:rsidRPr="003F0C4F" w:rsidRDefault="00116ACF" w:rsidP="00116ACF">
            <w:r w:rsidRPr="0037006F">
              <w:t>Problems found</w:t>
            </w:r>
          </w:p>
        </w:tc>
        <w:sdt>
          <w:sdtPr>
            <w:id w:val="369039081"/>
            <w14:checkbox>
              <w14:checked w14:val="0"/>
              <w14:checkedState w14:val="2612" w14:font="MS Gothic"/>
              <w14:uncheckedState w14:val="2610" w14:font="MS Gothic"/>
            </w14:checkbox>
          </w:sdtPr>
          <w:sdtContent>
            <w:tc>
              <w:tcPr>
                <w:tcW w:w="1237" w:type="dxa"/>
              </w:tcPr>
              <w:p w14:paraId="33766F9A" w14:textId="77777777" w:rsidR="00116ACF" w:rsidRPr="003F0C4F" w:rsidRDefault="00116ACF" w:rsidP="00116ACF">
                <w:pPr>
                  <w:jc w:val="center"/>
                </w:pPr>
                <w:r w:rsidRPr="003F0C4F">
                  <w:rPr>
                    <w:rFonts w:ascii="MS Gothic" w:eastAsia="MS Gothic" w:hAnsi="MS Gothic"/>
                  </w:rPr>
                  <w:t>☐</w:t>
                </w:r>
              </w:p>
            </w:tc>
          </w:sdtContent>
        </w:sdt>
      </w:tr>
      <w:tr w:rsidR="00116ACF" w:rsidRPr="003F0C4F" w14:paraId="457DCC0A" w14:textId="77777777">
        <w:tc>
          <w:tcPr>
            <w:tcW w:w="595" w:type="dxa"/>
          </w:tcPr>
          <w:p w14:paraId="724E139B" w14:textId="77777777" w:rsidR="00116ACF" w:rsidRPr="003F0C4F" w:rsidRDefault="00116ACF" w:rsidP="00CC75E8">
            <w:pPr>
              <w:pStyle w:val="TableListLetter"/>
              <w:numPr>
                <w:ilvl w:val="0"/>
                <w:numId w:val="68"/>
              </w:numPr>
              <w:ind w:left="357" w:hanging="357"/>
            </w:pPr>
          </w:p>
        </w:tc>
        <w:tc>
          <w:tcPr>
            <w:tcW w:w="7796" w:type="dxa"/>
          </w:tcPr>
          <w:p w14:paraId="38532136" w14:textId="4F8FA7F2" w:rsidR="00116ACF" w:rsidRPr="003F0C4F" w:rsidRDefault="00116ACF" w:rsidP="00116ACF">
            <w:r w:rsidRPr="0037006F">
              <w:t>The actual results</w:t>
            </w:r>
          </w:p>
        </w:tc>
        <w:sdt>
          <w:sdtPr>
            <w:id w:val="-1547373912"/>
            <w14:checkbox>
              <w14:checked w14:val="0"/>
              <w14:checkedState w14:val="2612" w14:font="MS Gothic"/>
              <w14:uncheckedState w14:val="2610" w14:font="MS Gothic"/>
            </w14:checkbox>
          </w:sdtPr>
          <w:sdtContent>
            <w:tc>
              <w:tcPr>
                <w:tcW w:w="1237" w:type="dxa"/>
              </w:tcPr>
              <w:p w14:paraId="682DF0DA" w14:textId="77777777" w:rsidR="00116ACF" w:rsidRPr="003F0C4F" w:rsidRDefault="00116ACF" w:rsidP="00116ACF">
                <w:pPr>
                  <w:jc w:val="center"/>
                </w:pPr>
                <w:r w:rsidRPr="003F0C4F">
                  <w:rPr>
                    <w:rFonts w:ascii="MS Gothic" w:eastAsia="MS Gothic" w:hAnsi="MS Gothic"/>
                  </w:rPr>
                  <w:t>☐</w:t>
                </w:r>
              </w:p>
            </w:tc>
          </w:sdtContent>
        </w:sdt>
      </w:tr>
      <w:tr w:rsidR="00116ACF" w:rsidRPr="003F0C4F" w14:paraId="604E0053" w14:textId="77777777">
        <w:tc>
          <w:tcPr>
            <w:tcW w:w="595" w:type="dxa"/>
          </w:tcPr>
          <w:p w14:paraId="0609643E" w14:textId="77777777" w:rsidR="00116ACF" w:rsidRPr="003F0C4F" w:rsidRDefault="00116ACF" w:rsidP="00CC75E8">
            <w:pPr>
              <w:pStyle w:val="TableListLetter"/>
              <w:numPr>
                <w:ilvl w:val="0"/>
                <w:numId w:val="68"/>
              </w:numPr>
              <w:ind w:left="357" w:hanging="357"/>
            </w:pPr>
          </w:p>
        </w:tc>
        <w:tc>
          <w:tcPr>
            <w:tcW w:w="7796" w:type="dxa"/>
          </w:tcPr>
          <w:p w14:paraId="31575260" w14:textId="678C4CF4" w:rsidR="00116ACF" w:rsidRPr="003F0C4F" w:rsidRDefault="00116ACF" w:rsidP="00116ACF">
            <w:r w:rsidRPr="0037006F">
              <w:t>The purpose of the test</w:t>
            </w:r>
          </w:p>
        </w:tc>
        <w:sdt>
          <w:sdtPr>
            <w:id w:val="-782723382"/>
            <w14:checkbox>
              <w14:checked w14:val="0"/>
              <w14:checkedState w14:val="2612" w14:font="MS Gothic"/>
              <w14:uncheckedState w14:val="2610" w14:font="MS Gothic"/>
            </w14:checkbox>
          </w:sdtPr>
          <w:sdtContent>
            <w:tc>
              <w:tcPr>
                <w:tcW w:w="1237" w:type="dxa"/>
              </w:tcPr>
              <w:p w14:paraId="7DFFFB06" w14:textId="77777777" w:rsidR="00116ACF" w:rsidRPr="003F0C4F" w:rsidRDefault="00116ACF" w:rsidP="00116ACF">
                <w:pPr>
                  <w:jc w:val="center"/>
                </w:pPr>
                <w:r w:rsidRPr="003F0C4F">
                  <w:rPr>
                    <w:rFonts w:ascii="MS Gothic" w:eastAsia="MS Gothic" w:hAnsi="MS Gothic"/>
                  </w:rPr>
                  <w:t>☐</w:t>
                </w:r>
              </w:p>
            </w:tc>
          </w:sdtContent>
        </w:sdt>
      </w:tr>
      <w:tr w:rsidR="00116ACF" w:rsidRPr="003F0C4F" w14:paraId="77FA6B7F" w14:textId="77777777">
        <w:tc>
          <w:tcPr>
            <w:tcW w:w="595" w:type="dxa"/>
          </w:tcPr>
          <w:p w14:paraId="2B6F66C4" w14:textId="77777777" w:rsidR="00116ACF" w:rsidRPr="003F0C4F" w:rsidRDefault="00116ACF" w:rsidP="00CC75E8">
            <w:pPr>
              <w:pStyle w:val="TableListLetter"/>
              <w:numPr>
                <w:ilvl w:val="0"/>
                <w:numId w:val="68"/>
              </w:numPr>
              <w:ind w:left="357" w:hanging="357"/>
            </w:pPr>
          </w:p>
        </w:tc>
        <w:tc>
          <w:tcPr>
            <w:tcW w:w="7796" w:type="dxa"/>
          </w:tcPr>
          <w:p w14:paraId="6BC63548" w14:textId="6929164C" w:rsidR="00116ACF" w:rsidRDefault="00116ACF" w:rsidP="00116ACF">
            <w:r w:rsidRPr="0037006F">
              <w:t>The test outcome (pass or fail)</w:t>
            </w:r>
          </w:p>
        </w:tc>
        <w:sdt>
          <w:sdtPr>
            <w:id w:val="-1673792002"/>
            <w14:checkbox>
              <w14:checked w14:val="0"/>
              <w14:checkedState w14:val="2612" w14:font="MS Gothic"/>
              <w14:uncheckedState w14:val="2610" w14:font="MS Gothic"/>
            </w14:checkbox>
          </w:sdtPr>
          <w:sdtContent>
            <w:tc>
              <w:tcPr>
                <w:tcW w:w="1237" w:type="dxa"/>
              </w:tcPr>
              <w:p w14:paraId="2DF70152" w14:textId="77777777" w:rsidR="00116ACF" w:rsidRPr="003F0C4F" w:rsidRDefault="00116ACF" w:rsidP="00116ACF">
                <w:pPr>
                  <w:jc w:val="center"/>
                  <w:rPr>
                    <w:rFonts w:ascii="MS Gothic" w:eastAsia="MS Gothic" w:hAnsi="MS Gothic"/>
                  </w:rPr>
                </w:pPr>
                <w:r w:rsidRPr="003F0C4F">
                  <w:rPr>
                    <w:rFonts w:ascii="MS Gothic" w:eastAsia="MS Gothic" w:hAnsi="MS Gothic"/>
                  </w:rPr>
                  <w:t>☐</w:t>
                </w:r>
              </w:p>
            </w:tc>
          </w:sdtContent>
        </w:sdt>
      </w:tr>
      <w:tr w:rsidR="00116ACF" w:rsidRPr="003F0C4F" w14:paraId="0D0ADB16" w14:textId="77777777">
        <w:tc>
          <w:tcPr>
            <w:tcW w:w="595" w:type="dxa"/>
          </w:tcPr>
          <w:p w14:paraId="5CFAD6A1" w14:textId="77777777" w:rsidR="00116ACF" w:rsidRPr="003F0C4F" w:rsidRDefault="00116ACF" w:rsidP="00CC75E8">
            <w:pPr>
              <w:pStyle w:val="TableListLetter"/>
              <w:numPr>
                <w:ilvl w:val="0"/>
                <w:numId w:val="68"/>
              </w:numPr>
              <w:ind w:left="357" w:hanging="357"/>
            </w:pPr>
          </w:p>
        </w:tc>
        <w:tc>
          <w:tcPr>
            <w:tcW w:w="7796" w:type="dxa"/>
          </w:tcPr>
          <w:p w14:paraId="1E08C31F" w14:textId="6245B9B7" w:rsidR="00116ACF" w:rsidRDefault="00116ACF" w:rsidP="00116ACF">
            <w:r w:rsidRPr="0037006F">
              <w:t>The expected results</w:t>
            </w:r>
          </w:p>
        </w:tc>
        <w:sdt>
          <w:sdtPr>
            <w:id w:val="1844981270"/>
            <w14:checkbox>
              <w14:checked w14:val="0"/>
              <w14:checkedState w14:val="2612" w14:font="MS Gothic"/>
              <w14:uncheckedState w14:val="2610" w14:font="MS Gothic"/>
            </w14:checkbox>
          </w:sdtPr>
          <w:sdtContent>
            <w:tc>
              <w:tcPr>
                <w:tcW w:w="1237" w:type="dxa"/>
              </w:tcPr>
              <w:p w14:paraId="51322D90" w14:textId="77777777" w:rsidR="00116ACF" w:rsidRPr="003F0C4F" w:rsidRDefault="00116ACF" w:rsidP="00116ACF">
                <w:pPr>
                  <w:jc w:val="center"/>
                  <w:rPr>
                    <w:rFonts w:ascii="MS Gothic" w:eastAsia="MS Gothic" w:hAnsi="MS Gothic"/>
                  </w:rPr>
                </w:pPr>
                <w:r w:rsidRPr="003F0C4F">
                  <w:rPr>
                    <w:rFonts w:ascii="MS Gothic" w:eastAsia="MS Gothic" w:hAnsi="MS Gothic"/>
                  </w:rPr>
                  <w:t>☐</w:t>
                </w:r>
              </w:p>
            </w:tc>
          </w:sdtContent>
        </w:sdt>
      </w:tr>
    </w:tbl>
    <w:p w14:paraId="51B2706C" w14:textId="0F4035F0" w:rsidR="00CA1E04" w:rsidRPr="006A147E" w:rsidRDefault="00CA1E04" w:rsidP="006A147E">
      <w:pPr>
        <w:rPr>
          <w:color w:val="000000" w:themeColor="text1"/>
        </w:rPr>
      </w:pPr>
      <w:r w:rsidRPr="007F3DF5">
        <w:t>Explore</w:t>
      </w:r>
      <w:r>
        <w:t xml:space="preserve"> the </w:t>
      </w:r>
      <w:proofErr w:type="spellStart"/>
      <w:r>
        <w:t>Gelos</w:t>
      </w:r>
      <w:proofErr w:type="spellEnd"/>
      <w:r>
        <w:t xml:space="preserve"> </w:t>
      </w:r>
      <w:hyperlink r:id="rId58" w:history="1">
        <w:r w:rsidRPr="0056068F">
          <w:rPr>
            <w:rStyle w:val="Hyperlink"/>
          </w:rPr>
          <w:t>Style Guide Company (pdf)</w:t>
        </w:r>
      </w:hyperlink>
      <w:r>
        <w:t xml:space="preserve"> and answer the following questions.</w:t>
      </w:r>
    </w:p>
    <w:p w14:paraId="2F9F6CAE" w14:textId="0576B8DF" w:rsidR="0058451D" w:rsidRPr="003F0C4F" w:rsidRDefault="001430CD" w:rsidP="0058451D">
      <w:pPr>
        <w:pStyle w:val="ListNoActivity"/>
        <w:ind w:left="360" w:hanging="360"/>
      </w:pPr>
      <w:r w:rsidRPr="001430CD">
        <w:rPr>
          <w:kern w:val="2"/>
          <w14:ligatures w14:val="standardContextual"/>
        </w:rPr>
        <w:t xml:space="preserve">Select the </w:t>
      </w:r>
      <w:proofErr w:type="spellStart"/>
      <w:r w:rsidR="005F199C">
        <w:rPr>
          <w:kern w:val="2"/>
          <w14:ligatures w14:val="standardContextual"/>
        </w:rPr>
        <w:t>Gelos</w:t>
      </w:r>
      <w:proofErr w:type="spellEnd"/>
      <w:r w:rsidR="005F199C">
        <w:rPr>
          <w:kern w:val="2"/>
          <w14:ligatures w14:val="standardContextual"/>
        </w:rPr>
        <w:t xml:space="preserve"> </w:t>
      </w:r>
      <w:r w:rsidRPr="001430CD">
        <w:rPr>
          <w:kern w:val="2"/>
          <w14:ligatures w14:val="standardContextual"/>
        </w:rPr>
        <w:t>font style for headings at heading level 3</w:t>
      </w:r>
      <w:r w:rsidR="00863EF8">
        <w:rPr>
          <w:kern w:val="2"/>
          <w14:ligatures w14:val="standardContextual"/>
        </w:rPr>
        <w:t>.</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8451D" w:rsidRPr="003F0C4F" w14:paraId="0145147D"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1219247C" w14:textId="77777777" w:rsidR="0058451D" w:rsidRPr="003F0C4F" w:rsidRDefault="0058451D">
            <w:r w:rsidRPr="003F0C4F">
              <w:t>#</w:t>
            </w:r>
          </w:p>
        </w:tc>
        <w:tc>
          <w:tcPr>
            <w:tcW w:w="7796" w:type="dxa"/>
          </w:tcPr>
          <w:p w14:paraId="69995148" w14:textId="77777777" w:rsidR="0058451D" w:rsidRPr="003F0C4F" w:rsidRDefault="0058451D">
            <w:r w:rsidRPr="003F0C4F">
              <w:t>Choices</w:t>
            </w:r>
          </w:p>
        </w:tc>
        <w:tc>
          <w:tcPr>
            <w:tcW w:w="1237" w:type="dxa"/>
          </w:tcPr>
          <w:p w14:paraId="39D025C0" w14:textId="7859143C" w:rsidR="0058451D" w:rsidRPr="003F0C4F" w:rsidRDefault="0058451D">
            <w:pPr>
              <w:jc w:val="center"/>
            </w:pPr>
            <w:r w:rsidRPr="003F0C4F">
              <w:t>Answer</w:t>
            </w:r>
          </w:p>
        </w:tc>
      </w:tr>
      <w:tr w:rsidR="006976ED" w:rsidRPr="003F0C4F" w14:paraId="54272660" w14:textId="77777777">
        <w:tc>
          <w:tcPr>
            <w:tcW w:w="595" w:type="dxa"/>
          </w:tcPr>
          <w:p w14:paraId="522FBBCD" w14:textId="77777777" w:rsidR="006976ED" w:rsidRPr="003F0C4F" w:rsidRDefault="006976ED" w:rsidP="00CC75E8">
            <w:pPr>
              <w:pStyle w:val="TableListLetter"/>
              <w:numPr>
                <w:ilvl w:val="0"/>
                <w:numId w:val="69"/>
              </w:numPr>
            </w:pPr>
          </w:p>
        </w:tc>
        <w:tc>
          <w:tcPr>
            <w:tcW w:w="7796" w:type="dxa"/>
          </w:tcPr>
          <w:p w14:paraId="0C4490C0" w14:textId="289460DB" w:rsidR="006976ED" w:rsidRPr="003F0C4F" w:rsidRDefault="006976ED" w:rsidP="006976ED">
            <w:r w:rsidRPr="00C426DF">
              <w:t>Calibri Bold 12 pt Charcoal #424754</w:t>
            </w:r>
          </w:p>
        </w:tc>
        <w:sdt>
          <w:sdtPr>
            <w:id w:val="533857760"/>
            <w14:checkbox>
              <w14:checked w14:val="0"/>
              <w14:checkedState w14:val="2612" w14:font="MS Gothic"/>
              <w14:uncheckedState w14:val="2610" w14:font="MS Gothic"/>
            </w14:checkbox>
          </w:sdtPr>
          <w:sdtContent>
            <w:tc>
              <w:tcPr>
                <w:tcW w:w="1237" w:type="dxa"/>
              </w:tcPr>
              <w:p w14:paraId="3D71DC8F" w14:textId="77777777" w:rsidR="006976ED" w:rsidRPr="003F0C4F" w:rsidRDefault="006976ED" w:rsidP="006976ED">
                <w:pPr>
                  <w:jc w:val="center"/>
                </w:pPr>
                <w:r w:rsidRPr="003F0C4F">
                  <w:rPr>
                    <w:rFonts w:ascii="MS Gothic" w:eastAsia="MS Gothic" w:hAnsi="MS Gothic"/>
                  </w:rPr>
                  <w:t>☐</w:t>
                </w:r>
              </w:p>
            </w:tc>
          </w:sdtContent>
        </w:sdt>
      </w:tr>
      <w:tr w:rsidR="006976ED" w:rsidRPr="003F0C4F" w14:paraId="45FB054E" w14:textId="77777777">
        <w:tc>
          <w:tcPr>
            <w:tcW w:w="595" w:type="dxa"/>
          </w:tcPr>
          <w:p w14:paraId="7CF81533" w14:textId="77777777" w:rsidR="006976ED" w:rsidRPr="003F0C4F" w:rsidRDefault="006976ED" w:rsidP="00CC75E8">
            <w:pPr>
              <w:pStyle w:val="TableListLetter"/>
              <w:numPr>
                <w:ilvl w:val="0"/>
                <w:numId w:val="68"/>
              </w:numPr>
              <w:ind w:left="357" w:hanging="357"/>
            </w:pPr>
          </w:p>
        </w:tc>
        <w:tc>
          <w:tcPr>
            <w:tcW w:w="7796" w:type="dxa"/>
          </w:tcPr>
          <w:p w14:paraId="54524E0C" w14:textId="46443E74" w:rsidR="006976ED" w:rsidRPr="003F0C4F" w:rsidRDefault="006976ED" w:rsidP="006976ED">
            <w:r w:rsidRPr="00C426DF">
              <w:t>Georgia 18 pt Blue #077A99</w:t>
            </w:r>
          </w:p>
        </w:tc>
        <w:sdt>
          <w:sdtPr>
            <w:id w:val="-881476417"/>
            <w14:checkbox>
              <w14:checked w14:val="0"/>
              <w14:checkedState w14:val="2612" w14:font="MS Gothic"/>
              <w14:uncheckedState w14:val="2610" w14:font="MS Gothic"/>
            </w14:checkbox>
          </w:sdtPr>
          <w:sdtContent>
            <w:tc>
              <w:tcPr>
                <w:tcW w:w="1237" w:type="dxa"/>
              </w:tcPr>
              <w:p w14:paraId="7488FA66" w14:textId="77777777" w:rsidR="006976ED" w:rsidRPr="003F0C4F" w:rsidRDefault="006976ED" w:rsidP="006976ED">
                <w:pPr>
                  <w:jc w:val="center"/>
                </w:pPr>
                <w:r w:rsidRPr="003F0C4F">
                  <w:rPr>
                    <w:rFonts w:ascii="MS Gothic" w:eastAsia="MS Gothic" w:hAnsi="MS Gothic"/>
                  </w:rPr>
                  <w:t>☐</w:t>
                </w:r>
              </w:p>
            </w:tc>
          </w:sdtContent>
        </w:sdt>
      </w:tr>
      <w:tr w:rsidR="006976ED" w:rsidRPr="003F0C4F" w14:paraId="740F3EDE" w14:textId="77777777">
        <w:tc>
          <w:tcPr>
            <w:tcW w:w="595" w:type="dxa"/>
          </w:tcPr>
          <w:p w14:paraId="4A074AB1" w14:textId="77777777" w:rsidR="006976ED" w:rsidRPr="003F0C4F" w:rsidRDefault="006976ED" w:rsidP="00CC75E8">
            <w:pPr>
              <w:pStyle w:val="TableListLetter"/>
              <w:numPr>
                <w:ilvl w:val="0"/>
                <w:numId w:val="68"/>
              </w:numPr>
              <w:ind w:left="357" w:hanging="357"/>
            </w:pPr>
          </w:p>
        </w:tc>
        <w:tc>
          <w:tcPr>
            <w:tcW w:w="7796" w:type="dxa"/>
          </w:tcPr>
          <w:p w14:paraId="14C93B79" w14:textId="4424AB02" w:rsidR="006976ED" w:rsidRPr="003F0C4F" w:rsidRDefault="006976ED" w:rsidP="006976ED">
            <w:r w:rsidRPr="00C426DF">
              <w:t>Georgia 22 pt Charcoal #424754</w:t>
            </w:r>
          </w:p>
        </w:tc>
        <w:sdt>
          <w:sdtPr>
            <w:id w:val="-108124687"/>
            <w14:checkbox>
              <w14:checked w14:val="0"/>
              <w14:checkedState w14:val="2612" w14:font="MS Gothic"/>
              <w14:uncheckedState w14:val="2610" w14:font="MS Gothic"/>
            </w14:checkbox>
          </w:sdtPr>
          <w:sdtContent>
            <w:tc>
              <w:tcPr>
                <w:tcW w:w="1237" w:type="dxa"/>
              </w:tcPr>
              <w:p w14:paraId="06FB5C44" w14:textId="77777777" w:rsidR="006976ED" w:rsidRPr="003F0C4F" w:rsidRDefault="006976ED" w:rsidP="006976ED">
                <w:pPr>
                  <w:jc w:val="center"/>
                </w:pPr>
                <w:r w:rsidRPr="003F0C4F">
                  <w:rPr>
                    <w:rFonts w:ascii="MS Gothic" w:eastAsia="MS Gothic" w:hAnsi="MS Gothic"/>
                  </w:rPr>
                  <w:t>☐</w:t>
                </w:r>
              </w:p>
            </w:tc>
          </w:sdtContent>
        </w:sdt>
      </w:tr>
      <w:tr w:rsidR="006976ED" w:rsidRPr="003F0C4F" w14:paraId="69FB5A0E" w14:textId="77777777">
        <w:tc>
          <w:tcPr>
            <w:tcW w:w="595" w:type="dxa"/>
          </w:tcPr>
          <w:p w14:paraId="07EBC443" w14:textId="77777777" w:rsidR="006976ED" w:rsidRPr="003F0C4F" w:rsidRDefault="006976ED" w:rsidP="00CC75E8">
            <w:pPr>
              <w:pStyle w:val="TableListLetter"/>
              <w:numPr>
                <w:ilvl w:val="0"/>
                <w:numId w:val="68"/>
              </w:numPr>
              <w:ind w:left="357" w:hanging="357"/>
            </w:pPr>
          </w:p>
        </w:tc>
        <w:tc>
          <w:tcPr>
            <w:tcW w:w="7796" w:type="dxa"/>
          </w:tcPr>
          <w:p w14:paraId="7AD4EA52" w14:textId="08E1B102" w:rsidR="006976ED" w:rsidRDefault="006976ED" w:rsidP="006976ED">
            <w:r w:rsidRPr="00C426DF">
              <w:t>Calibri Bold 14 pt Black</w:t>
            </w:r>
          </w:p>
        </w:tc>
        <w:sdt>
          <w:sdtPr>
            <w:id w:val="149407102"/>
            <w14:checkbox>
              <w14:checked w14:val="0"/>
              <w14:checkedState w14:val="2612" w14:font="MS Gothic"/>
              <w14:uncheckedState w14:val="2610" w14:font="MS Gothic"/>
            </w14:checkbox>
          </w:sdtPr>
          <w:sdtContent>
            <w:tc>
              <w:tcPr>
                <w:tcW w:w="1237" w:type="dxa"/>
              </w:tcPr>
              <w:p w14:paraId="552E3D87" w14:textId="77777777" w:rsidR="006976ED" w:rsidRPr="003F0C4F" w:rsidRDefault="006976ED" w:rsidP="006976ED">
                <w:pPr>
                  <w:jc w:val="center"/>
                  <w:rPr>
                    <w:rFonts w:ascii="MS Gothic" w:eastAsia="MS Gothic" w:hAnsi="MS Gothic"/>
                  </w:rPr>
                </w:pPr>
                <w:r w:rsidRPr="003F0C4F">
                  <w:rPr>
                    <w:rFonts w:ascii="MS Gothic" w:eastAsia="MS Gothic" w:hAnsi="MS Gothic"/>
                  </w:rPr>
                  <w:t>☐</w:t>
                </w:r>
              </w:p>
            </w:tc>
          </w:sdtContent>
        </w:sdt>
      </w:tr>
    </w:tbl>
    <w:p w14:paraId="205A48D7" w14:textId="1C711332" w:rsidR="00CA1E04" w:rsidRPr="003F0C4F" w:rsidRDefault="00EE5C01" w:rsidP="00CA1E04">
      <w:pPr>
        <w:pStyle w:val="ListNoActivity"/>
        <w:ind w:left="360" w:hanging="360"/>
      </w:pPr>
      <w:r w:rsidRPr="00EE5C01">
        <w:rPr>
          <w:kern w:val="2"/>
          <w14:ligatures w14:val="standardContextual"/>
        </w:rPr>
        <w:t xml:space="preserve">Select 2 rules that apply when using the </w:t>
      </w:r>
      <w:proofErr w:type="spellStart"/>
      <w:r w:rsidRPr="00EE5C01">
        <w:rPr>
          <w:kern w:val="2"/>
          <w14:ligatures w14:val="standardContextual"/>
        </w:rPr>
        <w:t>Gelos</w:t>
      </w:r>
      <w:proofErr w:type="spellEnd"/>
      <w:r w:rsidRPr="00EE5C01">
        <w:rPr>
          <w:kern w:val="2"/>
          <w14:ligatures w14:val="standardContextual"/>
        </w:rPr>
        <w:t xml:space="preserve"> logo.</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CA1E04" w:rsidRPr="003F0C4F" w14:paraId="3A84E20C"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42A935C0" w14:textId="77777777" w:rsidR="00CA1E04" w:rsidRPr="003F0C4F" w:rsidRDefault="00CA1E04">
            <w:r w:rsidRPr="003F0C4F">
              <w:t>#</w:t>
            </w:r>
          </w:p>
        </w:tc>
        <w:tc>
          <w:tcPr>
            <w:tcW w:w="7796" w:type="dxa"/>
          </w:tcPr>
          <w:p w14:paraId="707FD1D3" w14:textId="77777777" w:rsidR="00CA1E04" w:rsidRPr="003F0C4F" w:rsidRDefault="00CA1E04">
            <w:r w:rsidRPr="003F0C4F">
              <w:t>Choices</w:t>
            </w:r>
          </w:p>
        </w:tc>
        <w:tc>
          <w:tcPr>
            <w:tcW w:w="1237" w:type="dxa"/>
          </w:tcPr>
          <w:p w14:paraId="72A18C00" w14:textId="77777777" w:rsidR="00CA1E04" w:rsidRPr="003F0C4F" w:rsidRDefault="00CA1E04">
            <w:pPr>
              <w:jc w:val="center"/>
            </w:pPr>
            <w:r w:rsidRPr="003F0C4F">
              <w:t>Answer</w:t>
            </w:r>
            <w:r>
              <w:t>s</w:t>
            </w:r>
          </w:p>
        </w:tc>
      </w:tr>
      <w:tr w:rsidR="00A777A4" w:rsidRPr="003F0C4F" w14:paraId="6432F022" w14:textId="77777777">
        <w:tc>
          <w:tcPr>
            <w:tcW w:w="595" w:type="dxa"/>
          </w:tcPr>
          <w:p w14:paraId="16E0BE8E" w14:textId="77777777" w:rsidR="00A777A4" w:rsidRPr="003F0C4F" w:rsidRDefault="00A777A4" w:rsidP="00CC75E8">
            <w:pPr>
              <w:pStyle w:val="TableListLetter"/>
              <w:numPr>
                <w:ilvl w:val="0"/>
                <w:numId w:val="72"/>
              </w:numPr>
            </w:pPr>
          </w:p>
        </w:tc>
        <w:tc>
          <w:tcPr>
            <w:tcW w:w="7796" w:type="dxa"/>
          </w:tcPr>
          <w:p w14:paraId="46FAF90B" w14:textId="4ABFB936" w:rsidR="00A777A4" w:rsidRPr="003F0C4F" w:rsidRDefault="00A777A4" w:rsidP="00A777A4">
            <w:r w:rsidRPr="006F21F2">
              <w:t>You can't distort the logo</w:t>
            </w:r>
          </w:p>
        </w:tc>
        <w:sdt>
          <w:sdtPr>
            <w:id w:val="-106121969"/>
            <w14:checkbox>
              <w14:checked w14:val="0"/>
              <w14:checkedState w14:val="2612" w14:font="MS Gothic"/>
              <w14:uncheckedState w14:val="2610" w14:font="MS Gothic"/>
            </w14:checkbox>
          </w:sdtPr>
          <w:sdtContent>
            <w:tc>
              <w:tcPr>
                <w:tcW w:w="1237" w:type="dxa"/>
              </w:tcPr>
              <w:p w14:paraId="25310253" w14:textId="77777777" w:rsidR="00A777A4" w:rsidRPr="003F0C4F" w:rsidRDefault="00A777A4" w:rsidP="00A777A4">
                <w:pPr>
                  <w:jc w:val="center"/>
                </w:pPr>
                <w:r w:rsidRPr="003F0C4F">
                  <w:rPr>
                    <w:rFonts w:ascii="MS Gothic" w:eastAsia="MS Gothic" w:hAnsi="MS Gothic"/>
                  </w:rPr>
                  <w:t>☐</w:t>
                </w:r>
              </w:p>
            </w:tc>
          </w:sdtContent>
        </w:sdt>
      </w:tr>
      <w:tr w:rsidR="00A777A4" w:rsidRPr="003F0C4F" w14:paraId="66D6D25B" w14:textId="77777777">
        <w:tc>
          <w:tcPr>
            <w:tcW w:w="595" w:type="dxa"/>
          </w:tcPr>
          <w:p w14:paraId="11333B38" w14:textId="77777777" w:rsidR="00A777A4" w:rsidRPr="003F0C4F" w:rsidRDefault="00A777A4" w:rsidP="00CC75E8">
            <w:pPr>
              <w:pStyle w:val="TableListLetter"/>
              <w:numPr>
                <w:ilvl w:val="0"/>
                <w:numId w:val="68"/>
              </w:numPr>
              <w:ind w:left="357" w:hanging="357"/>
            </w:pPr>
          </w:p>
        </w:tc>
        <w:tc>
          <w:tcPr>
            <w:tcW w:w="7796" w:type="dxa"/>
          </w:tcPr>
          <w:p w14:paraId="75739846" w14:textId="4EEDFB93" w:rsidR="00A777A4" w:rsidRPr="003F0C4F" w:rsidRDefault="00A777A4" w:rsidP="00A777A4">
            <w:r w:rsidRPr="006F21F2">
              <w:t>You can change the colour of the logo</w:t>
            </w:r>
          </w:p>
        </w:tc>
        <w:sdt>
          <w:sdtPr>
            <w:id w:val="-1216969440"/>
            <w14:checkbox>
              <w14:checked w14:val="0"/>
              <w14:checkedState w14:val="2612" w14:font="MS Gothic"/>
              <w14:uncheckedState w14:val="2610" w14:font="MS Gothic"/>
            </w14:checkbox>
          </w:sdtPr>
          <w:sdtContent>
            <w:tc>
              <w:tcPr>
                <w:tcW w:w="1237" w:type="dxa"/>
              </w:tcPr>
              <w:p w14:paraId="6EA5B9D3" w14:textId="77777777" w:rsidR="00A777A4" w:rsidRPr="003F0C4F" w:rsidRDefault="00A777A4" w:rsidP="00A777A4">
                <w:pPr>
                  <w:jc w:val="center"/>
                </w:pPr>
                <w:r w:rsidRPr="003F0C4F">
                  <w:rPr>
                    <w:rFonts w:ascii="MS Gothic" w:eastAsia="MS Gothic" w:hAnsi="MS Gothic"/>
                  </w:rPr>
                  <w:t>☐</w:t>
                </w:r>
              </w:p>
            </w:tc>
          </w:sdtContent>
        </w:sdt>
      </w:tr>
      <w:tr w:rsidR="00A777A4" w:rsidRPr="003F0C4F" w14:paraId="748FDE50" w14:textId="77777777">
        <w:tc>
          <w:tcPr>
            <w:tcW w:w="595" w:type="dxa"/>
          </w:tcPr>
          <w:p w14:paraId="5A50CCE4" w14:textId="77777777" w:rsidR="00A777A4" w:rsidRPr="003F0C4F" w:rsidRDefault="00A777A4" w:rsidP="00CC75E8">
            <w:pPr>
              <w:pStyle w:val="TableListLetter"/>
              <w:numPr>
                <w:ilvl w:val="0"/>
                <w:numId w:val="68"/>
              </w:numPr>
              <w:ind w:left="357" w:hanging="357"/>
            </w:pPr>
          </w:p>
        </w:tc>
        <w:tc>
          <w:tcPr>
            <w:tcW w:w="7796" w:type="dxa"/>
          </w:tcPr>
          <w:p w14:paraId="68D12CE1" w14:textId="14E66579" w:rsidR="00A777A4" w:rsidRPr="003F0C4F" w:rsidRDefault="00A777A4" w:rsidP="00A777A4">
            <w:r w:rsidRPr="006F21F2">
              <w:t>Ensure enough white space around the logo</w:t>
            </w:r>
          </w:p>
        </w:tc>
        <w:sdt>
          <w:sdtPr>
            <w:id w:val="696967992"/>
            <w14:checkbox>
              <w14:checked w14:val="0"/>
              <w14:checkedState w14:val="2612" w14:font="MS Gothic"/>
              <w14:uncheckedState w14:val="2610" w14:font="MS Gothic"/>
            </w14:checkbox>
          </w:sdtPr>
          <w:sdtContent>
            <w:tc>
              <w:tcPr>
                <w:tcW w:w="1237" w:type="dxa"/>
              </w:tcPr>
              <w:p w14:paraId="3BB39CB7" w14:textId="77777777" w:rsidR="00A777A4" w:rsidRPr="003F0C4F" w:rsidRDefault="00A777A4" w:rsidP="00A777A4">
                <w:pPr>
                  <w:jc w:val="center"/>
                </w:pPr>
                <w:r w:rsidRPr="003F0C4F">
                  <w:rPr>
                    <w:rFonts w:ascii="MS Gothic" w:eastAsia="MS Gothic" w:hAnsi="MS Gothic"/>
                  </w:rPr>
                  <w:t>☐</w:t>
                </w:r>
              </w:p>
            </w:tc>
          </w:sdtContent>
        </w:sdt>
      </w:tr>
      <w:tr w:rsidR="00A777A4" w:rsidRPr="003F0C4F" w14:paraId="5C1DEC03" w14:textId="77777777">
        <w:tc>
          <w:tcPr>
            <w:tcW w:w="595" w:type="dxa"/>
          </w:tcPr>
          <w:p w14:paraId="4E5087FE" w14:textId="77777777" w:rsidR="00A777A4" w:rsidRPr="003F0C4F" w:rsidRDefault="00A777A4" w:rsidP="00CC75E8">
            <w:pPr>
              <w:pStyle w:val="TableListLetter"/>
              <w:numPr>
                <w:ilvl w:val="0"/>
                <w:numId w:val="68"/>
              </w:numPr>
              <w:ind w:left="357" w:hanging="357"/>
            </w:pPr>
          </w:p>
        </w:tc>
        <w:tc>
          <w:tcPr>
            <w:tcW w:w="7796" w:type="dxa"/>
          </w:tcPr>
          <w:p w14:paraId="027DE887" w14:textId="67B5475A" w:rsidR="00A777A4" w:rsidRDefault="00A777A4" w:rsidP="00A777A4">
            <w:r w:rsidRPr="006F21F2">
              <w:t>You can move the position of elements in the logo</w:t>
            </w:r>
          </w:p>
        </w:tc>
        <w:sdt>
          <w:sdtPr>
            <w:id w:val="1763719677"/>
            <w14:checkbox>
              <w14:checked w14:val="0"/>
              <w14:checkedState w14:val="2612" w14:font="MS Gothic"/>
              <w14:uncheckedState w14:val="2610" w14:font="MS Gothic"/>
            </w14:checkbox>
          </w:sdtPr>
          <w:sdtContent>
            <w:tc>
              <w:tcPr>
                <w:tcW w:w="1237" w:type="dxa"/>
              </w:tcPr>
              <w:p w14:paraId="334E40EF" w14:textId="77777777" w:rsidR="00A777A4" w:rsidRPr="003F0C4F" w:rsidRDefault="00A777A4" w:rsidP="00A777A4">
                <w:pPr>
                  <w:jc w:val="center"/>
                  <w:rPr>
                    <w:rFonts w:ascii="MS Gothic" w:eastAsia="MS Gothic" w:hAnsi="MS Gothic"/>
                  </w:rPr>
                </w:pPr>
                <w:r w:rsidRPr="003F0C4F">
                  <w:rPr>
                    <w:rFonts w:ascii="MS Gothic" w:eastAsia="MS Gothic" w:hAnsi="MS Gothic"/>
                  </w:rPr>
                  <w:t>☐</w:t>
                </w:r>
              </w:p>
            </w:tc>
          </w:sdtContent>
        </w:sdt>
      </w:tr>
    </w:tbl>
    <w:p w14:paraId="334B8838" w14:textId="70F267EF" w:rsidR="009B05AE" w:rsidRPr="0056068F" w:rsidRDefault="00480844" w:rsidP="001C70F5">
      <w:pPr>
        <w:pStyle w:val="Heading2"/>
        <w:rPr>
          <w:noProof/>
        </w:rPr>
      </w:pPr>
      <w:bookmarkStart w:id="23" w:name="_Toc216707774"/>
      <w:bookmarkStart w:id="24" w:name="_Toc8128136"/>
      <w:bookmarkEnd w:id="15"/>
      <w:bookmarkEnd w:id="16"/>
      <w:bookmarkEnd w:id="20"/>
      <w:bookmarkEnd w:id="21"/>
      <w:r>
        <w:rPr>
          <w:noProof/>
        </w:rPr>
        <w:t>Following w</w:t>
      </w:r>
      <w:r w:rsidR="009B05AE" w:rsidRPr="0056068F">
        <w:rPr>
          <w:noProof/>
        </w:rPr>
        <w:t>eb design standards</w:t>
      </w:r>
      <w:bookmarkEnd w:id="23"/>
    </w:p>
    <w:p w14:paraId="20E4AD08" w14:textId="49581516" w:rsidR="007E72AD" w:rsidRDefault="007E72AD" w:rsidP="009B05AE">
      <w:r w:rsidRPr="007E72AD">
        <w:t xml:space="preserve">Web design standards provide a common framework that ensures websites are consistent, functional and user-friendly across different devices and browsers. Adhering to these standards is not just about writing clean </w:t>
      </w:r>
      <w:r w:rsidR="001B3CCC" w:rsidRPr="0056068F">
        <w:rPr>
          <w:noProof/>
        </w:rPr>
        <w:t xml:space="preserve">hypertext markup language (HTML), cascading style sheets (CSS) </w:t>
      </w:r>
      <w:r w:rsidRPr="007E72AD">
        <w:t>and JavaScript</w:t>
      </w:r>
      <w:r w:rsidR="00CF2141">
        <w:t xml:space="preserve"> code</w:t>
      </w:r>
      <w:r w:rsidR="008A10AD">
        <w:t xml:space="preserve">; </w:t>
      </w:r>
      <w:r w:rsidRPr="007E72AD">
        <w:t>it’s about creating experiences that meet user expectations and comply with best practices. Standards help developers avoid compatibility issues, improve performance and maintain accessibility for all users, including those with disabilities.</w:t>
      </w:r>
    </w:p>
    <w:p w14:paraId="73B5909A" w14:textId="1DBE7894" w:rsidR="009B05AE" w:rsidRPr="0056068F" w:rsidRDefault="001A7214" w:rsidP="009B05AE">
      <w:hyperlink r:id="rId59" w:history="1">
        <w:r w:rsidRPr="00AD2FC8">
          <w:rPr>
            <w:rStyle w:val="Hyperlink"/>
          </w:rPr>
          <w:t>Web Standards</w:t>
        </w:r>
      </w:hyperlink>
      <w:r w:rsidR="009B05AE" w:rsidRPr="0056068F">
        <w:t xml:space="preserve"> are developed by the </w:t>
      </w:r>
      <w:hyperlink r:id="rId60" w:history="1">
        <w:r w:rsidR="009B05AE" w:rsidRPr="0056068F">
          <w:rPr>
            <w:rStyle w:val="Hyperlink"/>
          </w:rPr>
          <w:t>World Wide Web Consortium</w:t>
        </w:r>
      </w:hyperlink>
      <w:r w:rsidR="009B05AE" w:rsidRPr="0056068F">
        <w:t xml:space="preserve"> (W3C). The W3C website is the hub for web standards and includes technical guidelines, educational information and code-checking tools, such as validators, that allow developers to ensure their sites meet required web standards.</w:t>
      </w:r>
    </w:p>
    <w:p w14:paraId="17794FFF" w14:textId="6ADBAF79" w:rsidR="009B05AE" w:rsidRDefault="009B05AE" w:rsidP="009B05AE">
      <w:pPr>
        <w:pStyle w:val="Notebox"/>
        <w:rPr>
          <w:noProof/>
        </w:rPr>
      </w:pPr>
      <w:r w:rsidRPr="0056068F">
        <w:rPr>
          <w:noProof/>
        </w:rPr>
        <w:t>The W3C is an international community that sets standards and best practices for web development, including HTML, CSS</w:t>
      </w:r>
      <w:r w:rsidR="00603DBF" w:rsidRPr="0056068F">
        <w:rPr>
          <w:noProof/>
        </w:rPr>
        <w:t xml:space="preserve"> and</w:t>
      </w:r>
      <w:r w:rsidRPr="0056068F">
        <w:rPr>
          <w:noProof/>
        </w:rPr>
        <w:t xml:space="preserve"> JavaScript.</w:t>
      </w:r>
    </w:p>
    <w:p w14:paraId="270797AE" w14:textId="02DE27CD" w:rsidR="00AE310F" w:rsidRDefault="00614EA3" w:rsidP="004B157E">
      <w:r w:rsidRPr="00614EA3">
        <w:t>Web design standards are not just technical rules</w:t>
      </w:r>
      <w:r w:rsidR="008D61CC">
        <w:t xml:space="preserve">, </w:t>
      </w:r>
      <w:r w:rsidRPr="00614EA3">
        <w:t xml:space="preserve">they shape how users experience a website. Accessibility guidelines, for example, ensure that people of all abilities can interact with content, which is a core principle of modern standards. Similarly, </w:t>
      </w:r>
      <w:r w:rsidR="008D61CC" w:rsidRPr="00614EA3">
        <w:t>user interface</w:t>
      </w:r>
      <w:r w:rsidR="008D61CC">
        <w:t xml:space="preserve"> (UI)</w:t>
      </w:r>
      <w:r w:rsidRPr="00614EA3">
        <w:t xml:space="preserve"> and </w:t>
      </w:r>
      <w:r w:rsidR="00FE73FD" w:rsidRPr="00614EA3">
        <w:t xml:space="preserve">user experience </w:t>
      </w:r>
      <w:r w:rsidR="00FE73FD">
        <w:t>(</w:t>
      </w:r>
      <w:r w:rsidR="00FE73FD" w:rsidRPr="00614EA3">
        <w:t>UX</w:t>
      </w:r>
      <w:r w:rsidR="00FE73FD">
        <w:t>)</w:t>
      </w:r>
      <w:r w:rsidR="00FE73FD" w:rsidRPr="00614EA3">
        <w:t xml:space="preserve"> </w:t>
      </w:r>
      <w:r w:rsidRPr="00614EA3">
        <w:t xml:space="preserve">design practices are grounded in these standards to create interfaces that are both visually consistent and easy to navigate. </w:t>
      </w:r>
    </w:p>
    <w:p w14:paraId="1A8D495C" w14:textId="64FA510E" w:rsidR="004B157E" w:rsidRPr="004B157E" w:rsidRDefault="00614EA3" w:rsidP="004B157E">
      <w:r w:rsidRPr="00614EA3">
        <w:t>By following established conventions, developers can deliver websites that are inclusive, intuitive and aligned with best practices, resulting in better usability and compliance across different devices and browsers.</w:t>
      </w:r>
    </w:p>
    <w:p w14:paraId="644F3AF5" w14:textId="77777777" w:rsidR="00830BA5" w:rsidRPr="0056068F" w:rsidRDefault="00830BA5" w:rsidP="00830BA5">
      <w:pPr>
        <w:pStyle w:val="HeadingDecorative"/>
        <w:rPr>
          <w:noProof/>
        </w:rPr>
      </w:pPr>
      <w:r w:rsidRPr="0056068F">
        <w:rPr>
          <w:noProof/>
        </w:rPr>
        <w:tab/>
      </w:r>
      <w:r w:rsidRPr="0056068F">
        <w:rPr>
          <w:noProof/>
        </w:rPr>
        <w:drawing>
          <wp:inline distT="0" distB="0" distL="0" distR="0" wp14:anchorId="4E95B7AC" wp14:editId="60B42630">
            <wp:extent cx="324000" cy="324000"/>
            <wp:effectExtent l="0" t="0" r="0" b="0"/>
            <wp:docPr id="1190794447"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09E0F270" w14:textId="266004C8" w:rsidR="00517BE3" w:rsidRPr="0056068F" w:rsidRDefault="00517BE3" w:rsidP="009B05AE">
      <w:r>
        <w:t xml:space="preserve">The </w:t>
      </w:r>
      <w:proofErr w:type="spellStart"/>
      <w:r>
        <w:t>Gelos</w:t>
      </w:r>
      <w:proofErr w:type="spellEnd"/>
      <w:r>
        <w:t xml:space="preserve"> </w:t>
      </w:r>
      <w:hyperlink r:id="rId61" w:tgtFrame="_blank" w:history="1">
        <w:r w:rsidRPr="0056068F">
          <w:rPr>
            <w:rStyle w:val="Hyperlink"/>
          </w:rPr>
          <w:t>Website Development Policy and Procedure (pdf)</w:t>
        </w:r>
      </w:hyperlink>
      <w:r>
        <w:t xml:space="preserve"> summarises</w:t>
      </w:r>
      <w:r w:rsidR="0091187B">
        <w:t xml:space="preserve"> </w:t>
      </w:r>
      <w:r w:rsidR="00B167D7">
        <w:t>the W3C standards that should be applied to any websites</w:t>
      </w:r>
      <w:r w:rsidR="00C002B7">
        <w:t xml:space="preserve"> created by </w:t>
      </w:r>
      <w:proofErr w:type="spellStart"/>
      <w:r w:rsidR="00C002B7">
        <w:t>Gelos</w:t>
      </w:r>
      <w:proofErr w:type="spellEnd"/>
      <w:r w:rsidR="00C002B7">
        <w:t>.</w:t>
      </w:r>
    </w:p>
    <w:p w14:paraId="207A0F88" w14:textId="77777777" w:rsidR="00CB331E" w:rsidRPr="0056068F" w:rsidRDefault="00CB331E" w:rsidP="00B85DAF">
      <w:pPr>
        <w:pStyle w:val="HeadingDecorative"/>
        <w:rPr>
          <w:noProof/>
          <w:position w:val="14"/>
        </w:rPr>
      </w:pPr>
      <w:r w:rsidRPr="0056068F">
        <w:rPr>
          <w:noProof/>
        </w:rPr>
        <w:lastRenderedPageBreak/>
        <w:tab/>
      </w:r>
      <w:r w:rsidRPr="0056068F">
        <w:rPr>
          <w:noProof/>
        </w:rPr>
        <w:drawing>
          <wp:inline distT="0" distB="0" distL="0" distR="0" wp14:anchorId="56DA29E3" wp14:editId="0A85DAC3">
            <wp:extent cx="324000" cy="324000"/>
            <wp:effectExtent l="0" t="0" r="0" b="0"/>
            <wp:docPr id="1993462568"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8011" name="Graphic 835588011">
                      <a:extLst>
                        <a:ext uri="{C183D7F6-B498-43B3-948B-1728B52AA6E4}">
                          <adec:decorative xmlns:adec="http://schemas.microsoft.com/office/drawing/2017/decorative" val="1"/>
                        </a:ext>
                      </a:extLst>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Collaboration</w:t>
      </w:r>
    </w:p>
    <w:p w14:paraId="120FB61D" w14:textId="17A6D26D" w:rsidR="009B05AE" w:rsidRPr="0056068F" w:rsidRDefault="00293200" w:rsidP="009B05AE">
      <w:pPr>
        <w:pStyle w:val="Heading3"/>
        <w:rPr>
          <w:noProof/>
        </w:rPr>
      </w:pPr>
      <w:bookmarkStart w:id="25" w:name="_Toc8127072"/>
      <w:bookmarkStart w:id="26" w:name="_Toc16862032"/>
      <w:bookmarkStart w:id="27" w:name="_Toc21091496"/>
      <w:bookmarkStart w:id="28" w:name="_Ref215569250"/>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w:t>
      </w:r>
      <w:r w:rsidRPr="0056068F">
        <w:rPr>
          <w:noProof/>
        </w:rPr>
        <w:fldChar w:fldCharType="end"/>
      </w:r>
      <w:r w:rsidR="009B05AE" w:rsidRPr="0056068F">
        <w:rPr>
          <w:noProof/>
        </w:rPr>
        <w:t xml:space="preserve">: </w:t>
      </w:r>
      <w:r w:rsidR="00697177">
        <w:rPr>
          <w:noProof/>
        </w:rPr>
        <w:t>Discuss</w:t>
      </w:r>
      <w:r w:rsidR="009B05AE" w:rsidRPr="0056068F">
        <w:rPr>
          <w:noProof/>
        </w:rPr>
        <w:t xml:space="preserve"> accessibility, usability and inclusion</w:t>
      </w:r>
      <w:bookmarkEnd w:id="25"/>
      <w:bookmarkEnd w:id="26"/>
      <w:bookmarkEnd w:id="27"/>
      <w:bookmarkEnd w:id="28"/>
    </w:p>
    <w:p w14:paraId="73119BFF" w14:textId="77777777" w:rsidR="00D40973" w:rsidRDefault="00D40973" w:rsidP="00D40973">
      <w:pPr>
        <w:keepNext/>
        <w:rPr>
          <w:color w:val="000000" w:themeColor="text1"/>
        </w:rPr>
      </w:pPr>
      <w:r>
        <w:rPr>
          <w:color w:val="000000" w:themeColor="text1"/>
        </w:rPr>
        <w:t>Discuss the following in your class, with colleagues or friends, or write down your thoughts.</w:t>
      </w:r>
    </w:p>
    <w:p w14:paraId="7FCA3ACB" w14:textId="77777777" w:rsidR="009B05AE" w:rsidRPr="0056068F" w:rsidRDefault="009B05AE" w:rsidP="009B05AE">
      <w:pPr>
        <w:rPr>
          <w:lang w:eastAsia="en-AU"/>
        </w:rPr>
      </w:pPr>
      <w:r w:rsidRPr="0056068F">
        <w:rPr>
          <w:lang w:eastAsia="en-AU"/>
        </w:rPr>
        <w:t xml:space="preserve">Making sure your site is usable and accessible to as many people as possible is important. Accessible and usable sites always guarantee higher search engine rankings. </w:t>
      </w:r>
    </w:p>
    <w:p w14:paraId="400F9347" w14:textId="4CFD996C" w:rsidR="00603DBF" w:rsidRPr="0056068F" w:rsidRDefault="009B05AE" w:rsidP="004B0A76">
      <w:pPr>
        <w:pStyle w:val="ListBullet"/>
      </w:pPr>
      <w:r w:rsidRPr="0056068F">
        <w:t xml:space="preserve">What </w:t>
      </w:r>
      <w:r w:rsidR="00F15C53">
        <w:t>do</w:t>
      </w:r>
      <w:r w:rsidRPr="0056068F">
        <w:t xml:space="preserve"> </w:t>
      </w:r>
      <w:r w:rsidR="00203E93">
        <w:t xml:space="preserve">the terms </w:t>
      </w:r>
      <w:r w:rsidRPr="0056068F">
        <w:t xml:space="preserve">web </w:t>
      </w:r>
      <w:r w:rsidRPr="008742C2">
        <w:rPr>
          <w:rStyle w:val="Strong"/>
        </w:rPr>
        <w:t>accessibility</w:t>
      </w:r>
      <w:r w:rsidR="00F15C53">
        <w:t xml:space="preserve"> </w:t>
      </w:r>
      <w:r w:rsidR="004E0DB6">
        <w:t xml:space="preserve">and </w:t>
      </w:r>
      <w:r w:rsidR="004E0DB6" w:rsidRPr="008742C2">
        <w:rPr>
          <w:rStyle w:val="Strong"/>
        </w:rPr>
        <w:t>usability</w:t>
      </w:r>
      <w:r w:rsidR="004E0DB6">
        <w:t xml:space="preserve"> </w:t>
      </w:r>
      <w:r w:rsidR="00F15C53">
        <w:t>mean to you</w:t>
      </w:r>
      <w:r w:rsidRPr="0056068F">
        <w:t>?</w:t>
      </w:r>
    </w:p>
    <w:p w14:paraId="516D67E3" w14:textId="0D5C300C" w:rsidR="009B05AE" w:rsidRDefault="009B05AE" w:rsidP="004B0A76">
      <w:pPr>
        <w:pStyle w:val="ListBullet"/>
      </w:pPr>
      <w:r w:rsidRPr="0056068F">
        <w:t xml:space="preserve">Who are the different types of web users </w:t>
      </w:r>
      <w:r w:rsidR="00203E93">
        <w:t>that you should</w:t>
      </w:r>
      <w:r w:rsidRPr="0056068F">
        <w:t xml:space="preserve"> consider when designing a website?</w:t>
      </w:r>
    </w:p>
    <w:p w14:paraId="7EC4BE81" w14:textId="77777777" w:rsidR="00336A9F" w:rsidRPr="00336A9F" w:rsidRDefault="00336A9F" w:rsidP="00336A9F">
      <w:pPr>
        <w:pStyle w:val="InputBoxMed"/>
        <w:framePr w:wrap="around"/>
      </w:pPr>
    </w:p>
    <w:p w14:paraId="182A1B2C" w14:textId="77777777" w:rsidR="003040F9" w:rsidRPr="0056068F" w:rsidRDefault="003040F9" w:rsidP="003040F9">
      <w:pPr>
        <w:pStyle w:val="Heading3"/>
        <w:rPr>
          <w:noProof/>
        </w:rPr>
      </w:pPr>
      <w:r w:rsidRPr="0056068F">
        <w:rPr>
          <w:noProof/>
        </w:rPr>
        <w:t>Designing for accessibility</w:t>
      </w:r>
    </w:p>
    <w:p w14:paraId="22611D16" w14:textId="77777777" w:rsidR="003040F9" w:rsidRPr="0056068F" w:rsidRDefault="003040F9" w:rsidP="003040F9">
      <w:r w:rsidRPr="0056068F">
        <w:t>Web accessibility ensures that a website can be used by as many people as possible, regardless of ability, device, or environment.</w:t>
      </w:r>
    </w:p>
    <w:p w14:paraId="5FAF43D2" w14:textId="4361315D" w:rsidR="009B05AE" w:rsidRPr="0056068F" w:rsidRDefault="00C467BC" w:rsidP="00685FF0">
      <w:pPr>
        <w:pStyle w:val="Heading4"/>
        <w:rPr>
          <w:noProof/>
        </w:rPr>
      </w:pPr>
      <w:r>
        <w:rPr>
          <w:noProof/>
        </w:rPr>
        <w:t>Considering d</w:t>
      </w:r>
      <w:r w:rsidR="00603DBF" w:rsidRPr="0056068F">
        <w:rPr>
          <w:noProof/>
        </w:rPr>
        <w:t>iversity of web users</w:t>
      </w:r>
    </w:p>
    <w:p w14:paraId="61C9AB00" w14:textId="46AA7740" w:rsidR="009B05AE" w:rsidRPr="0056068F" w:rsidRDefault="009B05AE" w:rsidP="00164648">
      <w:r w:rsidRPr="0056068F">
        <w:t>When designing</w:t>
      </w:r>
      <w:r w:rsidR="00471026" w:rsidRPr="0056068F">
        <w:t xml:space="preserve"> a website</w:t>
      </w:r>
      <w:r w:rsidRPr="0056068F">
        <w:t xml:space="preserve">, consider the diversity of </w:t>
      </w:r>
      <w:r w:rsidR="00471026" w:rsidRPr="0056068F">
        <w:t xml:space="preserve">the </w:t>
      </w:r>
      <w:r w:rsidRPr="0056068F">
        <w:t>users and environments your website must support</w:t>
      </w:r>
      <w:r w:rsidR="00471026" w:rsidRPr="0056068F">
        <w:t>, such as</w:t>
      </w:r>
      <w:r w:rsidRPr="0056068F">
        <w:t>:</w:t>
      </w:r>
    </w:p>
    <w:p w14:paraId="10B2056E" w14:textId="37833FA6" w:rsidR="009B05AE" w:rsidRPr="0056068F" w:rsidRDefault="00471026" w:rsidP="00471026">
      <w:pPr>
        <w:pStyle w:val="ListBullet"/>
      </w:pPr>
      <w:r w:rsidRPr="0056068F">
        <w:t xml:space="preserve">students and young </w:t>
      </w:r>
      <w:r w:rsidR="00107BB2" w:rsidRPr="0056068F">
        <w:t>people</w:t>
      </w:r>
    </w:p>
    <w:p w14:paraId="18870C0E" w14:textId="0E869314" w:rsidR="009B05AE" w:rsidRPr="0056068F" w:rsidRDefault="00107BB2" w:rsidP="00471026">
      <w:pPr>
        <w:pStyle w:val="ListBullet"/>
      </w:pPr>
      <w:r w:rsidRPr="0056068F">
        <w:t xml:space="preserve">people </w:t>
      </w:r>
      <w:r w:rsidR="00471026" w:rsidRPr="0056068F">
        <w:t>from different cultural or language backgrounds</w:t>
      </w:r>
    </w:p>
    <w:p w14:paraId="0FE62651" w14:textId="36DD78A4" w:rsidR="009B05AE" w:rsidRPr="0056068F" w:rsidRDefault="00107BB2" w:rsidP="00471026">
      <w:pPr>
        <w:pStyle w:val="ListBullet"/>
      </w:pPr>
      <w:r w:rsidRPr="0056068F">
        <w:t xml:space="preserve">people </w:t>
      </w:r>
      <w:r w:rsidR="00471026" w:rsidRPr="0056068F">
        <w:t>with disabilities or age-related impairments</w:t>
      </w:r>
    </w:p>
    <w:p w14:paraId="0B58B1DE" w14:textId="4D8ADE66" w:rsidR="009B05AE" w:rsidRPr="0056068F" w:rsidRDefault="00471026" w:rsidP="00471026">
      <w:pPr>
        <w:pStyle w:val="ListBullet"/>
      </w:pPr>
      <w:r w:rsidRPr="0056068F">
        <w:t>people using mobile or touch devices</w:t>
      </w:r>
    </w:p>
    <w:p w14:paraId="64AC4D37" w14:textId="20C3C98C" w:rsidR="009B05AE" w:rsidRPr="0056068F" w:rsidRDefault="00107BB2" w:rsidP="00471026">
      <w:pPr>
        <w:pStyle w:val="ListBullet"/>
      </w:pPr>
      <w:r w:rsidRPr="0056068F">
        <w:t xml:space="preserve">people </w:t>
      </w:r>
      <w:r w:rsidR="00471026" w:rsidRPr="0056068F">
        <w:t>with limited or unstable network access</w:t>
      </w:r>
    </w:p>
    <w:p w14:paraId="411B2054" w14:textId="0F889F83" w:rsidR="009B05AE" w:rsidRPr="0056068F" w:rsidRDefault="00471026" w:rsidP="00471026">
      <w:pPr>
        <w:pStyle w:val="ListBullet"/>
      </w:pPr>
      <w:r w:rsidRPr="0056068F">
        <w:t>people using assistive technologies such as screen readers or voice input.</w:t>
      </w:r>
    </w:p>
    <w:p w14:paraId="48B41F31" w14:textId="10E7AEA3" w:rsidR="009B05AE" w:rsidRPr="0056068F" w:rsidRDefault="00C467BC" w:rsidP="00685FF0">
      <w:pPr>
        <w:pStyle w:val="Heading4"/>
        <w:rPr>
          <w:noProof/>
        </w:rPr>
      </w:pPr>
      <w:r>
        <w:rPr>
          <w:noProof/>
        </w:rPr>
        <w:t xml:space="preserve">Applying </w:t>
      </w:r>
      <w:r w:rsidR="00603DBF" w:rsidRPr="0056068F">
        <w:rPr>
          <w:noProof/>
        </w:rPr>
        <w:t>POUR principles</w:t>
      </w:r>
    </w:p>
    <w:p w14:paraId="00C773E0" w14:textId="2C391A1C" w:rsidR="00627BFD" w:rsidRPr="0056068F" w:rsidRDefault="009B05AE" w:rsidP="003255F3">
      <w:r w:rsidRPr="0056068F">
        <w:t>Accessibility is a standard requirement in modern web development and supports inclusion, usability</w:t>
      </w:r>
      <w:r w:rsidR="00603DBF" w:rsidRPr="0056068F">
        <w:t xml:space="preserve"> and</w:t>
      </w:r>
      <w:r w:rsidRPr="0056068F">
        <w:t xml:space="preserve"> compliance with </w:t>
      </w:r>
      <w:r w:rsidR="00D76FC6" w:rsidRPr="0056068F">
        <w:t xml:space="preserve">W3C’s </w:t>
      </w:r>
      <w:hyperlink r:id="rId62" w:history="1">
        <w:r w:rsidR="00907AEA" w:rsidRPr="00C26627">
          <w:rPr>
            <w:rStyle w:val="Hyperlink"/>
          </w:rPr>
          <w:t>Web Conten</w:t>
        </w:r>
        <w:r w:rsidR="00D76FC6" w:rsidRPr="00C26627">
          <w:rPr>
            <w:rStyle w:val="Hyperlink"/>
          </w:rPr>
          <w:t>t Accessibility G</w:t>
        </w:r>
        <w:r w:rsidRPr="00C26627">
          <w:rPr>
            <w:rStyle w:val="Hyperlink"/>
          </w:rPr>
          <w:t>uidelines</w:t>
        </w:r>
        <w:r w:rsidR="00D35E48" w:rsidRPr="00C26627">
          <w:rPr>
            <w:rStyle w:val="Hyperlink"/>
          </w:rPr>
          <w:t xml:space="preserve"> (WCAG</w:t>
        </w:r>
        <w:r w:rsidR="00E75658" w:rsidRPr="00C26627">
          <w:rPr>
            <w:rStyle w:val="Hyperlink"/>
          </w:rPr>
          <w:t>)</w:t>
        </w:r>
        <w:r w:rsidR="00483CE2" w:rsidRPr="00C26627">
          <w:rPr>
            <w:rStyle w:val="Hyperlink"/>
          </w:rPr>
          <w:t xml:space="preserve"> 2.1</w:t>
        </w:r>
      </w:hyperlink>
      <w:r w:rsidRPr="0056068F">
        <w:t>.</w:t>
      </w:r>
    </w:p>
    <w:p w14:paraId="4FD94EEB" w14:textId="07EBD9BB" w:rsidR="00800040" w:rsidRDefault="000C07B5" w:rsidP="00800040">
      <w:pPr>
        <w:rPr>
          <w:noProof/>
        </w:rPr>
      </w:pPr>
      <w:r>
        <w:rPr>
          <w:noProof/>
        </w:rPr>
        <w:lastRenderedPageBreak/>
        <w:drawing>
          <wp:inline distT="0" distB="0" distL="0" distR="0" wp14:anchorId="7E0CA2A3" wp14:editId="4F7E3C99">
            <wp:extent cx="6120130" cy="2080895"/>
            <wp:effectExtent l="0" t="0" r="0" b="0"/>
            <wp:docPr id="1560805261" name="Graphic 3" descr="POUR stands for Perceivable, Operable, Understandable and Rob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5261" name="Graphic 3" descr="POUR stands for Perceivable, Operable, Understandable and Robust"/>
                    <pic:cNvPicPr/>
                  </pic:nvPicPr>
                  <pic:blipFill>
                    <a:blip r:embed="rId63">
                      <a:extLst>
                        <a:ext uri="{96DAC541-7B7A-43D3-8B79-37D633B846F1}">
                          <asvg:svgBlip xmlns:asvg="http://schemas.microsoft.com/office/drawing/2016/SVG/main" r:embed="rId64"/>
                        </a:ext>
                      </a:extLst>
                    </a:blip>
                    <a:stretch>
                      <a:fillRect/>
                    </a:stretch>
                  </pic:blipFill>
                  <pic:spPr>
                    <a:xfrm>
                      <a:off x="0" y="0"/>
                      <a:ext cx="6120130" cy="2080895"/>
                    </a:xfrm>
                    <a:prstGeom prst="rect">
                      <a:avLst/>
                    </a:prstGeom>
                  </pic:spPr>
                </pic:pic>
              </a:graphicData>
            </a:graphic>
          </wp:inline>
        </w:drawing>
      </w:r>
    </w:p>
    <w:p w14:paraId="7EB510DE" w14:textId="115E91C6" w:rsidR="00627BFD" w:rsidRPr="0056068F" w:rsidRDefault="00627BFD" w:rsidP="006E267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w:t>
      </w:r>
      <w:r w:rsidRPr="0056068F">
        <w:rPr>
          <w:noProof/>
        </w:rPr>
        <w:fldChar w:fldCharType="end"/>
      </w:r>
      <w:r w:rsidRPr="0056068F">
        <w:rPr>
          <w:noProof/>
        </w:rPr>
        <w:t xml:space="preserve">: © </w:t>
      </w:r>
      <w:r w:rsidR="005104E0">
        <w:rPr>
          <w:noProof/>
        </w:rPr>
        <w:t>TAFE NSW 2025</w:t>
      </w:r>
      <w:r w:rsidRPr="0056068F">
        <w:rPr>
          <w:noProof/>
        </w:rPr>
        <w:t xml:space="preserve"> </w:t>
      </w:r>
    </w:p>
    <w:p w14:paraId="20A379AD" w14:textId="601D9EAD" w:rsidR="009B05AE" w:rsidRPr="0056068F" w:rsidRDefault="009B05AE" w:rsidP="00912013">
      <w:r w:rsidRPr="0056068F">
        <w:t xml:space="preserve">You should follow the </w:t>
      </w:r>
      <w:r w:rsidR="00414EDD" w:rsidRPr="0056068F">
        <w:t xml:space="preserve">WCAG’s </w:t>
      </w:r>
      <w:r w:rsidR="00BA50C5" w:rsidRPr="0056068F">
        <w:t>4</w:t>
      </w:r>
      <w:r w:rsidRPr="0056068F">
        <w:t xml:space="preserve"> guiding principles of accessibility when developing your websites:</w:t>
      </w:r>
    </w:p>
    <w:p w14:paraId="3A7FAD87" w14:textId="5DE3B9A0" w:rsidR="009B05AE" w:rsidRPr="0056068F" w:rsidRDefault="009B05AE" w:rsidP="000915C0">
      <w:pPr>
        <w:pStyle w:val="ListBullet"/>
      </w:pPr>
      <w:r w:rsidRPr="0056068F">
        <w:rPr>
          <w:rStyle w:val="Strong"/>
        </w:rPr>
        <w:t>Perceivable</w:t>
      </w:r>
      <w:r w:rsidR="000915C0" w:rsidRPr="0056068F">
        <w:rPr>
          <w:rStyle w:val="Strong"/>
        </w:rPr>
        <w:t xml:space="preserve">: </w:t>
      </w:r>
      <w:r w:rsidRPr="0056068F">
        <w:t>Information and interface elements must be presented in ways users can perceive.</w:t>
      </w:r>
    </w:p>
    <w:p w14:paraId="4F30D90D" w14:textId="7D0FCF1E" w:rsidR="009B05AE" w:rsidRPr="0056068F" w:rsidRDefault="009B05AE" w:rsidP="000915C0">
      <w:pPr>
        <w:pStyle w:val="ListBullet"/>
      </w:pPr>
      <w:r w:rsidRPr="0056068F">
        <w:rPr>
          <w:rStyle w:val="Strong"/>
        </w:rPr>
        <w:t>Operable</w:t>
      </w:r>
      <w:r w:rsidR="000915C0" w:rsidRPr="0056068F">
        <w:rPr>
          <w:rStyle w:val="Strong"/>
        </w:rPr>
        <w:t xml:space="preserve">: </w:t>
      </w:r>
      <w:r w:rsidRPr="0056068F">
        <w:t>Navigation and controls must work with various input methods (keyboard, mouse, or touch).</w:t>
      </w:r>
    </w:p>
    <w:p w14:paraId="2003ACBA" w14:textId="264FBBA5" w:rsidR="009B05AE" w:rsidRPr="0056068F" w:rsidRDefault="009B05AE" w:rsidP="000915C0">
      <w:pPr>
        <w:pStyle w:val="ListBullet"/>
      </w:pPr>
      <w:r w:rsidRPr="0056068F">
        <w:rPr>
          <w:rStyle w:val="Strong"/>
        </w:rPr>
        <w:t>Understandable</w:t>
      </w:r>
      <w:r w:rsidR="000915C0" w:rsidRPr="0056068F">
        <w:rPr>
          <w:rStyle w:val="Strong"/>
        </w:rPr>
        <w:t xml:space="preserve">: </w:t>
      </w:r>
      <w:r w:rsidRPr="0056068F">
        <w:t>Content and interaction must be consistent and predictable.</w:t>
      </w:r>
    </w:p>
    <w:p w14:paraId="48062FB7" w14:textId="01054AA9" w:rsidR="009B05AE" w:rsidRPr="0056068F" w:rsidRDefault="009B05AE" w:rsidP="000915C0">
      <w:pPr>
        <w:pStyle w:val="ListBullet"/>
      </w:pPr>
      <w:r w:rsidRPr="0056068F">
        <w:rPr>
          <w:rStyle w:val="Strong"/>
        </w:rPr>
        <w:t>Robust</w:t>
      </w:r>
      <w:r w:rsidR="000915C0" w:rsidRPr="0056068F">
        <w:rPr>
          <w:rStyle w:val="Strong"/>
        </w:rPr>
        <w:t xml:space="preserve">: </w:t>
      </w:r>
      <w:r w:rsidRPr="0056068F">
        <w:t>The website must work reliably across browsers, devices</w:t>
      </w:r>
      <w:r w:rsidR="00603DBF" w:rsidRPr="0056068F">
        <w:t xml:space="preserve"> and</w:t>
      </w:r>
      <w:r w:rsidRPr="0056068F">
        <w:t xml:space="preserve"> assistive technologies, even with slow or unstable connections.</w:t>
      </w:r>
    </w:p>
    <w:p w14:paraId="306158A5" w14:textId="77777777" w:rsidR="009B05AE" w:rsidRPr="0056068F" w:rsidRDefault="009B05AE" w:rsidP="009B05AE">
      <w:pPr>
        <w:pStyle w:val="Heading4"/>
        <w:rPr>
          <w:noProof/>
        </w:rPr>
      </w:pPr>
      <w:r w:rsidRPr="0056068F">
        <w:rPr>
          <w:noProof/>
        </w:rPr>
        <w:t>How to apply the POUR principles in your websites</w:t>
      </w:r>
    </w:p>
    <w:p w14:paraId="219291A1" w14:textId="66AE460A" w:rsidR="009B05AE" w:rsidRPr="0056068F" w:rsidRDefault="009B05AE" w:rsidP="009B05AE">
      <w:pPr>
        <w:rPr>
          <w:lang w:eastAsia="en-AU"/>
        </w:rPr>
      </w:pPr>
      <w:r w:rsidRPr="0056068F">
        <w:rPr>
          <w:lang w:eastAsia="en-AU"/>
        </w:rPr>
        <w:t>Here’s an overview of how to apply the POUR principles in your websites</w:t>
      </w:r>
      <w:r w:rsidR="009D4651" w:rsidRPr="0056068F">
        <w:rPr>
          <w:lang w:eastAsia="en-AU"/>
        </w:rPr>
        <w:t xml:space="preserve">, which summarises </w:t>
      </w:r>
      <w:hyperlink r:id="rId65" w:history="1">
        <w:r w:rsidR="009D4651" w:rsidRPr="0056068F">
          <w:rPr>
            <w:rStyle w:val="Hyperlink"/>
          </w:rPr>
          <w:t>How to Meet WCAG (Quick Reference)</w:t>
        </w:r>
      </w:hyperlink>
      <w:r w:rsidRPr="0056068F">
        <w:rPr>
          <w:lang w:eastAsia="en-AU"/>
        </w:rPr>
        <w:t xml:space="preserve">. You’ll learn </w:t>
      </w:r>
      <w:r w:rsidR="003662D3" w:rsidRPr="0056068F">
        <w:rPr>
          <w:lang w:eastAsia="en-AU"/>
        </w:rPr>
        <w:t>how to apply</w:t>
      </w:r>
      <w:r w:rsidRPr="0056068F">
        <w:rPr>
          <w:lang w:eastAsia="en-AU"/>
        </w:rPr>
        <w:t xml:space="preserve"> these techniques throughout the learning resource</w:t>
      </w:r>
      <w:r w:rsidR="00F475CE" w:rsidRPr="0056068F">
        <w:rPr>
          <w:lang w:eastAsia="en-AU"/>
        </w:rPr>
        <w:t>:</w:t>
      </w:r>
    </w:p>
    <w:p w14:paraId="0EE97F3E" w14:textId="12B67500" w:rsidR="009B05AE" w:rsidRPr="0056068F" w:rsidRDefault="009B05AE">
      <w:pPr>
        <w:pStyle w:val="ListBullet"/>
      </w:pPr>
      <w:r w:rsidRPr="0056068F">
        <w:rPr>
          <w:rStyle w:val="Strong"/>
        </w:rPr>
        <w:t>Text alternatives</w:t>
      </w:r>
      <w:r w:rsidR="0074253D" w:rsidRPr="0056068F">
        <w:t xml:space="preserve">: </w:t>
      </w:r>
      <w:r w:rsidRPr="0056068F">
        <w:t>Provide meaningful alt</w:t>
      </w:r>
      <w:r w:rsidR="00FC32AD" w:rsidRPr="0056068F">
        <w:t>ernative (alt)</w:t>
      </w:r>
      <w:r w:rsidRPr="0056068F">
        <w:t xml:space="preserve"> text for images and icons.</w:t>
      </w:r>
    </w:p>
    <w:p w14:paraId="2EC33861" w14:textId="4648AFFB" w:rsidR="009B05AE" w:rsidRPr="0056068F" w:rsidRDefault="009B05AE">
      <w:pPr>
        <w:pStyle w:val="ListBullet"/>
      </w:pPr>
      <w:r w:rsidRPr="0056068F">
        <w:rPr>
          <w:rStyle w:val="Strong"/>
        </w:rPr>
        <w:t>Keyboard navigation</w:t>
      </w:r>
      <w:r w:rsidR="0074253D" w:rsidRPr="0056068F">
        <w:t xml:space="preserve">: </w:t>
      </w:r>
      <w:r w:rsidRPr="0056068F">
        <w:t>Ensure all links, buttons</w:t>
      </w:r>
      <w:r w:rsidR="00603DBF" w:rsidRPr="0056068F">
        <w:t xml:space="preserve"> and</w:t>
      </w:r>
      <w:r w:rsidRPr="0056068F">
        <w:t xml:space="preserve"> forms can be accessed using only the keyboard.</w:t>
      </w:r>
    </w:p>
    <w:p w14:paraId="1256A653" w14:textId="59FA8207" w:rsidR="009B05AE" w:rsidRPr="0056068F" w:rsidRDefault="009B05AE">
      <w:pPr>
        <w:pStyle w:val="ListBullet"/>
      </w:pPr>
      <w:r w:rsidRPr="0056068F">
        <w:rPr>
          <w:rStyle w:val="Strong"/>
        </w:rPr>
        <w:t>Colour and contrast</w:t>
      </w:r>
      <w:r w:rsidR="0074253D" w:rsidRPr="0056068F">
        <w:t xml:space="preserve">: </w:t>
      </w:r>
      <w:r w:rsidRPr="0056068F">
        <w:t xml:space="preserve">Use colour combinations that meet WCAG contrast </w:t>
      </w:r>
      <w:r w:rsidR="004C59FC" w:rsidRPr="0056068F">
        <w:t>ratios,</w:t>
      </w:r>
      <w:r w:rsidRPr="0056068F">
        <w:t xml:space="preserve"> so </w:t>
      </w:r>
      <w:r w:rsidR="004C59FC" w:rsidRPr="0056068F">
        <w:t xml:space="preserve">that </w:t>
      </w:r>
      <w:r w:rsidRPr="0056068F">
        <w:t>all text remains readable.</w:t>
      </w:r>
    </w:p>
    <w:p w14:paraId="213783C3" w14:textId="3092C485" w:rsidR="009B05AE" w:rsidRPr="0056068F" w:rsidRDefault="009B05AE">
      <w:pPr>
        <w:pStyle w:val="ListBullet"/>
      </w:pPr>
      <w:r w:rsidRPr="0056068F">
        <w:rPr>
          <w:rStyle w:val="Strong"/>
        </w:rPr>
        <w:t>Headings and structure</w:t>
      </w:r>
      <w:r w:rsidR="0074253D" w:rsidRPr="0056068F">
        <w:t xml:space="preserve">: </w:t>
      </w:r>
      <w:r w:rsidRPr="0056068F">
        <w:t xml:space="preserve">Use </w:t>
      </w:r>
      <w:r w:rsidRPr="0056068F">
        <w:rPr>
          <w:rStyle w:val="Strong"/>
        </w:rPr>
        <w:t>semantic</w:t>
      </w:r>
      <w:r w:rsidRPr="0056068F">
        <w:t xml:space="preserve"> HTML for clear content hierarchy and screen reader navigation.</w:t>
      </w:r>
    </w:p>
    <w:p w14:paraId="69C69FDC" w14:textId="669DAE3F" w:rsidR="009B05AE" w:rsidRPr="0056068F" w:rsidRDefault="009B05AE">
      <w:pPr>
        <w:pStyle w:val="ListBullet"/>
      </w:pPr>
      <w:r w:rsidRPr="0056068F">
        <w:rPr>
          <w:rStyle w:val="Strong"/>
        </w:rPr>
        <w:t>Forms</w:t>
      </w:r>
      <w:r w:rsidR="0074253D" w:rsidRPr="0056068F">
        <w:t xml:space="preserve">: </w:t>
      </w:r>
      <w:r w:rsidRPr="0056068F">
        <w:t>Label all input fields clearly and include error messages that explain what went wrong.</w:t>
      </w:r>
    </w:p>
    <w:p w14:paraId="03EFBAD4" w14:textId="3F96B059" w:rsidR="009B05AE" w:rsidRPr="0056068F" w:rsidRDefault="009B05AE">
      <w:pPr>
        <w:pStyle w:val="ListBullet"/>
      </w:pPr>
      <w:r w:rsidRPr="0056068F">
        <w:rPr>
          <w:rStyle w:val="Strong"/>
        </w:rPr>
        <w:t>Links and buttons</w:t>
      </w:r>
      <w:r w:rsidR="0074253D" w:rsidRPr="0056068F">
        <w:t xml:space="preserve">: </w:t>
      </w:r>
      <w:r w:rsidRPr="0056068F">
        <w:t xml:space="preserve">Use descriptive link text instead of </w:t>
      </w:r>
      <w:r w:rsidR="004A5AB1">
        <w:t>'</w:t>
      </w:r>
      <w:r w:rsidRPr="0056068F">
        <w:t>click here</w:t>
      </w:r>
      <w:r w:rsidR="00603DBF" w:rsidRPr="0056068F">
        <w:t>’</w:t>
      </w:r>
      <w:r w:rsidRPr="0056068F">
        <w:t xml:space="preserve"> or </w:t>
      </w:r>
      <w:r w:rsidR="004A5AB1">
        <w:t>'</w:t>
      </w:r>
      <w:r w:rsidRPr="0056068F">
        <w:t>read more.</w:t>
      </w:r>
      <w:r w:rsidR="00603DBF" w:rsidRPr="0056068F">
        <w:t>’</w:t>
      </w:r>
    </w:p>
    <w:p w14:paraId="1EDF0CD1" w14:textId="294AF2C7" w:rsidR="009B05AE" w:rsidRPr="0056068F" w:rsidRDefault="009B05AE">
      <w:pPr>
        <w:pStyle w:val="ListBullet"/>
      </w:pPr>
      <w:r w:rsidRPr="0056068F">
        <w:rPr>
          <w:rStyle w:val="Strong"/>
        </w:rPr>
        <w:t>Responsive design</w:t>
      </w:r>
      <w:r w:rsidR="0074253D" w:rsidRPr="0056068F">
        <w:t xml:space="preserve">: </w:t>
      </w:r>
      <w:r w:rsidRPr="0056068F">
        <w:t>Design layouts that adapt to different screen sizes and orientations.</w:t>
      </w:r>
    </w:p>
    <w:p w14:paraId="6DFB716F" w14:textId="1C894267" w:rsidR="009B05AE" w:rsidRPr="0056068F" w:rsidRDefault="009B05AE">
      <w:pPr>
        <w:pStyle w:val="ListBullet"/>
      </w:pPr>
      <w:r w:rsidRPr="0056068F">
        <w:rPr>
          <w:rStyle w:val="Strong"/>
        </w:rPr>
        <w:t>Performance</w:t>
      </w:r>
      <w:r w:rsidR="0074253D" w:rsidRPr="0056068F">
        <w:t xml:space="preserve">: </w:t>
      </w:r>
      <w:r w:rsidRPr="0056068F">
        <w:t>Optimise images and code to improve loading times for users with limited connectivity.</w:t>
      </w:r>
    </w:p>
    <w:p w14:paraId="523EB932" w14:textId="77777777" w:rsidR="003209C0" w:rsidRDefault="00000D70" w:rsidP="00000D70">
      <w:pPr>
        <w:pStyle w:val="Notebox"/>
        <w:rPr>
          <w:noProof/>
        </w:rPr>
      </w:pPr>
      <w:r w:rsidRPr="0056068F">
        <w:rPr>
          <w:rStyle w:val="Strong"/>
          <w:noProof/>
        </w:rPr>
        <w:lastRenderedPageBreak/>
        <w:t>Semantic</w:t>
      </w:r>
      <w:r w:rsidRPr="0056068F">
        <w:rPr>
          <w:noProof/>
        </w:rPr>
        <w:t xml:space="preserve"> markup means that elements are used according to their intended purpose. </w:t>
      </w:r>
    </w:p>
    <w:p w14:paraId="245F152E" w14:textId="3CBA4D92" w:rsidR="00000D70" w:rsidRDefault="00D9121D" w:rsidP="00000D70">
      <w:pPr>
        <w:pStyle w:val="Notebox"/>
        <w:rPr>
          <w:noProof/>
        </w:rPr>
      </w:pPr>
      <w:r w:rsidRPr="0056068F">
        <w:rPr>
          <w:noProof/>
        </w:rPr>
        <w:t>The tags are used to tell the browser about the content, for example H1 is the most important heading</w:t>
      </w:r>
      <w:r w:rsidR="006B38BB" w:rsidRPr="0056068F">
        <w:rPr>
          <w:noProof/>
        </w:rPr>
        <w:t xml:space="preserve"> (you’ll learn more about semantic markup as you learn HTML).</w:t>
      </w:r>
    </w:p>
    <w:p w14:paraId="6E6D99D8" w14:textId="77777777" w:rsidR="004321EC" w:rsidRPr="0056068F" w:rsidRDefault="004321EC" w:rsidP="004321EC">
      <w:pPr>
        <w:pStyle w:val="HeadingDecorative"/>
        <w:rPr>
          <w:noProof/>
        </w:rPr>
      </w:pPr>
      <w:r w:rsidRPr="0056068F">
        <w:rPr>
          <w:noProof/>
        </w:rPr>
        <w:tab/>
      </w:r>
      <w:r w:rsidRPr="0056068F">
        <w:rPr>
          <w:noProof/>
        </w:rPr>
        <w:drawing>
          <wp:inline distT="0" distB="0" distL="0" distR="0" wp14:anchorId="7982FF0C" wp14:editId="317F6C91">
            <wp:extent cx="324000" cy="324000"/>
            <wp:effectExtent l="0" t="0" r="0" b="0"/>
            <wp:docPr id="1731750853"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7DB3F2B2" w14:textId="77777777" w:rsidR="004321EC" w:rsidRPr="0056068F" w:rsidRDefault="004321EC" w:rsidP="004321EC">
      <w:pPr>
        <w:rPr>
          <w:lang w:eastAsia="en-AU"/>
        </w:rPr>
      </w:pPr>
      <w:r w:rsidRPr="0056068F">
        <w:rPr>
          <w:lang w:eastAsia="en-AU"/>
        </w:rPr>
        <w:t>Learn about creating websites that work for everyone at the W3C Web Accessibility Initiative:</w:t>
      </w:r>
    </w:p>
    <w:p w14:paraId="7B7280FC" w14:textId="13DD3552" w:rsidR="004321EC" w:rsidRPr="0056068F" w:rsidRDefault="004321EC" w:rsidP="004321EC">
      <w:pPr>
        <w:pStyle w:val="ListBullet"/>
      </w:pPr>
      <w:hyperlink r:id="rId66" w:history="1">
        <w:r w:rsidRPr="0056068F">
          <w:rPr>
            <w:rStyle w:val="Hyperlink"/>
          </w:rPr>
          <w:t>Accessibility, Usability, and Inclusion</w:t>
        </w:r>
      </w:hyperlink>
    </w:p>
    <w:p w14:paraId="72CB3A28" w14:textId="1DFE3791" w:rsidR="004321EC" w:rsidRDefault="004321EC" w:rsidP="004321EC">
      <w:pPr>
        <w:pStyle w:val="ListBullet"/>
      </w:pPr>
      <w:hyperlink r:id="rId67" w:history="1">
        <w:r w:rsidRPr="0056068F">
          <w:rPr>
            <w:rStyle w:val="Hyperlink"/>
          </w:rPr>
          <w:t>Introduction to Web Accessibility</w:t>
        </w:r>
      </w:hyperlink>
      <w:r w:rsidRPr="0056068F">
        <w:t>.</w:t>
      </w:r>
    </w:p>
    <w:p w14:paraId="3C7EC5A7" w14:textId="573F4D49" w:rsidR="00C33654" w:rsidRPr="00395A4A" w:rsidRDefault="00395A4A" w:rsidP="00395A4A">
      <w:r>
        <w:t>You can access</w:t>
      </w:r>
      <w:r w:rsidR="00C33654">
        <w:t xml:space="preserve"> tools that check for accessibility for people who are colour blind, like the </w:t>
      </w:r>
      <w:hyperlink r:id="rId68" w:history="1">
        <w:proofErr w:type="spellStart"/>
        <w:r w:rsidR="00C33654" w:rsidRPr="00045F90">
          <w:rPr>
            <w:rStyle w:val="Hyperlink"/>
          </w:rPr>
          <w:t>Colorblind</w:t>
        </w:r>
        <w:proofErr w:type="spellEnd"/>
        <w:r w:rsidR="00C33654" w:rsidRPr="00045F90">
          <w:rPr>
            <w:rStyle w:val="Hyperlink"/>
          </w:rPr>
          <w:t xml:space="preserve"> Web Page Filter</w:t>
        </w:r>
      </w:hyperlink>
      <w:r w:rsidR="00C33654">
        <w:t>.</w:t>
      </w:r>
    </w:p>
    <w:p w14:paraId="776B7BD8" w14:textId="694F46B3" w:rsidR="00E7675E" w:rsidRDefault="00E7675E" w:rsidP="00E7675E">
      <w:pPr>
        <w:pStyle w:val="Heading3"/>
      </w:pPr>
      <w:r>
        <w:t xml:space="preserve">Using browser </w:t>
      </w:r>
      <w:proofErr w:type="spellStart"/>
      <w:r>
        <w:t>DevTools</w:t>
      </w:r>
      <w:proofErr w:type="spellEnd"/>
      <w:r w:rsidR="00864748">
        <w:t xml:space="preserve"> for accessibility</w:t>
      </w:r>
    </w:p>
    <w:p w14:paraId="488CE514" w14:textId="77777777" w:rsidR="0037182C" w:rsidRDefault="00B90914" w:rsidP="00E7675E">
      <w:pPr>
        <w:rPr>
          <w:lang w:eastAsia="en-AU"/>
        </w:rPr>
      </w:pPr>
      <w:r>
        <w:rPr>
          <w:lang w:eastAsia="en-AU"/>
        </w:rPr>
        <w:t>Modern br</w:t>
      </w:r>
      <w:r w:rsidR="003775D5" w:rsidRPr="003775D5">
        <w:rPr>
          <w:lang w:eastAsia="en-AU"/>
        </w:rPr>
        <w:t>owser</w:t>
      </w:r>
      <w:r w:rsidR="00F86B26">
        <w:rPr>
          <w:lang w:eastAsia="en-AU"/>
        </w:rPr>
        <w:t>s, like Microsoft Edge and Chrome, include</w:t>
      </w:r>
      <w:r w:rsidR="003775D5" w:rsidRPr="003775D5">
        <w:rPr>
          <w:lang w:eastAsia="en-AU"/>
        </w:rPr>
        <w:t xml:space="preserve"> </w:t>
      </w:r>
      <w:r w:rsidR="00AD29DD" w:rsidRPr="003775D5">
        <w:rPr>
          <w:lang w:eastAsia="en-AU"/>
        </w:rPr>
        <w:t xml:space="preserve">developer tools </w:t>
      </w:r>
      <w:r w:rsidR="003775D5" w:rsidRPr="003775D5">
        <w:rPr>
          <w:lang w:eastAsia="en-AU"/>
        </w:rPr>
        <w:t>(</w:t>
      </w:r>
      <w:proofErr w:type="spellStart"/>
      <w:r w:rsidR="003775D5" w:rsidRPr="003775D5">
        <w:rPr>
          <w:lang w:eastAsia="en-AU"/>
        </w:rPr>
        <w:t>DevTools</w:t>
      </w:r>
      <w:proofErr w:type="spellEnd"/>
      <w:r w:rsidR="003775D5" w:rsidRPr="003775D5">
        <w:rPr>
          <w:lang w:eastAsia="en-AU"/>
        </w:rPr>
        <w:t>)</w:t>
      </w:r>
      <w:r w:rsidR="005C203B">
        <w:rPr>
          <w:lang w:eastAsia="en-AU"/>
        </w:rPr>
        <w:t xml:space="preserve">. These </w:t>
      </w:r>
      <w:r w:rsidR="003775D5" w:rsidRPr="003775D5">
        <w:rPr>
          <w:lang w:eastAsia="en-AU"/>
        </w:rPr>
        <w:t>are an essential resource for web developers because they provide powerful, built-in capabilities for inspecting, debugging and optimi</w:t>
      </w:r>
      <w:r w:rsidR="00AD29DD">
        <w:rPr>
          <w:lang w:eastAsia="en-AU"/>
        </w:rPr>
        <w:t>s</w:t>
      </w:r>
      <w:r w:rsidR="003775D5" w:rsidRPr="003775D5">
        <w:rPr>
          <w:lang w:eastAsia="en-AU"/>
        </w:rPr>
        <w:t xml:space="preserve">ing websites directly within the browser. </w:t>
      </w:r>
    </w:p>
    <w:p w14:paraId="2088A1AE" w14:textId="41A53242" w:rsidR="0037182C" w:rsidRDefault="0037182C" w:rsidP="0037182C">
      <w:pPr>
        <w:pStyle w:val="Standouttext"/>
      </w:pPr>
      <w:r w:rsidRPr="0056068F">
        <w:t xml:space="preserve">Debugging is the process of finding and fixing errors in programming code. </w:t>
      </w:r>
      <w:r>
        <w:t>It's</w:t>
      </w:r>
      <w:r w:rsidRPr="00B02680">
        <w:t xml:space="preserve"> an essential part of the development process, helping you identify and resolve errors efficiently.</w:t>
      </w:r>
    </w:p>
    <w:p w14:paraId="2D2324DB" w14:textId="3D81214A" w:rsidR="00362DC7" w:rsidRDefault="003775D5" w:rsidP="00E7675E">
      <w:pPr>
        <w:rPr>
          <w:lang w:eastAsia="en-AU"/>
        </w:rPr>
      </w:pPr>
      <w:r w:rsidRPr="003775D5">
        <w:rPr>
          <w:lang w:eastAsia="en-AU"/>
        </w:rPr>
        <w:t xml:space="preserve">These tools </w:t>
      </w:r>
      <w:r w:rsidR="00F838CA">
        <w:rPr>
          <w:lang w:eastAsia="en-AU"/>
        </w:rPr>
        <w:t>enable developers to examine HTML and CSS in real-time, modify styles on the fly,</w:t>
      </w:r>
      <w:r w:rsidRPr="003775D5">
        <w:rPr>
          <w:lang w:eastAsia="en-AU"/>
        </w:rPr>
        <w:t xml:space="preserve"> and troubleshoot layout issues without altering the source code. </w:t>
      </w:r>
      <w:r w:rsidR="00615FD3">
        <w:rPr>
          <w:lang w:eastAsia="en-AU"/>
        </w:rPr>
        <w:t xml:space="preserve">Be aware, however, that some </w:t>
      </w:r>
      <w:proofErr w:type="spellStart"/>
      <w:r w:rsidR="00AA7AC6">
        <w:rPr>
          <w:lang w:eastAsia="en-AU"/>
        </w:rPr>
        <w:t>DevTools</w:t>
      </w:r>
      <w:proofErr w:type="spellEnd"/>
      <w:r w:rsidR="00AA7AC6">
        <w:rPr>
          <w:lang w:eastAsia="en-AU"/>
        </w:rPr>
        <w:t xml:space="preserve"> </w:t>
      </w:r>
      <w:r w:rsidR="00615FD3">
        <w:rPr>
          <w:lang w:eastAsia="en-AU"/>
        </w:rPr>
        <w:t xml:space="preserve">features may be </w:t>
      </w:r>
      <w:r w:rsidR="00473D51">
        <w:rPr>
          <w:lang w:eastAsia="en-AU"/>
        </w:rPr>
        <w:t xml:space="preserve">specific to </w:t>
      </w:r>
      <w:r w:rsidR="00F838CA">
        <w:rPr>
          <w:lang w:eastAsia="en-AU"/>
        </w:rPr>
        <w:t>a particular</w:t>
      </w:r>
      <w:r w:rsidR="00473D51">
        <w:rPr>
          <w:lang w:eastAsia="en-AU"/>
        </w:rPr>
        <w:t xml:space="preserve"> browser.</w:t>
      </w:r>
    </w:p>
    <w:p w14:paraId="7125B4FA" w14:textId="4F91B35D" w:rsidR="00E7675E" w:rsidRDefault="003775D5" w:rsidP="00E7675E">
      <w:pPr>
        <w:rPr>
          <w:lang w:eastAsia="en-AU"/>
        </w:rPr>
      </w:pPr>
      <w:proofErr w:type="spellStart"/>
      <w:r w:rsidRPr="003775D5">
        <w:rPr>
          <w:lang w:eastAsia="en-AU"/>
        </w:rPr>
        <w:t>DevTools</w:t>
      </w:r>
      <w:proofErr w:type="spellEnd"/>
      <w:r w:rsidRPr="003775D5">
        <w:rPr>
          <w:lang w:eastAsia="en-AU"/>
        </w:rPr>
        <w:t xml:space="preserve"> also include features for monitoring network activity, analy</w:t>
      </w:r>
      <w:r w:rsidR="00362DC7">
        <w:rPr>
          <w:lang w:eastAsia="en-AU"/>
        </w:rPr>
        <w:t>s</w:t>
      </w:r>
      <w:r w:rsidRPr="003775D5">
        <w:rPr>
          <w:lang w:eastAsia="en-AU"/>
        </w:rPr>
        <w:t>ing performance bottlenecks and debugging JavaScript with breakpoints and console logs. Additionally, they offer insights into accessibility, security and responsive design by simulating different devices and screen sizes.</w:t>
      </w:r>
    </w:p>
    <w:p w14:paraId="634343C5" w14:textId="77777777" w:rsidR="003209C0" w:rsidRDefault="00914F36" w:rsidP="0050374F">
      <w:pPr>
        <w:keepNext/>
        <w:rPr>
          <w:lang w:eastAsia="en-AU"/>
        </w:rPr>
      </w:pPr>
      <w:r>
        <w:rPr>
          <w:lang w:eastAsia="en-AU"/>
        </w:rPr>
        <w:lastRenderedPageBreak/>
        <w:t xml:space="preserve">In this learning resource, you'll be using </w:t>
      </w:r>
      <w:proofErr w:type="spellStart"/>
      <w:r>
        <w:rPr>
          <w:lang w:eastAsia="en-AU"/>
        </w:rPr>
        <w:t>DevTools</w:t>
      </w:r>
      <w:proofErr w:type="spellEnd"/>
      <w:r>
        <w:rPr>
          <w:lang w:eastAsia="en-AU"/>
        </w:rPr>
        <w:t xml:space="preserve"> in several activities.</w:t>
      </w:r>
      <w:r w:rsidR="00714F4F">
        <w:rPr>
          <w:lang w:eastAsia="en-AU"/>
        </w:rPr>
        <w:t xml:space="preserve"> </w:t>
      </w:r>
    </w:p>
    <w:p w14:paraId="048D43F3" w14:textId="4B53A73A" w:rsidR="005C01F8" w:rsidRDefault="00714F4F" w:rsidP="003209C0">
      <w:pPr>
        <w:keepNext/>
        <w:rPr>
          <w:lang w:eastAsia="en-AU"/>
        </w:rPr>
      </w:pPr>
      <w:r>
        <w:rPr>
          <w:lang w:eastAsia="en-AU"/>
        </w:rPr>
        <w:t xml:space="preserve">The most common web browsers allow you to access </w:t>
      </w:r>
      <w:proofErr w:type="spellStart"/>
      <w:r>
        <w:rPr>
          <w:lang w:eastAsia="en-AU"/>
        </w:rPr>
        <w:t>DevTools</w:t>
      </w:r>
      <w:proofErr w:type="spellEnd"/>
      <w:r>
        <w:rPr>
          <w:lang w:eastAsia="en-AU"/>
        </w:rPr>
        <w:t xml:space="preserve"> in </w:t>
      </w:r>
      <w:r w:rsidR="00FE0137">
        <w:rPr>
          <w:lang w:eastAsia="en-AU"/>
        </w:rPr>
        <w:t>similar ways:</w:t>
      </w:r>
    </w:p>
    <w:p w14:paraId="5C926A28" w14:textId="130A716B" w:rsidR="00FE0137" w:rsidRDefault="00E16637" w:rsidP="003209C0">
      <w:pPr>
        <w:pStyle w:val="ListBullet"/>
        <w:keepNext/>
      </w:pPr>
      <w:r>
        <w:t xml:space="preserve">Using a function button on your keyboard: </w:t>
      </w:r>
      <w:r w:rsidR="00FE0137" w:rsidRPr="00DA7A84">
        <w:rPr>
          <w:rStyle w:val="Strong"/>
        </w:rPr>
        <w:t>F12</w:t>
      </w:r>
      <w:r w:rsidR="002B4A28">
        <w:rPr>
          <w:rStyle w:val="Strong"/>
        </w:rPr>
        <w:t>.</w:t>
      </w:r>
    </w:p>
    <w:p w14:paraId="1CDFCC51" w14:textId="5C881CB9" w:rsidR="00FE0137" w:rsidRDefault="00E16637" w:rsidP="003209C0">
      <w:pPr>
        <w:pStyle w:val="ListBullet"/>
        <w:keepNext/>
      </w:pPr>
      <w:r>
        <w:t>Using a keyboard shortcut:</w:t>
      </w:r>
    </w:p>
    <w:p w14:paraId="070DF6B0" w14:textId="1E4E4E81" w:rsidR="00E16637" w:rsidRDefault="00920916" w:rsidP="003209C0">
      <w:pPr>
        <w:pStyle w:val="ListBullet"/>
        <w:keepNext/>
        <w:numPr>
          <w:ilvl w:val="1"/>
          <w:numId w:val="1"/>
        </w:numPr>
      </w:pPr>
      <w:r w:rsidRPr="0056068F">
        <w:rPr>
          <w:rStyle w:val="Strong"/>
        </w:rPr>
        <w:t>Ctrl</w:t>
      </w:r>
      <w:r w:rsidR="0067406E">
        <w:rPr>
          <w:rStyle w:val="Strong"/>
        </w:rPr>
        <w:t xml:space="preserve"> </w:t>
      </w:r>
      <w:r w:rsidRPr="0056068F">
        <w:rPr>
          <w:rStyle w:val="Strong"/>
        </w:rPr>
        <w:t>+</w:t>
      </w:r>
      <w:r w:rsidR="0067406E">
        <w:rPr>
          <w:rStyle w:val="Strong"/>
        </w:rPr>
        <w:t xml:space="preserve"> </w:t>
      </w:r>
      <w:r w:rsidRPr="0056068F">
        <w:rPr>
          <w:rStyle w:val="Strong"/>
        </w:rPr>
        <w:t>Shift</w:t>
      </w:r>
      <w:r w:rsidR="0067406E">
        <w:rPr>
          <w:rStyle w:val="Strong"/>
        </w:rPr>
        <w:t xml:space="preserve"> </w:t>
      </w:r>
      <w:r w:rsidRPr="0056068F">
        <w:rPr>
          <w:rStyle w:val="Strong"/>
        </w:rPr>
        <w:t>+</w:t>
      </w:r>
      <w:r w:rsidR="0067406E">
        <w:rPr>
          <w:rStyle w:val="Strong"/>
        </w:rPr>
        <w:t xml:space="preserve"> </w:t>
      </w:r>
      <w:r w:rsidRPr="0056068F">
        <w:rPr>
          <w:rStyle w:val="Strong"/>
        </w:rPr>
        <w:t>I</w:t>
      </w:r>
      <w:r>
        <w:t xml:space="preserve"> on Windows</w:t>
      </w:r>
    </w:p>
    <w:p w14:paraId="4DBDFAC9" w14:textId="12ADBF16" w:rsidR="00920916" w:rsidRDefault="00B66D13" w:rsidP="003209C0">
      <w:pPr>
        <w:pStyle w:val="ListBullet"/>
        <w:keepNext/>
        <w:numPr>
          <w:ilvl w:val="1"/>
          <w:numId w:val="1"/>
        </w:numPr>
      </w:pPr>
      <w:proofErr w:type="spellStart"/>
      <w:r>
        <w:rPr>
          <w:rStyle w:val="Strong"/>
        </w:rPr>
        <w:t>Cmd</w:t>
      </w:r>
      <w:proofErr w:type="spellEnd"/>
      <w:r>
        <w:rPr>
          <w:rStyle w:val="Strong"/>
        </w:rPr>
        <w:t xml:space="preserve"> + </w:t>
      </w:r>
      <w:proofErr w:type="spellStart"/>
      <w:r>
        <w:rPr>
          <w:rStyle w:val="Strong"/>
        </w:rPr>
        <w:t>Opt</w:t>
      </w:r>
      <w:proofErr w:type="spellEnd"/>
      <w:r w:rsidR="0067406E">
        <w:rPr>
          <w:rStyle w:val="Strong"/>
        </w:rPr>
        <w:t xml:space="preserve"> + I </w:t>
      </w:r>
      <w:r w:rsidR="0067406E" w:rsidRPr="0067406E">
        <w:t>on Mac</w:t>
      </w:r>
      <w:r w:rsidR="002B4A28">
        <w:t>.</w:t>
      </w:r>
    </w:p>
    <w:p w14:paraId="08F4881E" w14:textId="21B36465" w:rsidR="0067406E" w:rsidRDefault="004E6961" w:rsidP="0067406E">
      <w:pPr>
        <w:pStyle w:val="ListBullet"/>
      </w:pPr>
      <w:r>
        <w:t xml:space="preserve">Using </w:t>
      </w:r>
      <w:r w:rsidR="00EC65B0">
        <w:t>the browser</w:t>
      </w:r>
      <w:r>
        <w:t xml:space="preserve"> menu</w:t>
      </w:r>
      <w:r w:rsidR="00E76FBB">
        <w:t>.</w:t>
      </w:r>
    </w:p>
    <w:p w14:paraId="08884872" w14:textId="322DAF98" w:rsidR="00816E42" w:rsidRDefault="00816E42" w:rsidP="00816E42">
      <w:r w:rsidRPr="00816E42">
        <w:t>Lighthouse</w:t>
      </w:r>
      <w:r w:rsidR="00AB4CDB">
        <w:t xml:space="preserve"> is</w:t>
      </w:r>
      <w:r w:rsidRPr="0056068F">
        <w:t xml:space="preserve"> a tool integrated in</w:t>
      </w:r>
      <w:r w:rsidR="00AB4CDB">
        <w:t xml:space="preserve"> </w:t>
      </w:r>
      <w:proofErr w:type="spellStart"/>
      <w:r w:rsidR="00AB4CDB" w:rsidRPr="00AB4CDB">
        <w:t>DevTools</w:t>
      </w:r>
      <w:proofErr w:type="spellEnd"/>
      <w:r w:rsidR="00AB4CDB">
        <w:t xml:space="preserve"> in </w:t>
      </w:r>
      <w:r>
        <w:t>Microsoft</w:t>
      </w:r>
      <w:r w:rsidRPr="0056068F">
        <w:t xml:space="preserve"> Edge and Chrome</w:t>
      </w:r>
      <w:r w:rsidR="00F635F3">
        <w:t xml:space="preserve"> that you can use to check your website for </w:t>
      </w:r>
      <w:r w:rsidR="00E66972">
        <w:t>accessibility</w:t>
      </w:r>
      <w:r w:rsidR="0058507E">
        <w:t xml:space="preserve"> and performance</w:t>
      </w:r>
      <w:r>
        <w:t xml:space="preserve">. Access this tool </w:t>
      </w:r>
      <w:r w:rsidRPr="0056068F">
        <w:t xml:space="preserve">through </w:t>
      </w:r>
      <w:r>
        <w:t xml:space="preserve">the </w:t>
      </w:r>
      <w:r w:rsidRPr="00B73285">
        <w:rPr>
          <w:rStyle w:val="Strong"/>
        </w:rPr>
        <w:t>Lighthouse</w:t>
      </w:r>
      <w:r>
        <w:t xml:space="preserve"> tab </w:t>
      </w:r>
      <w:r w:rsidR="0058507E">
        <w:t xml:space="preserve">in </w:t>
      </w:r>
      <w:proofErr w:type="spellStart"/>
      <w:r w:rsidR="0058507E">
        <w:t>DevTools</w:t>
      </w:r>
      <w:proofErr w:type="spellEnd"/>
      <w:r w:rsidR="0058507E">
        <w:t xml:space="preserve"> </w:t>
      </w:r>
      <w:r>
        <w:t xml:space="preserve">(you may need to </w:t>
      </w:r>
      <w:r w:rsidR="00F13819">
        <w:t xml:space="preserve">first </w:t>
      </w:r>
      <w:r>
        <w:t xml:space="preserve">select </w:t>
      </w:r>
      <w:r w:rsidR="008C118C" w:rsidRPr="00831809">
        <w:rPr>
          <w:rStyle w:val="Strong"/>
        </w:rPr>
        <w:t>»</w:t>
      </w:r>
      <w:r w:rsidR="008C118C">
        <w:rPr>
          <w:rStyle w:val="Strong"/>
        </w:rPr>
        <w:t xml:space="preserve"> </w:t>
      </w:r>
      <w:r w:rsidR="008C118C" w:rsidRPr="008C118C">
        <w:t>for</w:t>
      </w:r>
      <w:r w:rsidR="008C118C">
        <w:rPr>
          <w:rStyle w:val="Strong"/>
        </w:rPr>
        <w:t xml:space="preserve"> </w:t>
      </w:r>
      <w:r w:rsidRPr="0056068F">
        <w:t xml:space="preserve">the overflow menu </w:t>
      </w:r>
      <w:r>
        <w:t xml:space="preserve">in </w:t>
      </w:r>
      <w:r w:rsidR="000F18AD">
        <w:t>Chrome</w:t>
      </w:r>
      <w:r>
        <w:t xml:space="preserve"> or </w:t>
      </w:r>
      <w:r w:rsidRPr="00844B7E">
        <w:rPr>
          <w:rStyle w:val="Strong"/>
        </w:rPr>
        <w:t>+</w:t>
      </w:r>
      <w:r>
        <w:t xml:space="preserve"> for </w:t>
      </w:r>
      <w:r w:rsidRPr="00844B7E">
        <w:rPr>
          <w:rStyle w:val="Strong"/>
        </w:rPr>
        <w:t>More tools</w:t>
      </w:r>
      <w:r>
        <w:rPr>
          <w:rStyle w:val="Strong"/>
        </w:rPr>
        <w:t xml:space="preserve"> </w:t>
      </w:r>
      <w:r w:rsidRPr="00564810">
        <w:t>in Edge</w:t>
      </w:r>
      <w:r w:rsidR="00937B4E">
        <w:t>)</w:t>
      </w:r>
      <w:r w:rsidRPr="00564810">
        <w:t>.</w:t>
      </w:r>
    </w:p>
    <w:p w14:paraId="6F59FA77" w14:textId="613B796C" w:rsidR="00390CF9" w:rsidRDefault="00390CF9" w:rsidP="00816E42">
      <w:r>
        <w:t>Here's an example of a</w:t>
      </w:r>
      <w:r w:rsidR="00E66972">
        <w:t xml:space="preserve"> result from checking a website's accessibility in Lighthouse:</w:t>
      </w:r>
    </w:p>
    <w:p w14:paraId="00580DA0" w14:textId="77777777" w:rsidR="00637FCA" w:rsidRPr="0056068F" w:rsidRDefault="00637FCA" w:rsidP="00637FCA">
      <w:r w:rsidRPr="0056068F">
        <w:rPr>
          <w:noProof/>
        </w:rPr>
        <w:drawing>
          <wp:inline distT="0" distB="0" distL="0" distR="0" wp14:anchorId="63A64AB1" wp14:editId="7C35093A">
            <wp:extent cx="6119495" cy="3112820"/>
            <wp:effectExtent l="0" t="0" r="0" b="0"/>
            <wp:docPr id="255124635" name="Picture 1" descr="Accessibility score of 69 after checking in Light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24635" name="Picture 1" descr="Accessibility score of 69 after checking in Lighthouse"/>
                    <pic:cNvPicPr/>
                  </pic:nvPicPr>
                  <pic:blipFill rotWithShape="1">
                    <a:blip r:embed="rId69"/>
                    <a:srcRect t="-785" b="1"/>
                    <a:stretch>
                      <a:fillRect/>
                    </a:stretch>
                  </pic:blipFill>
                  <pic:spPr bwMode="auto">
                    <a:xfrm>
                      <a:off x="0" y="0"/>
                      <a:ext cx="6120000" cy="3113077"/>
                    </a:xfrm>
                    <a:prstGeom prst="rect">
                      <a:avLst/>
                    </a:prstGeom>
                    <a:ln>
                      <a:noFill/>
                    </a:ln>
                    <a:extLst>
                      <a:ext uri="{53640926-AAD7-44D8-BBD7-CCE9431645EC}">
                        <a14:shadowObscured xmlns:a14="http://schemas.microsoft.com/office/drawing/2010/main"/>
                      </a:ext>
                    </a:extLst>
                  </pic:spPr>
                </pic:pic>
              </a:graphicData>
            </a:graphic>
          </wp:inline>
        </w:drawing>
      </w:r>
    </w:p>
    <w:p w14:paraId="4D0F6BC5" w14:textId="7CF114FC" w:rsidR="00637FCA" w:rsidRPr="0056068F" w:rsidRDefault="00637FCA" w:rsidP="00637FCA">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w:t>
      </w:r>
      <w:r w:rsidRPr="0056068F">
        <w:rPr>
          <w:noProof/>
        </w:rPr>
        <w:fldChar w:fldCharType="end"/>
      </w:r>
      <w:r w:rsidRPr="0056068F">
        <w:rPr>
          <w:noProof/>
        </w:rPr>
        <w:t xml:space="preserve">: </w:t>
      </w:r>
      <w:r w:rsidR="00543F54">
        <w:rPr>
          <w:noProof/>
        </w:rPr>
        <w:t>Used with permission from Microsoft</w:t>
      </w:r>
      <w:r w:rsidRPr="0056068F">
        <w:rPr>
          <w:noProof/>
        </w:rPr>
        <w:t xml:space="preserve"> </w:t>
      </w:r>
    </w:p>
    <w:p w14:paraId="4FE59017" w14:textId="77777777" w:rsidR="005C1259" w:rsidRPr="0056068F" w:rsidRDefault="005C1259" w:rsidP="005C1259">
      <w:pPr>
        <w:pStyle w:val="HeadingDecorative"/>
        <w:rPr>
          <w:noProof/>
        </w:rPr>
      </w:pPr>
      <w:r w:rsidRPr="0056068F">
        <w:rPr>
          <w:noProof/>
        </w:rPr>
        <w:tab/>
      </w:r>
      <w:r w:rsidRPr="0056068F">
        <w:rPr>
          <w:noProof/>
        </w:rPr>
        <w:drawing>
          <wp:inline distT="0" distB="0" distL="0" distR="0" wp14:anchorId="34D5B12D" wp14:editId="04FAD7A1">
            <wp:extent cx="324000" cy="324000"/>
            <wp:effectExtent l="0" t="0" r="0" b="0"/>
            <wp:docPr id="982677797"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1B75E4B5" w14:textId="635ACD85" w:rsidR="00E76FBB" w:rsidRDefault="00E76FBB" w:rsidP="00A80425">
      <w:pPr>
        <w:keepNext/>
      </w:pPr>
      <w:r>
        <w:t>Access the following</w:t>
      </w:r>
      <w:r w:rsidR="00566F2B">
        <w:t xml:space="preserve"> resources to learn how to access </w:t>
      </w:r>
      <w:proofErr w:type="spellStart"/>
      <w:r w:rsidR="00566F2B">
        <w:t>DevTools</w:t>
      </w:r>
      <w:proofErr w:type="spellEnd"/>
      <w:r w:rsidR="00566F2B">
        <w:t xml:space="preserve"> </w:t>
      </w:r>
      <w:r w:rsidR="00F635F3">
        <w:t xml:space="preserve">and Lighthouse </w:t>
      </w:r>
      <w:r w:rsidR="00566F2B">
        <w:t>in Microsoft Edge</w:t>
      </w:r>
      <w:r w:rsidR="00DC00D3">
        <w:t xml:space="preserve"> and</w:t>
      </w:r>
      <w:r w:rsidR="00566F2B">
        <w:t xml:space="preserve"> Chrome:</w:t>
      </w:r>
    </w:p>
    <w:p w14:paraId="07C2D653" w14:textId="0545F1C3" w:rsidR="004321EC" w:rsidRDefault="00DE72DE" w:rsidP="00A80425">
      <w:pPr>
        <w:pStyle w:val="ListBullet"/>
      </w:pPr>
      <w:r>
        <w:t xml:space="preserve">Microsoft Edge: </w:t>
      </w:r>
      <w:hyperlink r:id="rId70" w:history="1">
        <w:r w:rsidR="004321EC" w:rsidRPr="00B44B4B">
          <w:rPr>
            <w:rStyle w:val="Hyperlink"/>
          </w:rPr>
          <w:t xml:space="preserve">Overview of </w:t>
        </w:r>
        <w:proofErr w:type="spellStart"/>
        <w:r w:rsidR="004321EC" w:rsidRPr="00B44B4B">
          <w:rPr>
            <w:rStyle w:val="Hyperlink"/>
          </w:rPr>
          <w:t>DevTools</w:t>
        </w:r>
        <w:proofErr w:type="spellEnd"/>
      </w:hyperlink>
    </w:p>
    <w:p w14:paraId="04A65328" w14:textId="474FD450" w:rsidR="00DE72DE" w:rsidRDefault="00DE72DE" w:rsidP="00A80425">
      <w:pPr>
        <w:pStyle w:val="ListBullet"/>
      </w:pPr>
      <w:r>
        <w:t xml:space="preserve">Chrome: </w:t>
      </w:r>
      <w:hyperlink r:id="rId71" w:history="1">
        <w:r w:rsidRPr="00DE72DE">
          <w:rPr>
            <w:rStyle w:val="Hyperlink"/>
          </w:rPr>
          <w:t xml:space="preserve">Open Chrome </w:t>
        </w:r>
        <w:proofErr w:type="spellStart"/>
        <w:r w:rsidRPr="00DE72DE">
          <w:rPr>
            <w:rStyle w:val="Hyperlink"/>
          </w:rPr>
          <w:t>DevTools</w:t>
        </w:r>
        <w:proofErr w:type="spellEnd"/>
      </w:hyperlink>
    </w:p>
    <w:p w14:paraId="5F26AA01" w14:textId="3EE5222A" w:rsidR="008162B5" w:rsidRDefault="00F13819">
      <w:pPr>
        <w:pStyle w:val="ListBullet"/>
      </w:pPr>
      <w:r>
        <w:t xml:space="preserve">Chrome: </w:t>
      </w:r>
      <w:hyperlink r:id="rId72" w:history="1">
        <w:r w:rsidR="008162B5" w:rsidRPr="000B4FD5">
          <w:rPr>
            <w:rStyle w:val="Hyperlink"/>
          </w:rPr>
          <w:t>Introduction to Lighthouse</w:t>
        </w:r>
      </w:hyperlink>
      <w:r w:rsidR="00F635F3">
        <w:t>.</w:t>
      </w:r>
    </w:p>
    <w:p w14:paraId="3E25D5AA" w14:textId="78AC353D" w:rsidR="006C543F" w:rsidRPr="003F0C4F" w:rsidRDefault="006C543F" w:rsidP="003255F3">
      <w:pPr>
        <w:pStyle w:val="HeadingDecorative"/>
      </w:pPr>
      <w:r w:rsidRPr="003F0C4F">
        <w:lastRenderedPageBreak/>
        <w:tab/>
      </w:r>
      <w:r>
        <w:rPr>
          <w:noProof/>
        </w:rPr>
        <w:drawing>
          <wp:inline distT="0" distB="0" distL="0" distR="0" wp14:anchorId="4D5FC2DE" wp14:editId="6DC38BAC">
            <wp:extent cx="324000" cy="324000"/>
            <wp:effectExtent l="0" t="0" r="0" b="0"/>
            <wp:docPr id="171665962"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tab/>
      </w:r>
      <w:r w:rsidRPr="007B777A">
        <w:rPr>
          <w:position w:val="12"/>
        </w:rPr>
        <w:t>Video</w:t>
      </w:r>
    </w:p>
    <w:p w14:paraId="6FF2CA17" w14:textId="31DB1B63" w:rsidR="006C543F" w:rsidRDefault="00C83A21" w:rsidP="006C543F">
      <w:r>
        <w:t xml:space="preserve">The video </w:t>
      </w:r>
      <w:hyperlink r:id="rId73" w:history="1">
        <w:r w:rsidRPr="00F260F9">
          <w:rPr>
            <w:rStyle w:val="Hyperlink"/>
          </w:rPr>
          <w:t>Lighthouse score and similar</w:t>
        </w:r>
      </w:hyperlink>
      <w:r>
        <w:t xml:space="preserve"> (LinkedIn Learning, 3:25 min) demonstrates</w:t>
      </w:r>
      <w:r w:rsidR="00F260F9">
        <w:t xml:space="preserve"> </w:t>
      </w:r>
      <w:r w:rsidR="0053435F">
        <w:t>how to use Lighthouse to assess the accessibility of a website.</w:t>
      </w:r>
    </w:p>
    <w:p w14:paraId="222CF732" w14:textId="77777777" w:rsidR="00536353" w:rsidRPr="00E65AF8" w:rsidRDefault="00536353" w:rsidP="00536353">
      <w:pPr>
        <w:pStyle w:val="Notebox"/>
      </w:pPr>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66C906EF" w14:textId="77777777" w:rsidR="009B05AE" w:rsidRPr="0056068F" w:rsidRDefault="009B05AE" w:rsidP="009B05AE">
      <w:pPr>
        <w:pStyle w:val="HeadingDecorative"/>
        <w:rPr>
          <w:noProof/>
        </w:rPr>
      </w:pPr>
      <w:r w:rsidRPr="0056068F">
        <w:rPr>
          <w:noProof/>
        </w:rPr>
        <w:tab/>
      </w:r>
      <w:r w:rsidRPr="0056068F">
        <w:rPr>
          <w:noProof/>
        </w:rPr>
        <w:drawing>
          <wp:inline distT="0" distB="0" distL="0" distR="0" wp14:anchorId="78D75E87" wp14:editId="79526344">
            <wp:extent cx="324000" cy="324000"/>
            <wp:effectExtent l="0" t="0" r="0" b="0"/>
            <wp:docPr id="1030068159"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491BF9B5" w14:textId="5B0CDFDF" w:rsidR="009B05AE" w:rsidRPr="0056068F" w:rsidRDefault="00293200" w:rsidP="00275801">
      <w:pPr>
        <w:pStyle w:val="Heading3"/>
        <w:rPr>
          <w:bCs/>
          <w:noProof/>
        </w:rPr>
      </w:pPr>
      <w:bookmarkStart w:id="29" w:name="_Toc207045303"/>
      <w:bookmarkStart w:id="30" w:name="_Ref215569251"/>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w:t>
      </w:r>
      <w:r w:rsidRPr="0056068F">
        <w:rPr>
          <w:noProof/>
        </w:rPr>
        <w:fldChar w:fldCharType="end"/>
      </w:r>
      <w:r w:rsidR="00603DBF" w:rsidRPr="0056068F">
        <w:rPr>
          <w:noProof/>
        </w:rPr>
        <w:t xml:space="preserve">: </w:t>
      </w:r>
      <w:r w:rsidR="00600496">
        <w:rPr>
          <w:noProof/>
        </w:rPr>
        <w:t>Use browser a</w:t>
      </w:r>
      <w:r w:rsidR="00603DBF" w:rsidRPr="0056068F">
        <w:rPr>
          <w:noProof/>
        </w:rPr>
        <w:t xml:space="preserve">ccessibility </w:t>
      </w:r>
      <w:r w:rsidR="00600496">
        <w:rPr>
          <w:noProof/>
        </w:rPr>
        <w:t>tools</w:t>
      </w:r>
      <w:bookmarkEnd w:id="29"/>
      <w:bookmarkEnd w:id="30"/>
    </w:p>
    <w:p w14:paraId="027FAE41" w14:textId="3908B9E7" w:rsidR="00C127CB" w:rsidRPr="0056068F" w:rsidRDefault="00846243" w:rsidP="006F4F09">
      <w:r>
        <w:t>Try out some</w:t>
      </w:r>
      <w:r w:rsidR="00E87B1C">
        <w:t xml:space="preserve"> </w:t>
      </w:r>
      <w:r w:rsidR="00DE46ED">
        <w:t xml:space="preserve">browser </w:t>
      </w:r>
      <w:r w:rsidR="00E87B1C">
        <w:t xml:space="preserve">accessibility tools on </w:t>
      </w:r>
      <w:r w:rsidR="007B4C96">
        <w:t>a</w:t>
      </w:r>
      <w:r w:rsidR="00E87B1C">
        <w:t xml:space="preserve"> </w:t>
      </w:r>
      <w:r w:rsidR="00AA08E2">
        <w:t>website</w:t>
      </w:r>
      <w:r w:rsidR="00E87B1C">
        <w:t xml:space="preserve">. </w:t>
      </w:r>
      <w:r w:rsidR="006227AA" w:rsidRPr="0056068F">
        <w:t xml:space="preserve">Open </w:t>
      </w:r>
      <w:r w:rsidR="00AA08E2">
        <w:t>the</w:t>
      </w:r>
      <w:r w:rsidR="006227AA" w:rsidRPr="0056068F">
        <w:t xml:space="preserve"> </w:t>
      </w:r>
      <w:hyperlink r:id="rId74" w:history="1">
        <w:r w:rsidR="007B4C96" w:rsidRPr="00AA08E2">
          <w:rPr>
            <w:rStyle w:val="Hyperlink"/>
          </w:rPr>
          <w:t>TAFE NSW</w:t>
        </w:r>
      </w:hyperlink>
      <w:r w:rsidR="007B4C96">
        <w:t xml:space="preserve"> </w:t>
      </w:r>
      <w:r w:rsidR="006227AA" w:rsidRPr="0056068F">
        <w:t>website in Microsoft Edge</w:t>
      </w:r>
      <w:r w:rsidR="00822708">
        <w:t xml:space="preserve"> or Chrome</w:t>
      </w:r>
      <w:r w:rsidR="006227AA" w:rsidRPr="0056068F">
        <w:t>, then complete the following steps.</w:t>
      </w:r>
    </w:p>
    <w:p w14:paraId="3BC99622" w14:textId="3112B647" w:rsidR="009B05AE" w:rsidRPr="0056068F" w:rsidRDefault="00603DBF" w:rsidP="00603DBF">
      <w:pPr>
        <w:pStyle w:val="Heading4"/>
        <w:rPr>
          <w:rFonts w:eastAsiaTheme="majorEastAsia"/>
          <w:noProof/>
        </w:rPr>
      </w:pPr>
      <w:r w:rsidRPr="0056068F">
        <w:rPr>
          <w:rFonts w:eastAsiaTheme="majorEastAsia"/>
          <w:noProof/>
        </w:rPr>
        <w:t>Read</w:t>
      </w:r>
      <w:r w:rsidR="00733FAB" w:rsidRPr="0056068F">
        <w:rPr>
          <w:rFonts w:eastAsiaTheme="majorEastAsia"/>
          <w:noProof/>
        </w:rPr>
        <w:t xml:space="preserve"> </w:t>
      </w:r>
      <w:r w:rsidRPr="0056068F">
        <w:rPr>
          <w:rFonts w:eastAsiaTheme="majorEastAsia"/>
          <w:noProof/>
        </w:rPr>
        <w:t>aloud</w:t>
      </w:r>
    </w:p>
    <w:p w14:paraId="498F9937" w14:textId="02FA89ED" w:rsidR="009B05AE" w:rsidRPr="0056068F" w:rsidRDefault="009B05AE" w:rsidP="00CC75E8">
      <w:pPr>
        <w:pStyle w:val="ListNumber"/>
        <w:numPr>
          <w:ilvl w:val="0"/>
          <w:numId w:val="24"/>
        </w:numPr>
      </w:pPr>
      <w:r w:rsidRPr="0056068F">
        <w:t>Right</w:t>
      </w:r>
      <w:r w:rsidRPr="0056068F">
        <w:noBreakHyphen/>
        <w:t xml:space="preserve">click on the page and select </w:t>
      </w:r>
      <w:r w:rsidRPr="0056068F">
        <w:rPr>
          <w:rStyle w:val="Strong"/>
        </w:rPr>
        <w:t>Read aloud</w:t>
      </w:r>
      <w:r w:rsidRPr="0056068F">
        <w:t xml:space="preserve"> (or press </w:t>
      </w:r>
      <w:proofErr w:type="spellStart"/>
      <w:r w:rsidRPr="0056068F">
        <w:rPr>
          <w:rStyle w:val="Strong"/>
        </w:rPr>
        <w:t>Ctrl+Shift+U</w:t>
      </w:r>
      <w:proofErr w:type="spellEnd"/>
      <w:r w:rsidRPr="0056068F">
        <w:t>)</w:t>
      </w:r>
      <w:r w:rsidR="00A636FE" w:rsidRPr="0056068F">
        <w:t xml:space="preserve">. You may have to select </w:t>
      </w:r>
      <w:r w:rsidR="00A636FE" w:rsidRPr="0056068F">
        <w:rPr>
          <w:rStyle w:val="Strong"/>
        </w:rPr>
        <w:t>More tools</w:t>
      </w:r>
      <w:r w:rsidR="00A636FE" w:rsidRPr="0056068F">
        <w:t xml:space="preserve"> then </w:t>
      </w:r>
      <w:r w:rsidR="00A636FE" w:rsidRPr="0056068F">
        <w:rPr>
          <w:rStyle w:val="Strong"/>
        </w:rPr>
        <w:t>Read aloud</w:t>
      </w:r>
      <w:r w:rsidRPr="0056068F">
        <w:t>.</w:t>
      </w:r>
    </w:p>
    <w:p w14:paraId="7EA654F6" w14:textId="1140D08F" w:rsidR="009B05AE" w:rsidRDefault="009B05AE" w:rsidP="007128C5">
      <w:pPr>
        <w:pStyle w:val="ListNumber"/>
      </w:pPr>
      <w:r w:rsidRPr="0056068F">
        <w:t>Listen for missing labels or mis</w:t>
      </w:r>
      <w:r w:rsidRPr="0056068F">
        <w:noBreakHyphen/>
        <w:t>read content.</w:t>
      </w:r>
    </w:p>
    <w:p w14:paraId="24823F46" w14:textId="76CB6C1D" w:rsidR="008E2CCE" w:rsidRPr="0056068F" w:rsidRDefault="008E2CCE" w:rsidP="007128C5">
      <w:pPr>
        <w:pStyle w:val="ListNumber"/>
      </w:pPr>
      <w:r>
        <w:t>To</w:t>
      </w:r>
      <w:r w:rsidR="00846C7F">
        <w:t xml:space="preserve"> pause or close the Read aloud tool, right-click the page</w:t>
      </w:r>
      <w:r w:rsidR="00B70CC8">
        <w:t xml:space="preserve"> and select pause or close,</w:t>
      </w:r>
      <w:r w:rsidR="00EE7F9F">
        <w:t xml:space="preserve"> or press </w:t>
      </w:r>
      <w:proofErr w:type="spellStart"/>
      <w:r w:rsidR="00EE7F9F" w:rsidRPr="0056068F">
        <w:rPr>
          <w:rStyle w:val="Strong"/>
        </w:rPr>
        <w:t>Ctrl+Shift+U</w:t>
      </w:r>
      <w:proofErr w:type="spellEnd"/>
      <w:r w:rsidR="00EE7F9F">
        <w:rPr>
          <w:rStyle w:val="Strong"/>
        </w:rPr>
        <w:t xml:space="preserve"> </w:t>
      </w:r>
      <w:r w:rsidR="00EE7F9F" w:rsidRPr="00EE7F9F">
        <w:t>again.</w:t>
      </w:r>
    </w:p>
    <w:p w14:paraId="4E164C70" w14:textId="77777777" w:rsidR="009B05AE" w:rsidRPr="0056068F" w:rsidRDefault="009B05AE" w:rsidP="009B05AE">
      <w:pPr>
        <w:pStyle w:val="Heading4"/>
        <w:rPr>
          <w:rFonts w:eastAsiaTheme="majorEastAsia"/>
          <w:noProof/>
        </w:rPr>
      </w:pPr>
      <w:r w:rsidRPr="0056068F">
        <w:rPr>
          <w:rFonts w:eastAsiaTheme="majorEastAsia"/>
          <w:noProof/>
        </w:rPr>
        <w:t>Lighthouse accessibility audit</w:t>
      </w:r>
    </w:p>
    <w:p w14:paraId="487F5441" w14:textId="1BA07359" w:rsidR="009B05AE" w:rsidRPr="0056068F" w:rsidRDefault="009B05AE" w:rsidP="00CC75E8">
      <w:pPr>
        <w:pStyle w:val="ListNumber"/>
        <w:numPr>
          <w:ilvl w:val="0"/>
          <w:numId w:val="23"/>
        </w:numPr>
      </w:pPr>
      <w:r w:rsidRPr="0056068F">
        <w:t xml:space="preserve">Open </w:t>
      </w:r>
      <w:proofErr w:type="spellStart"/>
      <w:r w:rsidRPr="0056068F">
        <w:rPr>
          <w:rStyle w:val="Strong"/>
        </w:rPr>
        <w:t>DevTools</w:t>
      </w:r>
      <w:proofErr w:type="spellEnd"/>
      <w:r w:rsidR="00221904">
        <w:t xml:space="preserve"> and </w:t>
      </w:r>
      <w:r w:rsidR="00221904" w:rsidRPr="0056068F">
        <w:t xml:space="preserve">select </w:t>
      </w:r>
      <w:r w:rsidR="00221904" w:rsidRPr="0056068F">
        <w:rPr>
          <w:rStyle w:val="Strong"/>
        </w:rPr>
        <w:t>Lighthouse</w:t>
      </w:r>
    </w:p>
    <w:p w14:paraId="68634429" w14:textId="14648E92" w:rsidR="009B05AE" w:rsidRPr="0056068F" w:rsidRDefault="009B05AE" w:rsidP="007128C5">
      <w:pPr>
        <w:pStyle w:val="ListNumber"/>
      </w:pPr>
      <w:r w:rsidRPr="0056068F">
        <w:t xml:space="preserve">Select </w:t>
      </w:r>
      <w:r w:rsidRPr="0056068F">
        <w:rPr>
          <w:rStyle w:val="Strong"/>
        </w:rPr>
        <w:t>Accessibility</w:t>
      </w:r>
      <w:r w:rsidRPr="0056068F">
        <w:t xml:space="preserve"> to review scores and recommendations</w:t>
      </w:r>
      <w:r w:rsidR="0092611C">
        <w:t>. S</w:t>
      </w:r>
      <w:r w:rsidR="00B97B03">
        <w:t>elect other options as relevant,</w:t>
      </w:r>
      <w:r w:rsidR="005A5C2A">
        <w:t xml:space="preserve"> then </w:t>
      </w:r>
      <w:r w:rsidR="00B97B03">
        <w:t xml:space="preserve">select </w:t>
      </w:r>
      <w:r w:rsidR="005A5C2A" w:rsidRPr="00831809">
        <w:rPr>
          <w:rStyle w:val="Strong"/>
        </w:rPr>
        <w:t>Analyse page load</w:t>
      </w:r>
      <w:r w:rsidRPr="0056068F">
        <w:t>.</w:t>
      </w:r>
    </w:p>
    <w:p w14:paraId="37ADC6DB" w14:textId="77777777" w:rsidR="009B05AE" w:rsidRPr="0056068F" w:rsidRDefault="009B05AE" w:rsidP="00AA236B">
      <w:pPr>
        <w:pStyle w:val="Heading3"/>
        <w:rPr>
          <w:noProof/>
        </w:rPr>
      </w:pPr>
      <w:r w:rsidRPr="0056068F">
        <w:rPr>
          <w:noProof/>
        </w:rPr>
        <w:t>UI vs UX design</w:t>
      </w:r>
    </w:p>
    <w:p w14:paraId="0500D948" w14:textId="5FC2E6E2" w:rsidR="00603DBF" w:rsidRPr="0056068F" w:rsidRDefault="009B05AE" w:rsidP="003007F6">
      <w:r w:rsidRPr="0056068F">
        <w:t>UI and UX work together but describe different aspects of a website.</w:t>
      </w:r>
    </w:p>
    <w:p w14:paraId="11FE50B3" w14:textId="3E5061FC" w:rsidR="009B05AE" w:rsidRPr="0056068F" w:rsidRDefault="009B05AE" w:rsidP="00BC3B7B">
      <w:pPr>
        <w:pStyle w:val="Notebox"/>
      </w:pPr>
      <w:r w:rsidRPr="0056068F">
        <w:rPr>
          <w:rStyle w:val="Strong"/>
        </w:rPr>
        <w:t>UI</w:t>
      </w:r>
      <w:r w:rsidR="00AE4EE9" w:rsidRPr="0056068F">
        <w:t xml:space="preserve"> r</w:t>
      </w:r>
      <w:r w:rsidRPr="0056068F">
        <w:t xml:space="preserve">efers to the visual and interactive elements a user </w:t>
      </w:r>
      <w:r w:rsidRPr="0056068F">
        <w:rPr>
          <w:rStyle w:val="Strong"/>
        </w:rPr>
        <w:t>sees</w:t>
      </w:r>
      <w:r w:rsidRPr="0056068F">
        <w:t xml:space="preserve"> and </w:t>
      </w:r>
      <w:r w:rsidRPr="0056068F">
        <w:rPr>
          <w:rStyle w:val="Strong"/>
        </w:rPr>
        <w:t>clicks</w:t>
      </w:r>
      <w:r w:rsidR="00097B61" w:rsidRPr="0056068F">
        <w:rPr>
          <w:rStyle w:val="Strong"/>
        </w:rPr>
        <w:t xml:space="preserve"> or taps</w:t>
      </w:r>
      <w:r w:rsidR="00097B61" w:rsidRPr="0056068F">
        <w:t>,</w:t>
      </w:r>
      <w:r w:rsidRPr="0056068F">
        <w:t xml:space="preserve"> such as buttons, colours, menus</w:t>
      </w:r>
      <w:r w:rsidR="00603DBF" w:rsidRPr="0056068F">
        <w:t xml:space="preserve"> and</w:t>
      </w:r>
      <w:r w:rsidRPr="0056068F">
        <w:t xml:space="preserve"> typography. It focuses on appearance and layout.</w:t>
      </w:r>
    </w:p>
    <w:p w14:paraId="646AA689" w14:textId="4A458C54" w:rsidR="009B05AE" w:rsidRPr="0056068F" w:rsidRDefault="009B05AE" w:rsidP="00BC3B7B">
      <w:pPr>
        <w:pStyle w:val="Notebox"/>
      </w:pPr>
      <w:r w:rsidRPr="0056068F">
        <w:rPr>
          <w:rStyle w:val="Strong"/>
        </w:rPr>
        <w:lastRenderedPageBreak/>
        <w:t>UX</w:t>
      </w:r>
      <w:r w:rsidR="00AE4EE9" w:rsidRPr="0056068F">
        <w:t xml:space="preserve"> r</w:t>
      </w:r>
      <w:r w:rsidRPr="0056068F">
        <w:t xml:space="preserve">efers to how the user </w:t>
      </w:r>
      <w:r w:rsidRPr="0056068F">
        <w:rPr>
          <w:rStyle w:val="Strong"/>
        </w:rPr>
        <w:t>feels</w:t>
      </w:r>
      <w:r w:rsidRPr="0056068F">
        <w:t xml:space="preserve"> when navigating and completing tasks on the website. It focuses on usability, clarity</w:t>
      </w:r>
      <w:r w:rsidR="00603DBF" w:rsidRPr="0056068F">
        <w:t xml:space="preserve"> and</w:t>
      </w:r>
      <w:r w:rsidRPr="0056068F">
        <w:t xml:space="preserve"> satisfaction.</w:t>
      </w:r>
    </w:p>
    <w:p w14:paraId="5CBD79C2" w14:textId="77777777" w:rsidR="009B05AE" w:rsidRPr="0056068F" w:rsidRDefault="009B05AE" w:rsidP="0023458E">
      <w:r w:rsidRPr="0056068F">
        <w:t>Good design combines both:</w:t>
      </w:r>
    </w:p>
    <w:p w14:paraId="6BF4FF82" w14:textId="0C730764" w:rsidR="009B05AE" w:rsidRPr="0056068F" w:rsidRDefault="009B05AE" w:rsidP="0023458E">
      <w:pPr>
        <w:pStyle w:val="ListBullet"/>
      </w:pPr>
      <w:r w:rsidRPr="0056068F">
        <w:t xml:space="preserve">The UI should look appealing and </w:t>
      </w:r>
      <w:r w:rsidR="00B563AD">
        <w:t xml:space="preserve">be </w:t>
      </w:r>
      <w:r w:rsidRPr="0056068F">
        <w:t xml:space="preserve">consistent with the </w:t>
      </w:r>
      <w:r w:rsidR="00B563AD">
        <w:t xml:space="preserve">organisation's </w:t>
      </w:r>
      <w:r w:rsidRPr="0056068F">
        <w:t>brand.</w:t>
      </w:r>
    </w:p>
    <w:p w14:paraId="2F4020E1" w14:textId="5CC179D5" w:rsidR="00C763A2" w:rsidRDefault="009B05AE" w:rsidP="00C763A2">
      <w:pPr>
        <w:pStyle w:val="ListBullet"/>
      </w:pPr>
      <w:r w:rsidRPr="0056068F">
        <w:t>The UX should make the website intuitive, efficient</w:t>
      </w:r>
      <w:r w:rsidR="00603DBF" w:rsidRPr="0056068F">
        <w:t xml:space="preserve"> and</w:t>
      </w:r>
      <w:r w:rsidRPr="0056068F">
        <w:t xml:space="preserve"> enjoyable to use.</w:t>
      </w:r>
    </w:p>
    <w:p w14:paraId="633E14E2" w14:textId="17847656" w:rsidR="008E4E5A" w:rsidRDefault="008E4E5A" w:rsidP="00C763A2">
      <w:pPr>
        <w:rPr>
          <w:noProof/>
        </w:rPr>
      </w:pPr>
      <w:r>
        <w:rPr>
          <w:noProof/>
        </w:rPr>
        <w:drawing>
          <wp:inline distT="0" distB="0" distL="0" distR="0" wp14:anchorId="4FBC856D" wp14:editId="1689DD82">
            <wp:extent cx="6120130" cy="3445510"/>
            <wp:effectExtent l="0" t="0" r="0" b="2540"/>
            <wp:docPr id="2134296881" name="Graphic 1" descr="User interface includes visual design and layout, typography and design; User experience includes website function, page structure and navigation flow; They intersect with user-focused design, wireframing and respons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6881" name="Graphic 1" descr="User interface includes visual design and layout, typography and design; User experience includes website function, page structure and navigation flow; They intersect with user-focused design, wireframing and responsive design"/>
                    <pic:cNvPicPr/>
                  </pic:nvPicPr>
                  <pic:blipFill>
                    <a:blip r:embed="rId75">
                      <a:extLst>
                        <a:ext uri="{96DAC541-7B7A-43D3-8B79-37D633B846F1}">
                          <asvg:svgBlip xmlns:asvg="http://schemas.microsoft.com/office/drawing/2016/SVG/main" r:embed="rId76"/>
                        </a:ext>
                      </a:extLst>
                    </a:blip>
                    <a:stretch>
                      <a:fillRect/>
                    </a:stretch>
                  </pic:blipFill>
                  <pic:spPr>
                    <a:xfrm>
                      <a:off x="0" y="0"/>
                      <a:ext cx="6120130" cy="3445510"/>
                    </a:xfrm>
                    <a:prstGeom prst="rect">
                      <a:avLst/>
                    </a:prstGeom>
                  </pic:spPr>
                </pic:pic>
              </a:graphicData>
            </a:graphic>
          </wp:inline>
        </w:drawing>
      </w:r>
    </w:p>
    <w:p w14:paraId="28FE5620" w14:textId="6783CBB8" w:rsidR="003E3544" w:rsidRPr="0056068F" w:rsidRDefault="003E3544" w:rsidP="003E3544">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3</w:t>
      </w:r>
      <w:r w:rsidRPr="0056068F">
        <w:rPr>
          <w:noProof/>
        </w:rPr>
        <w:fldChar w:fldCharType="end"/>
      </w:r>
      <w:r w:rsidRPr="0056068F">
        <w:rPr>
          <w:noProof/>
        </w:rPr>
        <w:t xml:space="preserve">: © </w:t>
      </w:r>
      <w:r w:rsidR="00C763A2">
        <w:rPr>
          <w:noProof/>
        </w:rPr>
        <w:t>TAFE NSW 2025</w:t>
      </w:r>
      <w:r w:rsidRPr="0056068F">
        <w:rPr>
          <w:noProof/>
        </w:rPr>
        <w:t xml:space="preserve"> </w:t>
      </w:r>
    </w:p>
    <w:p w14:paraId="21A7F677" w14:textId="01836092" w:rsidR="006004AC" w:rsidRPr="0056068F" w:rsidRDefault="006004AC" w:rsidP="006004AC">
      <w:pPr>
        <w:pStyle w:val="HeadingDecorative"/>
        <w:rPr>
          <w:noProof/>
        </w:rPr>
      </w:pPr>
      <w:bookmarkStart w:id="31" w:name="_Toc21091449"/>
      <w:r w:rsidRPr="0056068F">
        <w:rPr>
          <w:noProof/>
        </w:rPr>
        <w:tab/>
      </w:r>
      <w:r w:rsidRPr="0056068F">
        <w:rPr>
          <w:noProof/>
        </w:rPr>
        <w:drawing>
          <wp:inline distT="0" distB="0" distL="0" distR="0" wp14:anchorId="43A6E4C2" wp14:editId="74A2C2C9">
            <wp:extent cx="324000" cy="324000"/>
            <wp:effectExtent l="0" t="0" r="0" b="0"/>
            <wp:docPr id="1567073607"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48688CDC" w14:textId="03D84BFD" w:rsidR="009B05AE" w:rsidRPr="0056068F" w:rsidRDefault="00EB0DF0" w:rsidP="00EB0DF0">
      <w:r w:rsidRPr="0056068F">
        <w:t>Access the</w:t>
      </w:r>
      <w:r w:rsidR="009B05AE" w:rsidRPr="0056068F">
        <w:t xml:space="preserve"> video </w:t>
      </w:r>
      <w:hyperlink r:id="rId77" w:history="1">
        <w:r w:rsidR="009B05AE" w:rsidRPr="0056068F">
          <w:rPr>
            <w:rStyle w:val="Hyperlink"/>
          </w:rPr>
          <w:t>UI/UX Explained In 8 Minutes</w:t>
        </w:r>
      </w:hyperlink>
      <w:r w:rsidR="009B05AE" w:rsidRPr="0056068F">
        <w:t xml:space="preserve"> (YouTube</w:t>
      </w:r>
      <w:r w:rsidR="00D962F6" w:rsidRPr="0056068F">
        <w:t>,</w:t>
      </w:r>
      <w:r w:rsidR="009B05AE" w:rsidRPr="0056068F">
        <w:t xml:space="preserve"> 8:17 min</w:t>
      </w:r>
      <w:r w:rsidR="009B05AE" w:rsidRPr="0056068F">
        <w:rPr>
          <w:strike/>
        </w:rPr>
        <w:t>)</w:t>
      </w:r>
      <w:r w:rsidRPr="0056068F">
        <w:rPr>
          <w:strike/>
        </w:rPr>
        <w:t xml:space="preserve"> </w:t>
      </w:r>
      <w:r w:rsidRPr="0056068F">
        <w:t>to learn about the differences between UI and UX.</w:t>
      </w:r>
    </w:p>
    <w:p w14:paraId="781326D2" w14:textId="77777777" w:rsidR="001111A3" w:rsidRPr="0056068F" w:rsidRDefault="001111A3" w:rsidP="001111A3">
      <w:pPr>
        <w:pStyle w:val="Heading3"/>
        <w:rPr>
          <w:noProof/>
        </w:rPr>
      </w:pPr>
      <w:r w:rsidRPr="0056068F">
        <w:rPr>
          <w:noProof/>
        </w:rPr>
        <w:t>Using colour in web design</w:t>
      </w:r>
    </w:p>
    <w:p w14:paraId="11C5424C" w14:textId="28241D78" w:rsidR="001111A3" w:rsidRDefault="001111A3" w:rsidP="001111A3">
      <w:r w:rsidRPr="0056068F">
        <w:rPr>
          <w:lang w:eastAsia="en-AU"/>
        </w:rPr>
        <w:t xml:space="preserve">Colours in web design can be defined using </w:t>
      </w:r>
      <w:r w:rsidR="009620D5">
        <w:rPr>
          <w:lang w:eastAsia="en-AU"/>
        </w:rPr>
        <w:t xml:space="preserve">HTML </w:t>
      </w:r>
      <w:r w:rsidRPr="0056068F">
        <w:rPr>
          <w:lang w:eastAsia="en-AU"/>
        </w:rPr>
        <w:t>colour names, hex</w:t>
      </w:r>
      <w:r w:rsidR="00625F5A">
        <w:rPr>
          <w:lang w:eastAsia="en-AU"/>
        </w:rPr>
        <w:t>adecimal (hex)</w:t>
      </w:r>
      <w:r w:rsidRPr="0056068F">
        <w:rPr>
          <w:lang w:eastAsia="en-AU"/>
        </w:rPr>
        <w:t xml:space="preserve"> codes, or RGB values.</w:t>
      </w:r>
      <w:r w:rsidR="00E1717F">
        <w:rPr>
          <w:lang w:eastAsia="en-AU"/>
        </w:rPr>
        <w:t xml:space="preserve"> Notice in </w:t>
      </w:r>
      <w:r w:rsidR="00E1717F" w:rsidRPr="00E1717F">
        <w:t>the</w:t>
      </w:r>
      <w:r w:rsidR="00E1717F">
        <w:rPr>
          <w:lang w:eastAsia="en-AU"/>
        </w:rPr>
        <w:t xml:space="preserve"> </w:t>
      </w:r>
      <w:proofErr w:type="spellStart"/>
      <w:r w:rsidR="00E1717F">
        <w:rPr>
          <w:lang w:eastAsia="en-AU"/>
        </w:rPr>
        <w:t>Gelos</w:t>
      </w:r>
      <w:proofErr w:type="spellEnd"/>
      <w:r w:rsidR="00E1717F">
        <w:rPr>
          <w:lang w:eastAsia="en-AU"/>
        </w:rPr>
        <w:t xml:space="preserve"> </w:t>
      </w:r>
      <w:hyperlink r:id="rId78" w:history="1">
        <w:r w:rsidR="00E1717F" w:rsidRPr="0056068F">
          <w:rPr>
            <w:rStyle w:val="Hyperlink"/>
          </w:rPr>
          <w:t>Style Guide Company (pdf)</w:t>
        </w:r>
      </w:hyperlink>
      <w:r w:rsidR="00E1717F">
        <w:t xml:space="preserve"> that the </w:t>
      </w:r>
      <w:r w:rsidR="00191D62">
        <w:t xml:space="preserve">colours in the </w:t>
      </w:r>
      <w:proofErr w:type="spellStart"/>
      <w:r w:rsidR="00191D62">
        <w:t>Gelos</w:t>
      </w:r>
      <w:proofErr w:type="spellEnd"/>
      <w:r w:rsidR="00191D62">
        <w:t xml:space="preserve"> colour theme</w:t>
      </w:r>
      <w:r w:rsidR="002D6D4E">
        <w:t xml:space="preserve"> have both </w:t>
      </w:r>
      <w:r w:rsidR="008A34DD">
        <w:t>hex codes and RGB values</w:t>
      </w:r>
      <w:r w:rsidR="001E74E3">
        <w:t xml:space="preserve"> listed</w:t>
      </w:r>
      <w:r w:rsidR="008A34DD">
        <w:t>.</w:t>
      </w:r>
    </w:p>
    <w:p w14:paraId="72F02DBD" w14:textId="6684F9C3" w:rsidR="009620D5" w:rsidRPr="0056068F" w:rsidRDefault="009620D5" w:rsidP="00FE1EF4">
      <w:pPr>
        <w:pStyle w:val="Heading4"/>
      </w:pPr>
      <w:r>
        <w:t>HTML colour names</w:t>
      </w:r>
    </w:p>
    <w:p w14:paraId="578D28C3" w14:textId="54D3121F" w:rsidR="001111A3" w:rsidRPr="0056068F" w:rsidRDefault="001111A3" w:rsidP="001111A3">
      <w:pPr>
        <w:rPr>
          <w:lang w:eastAsia="en-AU"/>
        </w:rPr>
      </w:pPr>
      <w:r w:rsidRPr="0056068F">
        <w:rPr>
          <w:lang w:eastAsia="en-AU"/>
        </w:rPr>
        <w:t xml:space="preserve">A full list of supported colour names can be found at </w:t>
      </w:r>
      <w:hyperlink r:id="rId79" w:tgtFrame="_new" w:history="1">
        <w:r w:rsidRPr="0056068F">
          <w:rPr>
            <w:rStyle w:val="Hyperlink"/>
            <w:lang w:eastAsia="en-AU"/>
          </w:rPr>
          <w:t xml:space="preserve">HTML </w:t>
        </w:r>
        <w:proofErr w:type="spellStart"/>
        <w:r w:rsidRPr="0056068F">
          <w:rPr>
            <w:rStyle w:val="Hyperlink"/>
            <w:lang w:eastAsia="en-AU"/>
          </w:rPr>
          <w:t>Color</w:t>
        </w:r>
        <w:proofErr w:type="spellEnd"/>
        <w:r w:rsidRPr="0056068F">
          <w:rPr>
            <w:rStyle w:val="Hyperlink"/>
            <w:lang w:eastAsia="en-AU"/>
          </w:rPr>
          <w:t xml:space="preserve"> Names</w:t>
        </w:r>
      </w:hyperlink>
      <w:r w:rsidRPr="0056068F">
        <w:rPr>
          <w:lang w:eastAsia="en-AU"/>
        </w:rPr>
        <w:t>.</w:t>
      </w:r>
    </w:p>
    <w:p w14:paraId="5D61A1CC" w14:textId="2BBB548B" w:rsidR="001111A3" w:rsidRPr="0056068F" w:rsidRDefault="00625F5A" w:rsidP="001111A3">
      <w:pPr>
        <w:pStyle w:val="Heading4"/>
        <w:rPr>
          <w:noProof/>
        </w:rPr>
      </w:pPr>
      <w:r>
        <w:rPr>
          <w:noProof/>
        </w:rPr>
        <w:lastRenderedPageBreak/>
        <w:t>H</w:t>
      </w:r>
      <w:r w:rsidR="001111A3" w:rsidRPr="0056068F">
        <w:rPr>
          <w:noProof/>
        </w:rPr>
        <w:t>ex colours</w:t>
      </w:r>
    </w:p>
    <w:p w14:paraId="186A1AB6" w14:textId="0F40FBD5" w:rsidR="00533E71" w:rsidRDefault="001111A3" w:rsidP="001111A3">
      <w:pPr>
        <w:rPr>
          <w:lang w:eastAsia="en-AU"/>
        </w:rPr>
      </w:pPr>
      <w:r w:rsidRPr="0056068F">
        <w:rPr>
          <w:lang w:eastAsia="en-AU"/>
        </w:rPr>
        <w:t>A hex colour starts with a hash symbol (#) followed by 6 characters</w:t>
      </w:r>
      <w:r w:rsidR="0016067D">
        <w:rPr>
          <w:lang w:eastAsia="en-AU"/>
        </w:rPr>
        <w:t>, where:</w:t>
      </w:r>
    </w:p>
    <w:p w14:paraId="38FEED30" w14:textId="113D8774" w:rsidR="00502117" w:rsidRDefault="00502117" w:rsidP="00502117">
      <w:pPr>
        <w:pStyle w:val="ListBullet"/>
      </w:pPr>
      <w:r>
        <w:t>the first two digits represent Red, the next two Green and the last two Blue</w:t>
      </w:r>
    </w:p>
    <w:p w14:paraId="709CC11A" w14:textId="77AAE291" w:rsidR="001111A3" w:rsidRPr="0056068F" w:rsidRDefault="008419C6" w:rsidP="008419C6">
      <w:pPr>
        <w:pStyle w:val="ListBullet"/>
      </w:pPr>
      <w:r>
        <w:t>e</w:t>
      </w:r>
      <w:r w:rsidR="001111A3" w:rsidRPr="0056068F">
        <w:t xml:space="preserve">ach pair of </w:t>
      </w:r>
      <w:r w:rsidR="00E81254">
        <w:t xml:space="preserve">hex </w:t>
      </w:r>
      <w:r w:rsidR="001111A3" w:rsidRPr="0056068F">
        <w:t>characters ranges from 00 (none) to FF (full intensity).</w:t>
      </w:r>
    </w:p>
    <w:p w14:paraId="48A8F443" w14:textId="77777777" w:rsidR="001111A3" w:rsidRDefault="001111A3" w:rsidP="00A851F6">
      <w:pPr>
        <w:keepNext/>
        <w:rPr>
          <w:lang w:eastAsia="en-AU"/>
        </w:rPr>
      </w:pPr>
      <w:r w:rsidRPr="0056068F">
        <w:rPr>
          <w:lang w:eastAsia="en-AU"/>
        </w:rPr>
        <w:t>For example:</w:t>
      </w:r>
    </w:p>
    <w:p w14:paraId="6CE2CC5D" w14:textId="77777777" w:rsidR="00465C6D" w:rsidRDefault="00465C6D" w:rsidP="00224F34">
      <w:pPr>
        <w:pStyle w:val="Quotelong"/>
      </w:pPr>
      <w:r>
        <w:t>#FF0000 is pure red (255 red, 0 green, 0 blue).</w:t>
      </w:r>
    </w:p>
    <w:p w14:paraId="53C6EB8B" w14:textId="77777777" w:rsidR="00465C6D" w:rsidRDefault="00465C6D" w:rsidP="00224F34">
      <w:pPr>
        <w:pStyle w:val="Quotelong"/>
      </w:pPr>
      <w:r>
        <w:t>#00FF00 is green, and #0000FF is blue.</w:t>
      </w:r>
    </w:p>
    <w:p w14:paraId="3F709155" w14:textId="114712BC" w:rsidR="00465C6D" w:rsidRPr="0056068F" w:rsidRDefault="00465C6D" w:rsidP="00224F34">
      <w:pPr>
        <w:pStyle w:val="Quotelong"/>
      </w:pPr>
      <w:r>
        <w:t>#FFFF00 combines red and green for yellow.</w:t>
      </w:r>
    </w:p>
    <w:p w14:paraId="7F060A6E" w14:textId="7C65499D" w:rsidR="00542021" w:rsidRPr="0056068F" w:rsidRDefault="00542021" w:rsidP="00D8354B">
      <w:pPr>
        <w:pStyle w:val="Heading4"/>
      </w:pPr>
      <w:r>
        <w:t xml:space="preserve">RGB </w:t>
      </w:r>
      <w:r w:rsidR="00B8765D">
        <w:t>colours</w:t>
      </w:r>
    </w:p>
    <w:p w14:paraId="494A86A7" w14:textId="77777777" w:rsidR="00FA1603" w:rsidRDefault="00326444" w:rsidP="00326444">
      <w:pPr>
        <w:rPr>
          <w:lang w:eastAsia="en-AU"/>
        </w:rPr>
      </w:pPr>
      <w:r>
        <w:rPr>
          <w:lang w:eastAsia="en-AU"/>
        </w:rPr>
        <w:t xml:space="preserve">RGB values in web design represent colours using a combination of </w:t>
      </w:r>
      <w:r w:rsidR="0020355C">
        <w:rPr>
          <w:lang w:eastAsia="en-AU"/>
        </w:rPr>
        <w:t xml:space="preserve">red, green and blue </w:t>
      </w:r>
      <w:r>
        <w:rPr>
          <w:lang w:eastAsia="en-AU"/>
        </w:rPr>
        <w:t xml:space="preserve">light intensities. Each component is expressed as a number from 0 to 255, where 0 means no intensity and 255 means full intensity. </w:t>
      </w:r>
    </w:p>
    <w:p w14:paraId="1DC0C05A" w14:textId="15751F9D" w:rsidR="00326444" w:rsidRDefault="00326444" w:rsidP="00326444">
      <w:pPr>
        <w:rPr>
          <w:lang w:eastAsia="en-AU"/>
        </w:rPr>
      </w:pPr>
      <w:r>
        <w:rPr>
          <w:lang w:eastAsia="en-AU"/>
        </w:rPr>
        <w:t>For example:</w:t>
      </w:r>
    </w:p>
    <w:p w14:paraId="4154B394" w14:textId="77777777" w:rsidR="00326444" w:rsidRDefault="00326444" w:rsidP="009953B8">
      <w:pPr>
        <w:pStyle w:val="Quotelong"/>
      </w:pPr>
      <w:proofErr w:type="spellStart"/>
      <w:r>
        <w:t>rgb</w:t>
      </w:r>
      <w:proofErr w:type="spellEnd"/>
      <w:r>
        <w:t>(255, 0, 0) gives pure red because red is at full intensity while green and blue are zero.</w:t>
      </w:r>
    </w:p>
    <w:p w14:paraId="697A0C48" w14:textId="0BFCC2BE" w:rsidR="00326444" w:rsidRDefault="00326444" w:rsidP="009953B8">
      <w:pPr>
        <w:pStyle w:val="Quotelong"/>
      </w:pPr>
      <w:proofErr w:type="spellStart"/>
      <w:r>
        <w:t>rgb</w:t>
      </w:r>
      <w:proofErr w:type="spellEnd"/>
      <w:r>
        <w:t xml:space="preserve">(0, 255, 0) gives green and </w:t>
      </w:r>
      <w:proofErr w:type="spellStart"/>
      <w:r>
        <w:t>rgb</w:t>
      </w:r>
      <w:proofErr w:type="spellEnd"/>
      <w:r>
        <w:t>(0, 0, 255) gives blue.</w:t>
      </w:r>
    </w:p>
    <w:p w14:paraId="136EF0C0" w14:textId="0A3605FE" w:rsidR="00D8354B" w:rsidRPr="00D8354B" w:rsidRDefault="00326444" w:rsidP="009953B8">
      <w:pPr>
        <w:pStyle w:val="Quotelong"/>
      </w:pPr>
      <w:r>
        <w:t xml:space="preserve">Mixing values creates different </w:t>
      </w:r>
      <w:proofErr w:type="spellStart"/>
      <w:r>
        <w:t>colors</w:t>
      </w:r>
      <w:proofErr w:type="spellEnd"/>
      <w:r>
        <w:t xml:space="preserve">, like </w:t>
      </w:r>
      <w:proofErr w:type="spellStart"/>
      <w:r>
        <w:t>rgb</w:t>
      </w:r>
      <w:proofErr w:type="spellEnd"/>
      <w:r>
        <w:t>(255, 255, 0) for yellow.</w:t>
      </w:r>
    </w:p>
    <w:p w14:paraId="37683BCD" w14:textId="77777777" w:rsidR="001111A3" w:rsidRPr="0056068F" w:rsidRDefault="001111A3" w:rsidP="001111A3">
      <w:pPr>
        <w:pStyle w:val="HeadingDecorative"/>
        <w:rPr>
          <w:noProof/>
        </w:rPr>
      </w:pPr>
      <w:r w:rsidRPr="0056068F">
        <w:rPr>
          <w:noProof/>
        </w:rPr>
        <w:tab/>
      </w:r>
      <w:r w:rsidRPr="0056068F">
        <w:rPr>
          <w:noProof/>
        </w:rPr>
        <w:drawing>
          <wp:inline distT="0" distB="0" distL="0" distR="0" wp14:anchorId="04A4322D" wp14:editId="2A2597DB">
            <wp:extent cx="324000" cy="324000"/>
            <wp:effectExtent l="0" t="0" r="0" b="0"/>
            <wp:docPr id="150931850"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34CB0B94" w14:textId="77777777" w:rsidR="001111A3" w:rsidRPr="0056068F" w:rsidRDefault="001111A3" w:rsidP="001111A3">
      <w:pPr>
        <w:spacing w:before="0" w:after="0" w:line="240" w:lineRule="auto"/>
        <w:rPr>
          <w:color w:val="000000" w:themeColor="text1"/>
        </w:rPr>
      </w:pPr>
      <w:r w:rsidRPr="0056068F">
        <w:rPr>
          <w:color w:val="000000" w:themeColor="text1"/>
        </w:rPr>
        <w:t>These tools help you select, test and create colour combinations for your website design:</w:t>
      </w:r>
    </w:p>
    <w:p w14:paraId="6C87FA04" w14:textId="68C9D3C4" w:rsidR="001111A3" w:rsidRPr="0056068F" w:rsidRDefault="001111A3" w:rsidP="001111A3">
      <w:pPr>
        <w:pStyle w:val="ListBullet"/>
      </w:pPr>
      <w:hyperlink r:id="rId80" w:tgtFrame="_new" w:history="1">
        <w:r w:rsidRPr="0056068F">
          <w:rPr>
            <w:rStyle w:val="Hyperlink"/>
          </w:rPr>
          <w:t xml:space="preserve">Adobe </w:t>
        </w:r>
        <w:proofErr w:type="spellStart"/>
        <w:r w:rsidRPr="0056068F">
          <w:rPr>
            <w:rStyle w:val="Hyperlink"/>
          </w:rPr>
          <w:t>Color</w:t>
        </w:r>
        <w:proofErr w:type="spellEnd"/>
      </w:hyperlink>
      <w:r w:rsidRPr="0056068F">
        <w:t>: You can create colour palettes and explore harmonious colour combinations.</w:t>
      </w:r>
    </w:p>
    <w:p w14:paraId="378F4FB5" w14:textId="74D0785E" w:rsidR="001111A3" w:rsidRPr="0056068F" w:rsidRDefault="001111A3" w:rsidP="001111A3">
      <w:pPr>
        <w:pStyle w:val="ListBullet"/>
      </w:pPr>
      <w:hyperlink r:id="rId81" w:tgtFrame="_new" w:history="1">
        <w:r w:rsidRPr="0056068F">
          <w:rPr>
            <w:rStyle w:val="Hyperlink"/>
          </w:rPr>
          <w:t>imagecolorpicker.com</w:t>
        </w:r>
      </w:hyperlink>
      <w:r w:rsidRPr="0056068F">
        <w:t>: Upload an image and find the exact colour codes from it.</w:t>
      </w:r>
    </w:p>
    <w:p w14:paraId="0FF1AE18" w14:textId="217004F6" w:rsidR="001111A3" w:rsidRPr="0056068F" w:rsidRDefault="001111A3" w:rsidP="001111A3">
      <w:pPr>
        <w:pStyle w:val="ListBullet"/>
      </w:pPr>
      <w:hyperlink r:id="rId82" w:tgtFrame="_new" w:history="1">
        <w:r w:rsidRPr="0056068F">
          <w:rPr>
            <w:rStyle w:val="Hyperlink"/>
          </w:rPr>
          <w:t xml:space="preserve">W3Schools HTML </w:t>
        </w:r>
        <w:proofErr w:type="spellStart"/>
        <w:r w:rsidRPr="0056068F">
          <w:rPr>
            <w:rStyle w:val="Hyperlink"/>
          </w:rPr>
          <w:t>Color</w:t>
        </w:r>
        <w:proofErr w:type="spellEnd"/>
        <w:r w:rsidRPr="0056068F">
          <w:rPr>
            <w:rStyle w:val="Hyperlink"/>
          </w:rPr>
          <w:t xml:space="preserve"> Picker</w:t>
        </w:r>
      </w:hyperlink>
      <w:r w:rsidRPr="0056068F">
        <w:t>: Test and copy hex, RGB, or HSL values.</w:t>
      </w:r>
    </w:p>
    <w:p w14:paraId="21E98E08" w14:textId="4AEAFC4F" w:rsidR="001111A3" w:rsidRDefault="001111A3" w:rsidP="00FF6479">
      <w:pPr>
        <w:pStyle w:val="ListBullet"/>
      </w:pPr>
      <w:hyperlink r:id="rId83" w:tgtFrame="_new" w:history="1">
        <w:proofErr w:type="spellStart"/>
        <w:r w:rsidRPr="0056068F">
          <w:rPr>
            <w:rStyle w:val="Hyperlink"/>
          </w:rPr>
          <w:t>Coolors</w:t>
        </w:r>
        <w:proofErr w:type="spellEnd"/>
      </w:hyperlink>
      <w:r w:rsidRPr="0056068F">
        <w:t>: Automatically generate and adjust colour palettes for web projects.</w:t>
      </w:r>
    </w:p>
    <w:p w14:paraId="75AAF98B" w14:textId="5E331E43" w:rsidR="0086522B" w:rsidRDefault="0086522B" w:rsidP="0086522B">
      <w:pPr>
        <w:rPr>
          <w:noProof/>
        </w:rPr>
      </w:pPr>
      <w:r>
        <w:rPr>
          <w:noProof/>
        </w:rPr>
        <w:lastRenderedPageBreak/>
        <w:drawing>
          <wp:inline distT="0" distB="0" distL="0" distR="0" wp14:anchorId="6A1CCCCD" wp14:editId="156E36F3">
            <wp:extent cx="6119706" cy="3442335"/>
            <wp:effectExtent l="0" t="0" r="0" b="5715"/>
            <wp:docPr id="587090807"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90807" name="Graphic 8">
                      <a:extLst>
                        <a:ext uri="{C183D7F6-B498-43B3-948B-1728B52AA6E4}">
                          <adec:decorative xmlns:adec="http://schemas.microsoft.com/office/drawing/2017/decorative" val="1"/>
                        </a:ext>
                      </a:extLst>
                    </pic:cNvPr>
                    <pic:cNvPicPr/>
                  </pic:nvPicPr>
                  <pic:blipFill>
                    <a:blip r:embed="rId84">
                      <a:extLst>
                        <a:ext uri="{96DAC541-7B7A-43D3-8B79-37D633B846F1}">
                          <asvg:svgBlip xmlns:asvg="http://schemas.microsoft.com/office/drawing/2016/SVG/main" r:embed="rId85"/>
                        </a:ext>
                      </a:extLst>
                    </a:blip>
                    <a:stretch>
                      <a:fillRect/>
                    </a:stretch>
                  </pic:blipFill>
                  <pic:spPr>
                    <a:xfrm>
                      <a:off x="0" y="0"/>
                      <a:ext cx="6119706" cy="3442335"/>
                    </a:xfrm>
                    <a:prstGeom prst="rect">
                      <a:avLst/>
                    </a:prstGeom>
                  </pic:spPr>
                </pic:pic>
              </a:graphicData>
            </a:graphic>
          </wp:inline>
        </w:drawing>
      </w:r>
    </w:p>
    <w:p w14:paraId="17FA9EA1" w14:textId="31A6903C" w:rsidR="001111A3" w:rsidRPr="0056068F" w:rsidRDefault="001111A3" w:rsidP="001111A3">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4</w:t>
      </w:r>
      <w:r w:rsidRPr="0056068F">
        <w:rPr>
          <w:noProof/>
        </w:rPr>
        <w:fldChar w:fldCharType="end"/>
      </w:r>
      <w:r w:rsidRPr="0056068F">
        <w:rPr>
          <w:noProof/>
        </w:rPr>
        <w:t xml:space="preserve">: © </w:t>
      </w:r>
      <w:r w:rsidR="00940B13">
        <w:rPr>
          <w:noProof/>
        </w:rPr>
        <w:t>TAFE NSW 2025</w:t>
      </w:r>
      <w:r w:rsidRPr="0056068F">
        <w:rPr>
          <w:noProof/>
        </w:rPr>
        <w:t xml:space="preserve"> </w:t>
      </w:r>
    </w:p>
    <w:p w14:paraId="4366D91C" w14:textId="77777777" w:rsidR="009B05AE" w:rsidRPr="0056068F" w:rsidRDefault="009B05AE" w:rsidP="0086722E">
      <w:pPr>
        <w:pStyle w:val="Heading2"/>
        <w:rPr>
          <w:noProof/>
        </w:rPr>
      </w:pPr>
      <w:bookmarkStart w:id="32" w:name="_Toc216707775"/>
      <w:r w:rsidRPr="0056068F">
        <w:rPr>
          <w:noProof/>
        </w:rPr>
        <w:t>Creating a site map</w:t>
      </w:r>
      <w:bookmarkEnd w:id="31"/>
      <w:bookmarkEnd w:id="32"/>
    </w:p>
    <w:p w14:paraId="5BA3DE50" w14:textId="77777777" w:rsidR="009B05AE" w:rsidRPr="0056068F" w:rsidRDefault="009B05AE" w:rsidP="009B05AE">
      <w:pPr>
        <w:spacing w:before="0" w:after="0"/>
        <w:rPr>
          <w:color w:val="000000" w:themeColor="text1"/>
          <w:lang w:eastAsia="en-AU"/>
        </w:rPr>
      </w:pPr>
      <w:r w:rsidRPr="0056068F">
        <w:rPr>
          <w:color w:val="000000" w:themeColor="text1"/>
          <w:lang w:eastAsia="en-AU"/>
        </w:rPr>
        <w:t>A sitemap is a diagram that shows how pages in your website connect. It helps plan navigation and structure before building pages.</w:t>
      </w:r>
    </w:p>
    <w:p w14:paraId="3894866B" w14:textId="77777777" w:rsidR="009B05AE" w:rsidRPr="0056068F" w:rsidRDefault="009B05AE" w:rsidP="009B05AE">
      <w:pPr>
        <w:pStyle w:val="Notebox"/>
        <w:rPr>
          <w:noProof/>
        </w:rPr>
      </w:pPr>
      <w:r w:rsidRPr="0056068F">
        <w:rPr>
          <w:rStyle w:val="Strong"/>
          <w:noProof/>
        </w:rPr>
        <w:t>Note</w:t>
      </w:r>
      <w:r w:rsidRPr="0056068F">
        <w:rPr>
          <w:noProof/>
        </w:rPr>
        <w:t>: Don’t confuse this type of sitemap with an XML sitemap you create to help search engines index your website more efficiently.</w:t>
      </w:r>
    </w:p>
    <w:p w14:paraId="34F58B2B" w14:textId="1FF98349" w:rsidR="009B05AE" w:rsidRPr="0056068F" w:rsidRDefault="00603DBF" w:rsidP="007E658C">
      <w:pPr>
        <w:pStyle w:val="Heading3"/>
        <w:rPr>
          <w:noProof/>
        </w:rPr>
      </w:pPr>
      <w:r w:rsidRPr="0056068F">
        <w:rPr>
          <w:noProof/>
        </w:rPr>
        <w:t>Hierarchy tiers</w:t>
      </w:r>
    </w:p>
    <w:p w14:paraId="4AE8B15C" w14:textId="77777777" w:rsidR="009B05AE" w:rsidRPr="0056068F" w:rsidRDefault="009B05AE" w:rsidP="00C97C7F">
      <w:r w:rsidRPr="0056068F">
        <w:t xml:space="preserve">Within the sitemap diagram, a hierarchy structure is used and shows where each page fits into this hierarchy. </w:t>
      </w:r>
    </w:p>
    <w:p w14:paraId="5BE8EDDD" w14:textId="0F283101" w:rsidR="009B05AE" w:rsidRPr="0056068F" w:rsidRDefault="009B05AE" w:rsidP="009B05AE">
      <w:pPr>
        <w:pStyle w:val="Notebox"/>
        <w:rPr>
          <w:noProof/>
        </w:rPr>
      </w:pPr>
      <w:r w:rsidRPr="0056068F">
        <w:rPr>
          <w:noProof/>
        </w:rPr>
        <w:t>A hierarchy is where people or things are arranged in order or levels, such as from highest to lowest, or based on importance. Generally, the</w:t>
      </w:r>
      <w:r w:rsidR="00EC05BB" w:rsidRPr="0056068F">
        <w:rPr>
          <w:noProof/>
        </w:rPr>
        <w:t xml:space="preserve"> hierarchy</w:t>
      </w:r>
      <w:r w:rsidRPr="0056068F">
        <w:rPr>
          <w:noProof/>
        </w:rPr>
        <w:t xml:space="preserve"> structure has the most important </w:t>
      </w:r>
      <w:r w:rsidR="00EC05BB" w:rsidRPr="0056068F">
        <w:rPr>
          <w:noProof/>
        </w:rPr>
        <w:t xml:space="preserve">item </w:t>
      </w:r>
      <w:r w:rsidRPr="0056068F">
        <w:rPr>
          <w:noProof/>
        </w:rPr>
        <w:t>at the top.</w:t>
      </w:r>
    </w:p>
    <w:p w14:paraId="414A6BFA" w14:textId="01936359" w:rsidR="009B05AE" w:rsidRPr="0056068F" w:rsidRDefault="009B05AE" w:rsidP="00595379">
      <w:pPr>
        <w:pStyle w:val="Heading4"/>
        <w:rPr>
          <w:noProof/>
        </w:rPr>
      </w:pPr>
      <w:r w:rsidRPr="0056068F">
        <w:rPr>
          <w:noProof/>
        </w:rPr>
        <w:lastRenderedPageBreak/>
        <w:t>Tier 1</w:t>
      </w:r>
      <w:r w:rsidR="0074409E" w:rsidRPr="0056068F">
        <w:rPr>
          <w:noProof/>
        </w:rPr>
        <w:t xml:space="preserve">: </w:t>
      </w:r>
      <w:r w:rsidRPr="0056068F">
        <w:rPr>
          <w:noProof/>
        </w:rPr>
        <w:t xml:space="preserve">Home </w:t>
      </w:r>
      <w:r w:rsidR="00A779A6" w:rsidRPr="0056068F">
        <w:rPr>
          <w:noProof/>
        </w:rPr>
        <w:t>page or landing page</w:t>
      </w:r>
    </w:p>
    <w:p w14:paraId="5F1D3E6B" w14:textId="77777777" w:rsidR="009B05AE" w:rsidRPr="0056068F" w:rsidRDefault="009B05AE" w:rsidP="00FD5631">
      <w:pPr>
        <w:pStyle w:val="ListBullet"/>
        <w:keepNext/>
      </w:pPr>
      <w:r w:rsidRPr="0056068F">
        <w:t>The main entry point of your website.</w:t>
      </w:r>
    </w:p>
    <w:p w14:paraId="48353A07" w14:textId="3677C5C0" w:rsidR="009B05AE" w:rsidRPr="0056068F" w:rsidRDefault="009B05AE" w:rsidP="00A722EB">
      <w:pPr>
        <w:pStyle w:val="ListBullet"/>
      </w:pPr>
      <w:r w:rsidRPr="0056068F">
        <w:t>Must be named index.html because web servers automatically load this file as the default page.</w:t>
      </w:r>
    </w:p>
    <w:p w14:paraId="40C0B21B" w14:textId="26117481" w:rsidR="009B05AE" w:rsidRPr="0056068F" w:rsidRDefault="009B05AE" w:rsidP="00595379">
      <w:pPr>
        <w:pStyle w:val="Heading4"/>
        <w:rPr>
          <w:noProof/>
        </w:rPr>
      </w:pPr>
      <w:r w:rsidRPr="0056068F">
        <w:rPr>
          <w:noProof/>
        </w:rPr>
        <w:t>Tier 2</w:t>
      </w:r>
      <w:r w:rsidR="00A779A6" w:rsidRPr="0056068F">
        <w:rPr>
          <w:noProof/>
        </w:rPr>
        <w:t xml:space="preserve">: </w:t>
      </w:r>
      <w:r w:rsidRPr="0056068F">
        <w:rPr>
          <w:noProof/>
        </w:rPr>
        <w:t xml:space="preserve">Website </w:t>
      </w:r>
      <w:r w:rsidR="00A779A6" w:rsidRPr="0056068F">
        <w:rPr>
          <w:noProof/>
        </w:rPr>
        <w:t>p</w:t>
      </w:r>
      <w:r w:rsidRPr="0056068F">
        <w:rPr>
          <w:noProof/>
        </w:rPr>
        <w:t>ages</w:t>
      </w:r>
    </w:p>
    <w:p w14:paraId="3B7D80D0" w14:textId="77777777" w:rsidR="009B05AE" w:rsidRPr="0056068F" w:rsidRDefault="009B05AE" w:rsidP="00A722EB">
      <w:pPr>
        <w:pStyle w:val="ListBullet"/>
      </w:pPr>
      <w:r w:rsidRPr="0056068F">
        <w:t>These are the main sections of the site and appear in the website’s navigation menu.</w:t>
      </w:r>
    </w:p>
    <w:p w14:paraId="5EDBFDDB" w14:textId="0403D7A5" w:rsidR="009B05AE" w:rsidRPr="0056068F" w:rsidRDefault="009B05AE" w:rsidP="00A722EB">
      <w:pPr>
        <w:pStyle w:val="ListBullet"/>
      </w:pPr>
      <w:r w:rsidRPr="0056068F">
        <w:t>Examples include about.html, products.html, services.html</w:t>
      </w:r>
      <w:r w:rsidR="00603DBF" w:rsidRPr="0056068F">
        <w:t xml:space="preserve"> and</w:t>
      </w:r>
      <w:r w:rsidRPr="0056068F">
        <w:t xml:space="preserve"> contact.html.</w:t>
      </w:r>
    </w:p>
    <w:p w14:paraId="6DFBCC28" w14:textId="66F719B7" w:rsidR="009B05AE" w:rsidRPr="0056068F" w:rsidRDefault="009B05AE" w:rsidP="00595379">
      <w:pPr>
        <w:pStyle w:val="Heading4"/>
        <w:rPr>
          <w:noProof/>
        </w:rPr>
      </w:pPr>
      <w:r w:rsidRPr="0056068F">
        <w:rPr>
          <w:noProof/>
        </w:rPr>
        <w:t>Tier 3+</w:t>
      </w:r>
      <w:r w:rsidR="00A779A6" w:rsidRPr="0056068F">
        <w:rPr>
          <w:noProof/>
        </w:rPr>
        <w:t xml:space="preserve">: </w:t>
      </w:r>
      <w:r w:rsidRPr="0056068F">
        <w:rPr>
          <w:noProof/>
        </w:rPr>
        <w:t xml:space="preserve">Linked or </w:t>
      </w:r>
      <w:r w:rsidR="00A779A6" w:rsidRPr="0056068F">
        <w:rPr>
          <w:noProof/>
        </w:rPr>
        <w:t>s</w:t>
      </w:r>
      <w:r w:rsidRPr="0056068F">
        <w:rPr>
          <w:noProof/>
        </w:rPr>
        <w:t>ubpages</w:t>
      </w:r>
    </w:p>
    <w:p w14:paraId="36FE50E0" w14:textId="2880B0E7" w:rsidR="009B05AE" w:rsidRPr="0056068F" w:rsidRDefault="009B05AE">
      <w:pPr>
        <w:pStyle w:val="ListBullet"/>
      </w:pPr>
      <w:r w:rsidRPr="0056068F">
        <w:t>These are pages linked from Tier 2 pages and provide more detailed content.</w:t>
      </w:r>
      <w:r w:rsidR="00EE44D9" w:rsidRPr="0056068F">
        <w:t xml:space="preserve"> </w:t>
      </w:r>
      <w:r w:rsidRPr="0056068F">
        <w:t>For example, product1.html and product2.html might be linked from products.html.</w:t>
      </w:r>
    </w:p>
    <w:p w14:paraId="29500DF4" w14:textId="6E8D0AF7" w:rsidR="0044736B" w:rsidRDefault="009B05AE" w:rsidP="001B60C2">
      <w:pPr>
        <w:pStyle w:val="ListBullet"/>
      </w:pPr>
      <w:r w:rsidRPr="0056068F">
        <w:t xml:space="preserve">Avoid creating pages that require more than </w:t>
      </w:r>
      <w:r w:rsidR="00522D0F" w:rsidRPr="0056068F">
        <w:t>3</w:t>
      </w:r>
      <w:r w:rsidRPr="0056068F">
        <w:t xml:space="preserve"> clicks</w:t>
      </w:r>
      <w:r w:rsidR="00A722EB" w:rsidRPr="0056068F">
        <w:t xml:space="preserve"> or taps</w:t>
      </w:r>
      <w:r w:rsidRPr="0056068F">
        <w:t xml:space="preserve"> to access from the homepage.</w:t>
      </w:r>
    </w:p>
    <w:p w14:paraId="2E0E0B1E" w14:textId="7DE66C69" w:rsidR="006135F1" w:rsidRDefault="006135F1" w:rsidP="006135F1">
      <w:pPr>
        <w:rPr>
          <w:noProof/>
        </w:rPr>
      </w:pPr>
      <w:r>
        <w:rPr>
          <w:noProof/>
        </w:rPr>
        <w:drawing>
          <wp:inline distT="0" distB="0" distL="0" distR="0" wp14:anchorId="0BD9E458" wp14:editId="490F9479">
            <wp:extent cx="6120130" cy="2876550"/>
            <wp:effectExtent l="0" t="0" r="0" b="0"/>
            <wp:docPr id="2052333651" name="Graphic 5" descr="Site map with 3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33651" name="Graphic 5" descr="Site map with 3 tiers"/>
                    <pic:cNvPicPr/>
                  </pic:nvPicPr>
                  <pic:blipFill>
                    <a:blip r:embed="rId86">
                      <a:extLst>
                        <a:ext uri="{96DAC541-7B7A-43D3-8B79-37D633B846F1}">
                          <asvg:svgBlip xmlns:asvg="http://schemas.microsoft.com/office/drawing/2016/SVG/main" r:embed="rId87"/>
                        </a:ext>
                      </a:extLst>
                    </a:blip>
                    <a:stretch>
                      <a:fillRect/>
                    </a:stretch>
                  </pic:blipFill>
                  <pic:spPr>
                    <a:xfrm>
                      <a:off x="0" y="0"/>
                      <a:ext cx="6120130" cy="2876550"/>
                    </a:xfrm>
                    <a:prstGeom prst="rect">
                      <a:avLst/>
                    </a:prstGeom>
                  </pic:spPr>
                </pic:pic>
              </a:graphicData>
            </a:graphic>
          </wp:inline>
        </w:drawing>
      </w:r>
    </w:p>
    <w:p w14:paraId="3AD372AD" w14:textId="6FB71C24" w:rsidR="001B60C2" w:rsidRPr="0056068F" w:rsidRDefault="001B60C2" w:rsidP="001B60C2">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5</w:t>
      </w:r>
      <w:r w:rsidRPr="0056068F">
        <w:rPr>
          <w:noProof/>
        </w:rPr>
        <w:fldChar w:fldCharType="end"/>
      </w:r>
      <w:r w:rsidRPr="0056068F">
        <w:rPr>
          <w:noProof/>
        </w:rPr>
        <w:t xml:space="preserve">: © </w:t>
      </w:r>
      <w:r w:rsidR="0057052D">
        <w:rPr>
          <w:noProof/>
        </w:rPr>
        <w:t>TAFE NSW 2025</w:t>
      </w:r>
      <w:r w:rsidRPr="0056068F">
        <w:rPr>
          <w:noProof/>
        </w:rPr>
        <w:t xml:space="preserve"> </w:t>
      </w:r>
    </w:p>
    <w:p w14:paraId="58A04C7D" w14:textId="26691632" w:rsidR="009B05AE" w:rsidRPr="0056068F" w:rsidRDefault="006A11BF" w:rsidP="00C65769">
      <w:pPr>
        <w:keepNext/>
      </w:pPr>
      <w:r w:rsidRPr="0056068F">
        <w:lastRenderedPageBreak/>
        <w:t>Here</w:t>
      </w:r>
      <w:r w:rsidR="000D5A38">
        <w:t>'</w:t>
      </w:r>
      <w:r w:rsidRPr="0056068F">
        <w:t>s an example of a site map for</w:t>
      </w:r>
      <w:r w:rsidR="00034C11" w:rsidRPr="0056068F">
        <w:t xml:space="preserve"> a business that sells products:</w:t>
      </w:r>
    </w:p>
    <w:p w14:paraId="1B80F5B9" w14:textId="224C3626" w:rsidR="00C65769" w:rsidRDefault="00C65769" w:rsidP="00C65769">
      <w:pPr>
        <w:rPr>
          <w:noProof/>
        </w:rPr>
      </w:pPr>
      <w:r>
        <w:rPr>
          <w:noProof/>
        </w:rPr>
        <w:drawing>
          <wp:inline distT="0" distB="0" distL="0" distR="0" wp14:anchorId="60C612DD" wp14:editId="4B05BC90">
            <wp:extent cx="6120130" cy="3610610"/>
            <wp:effectExtent l="0" t="0" r="0" b="8890"/>
            <wp:docPr id="626815302" name="Graphic 6" descr="Sitemap with 3 tiers, Tier 1: index.html, Tier 2: services.html, products.html, about.html, contact.html, Tier 3: product1.html, product2.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5302" name="Graphic 6" descr="Sitemap with 3 tiers, Tier 1: index.html, Tier 2: services.html, products.html, about.html, contact.html, Tier 3: product1.html, product2.html"/>
                    <pic:cNvPicPr/>
                  </pic:nvPicPr>
                  <pic:blipFill>
                    <a:blip r:embed="rId88">
                      <a:extLst>
                        <a:ext uri="{96DAC541-7B7A-43D3-8B79-37D633B846F1}">
                          <asvg:svgBlip xmlns:asvg="http://schemas.microsoft.com/office/drawing/2016/SVG/main" r:embed="rId89"/>
                        </a:ext>
                      </a:extLst>
                    </a:blip>
                    <a:stretch>
                      <a:fillRect/>
                    </a:stretch>
                  </pic:blipFill>
                  <pic:spPr>
                    <a:xfrm>
                      <a:off x="0" y="0"/>
                      <a:ext cx="6120130" cy="3610610"/>
                    </a:xfrm>
                    <a:prstGeom prst="rect">
                      <a:avLst/>
                    </a:prstGeom>
                  </pic:spPr>
                </pic:pic>
              </a:graphicData>
            </a:graphic>
          </wp:inline>
        </w:drawing>
      </w:r>
    </w:p>
    <w:p w14:paraId="361B256B" w14:textId="5BAFCC31" w:rsidR="001B60C2" w:rsidRPr="0056068F" w:rsidRDefault="001B60C2" w:rsidP="001B60C2">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6</w:t>
      </w:r>
      <w:r w:rsidRPr="0056068F">
        <w:rPr>
          <w:noProof/>
        </w:rPr>
        <w:fldChar w:fldCharType="end"/>
      </w:r>
      <w:r w:rsidRPr="0056068F">
        <w:rPr>
          <w:noProof/>
        </w:rPr>
        <w:t xml:space="preserve">: © </w:t>
      </w:r>
      <w:r w:rsidR="00C65769">
        <w:rPr>
          <w:noProof/>
        </w:rPr>
        <w:t>TAFE NSW 2025</w:t>
      </w:r>
      <w:r w:rsidRPr="0056068F">
        <w:rPr>
          <w:noProof/>
        </w:rPr>
        <w:t xml:space="preserve"> </w:t>
      </w:r>
    </w:p>
    <w:p w14:paraId="1DD5552A" w14:textId="6F574E18" w:rsidR="009B05AE" w:rsidRPr="0056068F" w:rsidRDefault="00FB67DF" w:rsidP="005500D7">
      <w:pPr>
        <w:pStyle w:val="Heading3"/>
        <w:rPr>
          <w:noProof/>
        </w:rPr>
      </w:pPr>
      <w:r w:rsidRPr="0056068F">
        <w:rPr>
          <w:noProof/>
        </w:rPr>
        <w:t>Using d</w:t>
      </w:r>
      <w:r w:rsidR="009B05AE" w:rsidRPr="0056068F">
        <w:rPr>
          <w:noProof/>
        </w:rPr>
        <w:t>igital tools for creating sitemaps</w:t>
      </w:r>
    </w:p>
    <w:p w14:paraId="555AC4B2" w14:textId="77777777" w:rsidR="006A6C38" w:rsidRDefault="00D55D13" w:rsidP="00D55D13">
      <w:pPr>
        <w:rPr>
          <w:lang w:eastAsia="en-AU"/>
        </w:rPr>
      </w:pPr>
      <w:r w:rsidRPr="0056068F">
        <w:rPr>
          <w:lang w:eastAsia="en-AU"/>
        </w:rPr>
        <w:t xml:space="preserve">There are many types of digital tools that you can use to create sitemaps. Some tools are free or have free options and some use paid subscriptions. </w:t>
      </w:r>
    </w:p>
    <w:p w14:paraId="09881EA9" w14:textId="78E71D44" w:rsidR="00D55D13" w:rsidRPr="0056068F" w:rsidRDefault="00D55D13" w:rsidP="00D55D13">
      <w:pPr>
        <w:rPr>
          <w:lang w:eastAsia="en-AU"/>
        </w:rPr>
      </w:pPr>
      <w:r w:rsidRPr="0056068F">
        <w:rPr>
          <w:lang w:eastAsia="en-AU"/>
        </w:rPr>
        <w:t>Some common tools include:</w:t>
      </w:r>
    </w:p>
    <w:p w14:paraId="2BB19C54" w14:textId="6F3E51E3" w:rsidR="00E767FB" w:rsidRPr="0056068F" w:rsidRDefault="00E767FB" w:rsidP="00E767FB">
      <w:pPr>
        <w:pStyle w:val="ListBullet"/>
      </w:pPr>
      <w:hyperlink r:id="rId90" w:history="1">
        <w:proofErr w:type="spellStart"/>
        <w:r w:rsidRPr="0056068F">
          <w:rPr>
            <w:rStyle w:val="Hyperlink"/>
          </w:rPr>
          <w:t>Lucidchart</w:t>
        </w:r>
        <w:proofErr w:type="spellEnd"/>
      </w:hyperlink>
    </w:p>
    <w:p w14:paraId="3BDA50DD" w14:textId="3F5F6C6E" w:rsidR="00C3605E" w:rsidRPr="0056068F" w:rsidRDefault="00E767FB" w:rsidP="00D55D13">
      <w:pPr>
        <w:pStyle w:val="ListBullet"/>
      </w:pPr>
      <w:hyperlink r:id="rId91" w:history="1">
        <w:r w:rsidRPr="0056068F">
          <w:rPr>
            <w:rStyle w:val="Hyperlink"/>
          </w:rPr>
          <w:t>diagrams.net</w:t>
        </w:r>
      </w:hyperlink>
      <w:r w:rsidRPr="0056068F">
        <w:t>.</w:t>
      </w:r>
    </w:p>
    <w:p w14:paraId="4543923F" w14:textId="6BBB202D" w:rsidR="00B96C98" w:rsidRPr="0056068F" w:rsidRDefault="00B96C98" w:rsidP="00B96C98">
      <w:pPr>
        <w:pStyle w:val="Notebox"/>
        <w:rPr>
          <w:noProof/>
        </w:rPr>
      </w:pPr>
      <w:r w:rsidRPr="0056068F">
        <w:rPr>
          <w:rStyle w:val="Strong"/>
          <w:noProof/>
        </w:rPr>
        <w:t>Note</w:t>
      </w:r>
      <w:r w:rsidRPr="0056068F">
        <w:rPr>
          <w:noProof/>
        </w:rPr>
        <w:t xml:space="preserve">: You may need to </w:t>
      </w:r>
      <w:r w:rsidR="00CD7471" w:rsidRPr="0056068F">
        <w:rPr>
          <w:noProof/>
        </w:rPr>
        <w:t xml:space="preserve">sign up for a free account and log in to use </w:t>
      </w:r>
      <w:r w:rsidR="005D4F1F">
        <w:rPr>
          <w:noProof/>
        </w:rPr>
        <w:t>some</w:t>
      </w:r>
      <w:r w:rsidR="00CD7471" w:rsidRPr="0056068F">
        <w:rPr>
          <w:noProof/>
        </w:rPr>
        <w:t xml:space="preserve"> tools.</w:t>
      </w:r>
    </w:p>
    <w:p w14:paraId="110CA18F" w14:textId="77777777" w:rsidR="004E2797" w:rsidRPr="0056068F" w:rsidRDefault="004E2797" w:rsidP="004E2797">
      <w:pPr>
        <w:pStyle w:val="HeadingDecorative"/>
        <w:rPr>
          <w:noProof/>
        </w:rPr>
      </w:pPr>
      <w:r w:rsidRPr="0056068F">
        <w:rPr>
          <w:noProof/>
        </w:rPr>
        <w:lastRenderedPageBreak/>
        <w:tab/>
      </w:r>
      <w:r w:rsidRPr="0056068F">
        <w:rPr>
          <w:noProof/>
        </w:rPr>
        <w:drawing>
          <wp:inline distT="0" distB="0" distL="0" distR="0" wp14:anchorId="5B111A33" wp14:editId="3A270C64">
            <wp:extent cx="324000" cy="324000"/>
            <wp:effectExtent l="0" t="0" r="0" b="0"/>
            <wp:docPr id="1855073150"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2C9E96EF" w14:textId="591CF622" w:rsidR="004E2797" w:rsidRDefault="004E2797" w:rsidP="004E2797">
      <w:pPr>
        <w:pStyle w:val="Heading3"/>
        <w:rPr>
          <w:noProof/>
        </w:rPr>
      </w:pPr>
      <w:bookmarkStart w:id="33" w:name="_Ref215569252"/>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4</w:t>
      </w:r>
      <w:r w:rsidRPr="0056068F">
        <w:rPr>
          <w:noProof/>
        </w:rPr>
        <w:fldChar w:fldCharType="end"/>
      </w:r>
      <w:r w:rsidRPr="0056068F">
        <w:rPr>
          <w:noProof/>
        </w:rPr>
        <w:t xml:space="preserve">: </w:t>
      </w:r>
      <w:r w:rsidR="00E57EAD">
        <w:rPr>
          <w:noProof/>
        </w:rPr>
        <w:t xml:space="preserve">Practise using digital tools </w:t>
      </w:r>
      <w:r w:rsidR="00E11C49">
        <w:rPr>
          <w:noProof/>
        </w:rPr>
        <w:t>for c</w:t>
      </w:r>
      <w:r w:rsidRPr="0056068F">
        <w:rPr>
          <w:noProof/>
        </w:rPr>
        <w:t>reat</w:t>
      </w:r>
      <w:r w:rsidR="00E11C49">
        <w:rPr>
          <w:noProof/>
        </w:rPr>
        <w:t>ing</w:t>
      </w:r>
      <w:r w:rsidRPr="0056068F">
        <w:rPr>
          <w:noProof/>
        </w:rPr>
        <w:t xml:space="preserve"> site map</w:t>
      </w:r>
      <w:r w:rsidR="00E11C49">
        <w:rPr>
          <w:noProof/>
        </w:rPr>
        <w:t>s</w:t>
      </w:r>
      <w:bookmarkEnd w:id="33"/>
    </w:p>
    <w:p w14:paraId="7A3D43EA" w14:textId="72067E34" w:rsidR="004E2797" w:rsidRPr="0056068F" w:rsidRDefault="004E2797" w:rsidP="004E2797">
      <w:pPr>
        <w:keepNext/>
        <w:rPr>
          <w:lang w:eastAsia="en-AU"/>
        </w:rPr>
      </w:pPr>
      <w:r w:rsidRPr="0056068F">
        <w:rPr>
          <w:lang w:eastAsia="en-AU"/>
        </w:rPr>
        <w:t xml:space="preserve">Here are some basic instructions for creating sitemaps using </w:t>
      </w:r>
      <w:proofErr w:type="spellStart"/>
      <w:r w:rsidR="000B5D7C">
        <w:rPr>
          <w:lang w:eastAsia="en-AU"/>
        </w:rPr>
        <w:t>Lucidchart</w:t>
      </w:r>
      <w:proofErr w:type="spellEnd"/>
      <w:r w:rsidR="000B5D7C">
        <w:rPr>
          <w:lang w:eastAsia="en-AU"/>
        </w:rPr>
        <w:t xml:space="preserve"> and Diagrams.net</w:t>
      </w:r>
      <w:r w:rsidR="00FD1269">
        <w:rPr>
          <w:lang w:eastAsia="en-AU"/>
        </w:rPr>
        <w:t>.</w:t>
      </w:r>
      <w:r w:rsidR="000B5D7C">
        <w:rPr>
          <w:lang w:eastAsia="en-AU"/>
        </w:rPr>
        <w:t xml:space="preserve"> </w:t>
      </w:r>
      <w:r w:rsidR="0057558B">
        <w:rPr>
          <w:lang w:eastAsia="en-AU"/>
        </w:rPr>
        <w:t xml:space="preserve">Use one or </w:t>
      </w:r>
      <w:r w:rsidR="00C84762">
        <w:rPr>
          <w:lang w:eastAsia="en-AU"/>
        </w:rPr>
        <w:t>both</w:t>
      </w:r>
      <w:r w:rsidR="0057558B">
        <w:rPr>
          <w:lang w:eastAsia="en-AU"/>
        </w:rPr>
        <w:t xml:space="preserve"> tools to</w:t>
      </w:r>
      <w:r w:rsidR="00B275A1">
        <w:rPr>
          <w:lang w:eastAsia="en-AU"/>
        </w:rPr>
        <w:t xml:space="preserve"> practise with.</w:t>
      </w:r>
    </w:p>
    <w:p w14:paraId="1C30FC6F" w14:textId="77777777" w:rsidR="009B05AE" w:rsidRPr="0056068F" w:rsidRDefault="009B05AE" w:rsidP="009B05AE">
      <w:pPr>
        <w:pStyle w:val="Heading4"/>
        <w:rPr>
          <w:noProof/>
        </w:rPr>
      </w:pPr>
      <w:r w:rsidRPr="0056068F">
        <w:rPr>
          <w:noProof/>
        </w:rPr>
        <w:t>Lucidchart</w:t>
      </w:r>
    </w:p>
    <w:p w14:paraId="1E50EF70" w14:textId="7FB4C464" w:rsidR="009B05AE" w:rsidRPr="0056068F" w:rsidRDefault="009B05AE" w:rsidP="00CC75E8">
      <w:pPr>
        <w:pStyle w:val="ListNumber"/>
        <w:numPr>
          <w:ilvl w:val="0"/>
          <w:numId w:val="15"/>
        </w:numPr>
      </w:pPr>
      <w:r w:rsidRPr="0056068F">
        <w:t xml:space="preserve">Go to </w:t>
      </w:r>
      <w:hyperlink r:id="rId92" w:history="1">
        <w:proofErr w:type="spellStart"/>
        <w:r w:rsidRPr="0056068F">
          <w:rPr>
            <w:rStyle w:val="Hyperlink"/>
          </w:rPr>
          <w:t>Lucidchart</w:t>
        </w:r>
        <w:proofErr w:type="spellEnd"/>
      </w:hyperlink>
      <w:r w:rsidRPr="0056068F">
        <w:t xml:space="preserve"> → New Document → choose Sitemap Template.</w:t>
      </w:r>
    </w:p>
    <w:p w14:paraId="21FE6F9C" w14:textId="541F743E" w:rsidR="009B05AE" w:rsidRPr="0056068F" w:rsidRDefault="009B05AE" w:rsidP="00275801">
      <w:pPr>
        <w:pStyle w:val="ListNumber"/>
      </w:pPr>
      <w:r w:rsidRPr="0056068F">
        <w:t xml:space="preserve">Drag Page shapes for Home, About, Contact </w:t>
      </w:r>
      <w:r w:rsidR="00603DBF" w:rsidRPr="0056068F">
        <w:t>and so on.</w:t>
      </w:r>
    </w:p>
    <w:p w14:paraId="390C77EF" w14:textId="64E0D869" w:rsidR="009B05AE" w:rsidRPr="0056068F" w:rsidRDefault="009B05AE" w:rsidP="00275801">
      <w:pPr>
        <w:pStyle w:val="ListNumber"/>
      </w:pPr>
      <w:r w:rsidRPr="0056068F">
        <w:t>Double</w:t>
      </w:r>
      <w:r w:rsidR="004E3238" w:rsidRPr="0056068F">
        <w:t>-</w:t>
      </w:r>
      <w:r w:rsidRPr="0056068F">
        <w:t>click the shapes to add text.</w:t>
      </w:r>
    </w:p>
    <w:p w14:paraId="2E61D182" w14:textId="77777777" w:rsidR="009B05AE" w:rsidRPr="0056068F" w:rsidRDefault="009B05AE" w:rsidP="00275801">
      <w:pPr>
        <w:pStyle w:val="ListNumber"/>
      </w:pPr>
      <w:r w:rsidRPr="0056068F">
        <w:t>Use Connectors to show hierarchy and navigation.</w:t>
      </w:r>
    </w:p>
    <w:p w14:paraId="79AF3F37" w14:textId="77777777" w:rsidR="009B05AE" w:rsidRPr="0056068F" w:rsidRDefault="009B05AE" w:rsidP="00275801">
      <w:pPr>
        <w:pStyle w:val="ListNumber"/>
      </w:pPr>
      <w:r w:rsidRPr="0056068F">
        <w:t>Export as PNG, SVG, or PDF.</w:t>
      </w:r>
    </w:p>
    <w:p w14:paraId="53191CC3" w14:textId="6D5FDE8C" w:rsidR="009B05AE" w:rsidRPr="0056068F" w:rsidRDefault="00457950" w:rsidP="00603DBF">
      <w:pPr>
        <w:pStyle w:val="Heading4"/>
        <w:rPr>
          <w:noProof/>
        </w:rPr>
      </w:pPr>
      <w:r w:rsidRPr="0056068F">
        <w:rPr>
          <w:noProof/>
        </w:rPr>
        <w:t>Diagrams.net</w:t>
      </w:r>
    </w:p>
    <w:p w14:paraId="05714161" w14:textId="0E56259D" w:rsidR="009B05AE" w:rsidRPr="0056068F" w:rsidRDefault="004E3238" w:rsidP="00CC75E8">
      <w:pPr>
        <w:pStyle w:val="ListNumber"/>
        <w:numPr>
          <w:ilvl w:val="0"/>
          <w:numId w:val="16"/>
        </w:numPr>
      </w:pPr>
      <w:r w:rsidRPr="0056068F">
        <w:t>Go to</w:t>
      </w:r>
      <w:r w:rsidR="009B05AE" w:rsidRPr="0056068F">
        <w:t xml:space="preserve"> </w:t>
      </w:r>
      <w:hyperlink r:id="rId93" w:history="1">
        <w:r w:rsidR="00051A2F" w:rsidRPr="0056068F">
          <w:rPr>
            <w:rStyle w:val="Hyperlink"/>
          </w:rPr>
          <w:t>diagrams.net</w:t>
        </w:r>
      </w:hyperlink>
      <w:r w:rsidR="00051A2F" w:rsidRPr="0056068F">
        <w:t>.</w:t>
      </w:r>
    </w:p>
    <w:p w14:paraId="64E5E63A" w14:textId="26287DFE" w:rsidR="009B05AE" w:rsidRPr="0056068F" w:rsidRDefault="009B05AE" w:rsidP="00275801">
      <w:pPr>
        <w:pStyle w:val="ListNumber"/>
      </w:pPr>
      <w:r w:rsidRPr="0056068F">
        <w:t>Create boxes for each web page</w:t>
      </w:r>
      <w:r w:rsidR="009E0307" w:rsidRPr="0056068F">
        <w:t>.</w:t>
      </w:r>
    </w:p>
    <w:p w14:paraId="62BE1D8E" w14:textId="77777777" w:rsidR="009B05AE" w:rsidRPr="0056068F" w:rsidRDefault="009B05AE" w:rsidP="00275801">
      <w:pPr>
        <w:pStyle w:val="ListNumber"/>
      </w:pPr>
      <w:r w:rsidRPr="0056068F">
        <w:t>Connect the page boxes with arrows by hovering on the box and selecting an arrow.</w:t>
      </w:r>
    </w:p>
    <w:p w14:paraId="3280AC4D" w14:textId="4CA06258" w:rsidR="009B05AE" w:rsidRPr="0056068F" w:rsidRDefault="009B05AE" w:rsidP="00275801">
      <w:pPr>
        <w:pStyle w:val="ListNumber"/>
      </w:pPr>
      <w:r w:rsidRPr="0056068F">
        <w:t xml:space="preserve">Export to PNG, SVG, or PDF and save the </w:t>
      </w:r>
      <w:r w:rsidR="009E0307" w:rsidRPr="0056068F">
        <w:t xml:space="preserve">diagrams.net </w:t>
      </w:r>
      <w:r w:rsidRPr="0056068F">
        <w:t>file.</w:t>
      </w:r>
    </w:p>
    <w:p w14:paraId="04C920DE" w14:textId="5967FAE4" w:rsidR="009F17F1" w:rsidRDefault="009F17F1" w:rsidP="00851EF1">
      <w:pPr>
        <w:pStyle w:val="Heading3"/>
        <w:rPr>
          <w:noProof/>
        </w:rPr>
      </w:pPr>
      <w:bookmarkStart w:id="34" w:name="_Ref213667819"/>
      <w:bookmarkStart w:id="35" w:name="_Ref215569253"/>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5</w:t>
      </w:r>
      <w:r w:rsidRPr="0056068F">
        <w:rPr>
          <w:noProof/>
        </w:rPr>
        <w:fldChar w:fldCharType="end"/>
      </w:r>
      <w:r w:rsidRPr="0056068F">
        <w:rPr>
          <w:noProof/>
        </w:rPr>
        <w:t>: Create a site</w:t>
      </w:r>
      <w:r w:rsidR="00804685" w:rsidRPr="0056068F">
        <w:rPr>
          <w:noProof/>
        </w:rPr>
        <w:t xml:space="preserve"> </w:t>
      </w:r>
      <w:r w:rsidRPr="0056068F">
        <w:rPr>
          <w:noProof/>
        </w:rPr>
        <w:t>map</w:t>
      </w:r>
      <w:bookmarkEnd w:id="34"/>
      <w:r w:rsidR="00BD24F8">
        <w:rPr>
          <w:noProof/>
        </w:rPr>
        <w:t xml:space="preserve"> for your portfolio</w:t>
      </w:r>
      <w:bookmarkEnd w:id="35"/>
    </w:p>
    <w:p w14:paraId="32FE9641" w14:textId="1FB3DC78" w:rsidR="009F17F1" w:rsidRPr="0056068F" w:rsidRDefault="006102EF" w:rsidP="00B85DAF">
      <w:pPr>
        <w:rPr>
          <w:color w:val="000000" w:themeColor="text1"/>
        </w:rPr>
      </w:pPr>
      <w:r w:rsidRPr="0056068F">
        <w:rPr>
          <w:color w:val="000000" w:themeColor="text1"/>
        </w:rPr>
        <w:t>Read the following scenario and complete this activity</w:t>
      </w:r>
      <w:r w:rsidR="00EA73E0" w:rsidRPr="0056068F">
        <w:rPr>
          <w:color w:val="000000" w:themeColor="text1"/>
        </w:rPr>
        <w:t>.</w:t>
      </w:r>
    </w:p>
    <w:p w14:paraId="07E02CBA" w14:textId="5409F9A6" w:rsidR="009B05AE" w:rsidRPr="0056068F" w:rsidRDefault="00804685" w:rsidP="00603DBF">
      <w:pPr>
        <w:pStyle w:val="Heading4"/>
        <w:rPr>
          <w:noProof/>
        </w:rPr>
      </w:pPr>
      <w:bookmarkStart w:id="36" w:name="_Ref213667808"/>
      <w:r w:rsidRPr="0056068F">
        <w:rPr>
          <w:noProof/>
        </w:rPr>
        <w:t>S</w:t>
      </w:r>
      <w:r w:rsidR="00603DBF" w:rsidRPr="0056068F">
        <w:rPr>
          <w:noProof/>
        </w:rPr>
        <w:t>cenario</w:t>
      </w:r>
      <w:r w:rsidRPr="0056068F">
        <w:rPr>
          <w:noProof/>
        </w:rPr>
        <w:t>: Portfolio website</w:t>
      </w:r>
      <w:bookmarkEnd w:id="36"/>
    </w:p>
    <w:p w14:paraId="0C9C3FD4" w14:textId="5702D4BD" w:rsidR="00603DBF" w:rsidRPr="0056068F" w:rsidRDefault="009B05AE" w:rsidP="00CA3D80">
      <w:r w:rsidRPr="0056068F">
        <w:t xml:space="preserve">You are completing your internship at </w:t>
      </w:r>
      <w:proofErr w:type="spellStart"/>
      <w:r w:rsidRPr="0056068F">
        <w:t>Gelos</w:t>
      </w:r>
      <w:proofErr w:type="spellEnd"/>
      <w:r w:rsidRPr="0056068F">
        <w:t xml:space="preserve"> Enterprises as a Web Developer.</w:t>
      </w:r>
      <w:r w:rsidR="00D6500C" w:rsidRPr="0056068F">
        <w:t xml:space="preserve"> </w:t>
      </w:r>
      <w:r w:rsidRPr="0056068F">
        <w:t>Your supervisor, Vinh Nguyen, has asked you to design and build your own portfolio website to showcase your skills and experience.</w:t>
      </w:r>
      <w:r w:rsidR="000A0801">
        <w:t xml:space="preserve"> </w:t>
      </w:r>
      <w:r w:rsidRPr="0056068F">
        <w:t>This internal project will help you practise planning, designing, coding</w:t>
      </w:r>
      <w:r w:rsidR="00603DBF" w:rsidRPr="0056068F">
        <w:t xml:space="preserve"> and</w:t>
      </w:r>
      <w:r w:rsidRPr="0056068F">
        <w:t xml:space="preserve"> testing before working on </w:t>
      </w:r>
      <w:proofErr w:type="spellStart"/>
      <w:r w:rsidRPr="0056068F">
        <w:t>Gelos</w:t>
      </w:r>
      <w:proofErr w:type="spellEnd"/>
      <w:r w:rsidRPr="0056068F">
        <w:t xml:space="preserve"> client websites.</w:t>
      </w:r>
    </w:p>
    <w:p w14:paraId="331DC56E" w14:textId="5D1CC282" w:rsidR="009B05AE" w:rsidRPr="0056068F" w:rsidRDefault="00D6500C" w:rsidP="00CA3D80">
      <w:pPr>
        <w:rPr>
          <w:rStyle w:val="Strong"/>
        </w:rPr>
      </w:pPr>
      <w:r w:rsidRPr="0056068F">
        <w:rPr>
          <w:rStyle w:val="Strong"/>
        </w:rPr>
        <w:t>Website r</w:t>
      </w:r>
      <w:r w:rsidR="009B05AE" w:rsidRPr="0056068F">
        <w:rPr>
          <w:rStyle w:val="Strong"/>
        </w:rPr>
        <w:t>equirements:</w:t>
      </w:r>
    </w:p>
    <w:p w14:paraId="182BD438" w14:textId="23A64FC1" w:rsidR="009B05AE" w:rsidRPr="0056068F" w:rsidRDefault="00F978B0" w:rsidP="00D6500C">
      <w:pPr>
        <w:pStyle w:val="ListBullet"/>
      </w:pPr>
      <w:r w:rsidRPr="0056068F">
        <w:t>Include 3</w:t>
      </w:r>
      <w:r w:rsidR="009B05AE" w:rsidRPr="0056068F">
        <w:t xml:space="preserve"> main pages: Home, Projects</w:t>
      </w:r>
      <w:r w:rsidR="00603DBF" w:rsidRPr="0056068F">
        <w:t xml:space="preserve"> and</w:t>
      </w:r>
      <w:r w:rsidR="009B05AE" w:rsidRPr="0056068F">
        <w:t xml:space="preserve"> Contact</w:t>
      </w:r>
      <w:r w:rsidR="00FE38B0" w:rsidRPr="0056068F">
        <w:t>.</w:t>
      </w:r>
    </w:p>
    <w:p w14:paraId="64793837" w14:textId="3E4E7069" w:rsidR="009B05AE" w:rsidRPr="0056068F" w:rsidRDefault="00FE38B0" w:rsidP="00D6500C">
      <w:pPr>
        <w:pStyle w:val="ListBullet"/>
      </w:pPr>
      <w:r w:rsidRPr="0056068F">
        <w:t>Apply a r</w:t>
      </w:r>
      <w:r w:rsidR="009B05AE" w:rsidRPr="0056068F">
        <w:t>esponsive layout that looks professional on desktop and mobile</w:t>
      </w:r>
      <w:r w:rsidRPr="0056068F">
        <w:t>.</w:t>
      </w:r>
    </w:p>
    <w:p w14:paraId="196E87F3" w14:textId="72DFC617" w:rsidR="009B05AE" w:rsidRPr="0056068F" w:rsidRDefault="009B05AE" w:rsidP="00D6500C">
      <w:pPr>
        <w:pStyle w:val="ListBullet"/>
      </w:pPr>
      <w:r w:rsidRPr="0056068F">
        <w:t xml:space="preserve">Use </w:t>
      </w:r>
      <w:r w:rsidR="00F978B0" w:rsidRPr="0056068F">
        <w:t xml:space="preserve">the </w:t>
      </w:r>
      <w:proofErr w:type="spellStart"/>
      <w:r w:rsidR="002B546A" w:rsidRPr="0056068F">
        <w:t>Gelos</w:t>
      </w:r>
      <w:proofErr w:type="spellEnd"/>
      <w:r w:rsidR="002B546A" w:rsidRPr="0056068F">
        <w:t xml:space="preserve"> </w:t>
      </w:r>
      <w:hyperlink r:id="rId94" w:history="1">
        <w:r w:rsidR="002B546A" w:rsidRPr="0056068F">
          <w:rPr>
            <w:rStyle w:val="Hyperlink"/>
          </w:rPr>
          <w:t>Style Guide Company (pdf)</w:t>
        </w:r>
      </w:hyperlink>
      <w:r w:rsidR="00F978B0" w:rsidRPr="0056068F">
        <w:t xml:space="preserve"> fonts and colours</w:t>
      </w:r>
      <w:r w:rsidR="00FE38B0" w:rsidRPr="0056068F">
        <w:t>.</w:t>
      </w:r>
    </w:p>
    <w:p w14:paraId="40623351" w14:textId="176E80EB" w:rsidR="009B05AE" w:rsidRPr="0056068F" w:rsidRDefault="009B05AE" w:rsidP="00D6500C">
      <w:pPr>
        <w:pStyle w:val="ListBullet"/>
      </w:pPr>
      <w:r w:rsidRPr="0056068F">
        <w:t>Include a working contact form (to be tested later)</w:t>
      </w:r>
      <w:r w:rsidR="00FE38B0" w:rsidRPr="0056068F">
        <w:t>.</w:t>
      </w:r>
    </w:p>
    <w:p w14:paraId="1257938E" w14:textId="01838427" w:rsidR="009B05AE" w:rsidRPr="0056068F" w:rsidRDefault="009B05AE" w:rsidP="00D6500C">
      <w:pPr>
        <w:pStyle w:val="ListBullet"/>
      </w:pPr>
      <w:r w:rsidRPr="0056068F">
        <w:t xml:space="preserve">Follow </w:t>
      </w:r>
      <w:proofErr w:type="spellStart"/>
      <w:r w:rsidR="00D05A31" w:rsidRPr="0056068F">
        <w:t>Gelos</w:t>
      </w:r>
      <w:proofErr w:type="spellEnd"/>
      <w:r w:rsidR="00D05A31" w:rsidRPr="0056068F">
        <w:t xml:space="preserve"> </w:t>
      </w:r>
      <w:hyperlink r:id="rId95" w:history="1">
        <w:r w:rsidR="00D05A31" w:rsidRPr="0056068F">
          <w:rPr>
            <w:rStyle w:val="Hyperlink"/>
          </w:rPr>
          <w:t>Coding and Testing Guidelines (pdf)</w:t>
        </w:r>
      </w:hyperlink>
      <w:r w:rsidR="00D05A31" w:rsidRPr="0056068F">
        <w:t>.</w:t>
      </w:r>
    </w:p>
    <w:p w14:paraId="2E0087D8" w14:textId="487EFFAA" w:rsidR="00A67164" w:rsidRPr="0056068F" w:rsidRDefault="00F77B77" w:rsidP="00F77B77">
      <w:pPr>
        <w:pStyle w:val="Heading4"/>
        <w:rPr>
          <w:noProof/>
        </w:rPr>
      </w:pPr>
      <w:r w:rsidRPr="0056068F">
        <w:rPr>
          <w:noProof/>
        </w:rPr>
        <w:lastRenderedPageBreak/>
        <w:t>Your task</w:t>
      </w:r>
    </w:p>
    <w:p w14:paraId="6613DA4A" w14:textId="09D3B56C" w:rsidR="009B05AE" w:rsidRPr="0056068F" w:rsidRDefault="001177DC" w:rsidP="00457950">
      <w:r w:rsidRPr="0056068F">
        <w:t>For this task, u</w:t>
      </w:r>
      <w:r w:rsidR="00457950" w:rsidRPr="0056068F">
        <w:t>se</w:t>
      </w:r>
      <w:r w:rsidR="009E6B6D" w:rsidRPr="0056068F">
        <w:t xml:space="preserve"> a suitable digital tool for creating site maps</w:t>
      </w:r>
      <w:r w:rsidR="00457950" w:rsidRPr="0056068F">
        <w:t xml:space="preserve">, such as </w:t>
      </w:r>
      <w:proofErr w:type="spellStart"/>
      <w:r w:rsidR="00457950" w:rsidRPr="0056068F">
        <w:t>LucidChart</w:t>
      </w:r>
      <w:proofErr w:type="spellEnd"/>
      <w:r w:rsidR="00457950" w:rsidRPr="0056068F">
        <w:t xml:space="preserve"> or </w:t>
      </w:r>
      <w:r w:rsidR="00273CA0" w:rsidRPr="0056068F">
        <w:t>diagrams.net.</w:t>
      </w:r>
    </w:p>
    <w:p w14:paraId="22AA457E" w14:textId="2B8A6F19" w:rsidR="009B05AE" w:rsidRPr="0056068F" w:rsidRDefault="009B05AE" w:rsidP="00CC75E8">
      <w:pPr>
        <w:pStyle w:val="ListNumber"/>
        <w:numPr>
          <w:ilvl w:val="0"/>
          <w:numId w:val="54"/>
        </w:numPr>
      </w:pPr>
      <w:r w:rsidRPr="0056068F">
        <w:t>Create a site</w:t>
      </w:r>
      <w:r w:rsidR="00401D32" w:rsidRPr="0056068F">
        <w:t xml:space="preserve"> </w:t>
      </w:r>
      <w:r w:rsidRPr="0056068F">
        <w:t xml:space="preserve">map for your Portfolio Website </w:t>
      </w:r>
      <w:r w:rsidR="001D6F0B" w:rsidRPr="0056068F">
        <w:t>that includes</w:t>
      </w:r>
      <w:r w:rsidRPr="0056068F">
        <w:t xml:space="preserve"> the following:</w:t>
      </w:r>
    </w:p>
    <w:p w14:paraId="7938A8DE" w14:textId="53787A33" w:rsidR="009B05AE" w:rsidRPr="0056068F" w:rsidRDefault="009B05AE" w:rsidP="00B979BF">
      <w:pPr>
        <w:pStyle w:val="ListNumber"/>
        <w:numPr>
          <w:ilvl w:val="1"/>
          <w:numId w:val="6"/>
        </w:numPr>
      </w:pPr>
      <w:r w:rsidRPr="0056068F">
        <w:t>Home page</w:t>
      </w:r>
      <w:r w:rsidR="001D6F0B" w:rsidRPr="0056068F">
        <w:t xml:space="preserve">: </w:t>
      </w:r>
      <w:r w:rsidRPr="0056068F">
        <w:t>overview, profile photo, welcome message</w:t>
      </w:r>
    </w:p>
    <w:p w14:paraId="0DB35266" w14:textId="43681999" w:rsidR="009B05AE" w:rsidRPr="0056068F" w:rsidRDefault="009B05AE" w:rsidP="00B979BF">
      <w:pPr>
        <w:pStyle w:val="ListNumber"/>
        <w:numPr>
          <w:ilvl w:val="1"/>
          <w:numId w:val="6"/>
        </w:numPr>
      </w:pPr>
      <w:r w:rsidRPr="0056068F">
        <w:t>Projects page</w:t>
      </w:r>
      <w:r w:rsidR="001D6F0B" w:rsidRPr="0056068F">
        <w:t xml:space="preserve">: </w:t>
      </w:r>
      <w:r w:rsidRPr="0056068F">
        <w:t>list of web projects, each linking to details</w:t>
      </w:r>
    </w:p>
    <w:p w14:paraId="336CCF60" w14:textId="3810CB8E" w:rsidR="009B05AE" w:rsidRPr="0056068F" w:rsidRDefault="009B05AE" w:rsidP="00B979BF">
      <w:pPr>
        <w:pStyle w:val="ListNumber"/>
        <w:numPr>
          <w:ilvl w:val="1"/>
          <w:numId w:val="6"/>
        </w:numPr>
      </w:pPr>
      <w:r w:rsidRPr="0056068F">
        <w:t>Contact page</w:t>
      </w:r>
      <w:r w:rsidR="001D6F0B" w:rsidRPr="0056068F">
        <w:t xml:space="preserve">: </w:t>
      </w:r>
      <w:r w:rsidRPr="0056068F">
        <w:t>form, links to social profiles</w:t>
      </w:r>
    </w:p>
    <w:p w14:paraId="705C51D1" w14:textId="54478609" w:rsidR="009B05AE" w:rsidRPr="0056068F" w:rsidRDefault="009B05AE" w:rsidP="00B979BF">
      <w:pPr>
        <w:pStyle w:val="ListNumber"/>
        <w:numPr>
          <w:ilvl w:val="1"/>
          <w:numId w:val="6"/>
        </w:numPr>
      </w:pPr>
      <w:r w:rsidRPr="0056068F">
        <w:t>Optional: subpages for each project</w:t>
      </w:r>
      <w:r w:rsidR="001D6F0B" w:rsidRPr="0056068F">
        <w:t>,</w:t>
      </w:r>
      <w:r w:rsidRPr="0056068F">
        <w:t xml:space="preserve"> </w:t>
      </w:r>
      <w:r w:rsidR="001D6F0B" w:rsidRPr="0056068F">
        <w:t>f</w:t>
      </w:r>
      <w:r w:rsidR="00603DBF" w:rsidRPr="0056068F">
        <w:t>or example,</w:t>
      </w:r>
      <w:r w:rsidRPr="0056068F">
        <w:t xml:space="preserve"> </w:t>
      </w:r>
      <w:r w:rsidR="004A5AB1">
        <w:t>'</w:t>
      </w:r>
      <w:r w:rsidRPr="0056068F">
        <w:t>JavaScript Game</w:t>
      </w:r>
      <w:r w:rsidR="00603DBF" w:rsidRPr="0056068F">
        <w:t>’</w:t>
      </w:r>
      <w:r w:rsidR="001D6F0B" w:rsidRPr="0056068F">
        <w:t>.</w:t>
      </w:r>
    </w:p>
    <w:p w14:paraId="20BBA4C1" w14:textId="2DDC1195" w:rsidR="009B05AE" w:rsidRPr="0056068F" w:rsidRDefault="009B05AE" w:rsidP="00B979BF">
      <w:pPr>
        <w:pStyle w:val="ListNumber"/>
      </w:pPr>
      <w:r w:rsidRPr="0056068F">
        <w:t>Use arrows or lines to show navigation paths.</w:t>
      </w:r>
    </w:p>
    <w:p w14:paraId="55DA3B82" w14:textId="226979FB" w:rsidR="00F20CFF" w:rsidRPr="0056068F" w:rsidRDefault="00F20CFF" w:rsidP="002503B7">
      <w:pPr>
        <w:keepNext/>
      </w:pPr>
      <w:r w:rsidRPr="0056068F">
        <w:t xml:space="preserve">Paste a copy of your </w:t>
      </w:r>
      <w:r w:rsidR="007B1836" w:rsidRPr="0056068F">
        <w:t>site map</w:t>
      </w:r>
      <w:r w:rsidRPr="0056068F">
        <w:t xml:space="preserve"> below.</w:t>
      </w:r>
    </w:p>
    <w:p w14:paraId="0C0A7819" w14:textId="77777777" w:rsidR="00B2402D" w:rsidRPr="0056068F" w:rsidRDefault="00B2402D" w:rsidP="00B2402D">
      <w:pPr>
        <w:pStyle w:val="InputBoxLarge"/>
        <w:framePr w:wrap="around"/>
        <w:rPr>
          <w:noProof/>
        </w:rPr>
      </w:pPr>
    </w:p>
    <w:p w14:paraId="5645CDF4" w14:textId="77777777" w:rsidR="009B05AE" w:rsidRPr="0056068F" w:rsidRDefault="009B05AE" w:rsidP="009F17F1">
      <w:pPr>
        <w:pStyle w:val="Heading2"/>
        <w:rPr>
          <w:noProof/>
        </w:rPr>
      </w:pPr>
      <w:bookmarkStart w:id="37" w:name="_Toc21091451"/>
      <w:bookmarkStart w:id="38" w:name="_Toc216707776"/>
      <w:r w:rsidRPr="0056068F">
        <w:rPr>
          <w:noProof/>
        </w:rPr>
        <w:t>Creating a wireframe</w:t>
      </w:r>
      <w:bookmarkEnd w:id="37"/>
      <w:bookmarkEnd w:id="38"/>
    </w:p>
    <w:p w14:paraId="4EFAFADB" w14:textId="671C4A20" w:rsidR="009B05AE" w:rsidRPr="0056068F" w:rsidRDefault="009B05AE" w:rsidP="009B05AE">
      <w:pPr>
        <w:rPr>
          <w:color w:val="000000" w:themeColor="text1"/>
          <w:lang w:eastAsia="en-AU"/>
        </w:rPr>
      </w:pPr>
      <w:r w:rsidRPr="0056068F">
        <w:rPr>
          <w:color w:val="000000" w:themeColor="text1"/>
          <w:lang w:eastAsia="en-AU"/>
        </w:rPr>
        <w:t>Wireframes are simple sketches showing layout and content areas for each page. They help visualise where elements like text, images</w:t>
      </w:r>
      <w:r w:rsidR="00603DBF" w:rsidRPr="0056068F">
        <w:rPr>
          <w:color w:val="000000" w:themeColor="text1"/>
          <w:lang w:eastAsia="en-AU"/>
        </w:rPr>
        <w:t xml:space="preserve"> and</w:t>
      </w:r>
      <w:r w:rsidRPr="0056068F">
        <w:rPr>
          <w:color w:val="000000" w:themeColor="text1"/>
          <w:lang w:eastAsia="en-AU"/>
        </w:rPr>
        <w:t xml:space="preserve"> navigation will appear.</w:t>
      </w:r>
    </w:p>
    <w:p w14:paraId="0D768F02" w14:textId="2F2C1931" w:rsidR="009B05AE" w:rsidRPr="0056068F" w:rsidRDefault="009B05AE" w:rsidP="009B05AE">
      <w:r w:rsidRPr="0056068F">
        <w:t xml:space="preserve">Wireframes are useful because they offer a stripped-down, visual experience made up of plain boxes and lines. </w:t>
      </w:r>
      <w:r w:rsidR="00640A38" w:rsidRPr="0056068F">
        <w:t>Generally,</w:t>
      </w:r>
      <w:r w:rsidRPr="0056068F">
        <w:t xml:space="preserve"> they don’t include formatting, styling, or graphic design. If you can draw mostly straight lines, you've got what it takes. </w:t>
      </w:r>
    </w:p>
    <w:p w14:paraId="18590556" w14:textId="77777777" w:rsidR="009B05AE" w:rsidRPr="0056068F" w:rsidRDefault="009B05AE" w:rsidP="00595379">
      <w:pPr>
        <w:keepNext/>
      </w:pPr>
      <w:r w:rsidRPr="0056068F">
        <w:t>Some of the basic elements you should include in a wireframe are:</w:t>
      </w:r>
    </w:p>
    <w:p w14:paraId="2A2E8444" w14:textId="77777777" w:rsidR="009B05AE" w:rsidRPr="0056068F" w:rsidRDefault="009B05AE" w:rsidP="009B05AE">
      <w:pPr>
        <w:pStyle w:val="ListBullet"/>
      </w:pPr>
      <w:r w:rsidRPr="0056068F">
        <w:t>navigation text</w:t>
      </w:r>
    </w:p>
    <w:p w14:paraId="5594FE3E" w14:textId="77777777" w:rsidR="009B05AE" w:rsidRPr="0056068F" w:rsidRDefault="009B05AE" w:rsidP="009B05AE">
      <w:pPr>
        <w:pStyle w:val="ListBullet"/>
      </w:pPr>
      <w:r w:rsidRPr="0056068F">
        <w:t>image placeholders with a brief description</w:t>
      </w:r>
    </w:p>
    <w:p w14:paraId="4FEA6CAF" w14:textId="77777777" w:rsidR="009B05AE" w:rsidRPr="0056068F" w:rsidRDefault="009B05AE" w:rsidP="009B05AE">
      <w:pPr>
        <w:pStyle w:val="ListBullet"/>
      </w:pPr>
      <w:r w:rsidRPr="0056068F">
        <w:t>headings, paragraph text and content links</w:t>
      </w:r>
    </w:p>
    <w:p w14:paraId="6F585F72" w14:textId="77777777" w:rsidR="009B05AE" w:rsidRPr="0056068F" w:rsidRDefault="009B05AE" w:rsidP="009B05AE">
      <w:pPr>
        <w:pStyle w:val="ListBullet"/>
      </w:pPr>
      <w:r w:rsidRPr="0056068F">
        <w:t xml:space="preserve">key features such as </w:t>
      </w:r>
      <w:r w:rsidRPr="0056068F">
        <w:rPr>
          <w:color w:val="000000" w:themeColor="text1"/>
        </w:rPr>
        <w:t>logins, forms, maps, or shopping carts</w:t>
      </w:r>
      <w:r w:rsidRPr="0056068F">
        <w:t>.</w:t>
      </w:r>
    </w:p>
    <w:p w14:paraId="2F1AA410" w14:textId="4746E5B8" w:rsidR="009B05AE" w:rsidRPr="0056068F" w:rsidRDefault="00FB67DF" w:rsidP="00C33857">
      <w:pPr>
        <w:keepNext/>
        <w:rPr>
          <w:noProof/>
        </w:rPr>
      </w:pPr>
      <w:r w:rsidRPr="0056068F">
        <w:lastRenderedPageBreak/>
        <w:t>Here</w:t>
      </w:r>
      <w:r w:rsidR="004721F5">
        <w:t>'</w:t>
      </w:r>
      <w:r w:rsidRPr="0056068F">
        <w:t>s an example of a wireframe:</w:t>
      </w:r>
      <w:bookmarkStart w:id="39" w:name="_Toc16750778"/>
      <w:bookmarkEnd w:id="24"/>
    </w:p>
    <w:p w14:paraId="4575F8B2" w14:textId="427D1944" w:rsidR="00C33857" w:rsidRDefault="00C33857" w:rsidP="00C33857">
      <w:pPr>
        <w:rPr>
          <w:noProof/>
        </w:rPr>
      </w:pPr>
      <w:r>
        <w:rPr>
          <w:noProof/>
        </w:rPr>
        <w:drawing>
          <wp:inline distT="0" distB="0" distL="0" distR="0" wp14:anchorId="543F1F9E" wp14:editId="1C6C579D">
            <wp:extent cx="6119706" cy="3442335"/>
            <wp:effectExtent l="0" t="0" r="0" b="5715"/>
            <wp:docPr id="1231977996" name="Graphic 2" descr="Wireframe with menu bar, page heading, dummy text and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7996" name="Graphic 2" descr="Wireframe with menu bar, page heading, dummy text and links"/>
                    <pic:cNvPicPr/>
                  </pic:nvPicPr>
                  <pic:blipFill>
                    <a:blip r:embed="rId96">
                      <a:extLst>
                        <a:ext uri="{96DAC541-7B7A-43D3-8B79-37D633B846F1}">
                          <asvg:svgBlip xmlns:asvg="http://schemas.microsoft.com/office/drawing/2016/SVG/main" r:embed="rId97"/>
                        </a:ext>
                      </a:extLst>
                    </a:blip>
                    <a:stretch>
                      <a:fillRect/>
                    </a:stretch>
                  </pic:blipFill>
                  <pic:spPr>
                    <a:xfrm>
                      <a:off x="0" y="0"/>
                      <a:ext cx="6119706" cy="3442335"/>
                    </a:xfrm>
                    <a:prstGeom prst="rect">
                      <a:avLst/>
                    </a:prstGeom>
                  </pic:spPr>
                </pic:pic>
              </a:graphicData>
            </a:graphic>
          </wp:inline>
        </w:drawing>
      </w:r>
    </w:p>
    <w:p w14:paraId="5CEE1B4F" w14:textId="2E6173DA" w:rsidR="00117A75" w:rsidRPr="0056068F" w:rsidRDefault="00117A75" w:rsidP="00117A75">
      <w:pPr>
        <w:pStyle w:val="CaptionFigure"/>
        <w:rPr>
          <w:noProof/>
        </w:rPr>
      </w:pPr>
      <w:bookmarkStart w:id="40" w:name="_Ref216685659"/>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7</w:t>
      </w:r>
      <w:r w:rsidRPr="0056068F">
        <w:rPr>
          <w:noProof/>
        </w:rPr>
        <w:fldChar w:fldCharType="end"/>
      </w:r>
      <w:bookmarkEnd w:id="40"/>
      <w:r w:rsidRPr="0056068F">
        <w:rPr>
          <w:noProof/>
        </w:rPr>
        <w:t xml:space="preserve">: © </w:t>
      </w:r>
      <w:r w:rsidR="008A0536">
        <w:rPr>
          <w:noProof/>
        </w:rPr>
        <w:t>Getty Images modified</w:t>
      </w:r>
      <w:r w:rsidRPr="0056068F">
        <w:rPr>
          <w:noProof/>
        </w:rPr>
        <w:t xml:space="preserve"> under licence </w:t>
      </w:r>
    </w:p>
    <w:p w14:paraId="35FCFFDC" w14:textId="77777777" w:rsidR="009B05AE" w:rsidRPr="0056068F" w:rsidRDefault="009B05AE" w:rsidP="005612A0">
      <w:pPr>
        <w:pStyle w:val="Heading3"/>
        <w:rPr>
          <w:noProof/>
        </w:rPr>
      </w:pPr>
      <w:r w:rsidRPr="0056068F">
        <w:rPr>
          <w:noProof/>
        </w:rPr>
        <w:t>Using digital tools for creating wireframes</w:t>
      </w:r>
    </w:p>
    <w:p w14:paraId="3598D1B7" w14:textId="33AB44E5" w:rsidR="005612A0" w:rsidRPr="0056068F" w:rsidRDefault="005612A0" w:rsidP="005612A0">
      <w:pPr>
        <w:rPr>
          <w:lang w:eastAsia="en-AU"/>
        </w:rPr>
      </w:pPr>
      <w:r w:rsidRPr="0056068F">
        <w:rPr>
          <w:lang w:eastAsia="en-AU"/>
        </w:rPr>
        <w:t>There are many types of digital tools that you can use to create wireframes. Some tools are free or have free options and some use paid subscriptions. Some common tools include:</w:t>
      </w:r>
    </w:p>
    <w:p w14:paraId="1CBB9B13" w14:textId="662FE1E5" w:rsidR="005612A0" w:rsidRPr="0056068F" w:rsidRDefault="009B05AE" w:rsidP="005612A0">
      <w:pPr>
        <w:pStyle w:val="ListBullet"/>
      </w:pPr>
      <w:hyperlink r:id="rId98" w:history="1">
        <w:r w:rsidRPr="0056068F">
          <w:rPr>
            <w:rStyle w:val="Hyperlink"/>
          </w:rPr>
          <w:t>Figma</w:t>
        </w:r>
      </w:hyperlink>
    </w:p>
    <w:p w14:paraId="74534943" w14:textId="73E1D78D" w:rsidR="005612A0" w:rsidRPr="0056068F" w:rsidRDefault="009B05AE" w:rsidP="005612A0">
      <w:pPr>
        <w:pStyle w:val="ListBullet"/>
      </w:pPr>
      <w:hyperlink r:id="rId99" w:history="1">
        <w:proofErr w:type="spellStart"/>
        <w:r w:rsidRPr="0056068F">
          <w:rPr>
            <w:rStyle w:val="Hyperlink"/>
          </w:rPr>
          <w:t>Moqups</w:t>
        </w:r>
        <w:proofErr w:type="spellEnd"/>
      </w:hyperlink>
    </w:p>
    <w:p w14:paraId="45F05E6F" w14:textId="282576F8" w:rsidR="009B05AE" w:rsidRPr="0056068F" w:rsidRDefault="009B05AE" w:rsidP="005612A0">
      <w:pPr>
        <w:pStyle w:val="ListBullet"/>
      </w:pPr>
      <w:hyperlink r:id="rId100" w:history="1">
        <w:r w:rsidRPr="0056068F">
          <w:rPr>
            <w:rStyle w:val="Hyperlink"/>
          </w:rPr>
          <w:t>Balsamiq</w:t>
        </w:r>
      </w:hyperlink>
      <w:r w:rsidRPr="0056068F">
        <w:t>.</w:t>
      </w:r>
    </w:p>
    <w:p w14:paraId="648EE687" w14:textId="17113E6D" w:rsidR="003D21F9" w:rsidRPr="0056068F" w:rsidRDefault="003D21F9" w:rsidP="003D21F9">
      <w:pPr>
        <w:pStyle w:val="Notebox"/>
        <w:rPr>
          <w:noProof/>
        </w:rPr>
      </w:pPr>
      <w:r w:rsidRPr="0056068F">
        <w:rPr>
          <w:rStyle w:val="Strong"/>
          <w:noProof/>
        </w:rPr>
        <w:t>Note</w:t>
      </w:r>
      <w:r w:rsidRPr="0056068F">
        <w:rPr>
          <w:noProof/>
        </w:rPr>
        <w:t xml:space="preserve">: You may need to sign up for a free account and log in to use </w:t>
      </w:r>
      <w:r w:rsidR="005D4F1F">
        <w:rPr>
          <w:noProof/>
        </w:rPr>
        <w:t>some</w:t>
      </w:r>
      <w:r w:rsidRPr="0056068F">
        <w:rPr>
          <w:noProof/>
        </w:rPr>
        <w:t xml:space="preserve"> tools.</w:t>
      </w:r>
    </w:p>
    <w:p w14:paraId="6EC85B15" w14:textId="77777777" w:rsidR="00460BCD" w:rsidRPr="003F0C4F" w:rsidRDefault="00460BCD" w:rsidP="00B85DAF">
      <w:pPr>
        <w:pStyle w:val="HeadingDecorative"/>
      </w:pPr>
      <w:r w:rsidRPr="003F0C4F">
        <w:lastRenderedPageBreak/>
        <w:tab/>
      </w:r>
      <w:r>
        <w:rPr>
          <w:noProof/>
        </w:rPr>
        <w:drawing>
          <wp:inline distT="0" distB="0" distL="0" distR="0" wp14:anchorId="3E96AF42" wp14:editId="35CE5097">
            <wp:extent cx="324000" cy="324000"/>
            <wp:effectExtent l="0" t="0" r="0" b="0"/>
            <wp:docPr id="1067724970"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3F0C4F">
        <w:t xml:space="preserve"> </w:t>
      </w:r>
      <w:r w:rsidRPr="003F0C4F">
        <w:tab/>
      </w:r>
      <w:r w:rsidRPr="00B45394">
        <w:rPr>
          <w:position w:val="12"/>
        </w:rPr>
        <w:t>Practice activity</w:t>
      </w:r>
    </w:p>
    <w:p w14:paraId="175B240D" w14:textId="0FC677E8" w:rsidR="00460BCD" w:rsidRDefault="00460BCD" w:rsidP="00851EF1">
      <w:pPr>
        <w:pStyle w:val="Heading3"/>
      </w:pPr>
      <w:bookmarkStart w:id="41" w:name="_Ref215569254"/>
      <w:r w:rsidRPr="00704DDD">
        <w:t xml:space="preserve">Activity </w:t>
      </w:r>
      <w:r>
        <w:fldChar w:fldCharType="begin"/>
      </w:r>
      <w:r>
        <w:instrText xml:space="preserve"> SEQ Activity \* ARABIC </w:instrText>
      </w:r>
      <w:r>
        <w:fldChar w:fldCharType="separate"/>
      </w:r>
      <w:r w:rsidR="009769A3">
        <w:rPr>
          <w:noProof/>
        </w:rPr>
        <w:t>6</w:t>
      </w:r>
      <w:r>
        <w:rPr>
          <w:noProof/>
        </w:rPr>
        <w:fldChar w:fldCharType="end"/>
      </w:r>
      <w:r w:rsidRPr="00704DDD">
        <w:t xml:space="preserve">: </w:t>
      </w:r>
      <w:r>
        <w:t>Practise using</w:t>
      </w:r>
      <w:r w:rsidR="00E060DC">
        <w:t xml:space="preserve"> digital tools for wireframes</w:t>
      </w:r>
      <w:bookmarkEnd w:id="41"/>
    </w:p>
    <w:p w14:paraId="266B1421" w14:textId="30FBF84C" w:rsidR="007423DC" w:rsidRPr="0056068F" w:rsidRDefault="000B1928" w:rsidP="007423DC">
      <w:pPr>
        <w:keepNext/>
        <w:rPr>
          <w:lang w:eastAsia="en-AU"/>
        </w:rPr>
      </w:pPr>
      <w:r>
        <w:rPr>
          <w:lang w:eastAsia="en-AU"/>
        </w:rPr>
        <w:t>Read the following</w:t>
      </w:r>
      <w:r w:rsidR="007423DC" w:rsidRPr="0056068F">
        <w:rPr>
          <w:lang w:eastAsia="en-AU"/>
        </w:rPr>
        <w:t xml:space="preserve"> basic instructions for creating sitemaps using </w:t>
      </w:r>
      <w:r w:rsidR="00E84CB5">
        <w:rPr>
          <w:lang w:eastAsia="en-AU"/>
        </w:rPr>
        <w:t>Figma</w:t>
      </w:r>
      <w:r w:rsidR="007423DC">
        <w:rPr>
          <w:lang w:eastAsia="en-AU"/>
        </w:rPr>
        <w:t xml:space="preserve"> and </w:t>
      </w:r>
      <w:proofErr w:type="spellStart"/>
      <w:r w:rsidR="00E84CB5">
        <w:rPr>
          <w:lang w:eastAsia="en-AU"/>
        </w:rPr>
        <w:t>Moqups</w:t>
      </w:r>
      <w:proofErr w:type="spellEnd"/>
      <w:r w:rsidR="007423DC">
        <w:rPr>
          <w:lang w:eastAsia="en-AU"/>
        </w:rPr>
        <w:t>. Use one or both tools to practise with.</w:t>
      </w:r>
    </w:p>
    <w:p w14:paraId="0AFE50CD" w14:textId="77777777" w:rsidR="009B05AE" w:rsidRDefault="009B05AE" w:rsidP="000756EF">
      <w:pPr>
        <w:pStyle w:val="Heading4"/>
        <w:rPr>
          <w:noProof/>
        </w:rPr>
      </w:pPr>
      <w:r w:rsidRPr="0056068F">
        <w:rPr>
          <w:noProof/>
        </w:rPr>
        <w:t>Figma</w:t>
      </w:r>
    </w:p>
    <w:p w14:paraId="0CA6AC20" w14:textId="3A5B9BA8" w:rsidR="002E082B" w:rsidRPr="0056068F" w:rsidRDefault="002E082B" w:rsidP="00CC75E8">
      <w:pPr>
        <w:pStyle w:val="ListNumber"/>
        <w:numPr>
          <w:ilvl w:val="0"/>
          <w:numId w:val="61"/>
        </w:numPr>
      </w:pPr>
      <w:r w:rsidRPr="0056068F">
        <w:t xml:space="preserve">Go to </w:t>
      </w:r>
      <w:hyperlink r:id="rId101" w:history="1">
        <w:r w:rsidRPr="0056068F">
          <w:rPr>
            <w:rStyle w:val="Hyperlink"/>
          </w:rPr>
          <w:t>Figma</w:t>
        </w:r>
      </w:hyperlink>
      <w:r w:rsidRPr="0056068F">
        <w:t>.</w:t>
      </w:r>
    </w:p>
    <w:p w14:paraId="7125EDFC" w14:textId="77777777" w:rsidR="002E082B" w:rsidRPr="0056068F" w:rsidRDefault="002E082B" w:rsidP="002E082B">
      <w:pPr>
        <w:pStyle w:val="ListNumber"/>
      </w:pPr>
      <w:r w:rsidRPr="0056068F">
        <w:t>Login with your TAFE email address.</w:t>
      </w:r>
    </w:p>
    <w:p w14:paraId="48E1CAF3" w14:textId="1DC304EF" w:rsidR="00DA5026" w:rsidRDefault="00DA5026" w:rsidP="00231C0F">
      <w:pPr>
        <w:pStyle w:val="Heading5"/>
      </w:pPr>
      <w:r>
        <w:t>Method 1</w:t>
      </w:r>
    </w:p>
    <w:p w14:paraId="3E7E092F" w14:textId="77777777" w:rsidR="002E082B" w:rsidRPr="00C874DD" w:rsidRDefault="002E082B" w:rsidP="002E082B">
      <w:pPr>
        <w:rPr>
          <w:rStyle w:val="Strong"/>
        </w:rPr>
      </w:pPr>
      <w:r w:rsidRPr="00C874DD">
        <w:rPr>
          <w:rStyle w:val="Strong"/>
        </w:rPr>
        <w:t>Create a new project:</w:t>
      </w:r>
    </w:p>
    <w:p w14:paraId="376923E0" w14:textId="409AADBF" w:rsidR="002E082B" w:rsidRPr="002E082B" w:rsidRDefault="00F05C48" w:rsidP="00CC75E8">
      <w:pPr>
        <w:pStyle w:val="ListNumber"/>
        <w:numPr>
          <w:ilvl w:val="0"/>
          <w:numId w:val="76"/>
        </w:numPr>
      </w:pPr>
      <w:r>
        <w:t>Select</w:t>
      </w:r>
      <w:r w:rsidR="002E082B" w:rsidRPr="002E082B">
        <w:t xml:space="preserve"> </w:t>
      </w:r>
      <w:r w:rsidR="002E082B" w:rsidRPr="00F05C48">
        <w:rPr>
          <w:rStyle w:val="Strong"/>
        </w:rPr>
        <w:t>New Design File</w:t>
      </w:r>
      <w:r w:rsidR="002E082B" w:rsidRPr="002E082B">
        <w:t xml:space="preserve"> from your workspace.</w:t>
      </w:r>
    </w:p>
    <w:p w14:paraId="57920B6F" w14:textId="77777777" w:rsidR="002E082B" w:rsidRPr="002E082B" w:rsidRDefault="002E082B" w:rsidP="008B0D7B">
      <w:pPr>
        <w:pStyle w:val="ListNumber"/>
      </w:pPr>
      <w:r w:rsidRPr="002E082B">
        <w:t>Rename it with your unit and project name.</w:t>
      </w:r>
    </w:p>
    <w:p w14:paraId="18CD90F8" w14:textId="77777777" w:rsidR="002E082B" w:rsidRPr="00C874DD" w:rsidRDefault="002E082B" w:rsidP="002E082B">
      <w:pPr>
        <w:rPr>
          <w:rStyle w:val="Strong"/>
        </w:rPr>
      </w:pPr>
      <w:r w:rsidRPr="00C874DD">
        <w:rPr>
          <w:rStyle w:val="Strong"/>
        </w:rPr>
        <w:t>Set up frames and grids:</w:t>
      </w:r>
    </w:p>
    <w:p w14:paraId="213F464C" w14:textId="35CF9D00" w:rsidR="002E082B" w:rsidRPr="002E082B" w:rsidRDefault="002E082B" w:rsidP="00CC75E8">
      <w:pPr>
        <w:pStyle w:val="ListNumber"/>
        <w:numPr>
          <w:ilvl w:val="0"/>
          <w:numId w:val="77"/>
        </w:numPr>
      </w:pPr>
      <w:r w:rsidRPr="002E082B">
        <w:t xml:space="preserve">Press </w:t>
      </w:r>
      <w:r w:rsidRPr="00107960">
        <w:rPr>
          <w:rStyle w:val="Strong"/>
        </w:rPr>
        <w:t>F</w:t>
      </w:r>
      <w:r w:rsidRPr="002E082B">
        <w:t xml:space="preserve"> to create a Frame for each page (</w:t>
      </w:r>
      <w:r w:rsidR="00107960">
        <w:t>for example,</w:t>
      </w:r>
      <w:r w:rsidRPr="002E082B">
        <w:t xml:space="preserve"> Desktop, Tablet, Mobile).</w:t>
      </w:r>
    </w:p>
    <w:p w14:paraId="1378A109" w14:textId="77777777" w:rsidR="002E082B" w:rsidRPr="002E082B" w:rsidRDefault="002E082B" w:rsidP="002760AF">
      <w:pPr>
        <w:pStyle w:val="ListNumber"/>
      </w:pPr>
      <w:r w:rsidRPr="002E082B">
        <w:t>To enable a grid:</w:t>
      </w:r>
    </w:p>
    <w:p w14:paraId="15C69E6E" w14:textId="3CD5BE4C" w:rsidR="002E082B" w:rsidRPr="002E082B" w:rsidRDefault="002E082B" w:rsidP="002760AF">
      <w:pPr>
        <w:pStyle w:val="ListNumber"/>
        <w:numPr>
          <w:ilvl w:val="1"/>
          <w:numId w:val="6"/>
        </w:numPr>
      </w:pPr>
      <w:r w:rsidRPr="002E082B">
        <w:t xml:space="preserve">Select the frame and in the right-hand sidebar, open the </w:t>
      </w:r>
      <w:r w:rsidRPr="002F2401">
        <w:rPr>
          <w:rStyle w:val="Strong"/>
        </w:rPr>
        <w:t>Layout Grid</w:t>
      </w:r>
      <w:r w:rsidRPr="002E082B">
        <w:t xml:space="preserve"> section and </w:t>
      </w:r>
      <w:r w:rsidR="002F2401">
        <w:t>select</w:t>
      </w:r>
      <w:r w:rsidRPr="002E082B">
        <w:t xml:space="preserve"> the </w:t>
      </w:r>
      <w:r w:rsidRPr="002F2401">
        <w:rPr>
          <w:rStyle w:val="Emphasis"/>
        </w:rPr>
        <w:t>+</w:t>
      </w:r>
      <w:r w:rsidRPr="002E082B">
        <w:t xml:space="preserve"> icon.</w:t>
      </w:r>
    </w:p>
    <w:p w14:paraId="7FB8925C" w14:textId="77777777" w:rsidR="002E082B" w:rsidRPr="002E082B" w:rsidRDefault="002E082B" w:rsidP="002760AF">
      <w:pPr>
        <w:pStyle w:val="ListNumber"/>
        <w:numPr>
          <w:ilvl w:val="1"/>
          <w:numId w:val="6"/>
        </w:numPr>
      </w:pPr>
      <w:r w:rsidRPr="002E082B">
        <w:t xml:space="preserve">Choose </w:t>
      </w:r>
      <w:r w:rsidRPr="001F1CAE">
        <w:rPr>
          <w:rStyle w:val="Strong"/>
        </w:rPr>
        <w:t>Grid</w:t>
      </w:r>
      <w:r w:rsidRPr="002E082B">
        <w:t xml:space="preserve">, </w:t>
      </w:r>
      <w:r w:rsidRPr="001F1CAE">
        <w:rPr>
          <w:rStyle w:val="Strong"/>
        </w:rPr>
        <w:t>Columns</w:t>
      </w:r>
      <w:r w:rsidRPr="002E082B">
        <w:t xml:space="preserve">, or </w:t>
      </w:r>
      <w:r w:rsidRPr="001F1CAE">
        <w:rPr>
          <w:rStyle w:val="Strong"/>
        </w:rPr>
        <w:t>Rows</w:t>
      </w:r>
      <w:r w:rsidRPr="002E082B">
        <w:t xml:space="preserve"> depending on your layout plan.</w:t>
      </w:r>
    </w:p>
    <w:p w14:paraId="66D3E0A9" w14:textId="77777777" w:rsidR="002E082B" w:rsidRPr="00C874DD" w:rsidRDefault="002E082B" w:rsidP="002E082B">
      <w:pPr>
        <w:rPr>
          <w:rStyle w:val="Strong"/>
        </w:rPr>
      </w:pPr>
      <w:r w:rsidRPr="00C874DD">
        <w:rPr>
          <w:rStyle w:val="Strong"/>
        </w:rPr>
        <w:t>Add and label elements:</w:t>
      </w:r>
    </w:p>
    <w:p w14:paraId="695E9C5E" w14:textId="77777777" w:rsidR="002E082B" w:rsidRPr="002E082B" w:rsidRDefault="002E082B" w:rsidP="00CC75E8">
      <w:pPr>
        <w:pStyle w:val="ListNumber"/>
        <w:numPr>
          <w:ilvl w:val="0"/>
          <w:numId w:val="78"/>
        </w:numPr>
      </w:pPr>
      <w:r w:rsidRPr="002E082B">
        <w:t xml:space="preserve">Use </w:t>
      </w:r>
      <w:r w:rsidRPr="00107960">
        <w:rPr>
          <w:rStyle w:val="Strong"/>
        </w:rPr>
        <w:t>R</w:t>
      </w:r>
      <w:r w:rsidRPr="002E082B">
        <w:t xml:space="preserve"> (Rectangle), </w:t>
      </w:r>
      <w:r w:rsidRPr="00107960">
        <w:rPr>
          <w:rStyle w:val="Strong"/>
        </w:rPr>
        <w:t>T</w:t>
      </w:r>
      <w:r w:rsidRPr="002E082B">
        <w:t xml:space="preserve"> (Text), and </w:t>
      </w:r>
      <w:r w:rsidRPr="00107960">
        <w:rPr>
          <w:rStyle w:val="Strong"/>
        </w:rPr>
        <w:t>/</w:t>
      </w:r>
      <w:r w:rsidRPr="002E082B">
        <w:t xml:space="preserve"> Line to create page structure.</w:t>
      </w:r>
    </w:p>
    <w:p w14:paraId="6DA1AE58" w14:textId="01078323" w:rsidR="002E082B" w:rsidRPr="002E082B" w:rsidRDefault="002E082B" w:rsidP="000171BD">
      <w:pPr>
        <w:pStyle w:val="ListNumber"/>
      </w:pPr>
      <w:r w:rsidRPr="002E082B">
        <w:t>Add short notes for accessibility (</w:t>
      </w:r>
      <w:r w:rsidR="00107960">
        <w:t>for example,</w:t>
      </w:r>
      <w:r w:rsidRPr="002E082B">
        <w:t xml:space="preserve"> Image: beach banner with alt text </w:t>
      </w:r>
      <w:r w:rsidR="003C0F54">
        <w:t>'</w:t>
      </w:r>
      <w:r w:rsidRPr="002E082B">
        <w:t>Coastal cleanup</w:t>
      </w:r>
      <w:r w:rsidR="003C0F54">
        <w:t>'</w:t>
      </w:r>
      <w:r w:rsidRPr="002E082B">
        <w:t>).</w:t>
      </w:r>
    </w:p>
    <w:p w14:paraId="6EAA4AE5" w14:textId="77777777" w:rsidR="002E082B" w:rsidRPr="008B0D7B" w:rsidRDefault="002E082B" w:rsidP="002E082B">
      <w:pPr>
        <w:rPr>
          <w:rStyle w:val="Strong"/>
        </w:rPr>
      </w:pPr>
      <w:r w:rsidRPr="008B0D7B">
        <w:rPr>
          <w:rStyle w:val="Strong"/>
        </w:rPr>
        <w:t>Create reusable components:</w:t>
      </w:r>
    </w:p>
    <w:p w14:paraId="160826CF" w14:textId="77777777" w:rsidR="002E082B" w:rsidRPr="002E082B" w:rsidRDefault="002E082B" w:rsidP="00CC75E8">
      <w:pPr>
        <w:pStyle w:val="ListNumber"/>
        <w:numPr>
          <w:ilvl w:val="0"/>
          <w:numId w:val="79"/>
        </w:numPr>
      </w:pPr>
      <w:r w:rsidRPr="002E082B">
        <w:t>Select an element (like a button or navigation bar).</w:t>
      </w:r>
    </w:p>
    <w:p w14:paraId="51C5912A" w14:textId="14E0C332" w:rsidR="002E082B" w:rsidRPr="002E082B" w:rsidRDefault="002E082B" w:rsidP="003C0F54">
      <w:pPr>
        <w:pStyle w:val="ListNumber"/>
      </w:pPr>
      <w:r w:rsidRPr="002E082B">
        <w:t xml:space="preserve">Right-click </w:t>
      </w:r>
      <w:r w:rsidRPr="003D7D5C">
        <w:rPr>
          <w:rStyle w:val="Strong"/>
        </w:rPr>
        <w:t>Create Component</w:t>
      </w:r>
      <w:r w:rsidRPr="002E082B">
        <w:t>.</w:t>
      </w:r>
    </w:p>
    <w:p w14:paraId="235EDA6A" w14:textId="77777777" w:rsidR="002E082B" w:rsidRPr="002E082B" w:rsidRDefault="002E082B" w:rsidP="003D7D5C">
      <w:r w:rsidRPr="002E082B">
        <w:t>Components can then be duplicated and reused across frames to ensure consistency.</w:t>
      </w:r>
    </w:p>
    <w:p w14:paraId="08EDEC67" w14:textId="77777777" w:rsidR="002E082B" w:rsidRPr="008B0D7B" w:rsidRDefault="002E082B" w:rsidP="002E082B">
      <w:pPr>
        <w:rPr>
          <w:rStyle w:val="Strong"/>
        </w:rPr>
      </w:pPr>
      <w:r w:rsidRPr="008B0D7B">
        <w:rPr>
          <w:rStyle w:val="Strong"/>
        </w:rPr>
        <w:t>Prototype navigation:</w:t>
      </w:r>
    </w:p>
    <w:p w14:paraId="2A92E15E" w14:textId="6D5CFCB9" w:rsidR="002E082B" w:rsidRPr="002E082B" w:rsidRDefault="00FB7AA0" w:rsidP="00CC75E8">
      <w:pPr>
        <w:pStyle w:val="ListNumber"/>
        <w:numPr>
          <w:ilvl w:val="0"/>
          <w:numId w:val="80"/>
        </w:numPr>
      </w:pPr>
      <w:r>
        <w:t>Select</w:t>
      </w:r>
      <w:r w:rsidR="002E082B" w:rsidRPr="002E082B">
        <w:t xml:space="preserve"> the Prototype tab (top-right panel).</w:t>
      </w:r>
    </w:p>
    <w:p w14:paraId="5FDCA498" w14:textId="77777777" w:rsidR="002E082B" w:rsidRPr="002E082B" w:rsidRDefault="002E082B" w:rsidP="00FB7AA0">
      <w:pPr>
        <w:pStyle w:val="ListNumber"/>
      </w:pPr>
      <w:r w:rsidRPr="002E082B">
        <w:t>Select a button and drag the blue arrow to another frame.</w:t>
      </w:r>
    </w:p>
    <w:p w14:paraId="2EA34611" w14:textId="77777777" w:rsidR="002E082B" w:rsidRPr="002E082B" w:rsidRDefault="002E082B" w:rsidP="00FB7AA0">
      <w:pPr>
        <w:pStyle w:val="ListNumber"/>
      </w:pPr>
      <w:r w:rsidRPr="002E082B">
        <w:t xml:space="preserve">Choose </w:t>
      </w:r>
      <w:r w:rsidRPr="00AE09EE">
        <w:rPr>
          <w:rStyle w:val="Strong"/>
        </w:rPr>
        <w:t>On click</w:t>
      </w:r>
      <w:r w:rsidRPr="002E082B">
        <w:t xml:space="preserve"> and navigate to under </w:t>
      </w:r>
      <w:r w:rsidRPr="000136F8">
        <w:rPr>
          <w:rStyle w:val="Strong"/>
        </w:rPr>
        <w:t>Interaction details</w:t>
      </w:r>
      <w:r w:rsidRPr="002E082B">
        <w:t>.</w:t>
      </w:r>
    </w:p>
    <w:p w14:paraId="48C3D4C4" w14:textId="77777777" w:rsidR="002E082B" w:rsidRPr="002E082B" w:rsidRDefault="002E082B" w:rsidP="002E082B">
      <w:r w:rsidRPr="002E082B">
        <w:lastRenderedPageBreak/>
        <w:t>This allows you to simulate how users move through your website.</w:t>
      </w:r>
    </w:p>
    <w:p w14:paraId="1BC62DD6" w14:textId="77777777" w:rsidR="002E082B" w:rsidRPr="008B0D7B" w:rsidRDefault="002E082B" w:rsidP="002E082B">
      <w:pPr>
        <w:rPr>
          <w:rStyle w:val="Strong"/>
        </w:rPr>
      </w:pPr>
      <w:r w:rsidRPr="008B0D7B">
        <w:rPr>
          <w:rStyle w:val="Strong"/>
        </w:rPr>
        <w:t>Share and export:</w:t>
      </w:r>
    </w:p>
    <w:p w14:paraId="1CD91AEC" w14:textId="38C82F94" w:rsidR="002E082B" w:rsidRPr="002E082B" w:rsidRDefault="009B7199" w:rsidP="00CC75E8">
      <w:pPr>
        <w:pStyle w:val="ListNumber"/>
        <w:numPr>
          <w:ilvl w:val="0"/>
          <w:numId w:val="81"/>
        </w:numPr>
      </w:pPr>
      <w:r>
        <w:t>Select</w:t>
      </w:r>
      <w:r w:rsidR="002E082B" w:rsidRPr="002E082B">
        <w:t xml:space="preserve"> the blue </w:t>
      </w:r>
      <w:r w:rsidR="002E082B" w:rsidRPr="009B7199">
        <w:rPr>
          <w:rStyle w:val="Strong"/>
        </w:rPr>
        <w:t>Share</w:t>
      </w:r>
      <w:r w:rsidR="002E082B" w:rsidRPr="002E082B">
        <w:t xml:space="preserve"> button in the top-right corner.</w:t>
      </w:r>
    </w:p>
    <w:p w14:paraId="4FEAA1B5" w14:textId="77777777" w:rsidR="002E082B" w:rsidRPr="002E082B" w:rsidRDefault="002E082B" w:rsidP="009B7199">
      <w:pPr>
        <w:pStyle w:val="ListNumber"/>
      </w:pPr>
      <w:r w:rsidRPr="002E082B">
        <w:t xml:space="preserve">Under </w:t>
      </w:r>
      <w:r w:rsidRPr="009B7199">
        <w:rPr>
          <w:rStyle w:val="Strong"/>
        </w:rPr>
        <w:t>Link Sharing</w:t>
      </w:r>
      <w:r w:rsidRPr="002E082B">
        <w:t xml:space="preserve">, select </w:t>
      </w:r>
      <w:r w:rsidRPr="009B7199">
        <w:rPr>
          <w:rStyle w:val="Strong"/>
        </w:rPr>
        <w:t>Anyone with the link can view</w:t>
      </w:r>
      <w:r w:rsidRPr="002E082B">
        <w:t>.</w:t>
      </w:r>
    </w:p>
    <w:p w14:paraId="774A6BA6" w14:textId="22A4BE7F" w:rsidR="002E082B" w:rsidRPr="002E082B" w:rsidRDefault="002E082B" w:rsidP="009B7199">
      <w:pPr>
        <w:pStyle w:val="ListNumber"/>
      </w:pPr>
      <w:r w:rsidRPr="002E082B">
        <w:t xml:space="preserve">Use </w:t>
      </w:r>
      <w:r w:rsidRPr="009B7199">
        <w:rPr>
          <w:rStyle w:val="Strong"/>
        </w:rPr>
        <w:t>File</w:t>
      </w:r>
      <w:r w:rsidRPr="002E082B">
        <w:t xml:space="preserve"> &gt; </w:t>
      </w:r>
      <w:r w:rsidRPr="009B7199">
        <w:rPr>
          <w:rStyle w:val="Strong"/>
        </w:rPr>
        <w:t>Export</w:t>
      </w:r>
      <w:r w:rsidRPr="002E082B">
        <w:t xml:space="preserve"> to download a PDF or PNG.</w:t>
      </w:r>
    </w:p>
    <w:p w14:paraId="0473875D" w14:textId="51C52B70" w:rsidR="00DA5026" w:rsidRPr="00DA5026" w:rsidRDefault="00DA5026" w:rsidP="00231C0F">
      <w:pPr>
        <w:pStyle w:val="Heading5"/>
      </w:pPr>
      <w:r>
        <w:t>Method 2</w:t>
      </w:r>
    </w:p>
    <w:p w14:paraId="6443578B" w14:textId="7D6B6E93" w:rsidR="005C3FCF" w:rsidRPr="0056068F" w:rsidRDefault="005C3FCF" w:rsidP="003820CC">
      <w:pPr>
        <w:rPr>
          <w:rStyle w:val="Strong"/>
        </w:rPr>
      </w:pPr>
      <w:r w:rsidRPr="0056068F">
        <w:rPr>
          <w:rStyle w:val="Strong"/>
        </w:rPr>
        <w:t xml:space="preserve">Open a </w:t>
      </w:r>
      <w:r w:rsidR="008F4CCA" w:rsidRPr="0056068F">
        <w:rPr>
          <w:rStyle w:val="Strong"/>
        </w:rPr>
        <w:t>new design file</w:t>
      </w:r>
      <w:r w:rsidR="000D1DA8" w:rsidRPr="0056068F">
        <w:rPr>
          <w:rStyle w:val="Strong"/>
        </w:rPr>
        <w:t>:</w:t>
      </w:r>
    </w:p>
    <w:p w14:paraId="16486897" w14:textId="78C35CA1" w:rsidR="005C3FCF" w:rsidRPr="0056068F" w:rsidRDefault="005C3FCF" w:rsidP="00CC75E8">
      <w:pPr>
        <w:pStyle w:val="ListNumber"/>
        <w:numPr>
          <w:ilvl w:val="0"/>
          <w:numId w:val="75"/>
        </w:numPr>
      </w:pPr>
      <w:r w:rsidRPr="0056068F">
        <w:t xml:space="preserve">In the left sidebar, </w:t>
      </w:r>
      <w:r w:rsidR="00437098" w:rsidRPr="0056068F">
        <w:t>select</w:t>
      </w:r>
      <w:r w:rsidRPr="0056068F">
        <w:t xml:space="preserve"> </w:t>
      </w:r>
      <w:r w:rsidRPr="0056068F">
        <w:rPr>
          <w:rStyle w:val="Strong"/>
        </w:rPr>
        <w:t>Drafts</w:t>
      </w:r>
      <w:r w:rsidRPr="0056068F">
        <w:t>.</w:t>
      </w:r>
    </w:p>
    <w:p w14:paraId="436A1F22" w14:textId="6A36B881" w:rsidR="005C3FCF" w:rsidRPr="0056068F" w:rsidRDefault="005C3FCF" w:rsidP="00E50A56">
      <w:pPr>
        <w:pStyle w:val="ListNumber"/>
      </w:pPr>
      <w:r w:rsidRPr="0056068F">
        <w:t xml:space="preserve">On the top right, </w:t>
      </w:r>
      <w:r w:rsidR="00437098" w:rsidRPr="0056068F">
        <w:t xml:space="preserve">select </w:t>
      </w:r>
      <w:r w:rsidRPr="0056068F">
        <w:t xml:space="preserve">the </w:t>
      </w:r>
      <w:r w:rsidRPr="0056068F">
        <w:rPr>
          <w:rStyle w:val="Strong"/>
        </w:rPr>
        <w:t>Design</w:t>
      </w:r>
      <w:r w:rsidRPr="0056068F">
        <w:t xml:space="preserve"> button</w:t>
      </w:r>
      <w:r w:rsidR="00B74782" w:rsidRPr="0056068F">
        <w:t xml:space="preserve">; a </w:t>
      </w:r>
      <w:r w:rsidRPr="0056068F">
        <w:t>blank design file opens.</w:t>
      </w:r>
    </w:p>
    <w:p w14:paraId="59393D95" w14:textId="754BDD1C" w:rsidR="005C3FCF" w:rsidRPr="0056068F" w:rsidRDefault="005C3FCF" w:rsidP="00E50A56">
      <w:pPr>
        <w:pStyle w:val="ListNumber"/>
      </w:pPr>
      <w:r w:rsidRPr="0056068F">
        <w:t xml:space="preserve">At the top left, </w:t>
      </w:r>
      <w:r w:rsidR="00B74782" w:rsidRPr="0056068F">
        <w:t>select</w:t>
      </w:r>
      <w:r w:rsidRPr="0056068F">
        <w:t xml:space="preserve"> </w:t>
      </w:r>
      <w:r w:rsidRPr="0056068F">
        <w:rPr>
          <w:rStyle w:val="Strong"/>
        </w:rPr>
        <w:t>Untitled</w:t>
      </w:r>
      <w:r w:rsidRPr="0056068F">
        <w:t xml:space="preserve"> and rename it with your unit and project name.</w:t>
      </w:r>
    </w:p>
    <w:p w14:paraId="0361D11B" w14:textId="7AD26AF4" w:rsidR="005C3FCF" w:rsidRPr="0056068F" w:rsidRDefault="005C3FCF" w:rsidP="003820CC">
      <w:pPr>
        <w:rPr>
          <w:rStyle w:val="Strong"/>
        </w:rPr>
      </w:pPr>
      <w:r w:rsidRPr="0056068F">
        <w:rPr>
          <w:rStyle w:val="Strong"/>
        </w:rPr>
        <w:t xml:space="preserve">Add </w:t>
      </w:r>
      <w:r w:rsidR="003820CC" w:rsidRPr="0056068F">
        <w:rPr>
          <w:rStyle w:val="Strong"/>
        </w:rPr>
        <w:t>frames (pages of your wireframe)</w:t>
      </w:r>
      <w:r w:rsidR="00BC4A8A" w:rsidRPr="0056068F">
        <w:rPr>
          <w:rStyle w:val="Strong"/>
        </w:rPr>
        <w:t>:</w:t>
      </w:r>
    </w:p>
    <w:p w14:paraId="396DAC08" w14:textId="28609F2B" w:rsidR="005C3FCF" w:rsidRPr="0056068F" w:rsidRDefault="005C3FCF" w:rsidP="00CC75E8">
      <w:pPr>
        <w:pStyle w:val="ListNumber"/>
        <w:numPr>
          <w:ilvl w:val="0"/>
          <w:numId w:val="62"/>
        </w:numPr>
      </w:pPr>
      <w:r w:rsidRPr="0056068F">
        <w:t xml:space="preserve">In the bottom toolbar, </w:t>
      </w:r>
      <w:r w:rsidR="00437098" w:rsidRPr="0056068F">
        <w:t xml:space="preserve">select </w:t>
      </w:r>
      <w:r w:rsidRPr="0056068F">
        <w:t xml:space="preserve">the </w:t>
      </w:r>
      <w:r w:rsidRPr="0056068F">
        <w:rPr>
          <w:rStyle w:val="Strong"/>
        </w:rPr>
        <w:t>Frame</w:t>
      </w:r>
      <w:r w:rsidRPr="0056068F">
        <w:t xml:space="preserve"> tool</w:t>
      </w:r>
      <w:r w:rsidR="00437098" w:rsidRPr="0056068F">
        <w:t xml:space="preserve"> </w:t>
      </w:r>
      <w:r w:rsidRPr="0056068F">
        <w:t>(square icon with a dashed border).</w:t>
      </w:r>
    </w:p>
    <w:p w14:paraId="3F6D74E4" w14:textId="77777777" w:rsidR="005C3FCF" w:rsidRPr="0056068F" w:rsidRDefault="005C3FCF" w:rsidP="00E50A56">
      <w:pPr>
        <w:pStyle w:val="ListNumber"/>
      </w:pPr>
      <w:r w:rsidRPr="0056068F">
        <w:t>On the right sidebar, choose:</w:t>
      </w:r>
    </w:p>
    <w:p w14:paraId="652A1B54" w14:textId="77777777" w:rsidR="005C3FCF" w:rsidRPr="0056068F" w:rsidRDefault="005C3FCF" w:rsidP="001F4236">
      <w:pPr>
        <w:pStyle w:val="ListNumber"/>
        <w:numPr>
          <w:ilvl w:val="1"/>
          <w:numId w:val="6"/>
        </w:numPr>
      </w:pPr>
      <w:r w:rsidRPr="0056068F">
        <w:t>Desktop</w:t>
      </w:r>
    </w:p>
    <w:p w14:paraId="1B6750D1" w14:textId="77777777" w:rsidR="005C3FCF" w:rsidRPr="0056068F" w:rsidRDefault="005C3FCF" w:rsidP="001F4236">
      <w:pPr>
        <w:pStyle w:val="ListNumber"/>
        <w:numPr>
          <w:ilvl w:val="1"/>
          <w:numId w:val="6"/>
        </w:numPr>
      </w:pPr>
      <w:r w:rsidRPr="0056068F">
        <w:t>Tablet</w:t>
      </w:r>
    </w:p>
    <w:p w14:paraId="65941998" w14:textId="77777777" w:rsidR="005C3FCF" w:rsidRPr="0056068F" w:rsidRDefault="005C3FCF" w:rsidP="001F4236">
      <w:pPr>
        <w:pStyle w:val="ListNumber"/>
        <w:numPr>
          <w:ilvl w:val="1"/>
          <w:numId w:val="6"/>
        </w:numPr>
      </w:pPr>
      <w:r w:rsidRPr="0056068F">
        <w:t>Mobile</w:t>
      </w:r>
    </w:p>
    <w:p w14:paraId="7DA6DAD8" w14:textId="77777777" w:rsidR="005C3FCF" w:rsidRPr="0056068F" w:rsidRDefault="005C3FCF" w:rsidP="00E50A56">
      <w:pPr>
        <w:pStyle w:val="ListNumber"/>
      </w:pPr>
      <w:r w:rsidRPr="0056068F">
        <w:t>Repeat this for each frame you need.</w:t>
      </w:r>
    </w:p>
    <w:p w14:paraId="3360AA0B" w14:textId="58777BBA" w:rsidR="005C3FCF" w:rsidRPr="0056068F" w:rsidRDefault="005C3FCF" w:rsidP="003820CC">
      <w:pPr>
        <w:rPr>
          <w:rStyle w:val="Strong"/>
        </w:rPr>
      </w:pPr>
      <w:r w:rsidRPr="0056068F">
        <w:rPr>
          <w:rStyle w:val="Strong"/>
        </w:rPr>
        <w:t xml:space="preserve">Add a </w:t>
      </w:r>
      <w:r w:rsidR="003820CC" w:rsidRPr="0056068F">
        <w:rPr>
          <w:rStyle w:val="Strong"/>
        </w:rPr>
        <w:t xml:space="preserve">layout grid for aligning </w:t>
      </w:r>
      <w:r w:rsidRPr="0056068F">
        <w:rPr>
          <w:rStyle w:val="Strong"/>
        </w:rPr>
        <w:t>assets</w:t>
      </w:r>
      <w:r w:rsidR="00BC4A8A" w:rsidRPr="0056068F">
        <w:rPr>
          <w:rStyle w:val="Strong"/>
        </w:rPr>
        <w:t>:</w:t>
      </w:r>
    </w:p>
    <w:p w14:paraId="1E683553" w14:textId="478FBB73" w:rsidR="005C3FCF" w:rsidRPr="0056068F" w:rsidRDefault="005C3FCF" w:rsidP="00CC75E8">
      <w:pPr>
        <w:pStyle w:val="ListNumber"/>
        <w:numPr>
          <w:ilvl w:val="0"/>
          <w:numId w:val="63"/>
        </w:numPr>
      </w:pPr>
      <w:r w:rsidRPr="0056068F">
        <w:t>Click</w:t>
      </w:r>
      <w:r w:rsidR="001F4236" w:rsidRPr="0056068F">
        <w:t xml:space="preserve"> or tap</w:t>
      </w:r>
      <w:r w:rsidRPr="0056068F">
        <w:t xml:space="preserve"> once on a frame to select it.</w:t>
      </w:r>
    </w:p>
    <w:p w14:paraId="0B062829" w14:textId="1237D0A5" w:rsidR="005C3FCF" w:rsidRPr="0056068F" w:rsidRDefault="005C3FCF">
      <w:pPr>
        <w:pStyle w:val="ListNumber"/>
      </w:pPr>
      <w:r w:rsidRPr="0056068F">
        <w:t xml:space="preserve">In the right-hand sidebar, select </w:t>
      </w:r>
      <w:r w:rsidRPr="0056068F">
        <w:rPr>
          <w:rStyle w:val="Strong"/>
        </w:rPr>
        <w:t>Layout guide</w:t>
      </w:r>
      <w:r w:rsidR="00FA2D8E" w:rsidRPr="0056068F">
        <w:t>; t</w:t>
      </w:r>
      <w:r w:rsidRPr="0056068F">
        <w:t>he grid will display in the frame</w:t>
      </w:r>
      <w:r w:rsidR="00FA2D8E" w:rsidRPr="0056068F">
        <w:t>.</w:t>
      </w:r>
    </w:p>
    <w:p w14:paraId="063F62EC" w14:textId="77777777" w:rsidR="005C3FCF" w:rsidRPr="0056068F" w:rsidRDefault="005C3FCF" w:rsidP="001F4236">
      <w:pPr>
        <w:pStyle w:val="ListNumber"/>
      </w:pPr>
      <w:r w:rsidRPr="0056068F">
        <w:t>Adjust the grid settings in the Layout guide panel:</w:t>
      </w:r>
    </w:p>
    <w:p w14:paraId="48C2A9C9" w14:textId="024BF358" w:rsidR="005C3FCF" w:rsidRPr="0056068F" w:rsidRDefault="005C3FCF" w:rsidP="001F4236">
      <w:pPr>
        <w:pStyle w:val="ListNumber"/>
        <w:numPr>
          <w:ilvl w:val="1"/>
          <w:numId w:val="6"/>
        </w:numPr>
      </w:pPr>
      <w:r w:rsidRPr="0056068F">
        <w:t>Change the grid type (Grid</w:t>
      </w:r>
      <w:r w:rsidR="006967BD" w:rsidRPr="0056068F">
        <w:t>,</w:t>
      </w:r>
      <w:r w:rsidRPr="0056068F">
        <w:t xml:space="preserve"> Columns</w:t>
      </w:r>
      <w:r w:rsidR="006967BD" w:rsidRPr="0056068F">
        <w:t>,</w:t>
      </w:r>
      <w:r w:rsidRPr="0056068F">
        <w:t xml:space="preserve"> Rows)</w:t>
      </w:r>
      <w:r w:rsidR="00FA2D8E" w:rsidRPr="0056068F">
        <w:t>.</w:t>
      </w:r>
    </w:p>
    <w:p w14:paraId="6EF86ABE" w14:textId="77777777" w:rsidR="005C3FCF" w:rsidRPr="0056068F" w:rsidRDefault="005C3FCF" w:rsidP="001F4236">
      <w:pPr>
        <w:pStyle w:val="ListNumber"/>
        <w:numPr>
          <w:ilvl w:val="1"/>
          <w:numId w:val="6"/>
        </w:numPr>
      </w:pPr>
      <w:r w:rsidRPr="0056068F">
        <w:t>Update size, count, gutter, or margin as needed.</w:t>
      </w:r>
    </w:p>
    <w:p w14:paraId="3E94CFF4" w14:textId="2CD74D55" w:rsidR="005C3FCF" w:rsidRPr="0056068F" w:rsidRDefault="005C3FCF" w:rsidP="003820CC">
      <w:pPr>
        <w:rPr>
          <w:rStyle w:val="Strong"/>
        </w:rPr>
      </w:pPr>
      <w:r w:rsidRPr="0056068F">
        <w:rPr>
          <w:rStyle w:val="Strong"/>
        </w:rPr>
        <w:t xml:space="preserve">Add </w:t>
      </w:r>
      <w:r w:rsidR="003820CC" w:rsidRPr="0056068F">
        <w:rPr>
          <w:rStyle w:val="Strong"/>
        </w:rPr>
        <w:t xml:space="preserve">assets to the wireframe </w:t>
      </w:r>
      <w:r w:rsidRPr="0056068F">
        <w:rPr>
          <w:rStyle w:val="Strong"/>
        </w:rPr>
        <w:t>to create structure</w:t>
      </w:r>
      <w:r w:rsidR="00BC4A8A" w:rsidRPr="0056068F">
        <w:rPr>
          <w:rStyle w:val="Strong"/>
        </w:rPr>
        <w:t>:</w:t>
      </w:r>
    </w:p>
    <w:p w14:paraId="6DFA9383" w14:textId="77777777" w:rsidR="005C3FCF" w:rsidRPr="0056068F" w:rsidRDefault="005C3FCF" w:rsidP="00CC75E8">
      <w:pPr>
        <w:pStyle w:val="ListNumber"/>
        <w:numPr>
          <w:ilvl w:val="0"/>
          <w:numId w:val="64"/>
        </w:numPr>
      </w:pPr>
      <w:r w:rsidRPr="0056068F">
        <w:t xml:space="preserve">Open the </w:t>
      </w:r>
      <w:r w:rsidRPr="0056068F">
        <w:rPr>
          <w:rStyle w:val="Strong"/>
        </w:rPr>
        <w:t>Assets</w:t>
      </w:r>
      <w:r w:rsidRPr="0056068F">
        <w:t xml:space="preserve"> tab in the left sidebar.</w:t>
      </w:r>
    </w:p>
    <w:p w14:paraId="40F9FA8E" w14:textId="449F8A5D" w:rsidR="005C3FCF" w:rsidRPr="0056068F" w:rsidRDefault="002D7360" w:rsidP="006967BD">
      <w:pPr>
        <w:pStyle w:val="ListNumber"/>
      </w:pPr>
      <w:r w:rsidRPr="0056068F">
        <w:t>S</w:t>
      </w:r>
      <w:r w:rsidR="00437098" w:rsidRPr="0056068F">
        <w:t xml:space="preserve">elect </w:t>
      </w:r>
      <w:r w:rsidR="005C3FCF" w:rsidRPr="0056068F">
        <w:rPr>
          <w:rStyle w:val="Strong"/>
        </w:rPr>
        <w:t>Browse team libraries</w:t>
      </w:r>
      <w:r w:rsidR="005C3FCF" w:rsidRPr="0056068F">
        <w:t xml:space="preserve"> to view available UI kits or organisation libraries.</w:t>
      </w:r>
    </w:p>
    <w:p w14:paraId="510DFE10" w14:textId="77777777" w:rsidR="005C3FCF" w:rsidRPr="0056068F" w:rsidRDefault="005C3FCF" w:rsidP="006967BD">
      <w:pPr>
        <w:pStyle w:val="ListNumber"/>
      </w:pPr>
      <w:r w:rsidRPr="0056068F">
        <w:t xml:space="preserve">If a library contains components you need, enable it and drag items from the </w:t>
      </w:r>
      <w:r w:rsidRPr="0056068F">
        <w:rPr>
          <w:rStyle w:val="Strong"/>
        </w:rPr>
        <w:t>Assets</w:t>
      </w:r>
      <w:r w:rsidRPr="0056068F">
        <w:t xml:space="preserve"> panel onto your frame.</w:t>
      </w:r>
    </w:p>
    <w:p w14:paraId="20D89BE8" w14:textId="77777777" w:rsidR="005C3FCF" w:rsidRPr="0056068F" w:rsidRDefault="005C3FCF" w:rsidP="006967BD">
      <w:pPr>
        <w:pStyle w:val="ListNumber"/>
      </w:pPr>
      <w:r w:rsidRPr="0056068F">
        <w:t>For anything not provided by a library, use the bottom toolbar to add elements manually:</w:t>
      </w:r>
    </w:p>
    <w:p w14:paraId="30E1E2EE" w14:textId="42AAD71A" w:rsidR="005C3FCF" w:rsidRPr="0056068F" w:rsidRDefault="005C3FCF" w:rsidP="006967BD">
      <w:pPr>
        <w:pStyle w:val="ListNumber"/>
        <w:numPr>
          <w:ilvl w:val="1"/>
          <w:numId w:val="6"/>
        </w:numPr>
      </w:pPr>
      <w:r w:rsidRPr="0056068F">
        <w:t>Rectangle for sections, placeholders and buttons</w:t>
      </w:r>
    </w:p>
    <w:p w14:paraId="64CBA185" w14:textId="77777777" w:rsidR="005C3FCF" w:rsidRPr="0056068F" w:rsidRDefault="005C3FCF" w:rsidP="006967BD">
      <w:pPr>
        <w:pStyle w:val="ListNumber"/>
        <w:numPr>
          <w:ilvl w:val="1"/>
          <w:numId w:val="6"/>
        </w:numPr>
      </w:pPr>
      <w:r w:rsidRPr="0056068F">
        <w:t>Text for labels and headings</w:t>
      </w:r>
    </w:p>
    <w:p w14:paraId="73005C15" w14:textId="2F0ADE1B" w:rsidR="005C3FCF" w:rsidRPr="0056068F" w:rsidRDefault="005C3FCF" w:rsidP="006967BD">
      <w:pPr>
        <w:pStyle w:val="ListNumber"/>
        <w:numPr>
          <w:ilvl w:val="1"/>
          <w:numId w:val="6"/>
        </w:numPr>
      </w:pPr>
      <w:r w:rsidRPr="0056068F">
        <w:t>Line for dividers</w:t>
      </w:r>
      <w:r w:rsidR="006118EF" w:rsidRPr="0056068F">
        <w:t>.</w:t>
      </w:r>
    </w:p>
    <w:p w14:paraId="051BF3D4" w14:textId="2B2E5DF5" w:rsidR="005C3FCF" w:rsidRPr="0056068F" w:rsidRDefault="005C3FCF" w:rsidP="00FF2C31">
      <w:pPr>
        <w:keepNext/>
        <w:rPr>
          <w:rStyle w:val="Strong"/>
        </w:rPr>
      </w:pPr>
      <w:r w:rsidRPr="0056068F">
        <w:rPr>
          <w:rStyle w:val="Strong"/>
        </w:rPr>
        <w:lastRenderedPageBreak/>
        <w:t xml:space="preserve">Create a </w:t>
      </w:r>
      <w:r w:rsidR="003820CC" w:rsidRPr="0056068F">
        <w:rPr>
          <w:rStyle w:val="Strong"/>
        </w:rPr>
        <w:t>reusable component</w:t>
      </w:r>
      <w:r w:rsidR="00BC4A8A" w:rsidRPr="0056068F">
        <w:rPr>
          <w:rStyle w:val="Strong"/>
        </w:rPr>
        <w:t>:</w:t>
      </w:r>
    </w:p>
    <w:p w14:paraId="1C65B381" w14:textId="4EF78D98" w:rsidR="005C3FCF" w:rsidRPr="0056068F" w:rsidRDefault="005C3FCF" w:rsidP="00CC75E8">
      <w:pPr>
        <w:pStyle w:val="ListNumber"/>
        <w:numPr>
          <w:ilvl w:val="0"/>
          <w:numId w:val="65"/>
        </w:numPr>
      </w:pPr>
      <w:r w:rsidRPr="0056068F">
        <w:t>Select the item you want to reuse (for example</w:t>
      </w:r>
      <w:r w:rsidR="006118EF" w:rsidRPr="0056068F">
        <w:t>,</w:t>
      </w:r>
      <w:r w:rsidRPr="0056068F">
        <w:t xml:space="preserve"> a button, navigation bar, header, or footer).</w:t>
      </w:r>
    </w:p>
    <w:p w14:paraId="2917BE4D" w14:textId="3FFEC091" w:rsidR="005C3FCF" w:rsidRPr="0056068F" w:rsidRDefault="005C3FCF">
      <w:pPr>
        <w:pStyle w:val="ListNumber"/>
        <w:numPr>
          <w:ilvl w:val="1"/>
          <w:numId w:val="6"/>
        </w:numPr>
      </w:pPr>
      <w:r w:rsidRPr="0056068F">
        <w:t xml:space="preserve">In the top of the right sidebar, </w:t>
      </w:r>
      <w:r w:rsidR="002D7360" w:rsidRPr="0056068F">
        <w:t xml:space="preserve">select </w:t>
      </w:r>
      <w:r w:rsidRPr="0056068F">
        <w:rPr>
          <w:rStyle w:val="Strong"/>
        </w:rPr>
        <w:t>Create Component</w:t>
      </w:r>
      <w:r w:rsidRPr="0056068F">
        <w:t xml:space="preserve"> (</w:t>
      </w:r>
      <w:r w:rsidR="006118EF" w:rsidRPr="0056068F">
        <w:t>4</w:t>
      </w:r>
      <w:r w:rsidRPr="0056068F">
        <w:t xml:space="preserve"> small dots in the shape of a diamond)</w:t>
      </w:r>
      <w:r w:rsidR="00BC4A8A" w:rsidRPr="0056068F">
        <w:t>; i</w:t>
      </w:r>
      <w:r w:rsidRPr="0056068F">
        <w:t xml:space="preserve">f you don’t see it, </w:t>
      </w:r>
      <w:r w:rsidR="00442541" w:rsidRPr="0056068F">
        <w:t>select</w:t>
      </w:r>
      <w:r w:rsidRPr="0056068F">
        <w:t xml:space="preserve"> the ellipsis (…).</w:t>
      </w:r>
    </w:p>
    <w:p w14:paraId="0EEC489F" w14:textId="7C497EC8" w:rsidR="005C3FCF" w:rsidRPr="0056068F" w:rsidRDefault="005C3FCF" w:rsidP="006967BD">
      <w:pPr>
        <w:pStyle w:val="ListNumber"/>
      </w:pPr>
      <w:r w:rsidRPr="0056068F">
        <w:t>The item will turn purple, indicating it</w:t>
      </w:r>
      <w:r w:rsidR="002C1024" w:rsidRPr="0056068F">
        <w:t>'</w:t>
      </w:r>
      <w:r w:rsidRPr="0056068F">
        <w:t>s now a reusable component.</w:t>
      </w:r>
    </w:p>
    <w:p w14:paraId="19AABB87" w14:textId="77777777" w:rsidR="005C3FCF" w:rsidRPr="0056068F" w:rsidRDefault="005C3FCF" w:rsidP="006967BD">
      <w:pPr>
        <w:pStyle w:val="ListNumber"/>
      </w:pPr>
      <w:r w:rsidRPr="0056068F">
        <w:t xml:space="preserve">To reuse the component, click and drag the component from the </w:t>
      </w:r>
      <w:r w:rsidRPr="0056068F">
        <w:rPr>
          <w:rStyle w:val="Strong"/>
        </w:rPr>
        <w:t>Assets</w:t>
      </w:r>
      <w:r w:rsidRPr="0056068F">
        <w:t xml:space="preserve"> panel on the left side bar onto your frame.</w:t>
      </w:r>
    </w:p>
    <w:p w14:paraId="14D702D7" w14:textId="5ABE7ABD" w:rsidR="005C3FCF" w:rsidRPr="0056068F" w:rsidRDefault="005C3FCF" w:rsidP="003820CC">
      <w:pPr>
        <w:rPr>
          <w:rStyle w:val="Strong"/>
        </w:rPr>
      </w:pPr>
      <w:r w:rsidRPr="0056068F">
        <w:rPr>
          <w:rStyle w:val="Strong"/>
        </w:rPr>
        <w:t xml:space="preserve">Wireframe </w:t>
      </w:r>
      <w:r w:rsidR="003820CC" w:rsidRPr="0056068F">
        <w:rPr>
          <w:rStyle w:val="Strong"/>
        </w:rPr>
        <w:t>n</w:t>
      </w:r>
      <w:r w:rsidRPr="0056068F">
        <w:rPr>
          <w:rStyle w:val="Strong"/>
        </w:rPr>
        <w:t>avigation</w:t>
      </w:r>
      <w:r w:rsidR="00BC4A8A" w:rsidRPr="0056068F">
        <w:rPr>
          <w:rStyle w:val="Strong"/>
        </w:rPr>
        <w:t>:</w:t>
      </w:r>
    </w:p>
    <w:p w14:paraId="1794B10C" w14:textId="1AF277CB" w:rsidR="005C3FCF" w:rsidRPr="0056068F" w:rsidRDefault="005C3FCF" w:rsidP="00CC75E8">
      <w:pPr>
        <w:pStyle w:val="ListNumber"/>
        <w:numPr>
          <w:ilvl w:val="0"/>
          <w:numId w:val="66"/>
        </w:numPr>
      </w:pPr>
      <w:r w:rsidRPr="0056068F">
        <w:t xml:space="preserve">In the right-hand panel, </w:t>
      </w:r>
      <w:r w:rsidR="002D7360" w:rsidRPr="0056068F">
        <w:t xml:space="preserve">select </w:t>
      </w:r>
      <w:r w:rsidRPr="0056068F">
        <w:t xml:space="preserve">the </w:t>
      </w:r>
      <w:r w:rsidRPr="0056068F">
        <w:rPr>
          <w:rStyle w:val="Strong"/>
        </w:rPr>
        <w:t>Prototype</w:t>
      </w:r>
      <w:r w:rsidRPr="0056068F">
        <w:t xml:space="preserve"> tab.</w:t>
      </w:r>
    </w:p>
    <w:p w14:paraId="3E58E304" w14:textId="77777777" w:rsidR="005C3FCF" w:rsidRPr="0056068F" w:rsidRDefault="005C3FCF" w:rsidP="00442541">
      <w:pPr>
        <w:pStyle w:val="ListNumber"/>
      </w:pPr>
      <w:r w:rsidRPr="0056068F">
        <w:t>Select a button or link area.</w:t>
      </w:r>
    </w:p>
    <w:p w14:paraId="7309D921" w14:textId="539660FB" w:rsidR="005C3FCF" w:rsidRPr="0056068F" w:rsidRDefault="005C3FCF" w:rsidP="00442541">
      <w:pPr>
        <w:pStyle w:val="ListNumber"/>
      </w:pPr>
      <w:r w:rsidRPr="0056068F">
        <w:t>A blue interaction handle appears</w:t>
      </w:r>
      <w:r w:rsidR="002C1024" w:rsidRPr="0056068F">
        <w:t>; d</w:t>
      </w:r>
      <w:r w:rsidRPr="0056068F">
        <w:t>rag it to the frame it should navigate to.</w:t>
      </w:r>
    </w:p>
    <w:p w14:paraId="5BDBCE88" w14:textId="77777777" w:rsidR="005C3FCF" w:rsidRPr="0056068F" w:rsidRDefault="005C3FCF" w:rsidP="00442541">
      <w:pPr>
        <w:pStyle w:val="ListNumber"/>
      </w:pPr>
      <w:r w:rsidRPr="0056068F">
        <w:t xml:space="preserve">In </w:t>
      </w:r>
      <w:r w:rsidRPr="0056068F">
        <w:rPr>
          <w:rStyle w:val="Strong"/>
        </w:rPr>
        <w:t>Interaction</w:t>
      </w:r>
      <w:r w:rsidRPr="0056068F">
        <w:t xml:space="preserve"> details, set:</w:t>
      </w:r>
    </w:p>
    <w:p w14:paraId="1A8F27E0" w14:textId="77777777" w:rsidR="005C3FCF" w:rsidRPr="0056068F" w:rsidRDefault="005C3FCF" w:rsidP="00442541">
      <w:pPr>
        <w:pStyle w:val="ListNumber"/>
        <w:numPr>
          <w:ilvl w:val="1"/>
          <w:numId w:val="6"/>
        </w:numPr>
      </w:pPr>
      <w:r w:rsidRPr="0056068F">
        <w:t>Trigger: On click</w:t>
      </w:r>
    </w:p>
    <w:p w14:paraId="00F98882" w14:textId="755E116B" w:rsidR="005C3FCF" w:rsidRPr="0056068F" w:rsidRDefault="005C3FCF" w:rsidP="00442541">
      <w:pPr>
        <w:pStyle w:val="ListNumber"/>
        <w:numPr>
          <w:ilvl w:val="1"/>
          <w:numId w:val="6"/>
        </w:numPr>
      </w:pPr>
      <w:r w:rsidRPr="0056068F">
        <w:t>Action: Navigate to</w:t>
      </w:r>
      <w:r w:rsidR="00BC4A8A" w:rsidRPr="0056068F">
        <w:t>.</w:t>
      </w:r>
    </w:p>
    <w:p w14:paraId="7FF68551" w14:textId="3CB4CE7E" w:rsidR="005C3FCF" w:rsidRPr="0056068F" w:rsidRDefault="005C3FCF" w:rsidP="00442541">
      <w:pPr>
        <w:pStyle w:val="ListNumber"/>
      </w:pPr>
      <w:r w:rsidRPr="0056068F">
        <w:t xml:space="preserve">After adding your interactions, go to the top-right corner of Figma and </w:t>
      </w:r>
      <w:r w:rsidR="00BC4A8A" w:rsidRPr="0056068F">
        <w:t>select</w:t>
      </w:r>
      <w:r w:rsidRPr="0056068F">
        <w:t xml:space="preserve"> the </w:t>
      </w:r>
      <w:r w:rsidRPr="0056068F">
        <w:rPr>
          <w:rStyle w:val="Strong"/>
        </w:rPr>
        <w:t>Present</w:t>
      </w:r>
      <w:r w:rsidRPr="0056068F">
        <w:t xml:space="preserve"> button (the triangle icon).</w:t>
      </w:r>
    </w:p>
    <w:p w14:paraId="602FD91B" w14:textId="77777777" w:rsidR="005C3FCF" w:rsidRPr="0056068F" w:rsidRDefault="005C3FCF" w:rsidP="003820CC">
      <w:pPr>
        <w:rPr>
          <w:rStyle w:val="Strong"/>
        </w:rPr>
      </w:pPr>
      <w:r w:rsidRPr="0056068F">
        <w:rPr>
          <w:rStyle w:val="Strong"/>
        </w:rPr>
        <w:t>To export your wireframes as images</w:t>
      </w:r>
    </w:p>
    <w:p w14:paraId="26A8CA29" w14:textId="77777777" w:rsidR="005C3FCF" w:rsidRPr="0056068F" w:rsidRDefault="005C3FCF" w:rsidP="00CC75E8">
      <w:pPr>
        <w:pStyle w:val="ListNumber"/>
        <w:numPr>
          <w:ilvl w:val="0"/>
          <w:numId w:val="67"/>
        </w:numPr>
      </w:pPr>
      <w:r w:rsidRPr="0056068F">
        <w:t xml:space="preserve">Go to </w:t>
      </w:r>
      <w:r w:rsidRPr="0056068F">
        <w:rPr>
          <w:rStyle w:val="Strong"/>
        </w:rPr>
        <w:t>File</w:t>
      </w:r>
      <w:r w:rsidRPr="0056068F">
        <w:t xml:space="preserve"> &gt; </w:t>
      </w:r>
      <w:r w:rsidRPr="0056068F">
        <w:rPr>
          <w:rStyle w:val="Strong"/>
        </w:rPr>
        <w:t>Export</w:t>
      </w:r>
      <w:r w:rsidRPr="0056068F">
        <w:t xml:space="preserve"> in the top left drop down menu.</w:t>
      </w:r>
    </w:p>
    <w:p w14:paraId="34604935" w14:textId="7F629043" w:rsidR="005C3FCF" w:rsidRPr="0056068F" w:rsidRDefault="005C3FCF" w:rsidP="00442541">
      <w:pPr>
        <w:pStyle w:val="ListNumber"/>
      </w:pPr>
      <w:r w:rsidRPr="0056068F">
        <w:t>Choose PNG or PDF</w:t>
      </w:r>
      <w:r w:rsidR="00BC4A8A" w:rsidRPr="0056068F">
        <w:t>.</w:t>
      </w:r>
    </w:p>
    <w:p w14:paraId="6CE54693" w14:textId="7DEE55D5" w:rsidR="005C3FCF" w:rsidRPr="0056068F" w:rsidRDefault="00BC4A8A" w:rsidP="00442541">
      <w:pPr>
        <w:pStyle w:val="ListNumber"/>
      </w:pPr>
      <w:r w:rsidRPr="0056068F">
        <w:t>Select</w:t>
      </w:r>
      <w:r w:rsidR="005C3FCF" w:rsidRPr="0056068F">
        <w:t xml:space="preserve"> </w:t>
      </w:r>
      <w:r w:rsidR="005C3FCF" w:rsidRPr="0056068F">
        <w:rPr>
          <w:rStyle w:val="Strong"/>
        </w:rPr>
        <w:t>Export</w:t>
      </w:r>
      <w:r w:rsidR="005C3FCF" w:rsidRPr="0056068F">
        <w:t>.</w:t>
      </w:r>
    </w:p>
    <w:p w14:paraId="0148F1A2" w14:textId="77777777" w:rsidR="009B05AE" w:rsidRPr="0056068F" w:rsidRDefault="009B05AE" w:rsidP="00B56165">
      <w:pPr>
        <w:pStyle w:val="Heading4"/>
        <w:rPr>
          <w:noProof/>
        </w:rPr>
      </w:pPr>
      <w:r w:rsidRPr="0056068F">
        <w:rPr>
          <w:noProof/>
        </w:rPr>
        <w:t>Moqups</w:t>
      </w:r>
    </w:p>
    <w:p w14:paraId="666A7C89" w14:textId="33191663" w:rsidR="009B05AE" w:rsidRPr="0056068F" w:rsidRDefault="009B05AE" w:rsidP="00CC75E8">
      <w:pPr>
        <w:pStyle w:val="ListNumber"/>
        <w:numPr>
          <w:ilvl w:val="0"/>
          <w:numId w:val="25"/>
        </w:numPr>
      </w:pPr>
      <w:r w:rsidRPr="0056068F">
        <w:t xml:space="preserve">Go to </w:t>
      </w:r>
      <w:hyperlink r:id="rId102" w:history="1">
        <w:proofErr w:type="spellStart"/>
        <w:r w:rsidR="00C25F07" w:rsidRPr="0056068F">
          <w:rPr>
            <w:rStyle w:val="Hyperlink"/>
          </w:rPr>
          <w:t>Moqups</w:t>
        </w:r>
        <w:proofErr w:type="spellEnd"/>
      </w:hyperlink>
      <w:r w:rsidR="000A7EF3" w:rsidRPr="0056068F">
        <w:t xml:space="preserve"> </w:t>
      </w:r>
      <w:r w:rsidRPr="0056068F">
        <w:t xml:space="preserve">and </w:t>
      </w:r>
      <w:r w:rsidR="000A7EF3" w:rsidRPr="0056068F">
        <w:t>select</w:t>
      </w:r>
      <w:r w:rsidRPr="0056068F">
        <w:t xml:space="preserve"> </w:t>
      </w:r>
      <w:r w:rsidRPr="0056068F">
        <w:rPr>
          <w:rStyle w:val="Strong"/>
        </w:rPr>
        <w:t>Create New Project</w:t>
      </w:r>
      <w:r w:rsidRPr="0056068F">
        <w:t>.</w:t>
      </w:r>
    </w:p>
    <w:p w14:paraId="1E3885D0" w14:textId="7221E516" w:rsidR="009B05AE" w:rsidRPr="0056068F" w:rsidRDefault="009B05AE" w:rsidP="00275801">
      <w:pPr>
        <w:pStyle w:val="ListNumber"/>
      </w:pPr>
      <w:r w:rsidRPr="0056068F">
        <w:t xml:space="preserve">Use </w:t>
      </w:r>
      <w:r w:rsidRPr="0056068F">
        <w:rPr>
          <w:rStyle w:val="Strong"/>
        </w:rPr>
        <w:t>Stencils</w:t>
      </w:r>
      <w:r w:rsidRPr="0056068F">
        <w:t xml:space="preserve"> for headers, nav bars, cards</w:t>
      </w:r>
      <w:r w:rsidR="00603DBF" w:rsidRPr="0056068F">
        <w:t xml:space="preserve"> and</w:t>
      </w:r>
      <w:r w:rsidRPr="0056068F">
        <w:t xml:space="preserve"> forms.</w:t>
      </w:r>
    </w:p>
    <w:p w14:paraId="79724D08" w14:textId="77777777" w:rsidR="009B05AE" w:rsidRPr="0056068F" w:rsidRDefault="009B05AE" w:rsidP="00275801">
      <w:pPr>
        <w:pStyle w:val="ListNumber"/>
      </w:pPr>
      <w:r w:rsidRPr="0056068F">
        <w:t xml:space="preserve">Add multiple pages and link them with </w:t>
      </w:r>
      <w:r w:rsidRPr="0056068F">
        <w:rPr>
          <w:rStyle w:val="Strong"/>
        </w:rPr>
        <w:t>Interactions</w:t>
      </w:r>
      <w:r w:rsidRPr="0056068F">
        <w:t xml:space="preserve"> (right-hand panel).</w:t>
      </w:r>
    </w:p>
    <w:p w14:paraId="31022F42" w14:textId="77777777" w:rsidR="009B05AE" w:rsidRPr="0056068F" w:rsidRDefault="009B05AE" w:rsidP="00275801">
      <w:pPr>
        <w:pStyle w:val="ListNumber"/>
      </w:pPr>
      <w:r w:rsidRPr="0056068F">
        <w:t>Add comments explaining each interaction.</w:t>
      </w:r>
    </w:p>
    <w:p w14:paraId="3BDBBA7D" w14:textId="77777777" w:rsidR="009B05AE" w:rsidRPr="0056068F" w:rsidRDefault="009B05AE" w:rsidP="00275801">
      <w:pPr>
        <w:pStyle w:val="ListNumber"/>
      </w:pPr>
      <w:r w:rsidRPr="0056068F">
        <w:t>Export or share using the built-in link feature.</w:t>
      </w:r>
    </w:p>
    <w:p w14:paraId="2BB107C8" w14:textId="77777777" w:rsidR="00F30D8C" w:rsidRPr="0056068F" w:rsidRDefault="00F30D8C" w:rsidP="00F30D8C">
      <w:pPr>
        <w:pStyle w:val="HeadingDecorative"/>
        <w:rPr>
          <w:noProof/>
        </w:rPr>
      </w:pPr>
      <w:r w:rsidRPr="0056068F">
        <w:rPr>
          <w:noProof/>
        </w:rPr>
        <w:lastRenderedPageBreak/>
        <w:tab/>
      </w:r>
      <w:r w:rsidRPr="0056068F">
        <w:rPr>
          <w:noProof/>
        </w:rPr>
        <w:drawing>
          <wp:inline distT="0" distB="0" distL="0" distR="0" wp14:anchorId="41845D32" wp14:editId="0DF82354">
            <wp:extent cx="324000" cy="324000"/>
            <wp:effectExtent l="0" t="0" r="0" b="0"/>
            <wp:docPr id="85062228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50BE1BD3" w14:textId="5AC44D53" w:rsidR="00EB1AC1" w:rsidRPr="0056068F" w:rsidRDefault="00EB1AC1" w:rsidP="00EB1AC1">
      <w:pPr>
        <w:pStyle w:val="Heading3"/>
        <w:rPr>
          <w:noProof/>
        </w:rPr>
      </w:pPr>
      <w:bookmarkStart w:id="42" w:name="_Ref214977675"/>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7</w:t>
      </w:r>
      <w:r w:rsidRPr="0056068F">
        <w:rPr>
          <w:noProof/>
        </w:rPr>
        <w:fldChar w:fldCharType="end"/>
      </w:r>
      <w:r w:rsidRPr="0056068F">
        <w:rPr>
          <w:noProof/>
        </w:rPr>
        <w:t>: Create a wireframe</w:t>
      </w:r>
      <w:bookmarkEnd w:id="42"/>
    </w:p>
    <w:p w14:paraId="31A90D63" w14:textId="5F1F94B9" w:rsidR="00421F8B" w:rsidRPr="0056068F" w:rsidRDefault="00421F8B" w:rsidP="00FF2C31">
      <w:pPr>
        <w:keepNext/>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 xml:space="preserve"> you used in </w:t>
      </w:r>
      <w:r w:rsidRPr="0056068F">
        <w:rPr>
          <w:rStyle w:val="Strong"/>
        </w:rPr>
        <w:fldChar w:fldCharType="begin"/>
      </w:r>
      <w:r w:rsidRPr="0056068F">
        <w:rPr>
          <w:rStyle w:val="Strong"/>
        </w:rPr>
        <w:instrText xml:space="preserve"> REF _Ref213667819 \h  \* MERGEFORMAT </w:instrText>
      </w:r>
      <w:r w:rsidRPr="0056068F">
        <w:rPr>
          <w:rStyle w:val="Strong"/>
        </w:rPr>
      </w:r>
      <w:r w:rsidRPr="0056068F">
        <w:rPr>
          <w:rStyle w:val="Strong"/>
        </w:rPr>
        <w:fldChar w:fldCharType="separate"/>
      </w:r>
      <w:r w:rsidR="009769A3" w:rsidRPr="009769A3">
        <w:rPr>
          <w:rStyle w:val="Strong"/>
        </w:rPr>
        <w:t>Activity 5: Create a site map</w:t>
      </w:r>
      <w:r w:rsidRPr="0056068F">
        <w:rPr>
          <w:rStyle w:val="Strong"/>
        </w:rPr>
        <w:fldChar w:fldCharType="end"/>
      </w:r>
      <w:r w:rsidRPr="0056068F">
        <w:rPr>
          <w:lang w:eastAsia="en-AU"/>
        </w:rPr>
        <w:t>.</w:t>
      </w:r>
    </w:p>
    <w:p w14:paraId="7D288899" w14:textId="1A563055" w:rsidR="002C023E" w:rsidRPr="0056068F" w:rsidRDefault="002C023E" w:rsidP="00FF2C31">
      <w:pPr>
        <w:keepNext/>
        <w:rPr>
          <w:lang w:eastAsia="en-AU"/>
        </w:rPr>
      </w:pPr>
      <w:r w:rsidRPr="0056068F">
        <w:t xml:space="preserve">For this task, use a suitable digital tool for creating wireframes, such as Figma or </w:t>
      </w:r>
      <w:proofErr w:type="spellStart"/>
      <w:r w:rsidRPr="0056068F">
        <w:t>Moqups</w:t>
      </w:r>
      <w:proofErr w:type="spellEnd"/>
      <w:r w:rsidRPr="0056068F">
        <w:t>.</w:t>
      </w:r>
    </w:p>
    <w:p w14:paraId="4E093B55" w14:textId="5F693CE4" w:rsidR="009B05AE" w:rsidRPr="0056068F" w:rsidRDefault="00052808" w:rsidP="00CC75E8">
      <w:pPr>
        <w:pStyle w:val="ListNumber"/>
        <w:numPr>
          <w:ilvl w:val="0"/>
          <w:numId w:val="55"/>
        </w:numPr>
      </w:pPr>
      <w:r w:rsidRPr="0056068F">
        <w:t>D</w:t>
      </w:r>
      <w:r w:rsidR="009B05AE" w:rsidRPr="0056068F">
        <w:t>raw wireframes for your 3 main pages.</w:t>
      </w:r>
    </w:p>
    <w:p w14:paraId="53360C3C" w14:textId="7BB0BD8C" w:rsidR="009B05AE" w:rsidRPr="0056068F" w:rsidRDefault="009B05AE" w:rsidP="00DF45CC">
      <w:pPr>
        <w:pStyle w:val="ListNumber"/>
      </w:pPr>
      <w:r w:rsidRPr="0056068F">
        <w:t>Include these key design features:</w:t>
      </w:r>
    </w:p>
    <w:p w14:paraId="5B804A43" w14:textId="77777777" w:rsidR="009B05AE" w:rsidRPr="0056068F" w:rsidRDefault="009B05AE" w:rsidP="00DF45CC">
      <w:pPr>
        <w:pStyle w:val="ListNumber"/>
        <w:numPr>
          <w:ilvl w:val="1"/>
          <w:numId w:val="6"/>
        </w:numPr>
      </w:pPr>
      <w:r w:rsidRPr="0056068F">
        <w:t>Header: logo and navigation menu</w:t>
      </w:r>
    </w:p>
    <w:p w14:paraId="63ADDED4" w14:textId="77777777" w:rsidR="009B05AE" w:rsidRPr="0056068F" w:rsidRDefault="009B05AE" w:rsidP="00DF45CC">
      <w:pPr>
        <w:pStyle w:val="ListNumber"/>
        <w:numPr>
          <w:ilvl w:val="1"/>
          <w:numId w:val="6"/>
        </w:numPr>
      </w:pPr>
      <w:r w:rsidRPr="0056068F">
        <w:t>Main content: image placeholders, text blocks</w:t>
      </w:r>
    </w:p>
    <w:p w14:paraId="204A59D6" w14:textId="77777777" w:rsidR="009B05AE" w:rsidRPr="0056068F" w:rsidRDefault="009B05AE" w:rsidP="00DF45CC">
      <w:pPr>
        <w:pStyle w:val="ListNumber"/>
        <w:numPr>
          <w:ilvl w:val="1"/>
          <w:numId w:val="6"/>
        </w:numPr>
      </w:pPr>
      <w:r w:rsidRPr="0056068F">
        <w:t>Footer: contact links or copyright</w:t>
      </w:r>
    </w:p>
    <w:p w14:paraId="5F653305" w14:textId="4D5E2246" w:rsidR="009B05AE" w:rsidRPr="0056068F" w:rsidRDefault="009B05AE" w:rsidP="00DF45CC">
      <w:pPr>
        <w:pStyle w:val="ListNumber"/>
      </w:pPr>
      <w:r w:rsidRPr="0056068F">
        <w:t>Label sections (header, main, footer) to reflect semantic HTML.</w:t>
      </w:r>
    </w:p>
    <w:p w14:paraId="48631D35" w14:textId="59C300DB" w:rsidR="009B05AE" w:rsidRPr="0056068F" w:rsidRDefault="009B05AE" w:rsidP="00DF45CC">
      <w:pPr>
        <w:pStyle w:val="ListNumber"/>
      </w:pPr>
      <w:r w:rsidRPr="0056068F">
        <w:t xml:space="preserve">Apply </w:t>
      </w:r>
      <w:proofErr w:type="spellStart"/>
      <w:r w:rsidRPr="0056068F">
        <w:t>Gelos</w:t>
      </w:r>
      <w:proofErr w:type="spellEnd"/>
      <w:r w:rsidRPr="0056068F">
        <w:t xml:space="preserve"> design principles found in your analysis of the given </w:t>
      </w:r>
      <w:proofErr w:type="spellStart"/>
      <w:r w:rsidRPr="0056068F">
        <w:t>Gelos</w:t>
      </w:r>
      <w:proofErr w:type="spellEnd"/>
      <w:r w:rsidRPr="0056068F">
        <w:t xml:space="preserve"> Enterprises documentation.</w:t>
      </w:r>
    </w:p>
    <w:p w14:paraId="78EFB6C3" w14:textId="787E9219" w:rsidR="007B1836" w:rsidRPr="0056068F" w:rsidRDefault="007B1836" w:rsidP="00E11109">
      <w:pPr>
        <w:keepNext/>
      </w:pPr>
      <w:r w:rsidRPr="0056068F">
        <w:t>Paste cop</w:t>
      </w:r>
      <w:r w:rsidR="00E11109">
        <w:t>ies</w:t>
      </w:r>
      <w:r w:rsidRPr="0056068F">
        <w:t xml:space="preserve"> of your </w:t>
      </w:r>
      <w:r w:rsidRPr="0056068F">
        <w:rPr>
          <w:color w:val="000000" w:themeColor="text1"/>
          <w:lang w:eastAsia="en-AU"/>
        </w:rPr>
        <w:t xml:space="preserve">wireframes </w:t>
      </w:r>
      <w:r w:rsidRPr="0056068F">
        <w:t>below.</w:t>
      </w:r>
    </w:p>
    <w:p w14:paraId="1F435FF6" w14:textId="77777777" w:rsidR="007B1836" w:rsidRPr="0056068F" w:rsidRDefault="007B1836" w:rsidP="00047714">
      <w:pPr>
        <w:pStyle w:val="InputBoxLarge"/>
        <w:framePr w:h="3862" w:wrap="around" w:y="-2"/>
        <w:rPr>
          <w:noProof/>
        </w:rPr>
      </w:pPr>
    </w:p>
    <w:p w14:paraId="080AF88C" w14:textId="77777777" w:rsidR="009B05AE" w:rsidRPr="0056068F" w:rsidRDefault="009B05AE" w:rsidP="009B05AE">
      <w:pPr>
        <w:pStyle w:val="Heading2"/>
        <w:rPr>
          <w:noProof/>
        </w:rPr>
      </w:pPr>
      <w:bookmarkStart w:id="43" w:name="_Toc21091456"/>
      <w:bookmarkStart w:id="44" w:name="_Toc213359291"/>
      <w:bookmarkStart w:id="45" w:name="_Toc216707777"/>
      <w:bookmarkStart w:id="46" w:name="_Toc21091453"/>
      <w:r w:rsidRPr="0056068F">
        <w:rPr>
          <w:noProof/>
        </w:rPr>
        <w:t>Choosing a markup language</w:t>
      </w:r>
      <w:bookmarkEnd w:id="43"/>
      <w:bookmarkEnd w:id="44"/>
      <w:bookmarkEnd w:id="45"/>
    </w:p>
    <w:p w14:paraId="27EDC4FD" w14:textId="6DCC0857" w:rsidR="009B05AE" w:rsidRPr="0056068F" w:rsidRDefault="009B05AE" w:rsidP="009B05AE">
      <w:r w:rsidRPr="0056068F">
        <w:t>The key element in choosing an appropriate markup language is the purpose of the website, which depends on the user requirements. The main markup languages are HTML, XML</w:t>
      </w:r>
      <w:r w:rsidR="00603DBF" w:rsidRPr="0056068F">
        <w:t xml:space="preserve"> and</w:t>
      </w:r>
      <w:r w:rsidRPr="0056068F">
        <w:t xml:space="preserve"> XHTML.</w:t>
      </w:r>
    </w:p>
    <w:p w14:paraId="0CD93D2F" w14:textId="7C1B3CAF" w:rsidR="00120A0E" w:rsidRDefault="00120A0E" w:rsidP="00120A0E">
      <w:pPr>
        <w:pStyle w:val="Notebox"/>
        <w:rPr>
          <w:noProof/>
        </w:rPr>
      </w:pPr>
      <w:r w:rsidRPr="0056068F">
        <w:rPr>
          <w:noProof/>
        </w:rPr>
        <w:t xml:space="preserve">A </w:t>
      </w:r>
      <w:r w:rsidRPr="0056068F">
        <w:rPr>
          <w:rStyle w:val="Strong"/>
          <w:noProof/>
        </w:rPr>
        <w:t>markup language</w:t>
      </w:r>
      <w:r w:rsidRPr="0056068F">
        <w:rPr>
          <w:noProof/>
        </w:rPr>
        <w:t xml:space="preserve"> defines markup, or </w:t>
      </w:r>
      <w:r w:rsidRPr="0056068F">
        <w:rPr>
          <w:rStyle w:val="Strong"/>
          <w:noProof/>
        </w:rPr>
        <w:t>tags</w:t>
      </w:r>
      <w:r w:rsidRPr="0056068F">
        <w:rPr>
          <w:noProof/>
        </w:rPr>
        <w:t xml:space="preserve">, that supplies structural and </w:t>
      </w:r>
      <w:r w:rsidRPr="0056068F">
        <w:rPr>
          <w:rStyle w:val="Strong"/>
          <w:noProof/>
        </w:rPr>
        <w:t>semantic</w:t>
      </w:r>
      <w:r w:rsidRPr="0056068F">
        <w:rPr>
          <w:noProof/>
        </w:rPr>
        <w:t xml:space="preserve"> information about the content of documents.</w:t>
      </w:r>
    </w:p>
    <w:p w14:paraId="7DD6FEC7" w14:textId="130AD282" w:rsidR="00A57695" w:rsidRPr="0056068F" w:rsidRDefault="001D0A0B" w:rsidP="00120A0E">
      <w:pPr>
        <w:pStyle w:val="Notebox"/>
        <w:rPr>
          <w:noProof/>
        </w:rPr>
      </w:pPr>
      <w:r>
        <w:t xml:space="preserve">Programming and markup languages use </w:t>
      </w:r>
      <w:r w:rsidR="00A57695" w:rsidRPr="001D0A0B">
        <w:rPr>
          <w:rStyle w:val="Strong"/>
        </w:rPr>
        <w:t>syntax</w:t>
      </w:r>
      <w:r>
        <w:t>, which</w:t>
      </w:r>
      <w:r w:rsidR="00A57695" w:rsidRPr="0056068F">
        <w:t xml:space="preserve"> is the set of rules that define how code must be written and structured so the computer can understand it.</w:t>
      </w:r>
    </w:p>
    <w:p w14:paraId="67AAE53D" w14:textId="4C6059BE" w:rsidR="009B05AE" w:rsidRPr="0056068F" w:rsidRDefault="00603DBF" w:rsidP="00603DBF">
      <w:pPr>
        <w:pStyle w:val="Heading3"/>
        <w:rPr>
          <w:noProof/>
        </w:rPr>
      </w:pPr>
      <w:r w:rsidRPr="0056068F">
        <w:rPr>
          <w:noProof/>
        </w:rPr>
        <w:lastRenderedPageBreak/>
        <w:t>HTML</w:t>
      </w:r>
    </w:p>
    <w:p w14:paraId="430C534C" w14:textId="0EC3DDF1" w:rsidR="00603DBF" w:rsidRPr="0056068F" w:rsidRDefault="005264F1" w:rsidP="00A05225">
      <w:r w:rsidRPr="0056068F">
        <w:t>HTML is u</w:t>
      </w:r>
      <w:r w:rsidR="009B05AE" w:rsidRPr="0056068F">
        <w:t>sed to build and display web pages with text, images, video and other content.</w:t>
      </w:r>
    </w:p>
    <w:p w14:paraId="10803A36" w14:textId="5C2F421D" w:rsidR="00603DBF" w:rsidRPr="0056068F" w:rsidRDefault="009B05AE" w:rsidP="00A61E99">
      <w:pPr>
        <w:pStyle w:val="Heading4"/>
        <w:rPr>
          <w:noProof/>
        </w:rPr>
      </w:pPr>
      <w:r w:rsidRPr="0056068F">
        <w:rPr>
          <w:noProof/>
        </w:rPr>
        <w:t xml:space="preserve">Current </w:t>
      </w:r>
      <w:r w:rsidR="00D425EB" w:rsidRPr="0056068F">
        <w:rPr>
          <w:noProof/>
        </w:rPr>
        <w:t>s</w:t>
      </w:r>
      <w:r w:rsidRPr="0056068F">
        <w:rPr>
          <w:noProof/>
        </w:rPr>
        <w:t>tandard</w:t>
      </w:r>
    </w:p>
    <w:p w14:paraId="2245E9AF" w14:textId="6AE6B671" w:rsidR="00603DBF" w:rsidRPr="0056068F" w:rsidRDefault="009B05AE" w:rsidP="004B0A76">
      <w:pPr>
        <w:pStyle w:val="ListBullet"/>
      </w:pPr>
      <w:hyperlink r:id="rId103" w:history="1">
        <w:r w:rsidRPr="0056068F">
          <w:rPr>
            <w:rStyle w:val="Hyperlink"/>
          </w:rPr>
          <w:t>HTML Living Standard</w:t>
        </w:r>
      </w:hyperlink>
      <w:r w:rsidRPr="0056068F">
        <w:t>, maintained by WHATWG.</w:t>
      </w:r>
    </w:p>
    <w:p w14:paraId="2E69C3DD" w14:textId="77777777" w:rsidR="009B05AE" w:rsidRPr="0056068F" w:rsidRDefault="009B05AE" w:rsidP="000514BD">
      <w:pPr>
        <w:pStyle w:val="Heading4"/>
        <w:rPr>
          <w:noProof/>
        </w:rPr>
      </w:pPr>
      <w:r w:rsidRPr="0056068F">
        <w:rPr>
          <w:noProof/>
        </w:rPr>
        <w:t>Advantages</w:t>
      </w:r>
    </w:p>
    <w:p w14:paraId="2A8BD3EC" w14:textId="77777777" w:rsidR="009B05AE" w:rsidRPr="0056068F" w:rsidRDefault="009B05AE" w:rsidP="000514BD">
      <w:pPr>
        <w:pStyle w:val="ListBullet"/>
      </w:pPr>
      <w:r w:rsidRPr="0056068F">
        <w:t>Supported by all modern browsers</w:t>
      </w:r>
    </w:p>
    <w:p w14:paraId="514DC805" w14:textId="77777777" w:rsidR="009B05AE" w:rsidRPr="0056068F" w:rsidRDefault="009B05AE" w:rsidP="000514BD">
      <w:pPr>
        <w:pStyle w:val="ListBullet"/>
      </w:pPr>
      <w:r w:rsidRPr="0056068F">
        <w:t>Continuously updated</w:t>
      </w:r>
    </w:p>
    <w:p w14:paraId="2FFF4601" w14:textId="77777777" w:rsidR="009B05AE" w:rsidRPr="0056068F" w:rsidRDefault="009B05AE" w:rsidP="000514BD">
      <w:pPr>
        <w:pStyle w:val="ListBullet"/>
      </w:pPr>
      <w:r w:rsidRPr="0056068F">
        <w:t>Easy to learn and integrate with CSS and JavaScript</w:t>
      </w:r>
    </w:p>
    <w:p w14:paraId="6F2D5433" w14:textId="77777777" w:rsidR="009B05AE" w:rsidRPr="0056068F" w:rsidRDefault="009B05AE" w:rsidP="000514BD">
      <w:pPr>
        <w:pStyle w:val="ListBullet"/>
      </w:pPr>
      <w:r w:rsidRPr="0056068F">
        <w:t>Open and free to use</w:t>
      </w:r>
    </w:p>
    <w:p w14:paraId="6E36EFB7" w14:textId="77777777" w:rsidR="009B05AE" w:rsidRPr="0056068F" w:rsidRDefault="009B05AE" w:rsidP="000514BD">
      <w:pPr>
        <w:pStyle w:val="Heading4"/>
        <w:rPr>
          <w:noProof/>
        </w:rPr>
      </w:pPr>
      <w:r w:rsidRPr="0056068F">
        <w:rPr>
          <w:noProof/>
        </w:rPr>
        <w:t>Disadvantages</w:t>
      </w:r>
    </w:p>
    <w:p w14:paraId="4C972C20" w14:textId="4DD8D754" w:rsidR="009B05AE" w:rsidRPr="0056068F" w:rsidRDefault="009B05AE" w:rsidP="000514BD">
      <w:pPr>
        <w:pStyle w:val="ListBullet"/>
      </w:pPr>
      <w:r w:rsidRPr="0056068F">
        <w:t xml:space="preserve">Static by itself </w:t>
      </w:r>
      <w:r w:rsidR="00E948EC" w:rsidRPr="0056068F">
        <w:t>so</w:t>
      </w:r>
      <w:r w:rsidRPr="0056068F">
        <w:t xml:space="preserve"> needs scripting for dynamic features</w:t>
      </w:r>
    </w:p>
    <w:p w14:paraId="5E84B026" w14:textId="47C751EA" w:rsidR="009B05AE" w:rsidRPr="0056068F" w:rsidRDefault="00E948EC" w:rsidP="000514BD">
      <w:pPr>
        <w:pStyle w:val="ListBullet"/>
      </w:pPr>
      <w:r w:rsidRPr="0056068F">
        <w:t>Inconsistencies in o</w:t>
      </w:r>
      <w:r w:rsidR="009B05AE" w:rsidRPr="0056068F">
        <w:t>lder browser</w:t>
      </w:r>
      <w:r w:rsidR="00D922AC" w:rsidRPr="0056068F">
        <w:t>s</w:t>
      </w:r>
      <w:r w:rsidR="009B05AE" w:rsidRPr="0056068F">
        <w:t xml:space="preserve"> may still appear</w:t>
      </w:r>
    </w:p>
    <w:p w14:paraId="2FDE40E1" w14:textId="113F7870" w:rsidR="009B05AE" w:rsidRPr="0056068F" w:rsidRDefault="009B05AE" w:rsidP="00933E84">
      <w:r w:rsidRPr="0056068F">
        <w:t xml:space="preserve">HTML </w:t>
      </w:r>
      <w:r w:rsidR="00933E84" w:rsidRPr="0056068F">
        <w:t>code sample</w:t>
      </w:r>
      <w:r w:rsidRPr="0056068F">
        <w:t>:</w:t>
      </w:r>
    </w:p>
    <w:p w14:paraId="7C6BC2AA" w14:textId="77777777" w:rsidR="009B05AE" w:rsidRPr="0056068F" w:rsidRDefault="009B05AE" w:rsidP="009B05AE">
      <w:pPr>
        <w:pStyle w:val="ComputerCode"/>
      </w:pPr>
      <w:r w:rsidRPr="0056068F">
        <w:t>&lt;/head&gt;</w:t>
      </w:r>
    </w:p>
    <w:p w14:paraId="4D17E62C" w14:textId="77777777" w:rsidR="009B05AE" w:rsidRPr="0056068F" w:rsidRDefault="009B05AE" w:rsidP="009B05AE">
      <w:pPr>
        <w:pStyle w:val="ComputerCode"/>
      </w:pPr>
      <w:r w:rsidRPr="0056068F">
        <w:t>&lt;body&gt;</w:t>
      </w:r>
    </w:p>
    <w:p w14:paraId="28E60DE9" w14:textId="77777777" w:rsidR="009B05AE" w:rsidRPr="0056068F" w:rsidRDefault="009B05AE" w:rsidP="009B05AE">
      <w:pPr>
        <w:pStyle w:val="ComputerCode"/>
      </w:pPr>
      <w:r w:rsidRPr="0056068F">
        <w:tab/>
        <w:t>&lt;h1&gt;This is a heading&lt;/h1&gt;</w:t>
      </w:r>
    </w:p>
    <w:p w14:paraId="1CB07B03" w14:textId="77777777" w:rsidR="009B05AE" w:rsidRPr="0056068F" w:rsidRDefault="009B05AE" w:rsidP="009B05AE">
      <w:pPr>
        <w:pStyle w:val="ComputerCode"/>
      </w:pPr>
      <w:r w:rsidRPr="0056068F">
        <w:tab/>
        <w:t>&lt;p&gt;Document content goes here.....&lt;/p&gt;</w:t>
      </w:r>
    </w:p>
    <w:p w14:paraId="396BF3FD" w14:textId="77777777" w:rsidR="009B05AE" w:rsidRPr="0056068F" w:rsidRDefault="009B05AE" w:rsidP="009B05AE">
      <w:pPr>
        <w:pStyle w:val="ComputerCode"/>
      </w:pPr>
      <w:r w:rsidRPr="0056068F">
        <w:t>&lt;/body&gt;</w:t>
      </w:r>
    </w:p>
    <w:p w14:paraId="18063855" w14:textId="036BE9CF" w:rsidR="009B05AE" w:rsidRPr="0056068F" w:rsidRDefault="00603DBF" w:rsidP="00603DBF">
      <w:pPr>
        <w:pStyle w:val="Heading3"/>
        <w:rPr>
          <w:noProof/>
        </w:rPr>
      </w:pPr>
      <w:r w:rsidRPr="0056068F">
        <w:rPr>
          <w:noProof/>
        </w:rPr>
        <w:t>XML (extensible markup language)</w:t>
      </w:r>
      <w:r w:rsidR="005902EE" w:rsidRPr="0056068F">
        <w:rPr>
          <w:noProof/>
        </w:rPr>
        <w:t xml:space="preserve"> </w:t>
      </w:r>
    </w:p>
    <w:p w14:paraId="37501D0E" w14:textId="3F69CE91" w:rsidR="00603DBF" w:rsidRPr="0056068F" w:rsidRDefault="00BA2EBC" w:rsidP="00D87960">
      <w:r w:rsidRPr="0056068F">
        <w:t>XML is u</w:t>
      </w:r>
      <w:r w:rsidR="009B05AE" w:rsidRPr="0056068F">
        <w:t>sed to store and share structured data between systems.</w:t>
      </w:r>
    </w:p>
    <w:p w14:paraId="6F229DA9" w14:textId="1C8F64F4" w:rsidR="00603DBF" w:rsidRPr="0056068F" w:rsidRDefault="009B05AE" w:rsidP="00D87960">
      <w:pPr>
        <w:pStyle w:val="Heading4"/>
        <w:rPr>
          <w:noProof/>
        </w:rPr>
      </w:pPr>
      <w:r w:rsidRPr="0056068F">
        <w:rPr>
          <w:noProof/>
        </w:rPr>
        <w:t xml:space="preserve">Current </w:t>
      </w:r>
      <w:r w:rsidR="00D87960" w:rsidRPr="0056068F">
        <w:rPr>
          <w:noProof/>
        </w:rPr>
        <w:t>s</w:t>
      </w:r>
      <w:r w:rsidRPr="0056068F">
        <w:rPr>
          <w:noProof/>
        </w:rPr>
        <w:t>tandard</w:t>
      </w:r>
    </w:p>
    <w:p w14:paraId="1E075A5A" w14:textId="2359F0F6" w:rsidR="00603DBF" w:rsidRPr="0056068F" w:rsidRDefault="009B05AE" w:rsidP="004B0A76">
      <w:pPr>
        <w:pStyle w:val="ListBullet"/>
      </w:pPr>
      <w:r w:rsidRPr="0056068F">
        <w:t>Maintained by the W3C.</w:t>
      </w:r>
    </w:p>
    <w:p w14:paraId="17776274" w14:textId="730792F6" w:rsidR="00603DBF" w:rsidRPr="0056068F" w:rsidRDefault="009B05AE" w:rsidP="004B0A76">
      <w:pPr>
        <w:pStyle w:val="ListBullet"/>
      </w:pPr>
      <w:r w:rsidRPr="0056068F">
        <w:t>To check the current specification, visit</w:t>
      </w:r>
      <w:r w:rsidR="003C3651">
        <w:t xml:space="preserve"> </w:t>
      </w:r>
      <w:hyperlink r:id="rId104" w:history="1">
        <w:r w:rsidR="003C3651" w:rsidRPr="00E0535E">
          <w:rPr>
            <w:rStyle w:val="Hyperlink"/>
          </w:rPr>
          <w:t>Extensible Markup Language (XML) 1.0 (Fifth Edition)</w:t>
        </w:r>
      </w:hyperlink>
      <w:r w:rsidR="00E0535E">
        <w:t>.</w:t>
      </w:r>
    </w:p>
    <w:p w14:paraId="69B06765" w14:textId="77777777" w:rsidR="009B05AE" w:rsidRPr="0056068F" w:rsidRDefault="009B05AE" w:rsidP="00D87960">
      <w:pPr>
        <w:pStyle w:val="Heading4"/>
        <w:rPr>
          <w:noProof/>
        </w:rPr>
      </w:pPr>
      <w:r w:rsidRPr="0056068F">
        <w:rPr>
          <w:noProof/>
        </w:rPr>
        <w:lastRenderedPageBreak/>
        <w:t>Advantages</w:t>
      </w:r>
    </w:p>
    <w:p w14:paraId="2F7B6B34" w14:textId="77777777" w:rsidR="009B05AE" w:rsidRPr="0056068F" w:rsidRDefault="009B05AE" w:rsidP="001A0F59">
      <w:pPr>
        <w:pStyle w:val="ListBullet"/>
      </w:pPr>
      <w:r w:rsidRPr="0056068F">
        <w:t>Human readable and machine readable</w:t>
      </w:r>
    </w:p>
    <w:p w14:paraId="2CCC77BE" w14:textId="77777777" w:rsidR="009B05AE" w:rsidRPr="0056068F" w:rsidRDefault="009B05AE" w:rsidP="001A0F59">
      <w:pPr>
        <w:pStyle w:val="ListBullet"/>
      </w:pPr>
      <w:r w:rsidRPr="0056068F">
        <w:t>Custom tags can be created for specific data types</w:t>
      </w:r>
    </w:p>
    <w:p w14:paraId="3B1A834C" w14:textId="77777777" w:rsidR="009B05AE" w:rsidRPr="0056068F" w:rsidRDefault="009B05AE" w:rsidP="001A0F59">
      <w:pPr>
        <w:pStyle w:val="ListBullet"/>
      </w:pPr>
      <w:r w:rsidRPr="0056068F">
        <w:t>Works across different systems and programming languages</w:t>
      </w:r>
    </w:p>
    <w:p w14:paraId="032BDB32" w14:textId="77777777" w:rsidR="009B05AE" w:rsidRPr="0056068F" w:rsidRDefault="009B05AE" w:rsidP="001A0F59">
      <w:pPr>
        <w:pStyle w:val="ListBullet"/>
      </w:pPr>
      <w:r w:rsidRPr="0056068F">
        <w:t>Tags describe data clearly, giving it meaning</w:t>
      </w:r>
    </w:p>
    <w:p w14:paraId="34A57C54" w14:textId="77777777" w:rsidR="009B05AE" w:rsidRPr="0056068F" w:rsidRDefault="009B05AE" w:rsidP="00D87960">
      <w:pPr>
        <w:pStyle w:val="Heading4"/>
        <w:rPr>
          <w:noProof/>
        </w:rPr>
      </w:pPr>
      <w:r w:rsidRPr="0056068F">
        <w:rPr>
          <w:noProof/>
        </w:rPr>
        <w:t>Disadvantages</w:t>
      </w:r>
    </w:p>
    <w:p w14:paraId="4B9F8319" w14:textId="77777777" w:rsidR="009B05AE" w:rsidRPr="0056068F" w:rsidRDefault="009B05AE" w:rsidP="001A0F59">
      <w:pPr>
        <w:pStyle w:val="ListBullet"/>
      </w:pPr>
      <w:r w:rsidRPr="0056068F">
        <w:t>Uses many tags which can make files large and harder to read</w:t>
      </w:r>
    </w:p>
    <w:p w14:paraId="41753517" w14:textId="77777777" w:rsidR="009B05AE" w:rsidRPr="0056068F" w:rsidRDefault="009B05AE" w:rsidP="001A0F59">
      <w:pPr>
        <w:pStyle w:val="ListBullet"/>
      </w:pPr>
      <w:r w:rsidRPr="0056068F">
        <w:t>Needs other tools such as CSS or XSLT for presentation</w:t>
      </w:r>
    </w:p>
    <w:p w14:paraId="4882997C" w14:textId="77777777" w:rsidR="009B05AE" w:rsidRPr="0056068F" w:rsidRDefault="009B05AE" w:rsidP="001A0F59">
      <w:pPr>
        <w:pStyle w:val="ListBullet"/>
      </w:pPr>
      <w:r w:rsidRPr="0056068F">
        <w:t>Parsing can be slower than formats such as JSON</w:t>
      </w:r>
    </w:p>
    <w:p w14:paraId="5546F3A0" w14:textId="77777777" w:rsidR="009B05AE" w:rsidRPr="0056068F" w:rsidRDefault="009B05AE" w:rsidP="001A0F59">
      <w:pPr>
        <w:pStyle w:val="ListBullet"/>
      </w:pPr>
      <w:r w:rsidRPr="0056068F">
        <w:t>Validation through DTD or XSD adds complexity</w:t>
      </w:r>
    </w:p>
    <w:p w14:paraId="1DFD2934" w14:textId="77777777" w:rsidR="009B05AE" w:rsidRPr="0056068F" w:rsidRDefault="009B05AE" w:rsidP="00761BF4">
      <w:r w:rsidRPr="0056068F">
        <w:t>XML Code Sample (pre-defined tags are not used):</w:t>
      </w:r>
    </w:p>
    <w:p w14:paraId="14226ED5" w14:textId="77777777" w:rsidR="009B05AE" w:rsidRPr="0056068F" w:rsidRDefault="009B05AE" w:rsidP="00041FDE">
      <w:pPr>
        <w:pStyle w:val="ComputerCode"/>
        <w:keepLines/>
      </w:pPr>
      <w:r w:rsidRPr="0056068F">
        <w:t>&lt;booking&gt;</w:t>
      </w:r>
    </w:p>
    <w:p w14:paraId="0802AB0A" w14:textId="74E6B5C7" w:rsidR="009B05AE" w:rsidRPr="0056068F" w:rsidRDefault="00603DBF" w:rsidP="00041FDE">
      <w:pPr>
        <w:pStyle w:val="ComputerCode"/>
        <w:keepLines/>
      </w:pPr>
      <w:r w:rsidRPr="0056068F">
        <w:t xml:space="preserve"> </w:t>
      </w:r>
      <w:r w:rsidR="009B05AE" w:rsidRPr="0056068F">
        <w:t>&lt;guest&gt;Sarah Lee&lt;/guest&gt;</w:t>
      </w:r>
    </w:p>
    <w:p w14:paraId="696840F3" w14:textId="51D880D6" w:rsidR="009B05AE" w:rsidRPr="0056068F" w:rsidRDefault="00603DBF" w:rsidP="00041FDE">
      <w:pPr>
        <w:pStyle w:val="ComputerCode"/>
        <w:keepLines/>
      </w:pPr>
      <w:r w:rsidRPr="0056068F">
        <w:t xml:space="preserve"> </w:t>
      </w:r>
      <w:r w:rsidR="009B05AE" w:rsidRPr="0056068F">
        <w:t>&lt;</w:t>
      </w:r>
      <w:proofErr w:type="spellStart"/>
      <w:r w:rsidR="009B05AE" w:rsidRPr="0056068F">
        <w:t>checkin</w:t>
      </w:r>
      <w:proofErr w:type="spellEnd"/>
      <w:r w:rsidR="009B05AE" w:rsidRPr="0056068F">
        <w:t>&gt;2025-10-25&lt;/</w:t>
      </w:r>
      <w:proofErr w:type="spellStart"/>
      <w:r w:rsidR="009B05AE" w:rsidRPr="0056068F">
        <w:t>checkin</w:t>
      </w:r>
      <w:proofErr w:type="spellEnd"/>
      <w:r w:rsidR="009B05AE" w:rsidRPr="0056068F">
        <w:t>&gt;</w:t>
      </w:r>
    </w:p>
    <w:p w14:paraId="5F908B75" w14:textId="79D38128" w:rsidR="009B05AE" w:rsidRPr="0056068F" w:rsidRDefault="00603DBF" w:rsidP="00041FDE">
      <w:pPr>
        <w:pStyle w:val="ComputerCode"/>
        <w:keepLines/>
      </w:pPr>
      <w:r w:rsidRPr="0056068F">
        <w:t xml:space="preserve"> </w:t>
      </w:r>
      <w:r w:rsidR="009B05AE" w:rsidRPr="0056068F">
        <w:t>&lt;checkout&gt;2025-10-28&lt;/checkout&gt;</w:t>
      </w:r>
    </w:p>
    <w:p w14:paraId="4742F7E5" w14:textId="420EDF8E" w:rsidR="009B05AE" w:rsidRPr="0056068F" w:rsidRDefault="00603DBF" w:rsidP="00041FDE">
      <w:pPr>
        <w:pStyle w:val="ComputerCode"/>
        <w:keepLines/>
      </w:pPr>
      <w:r w:rsidRPr="0056068F">
        <w:t xml:space="preserve"> </w:t>
      </w:r>
      <w:r w:rsidR="009B05AE" w:rsidRPr="0056068F">
        <w:t>&lt;room&gt;Deluxe Suite&lt;/room&gt;</w:t>
      </w:r>
    </w:p>
    <w:p w14:paraId="6F2CF7B6" w14:textId="77777777" w:rsidR="009B05AE" w:rsidRPr="0056068F" w:rsidRDefault="009B05AE" w:rsidP="00041FDE">
      <w:pPr>
        <w:pStyle w:val="ComputerCode"/>
        <w:keepLines/>
      </w:pPr>
      <w:r w:rsidRPr="0056068F">
        <w:t>&lt;/booking&gt;</w:t>
      </w:r>
    </w:p>
    <w:p w14:paraId="36CAAF81" w14:textId="61230FE4" w:rsidR="009B05AE" w:rsidRPr="0056068F" w:rsidRDefault="00603DBF" w:rsidP="00603DBF">
      <w:pPr>
        <w:pStyle w:val="Heading3"/>
        <w:rPr>
          <w:noProof/>
        </w:rPr>
      </w:pPr>
      <w:r w:rsidRPr="0056068F">
        <w:rPr>
          <w:noProof/>
        </w:rPr>
        <w:t>XHTML (extensible hypertext markup language)</w:t>
      </w:r>
    </w:p>
    <w:p w14:paraId="5A08B0BD" w14:textId="4D1486A9" w:rsidR="00603DBF" w:rsidRPr="0056068F" w:rsidRDefault="00DA0111" w:rsidP="00DA0111">
      <w:r w:rsidRPr="0056068F">
        <w:t>XHTML is a</w:t>
      </w:r>
      <w:r w:rsidR="009B05AE" w:rsidRPr="0056068F">
        <w:t xml:space="preserve"> stricter XML-based version of HTML that enforces well-formed code.</w:t>
      </w:r>
    </w:p>
    <w:p w14:paraId="1B21EF36" w14:textId="5A826585" w:rsidR="00603DBF" w:rsidRPr="0056068F" w:rsidRDefault="009B05AE" w:rsidP="00DA0111">
      <w:pPr>
        <w:pStyle w:val="Heading4"/>
        <w:rPr>
          <w:noProof/>
        </w:rPr>
      </w:pPr>
      <w:r w:rsidRPr="0056068F">
        <w:rPr>
          <w:noProof/>
        </w:rPr>
        <w:t xml:space="preserve">Current </w:t>
      </w:r>
      <w:r w:rsidR="00DA0111" w:rsidRPr="0056068F">
        <w:rPr>
          <w:noProof/>
        </w:rPr>
        <w:t>s</w:t>
      </w:r>
      <w:r w:rsidRPr="0056068F">
        <w:rPr>
          <w:noProof/>
        </w:rPr>
        <w:t>tandard</w:t>
      </w:r>
    </w:p>
    <w:p w14:paraId="7FE2AD26" w14:textId="61496D86" w:rsidR="00603DBF" w:rsidRPr="0056068F" w:rsidRDefault="009B05AE" w:rsidP="004B0A76">
      <w:pPr>
        <w:pStyle w:val="ListBullet"/>
      </w:pPr>
      <w:r w:rsidRPr="0056068F">
        <w:t>XHTML 1.0, maintained by the W3C.</w:t>
      </w:r>
    </w:p>
    <w:p w14:paraId="1A713022" w14:textId="38A9FF22" w:rsidR="00603DBF" w:rsidRPr="0056068F" w:rsidRDefault="009B05AE" w:rsidP="004B0A76">
      <w:pPr>
        <w:pStyle w:val="ListBullet"/>
      </w:pPr>
      <w:r w:rsidRPr="0056068F">
        <w:t xml:space="preserve">To check the current specification, visit </w:t>
      </w:r>
      <w:hyperlink r:id="rId105" w:tgtFrame="_new" w:history="1">
        <w:r w:rsidR="00221439" w:rsidRPr="0056068F">
          <w:rPr>
            <w:rStyle w:val="Hyperlink"/>
          </w:rPr>
          <w:t xml:space="preserve">XHTML™ 1.0 The Extensible </w:t>
        </w:r>
        <w:proofErr w:type="spellStart"/>
        <w:r w:rsidR="00221439" w:rsidRPr="0056068F">
          <w:rPr>
            <w:rStyle w:val="Hyperlink"/>
          </w:rPr>
          <w:t>HyperText</w:t>
        </w:r>
        <w:proofErr w:type="spellEnd"/>
        <w:r w:rsidR="00221439" w:rsidRPr="0056068F">
          <w:rPr>
            <w:rStyle w:val="Hyperlink"/>
          </w:rPr>
          <w:t xml:space="preserve"> Markup Language (Second Edition)</w:t>
        </w:r>
      </w:hyperlink>
      <w:r w:rsidR="00E97746" w:rsidRPr="0056068F">
        <w:t>.</w:t>
      </w:r>
    </w:p>
    <w:p w14:paraId="62DB73BA" w14:textId="2CA6B0EC" w:rsidR="009B05AE" w:rsidRPr="0056068F" w:rsidRDefault="009B05AE" w:rsidP="00DA0111">
      <w:pPr>
        <w:pStyle w:val="Heading4"/>
        <w:rPr>
          <w:noProof/>
        </w:rPr>
      </w:pPr>
      <w:r w:rsidRPr="0056068F">
        <w:rPr>
          <w:noProof/>
        </w:rPr>
        <w:t>Advantages</w:t>
      </w:r>
    </w:p>
    <w:p w14:paraId="17F3880E" w14:textId="77777777" w:rsidR="009B05AE" w:rsidRPr="0056068F" w:rsidRDefault="009B05AE" w:rsidP="00E97746">
      <w:pPr>
        <w:pStyle w:val="ListBullet"/>
      </w:pPr>
      <w:r w:rsidRPr="0056068F">
        <w:t>Enforces cleaner and more consistent markup</w:t>
      </w:r>
    </w:p>
    <w:p w14:paraId="74B7409F" w14:textId="77777777" w:rsidR="009B05AE" w:rsidRPr="0056068F" w:rsidRDefault="009B05AE" w:rsidP="00E97746">
      <w:pPr>
        <w:pStyle w:val="ListBullet"/>
      </w:pPr>
      <w:r w:rsidRPr="0056068F">
        <w:t>Compatible with XML tools</w:t>
      </w:r>
    </w:p>
    <w:p w14:paraId="1D33BA69" w14:textId="6148BD17" w:rsidR="009B05AE" w:rsidRPr="0056068F" w:rsidRDefault="009B05AE" w:rsidP="00E97746">
      <w:pPr>
        <w:pStyle w:val="Heading4"/>
        <w:rPr>
          <w:noProof/>
        </w:rPr>
      </w:pPr>
      <w:r w:rsidRPr="0056068F">
        <w:rPr>
          <w:noProof/>
        </w:rPr>
        <w:lastRenderedPageBreak/>
        <w:t>Disadvantages</w:t>
      </w:r>
    </w:p>
    <w:p w14:paraId="648312ED" w14:textId="77777777" w:rsidR="009B05AE" w:rsidRPr="0056068F" w:rsidRDefault="009B05AE" w:rsidP="00E97746">
      <w:pPr>
        <w:pStyle w:val="ListBullet"/>
      </w:pPr>
      <w:r w:rsidRPr="0056068F">
        <w:t>Stricter syntax can cause errors if tags are not properly closed</w:t>
      </w:r>
    </w:p>
    <w:p w14:paraId="137A0490" w14:textId="77777777" w:rsidR="009B05AE" w:rsidRPr="0056068F" w:rsidRDefault="009B05AE" w:rsidP="00E97746">
      <w:pPr>
        <w:pStyle w:val="ListBullet"/>
      </w:pPr>
      <w:r w:rsidRPr="0056068F">
        <w:t>Offers no practical advantage over modern HTML</w:t>
      </w:r>
    </w:p>
    <w:p w14:paraId="69E9DA8B" w14:textId="1154236E" w:rsidR="009B05AE" w:rsidRPr="0056068F" w:rsidRDefault="009B05AE" w:rsidP="00EE5BBE">
      <w:r w:rsidRPr="0056068F">
        <w:t xml:space="preserve">Code </w:t>
      </w:r>
      <w:r w:rsidR="00EE5BBE" w:rsidRPr="0056068F">
        <w:t>s</w:t>
      </w:r>
      <w:r w:rsidRPr="0056068F">
        <w:t>ample (note XHTML in the DOCTYPE):</w:t>
      </w:r>
    </w:p>
    <w:p w14:paraId="4B71F0BE" w14:textId="19C95F32" w:rsidR="009B05AE" w:rsidRPr="0056068F" w:rsidRDefault="009B05AE" w:rsidP="009B05AE">
      <w:pPr>
        <w:pStyle w:val="ComputerCode"/>
      </w:pPr>
      <w:r w:rsidRPr="0056068F">
        <w:t xml:space="preserve">&lt;!DOCTYPE html PUBLIC </w:t>
      </w:r>
      <w:r w:rsidR="004A5AB1">
        <w:t>'</w:t>
      </w:r>
      <w:r w:rsidRPr="0056068F">
        <w:t>-//W3C//DTD XHTML 1.1//EN</w:t>
      </w:r>
      <w:r w:rsidR="00603DBF" w:rsidRPr="0056068F">
        <w:t>’</w:t>
      </w:r>
      <w:r w:rsidRPr="0056068F">
        <w:t xml:space="preserve"> </w:t>
      </w:r>
      <w:r w:rsidR="004A5AB1">
        <w:t>'</w:t>
      </w:r>
      <w:r w:rsidRPr="0056068F">
        <w:t>http://www.w3.org/TR/xhtml11/DTD/xhtml11.dtd</w:t>
      </w:r>
      <w:r w:rsidR="00603DBF" w:rsidRPr="0056068F">
        <w:t>’</w:t>
      </w:r>
      <w:r w:rsidRPr="0056068F">
        <w:t>&gt;</w:t>
      </w:r>
    </w:p>
    <w:p w14:paraId="6D2D9897" w14:textId="4035B8C1" w:rsidR="009B05AE" w:rsidRPr="0056068F" w:rsidRDefault="009B05AE" w:rsidP="009B05AE">
      <w:pPr>
        <w:pStyle w:val="ComputerCode"/>
      </w:pPr>
      <w:r w:rsidRPr="0056068F">
        <w:t xml:space="preserve">&lt;html </w:t>
      </w:r>
      <w:proofErr w:type="spellStart"/>
      <w:r w:rsidRPr="0056068F">
        <w:t>xmlns</w:t>
      </w:r>
      <w:proofErr w:type="spellEnd"/>
      <w:r w:rsidRPr="0056068F">
        <w:t>=</w:t>
      </w:r>
      <w:r w:rsidR="004A5AB1">
        <w:t>'</w:t>
      </w:r>
      <w:r w:rsidRPr="0056068F">
        <w:t>http://www.w3.org/1999/</w:t>
      </w:r>
      <w:proofErr w:type="spellStart"/>
      <w:r w:rsidRPr="0056068F">
        <w:t>xhtml</w:t>
      </w:r>
      <w:proofErr w:type="spellEnd"/>
      <w:r w:rsidR="00603DBF" w:rsidRPr="0056068F">
        <w:t>’</w:t>
      </w:r>
      <w:r w:rsidRPr="0056068F">
        <w:t>&gt;</w:t>
      </w:r>
    </w:p>
    <w:p w14:paraId="0943C475" w14:textId="77777777" w:rsidR="009B05AE" w:rsidRPr="0056068F" w:rsidRDefault="009B05AE" w:rsidP="009B05AE">
      <w:pPr>
        <w:pStyle w:val="ComputerCode"/>
      </w:pPr>
      <w:r w:rsidRPr="0056068F">
        <w:t>&lt;head&gt;</w:t>
      </w:r>
    </w:p>
    <w:p w14:paraId="07D469B0" w14:textId="2F6DA992" w:rsidR="009B05AE" w:rsidRPr="0056068F" w:rsidRDefault="00603DBF" w:rsidP="009B05AE">
      <w:pPr>
        <w:pStyle w:val="ComputerCode"/>
      </w:pPr>
      <w:r w:rsidRPr="0056068F">
        <w:t xml:space="preserve"> </w:t>
      </w:r>
      <w:r w:rsidR="009B05AE" w:rsidRPr="0056068F">
        <w:tab/>
        <w:t>&lt;title&gt;Title of document&lt;/title&gt;</w:t>
      </w:r>
    </w:p>
    <w:p w14:paraId="7AE74CB7" w14:textId="77777777" w:rsidR="009B05AE" w:rsidRPr="0056068F" w:rsidRDefault="009B05AE" w:rsidP="009B05AE">
      <w:pPr>
        <w:pStyle w:val="ComputerCode"/>
      </w:pPr>
      <w:r w:rsidRPr="0056068F">
        <w:t>&lt;/head&gt;</w:t>
      </w:r>
    </w:p>
    <w:p w14:paraId="16770923" w14:textId="77777777" w:rsidR="009B05AE" w:rsidRPr="0056068F" w:rsidRDefault="009B05AE" w:rsidP="009B05AE">
      <w:pPr>
        <w:pStyle w:val="ComputerCode"/>
      </w:pPr>
      <w:r w:rsidRPr="0056068F">
        <w:t>&lt;body&gt;</w:t>
      </w:r>
    </w:p>
    <w:p w14:paraId="55EDEC7D" w14:textId="34690707" w:rsidR="009B05AE" w:rsidRPr="0056068F" w:rsidRDefault="009B05AE" w:rsidP="009B05AE">
      <w:pPr>
        <w:pStyle w:val="Notebox"/>
        <w:rPr>
          <w:noProof/>
        </w:rPr>
      </w:pPr>
      <w:r w:rsidRPr="0056068F">
        <w:rPr>
          <w:noProof/>
        </w:rPr>
        <w:t xml:space="preserve">If you’re building a website that displays straightforward information including graphics, some animation and maybe some sound, you would use HTML. </w:t>
      </w:r>
    </w:p>
    <w:p w14:paraId="00004AA8" w14:textId="77777777" w:rsidR="00CB331E" w:rsidRPr="0056068F" w:rsidRDefault="00CB331E" w:rsidP="00CB331E">
      <w:pPr>
        <w:pStyle w:val="HeadingDecorative"/>
        <w:rPr>
          <w:noProof/>
          <w:position w:val="14"/>
        </w:rPr>
      </w:pPr>
      <w:bookmarkStart w:id="47" w:name="_Toc8127043"/>
      <w:bookmarkStart w:id="48" w:name="_Toc16750782"/>
      <w:bookmarkStart w:id="49" w:name="_Toc21091460"/>
      <w:r w:rsidRPr="0056068F">
        <w:rPr>
          <w:noProof/>
        </w:rPr>
        <w:tab/>
      </w:r>
      <w:r w:rsidRPr="0056068F">
        <w:rPr>
          <w:noProof/>
        </w:rPr>
        <w:drawing>
          <wp:inline distT="0" distB="0" distL="0" distR="0" wp14:anchorId="263CC3C8" wp14:editId="042FA4B5">
            <wp:extent cx="324000" cy="324000"/>
            <wp:effectExtent l="0" t="0" r="0" b="0"/>
            <wp:docPr id="1916045616"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8011" name="Graphic 835588011">
                      <a:extLst>
                        <a:ext uri="{C183D7F6-B498-43B3-948B-1728B52AA6E4}">
                          <adec:decorative xmlns:adec="http://schemas.microsoft.com/office/drawing/2017/decorative" val="1"/>
                        </a:ext>
                      </a:extLst>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Collaboration</w:t>
      </w:r>
    </w:p>
    <w:p w14:paraId="5C722AFC" w14:textId="74748F11" w:rsidR="009B05AE" w:rsidRPr="0056068F" w:rsidRDefault="00293200" w:rsidP="009B05AE">
      <w:pPr>
        <w:pStyle w:val="Heading3"/>
        <w:rPr>
          <w:noProof/>
        </w:rPr>
      </w:pPr>
      <w:bookmarkStart w:id="50" w:name="_Ref215569255"/>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8</w:t>
      </w:r>
      <w:r w:rsidRPr="0056068F">
        <w:rPr>
          <w:noProof/>
        </w:rPr>
        <w:fldChar w:fldCharType="end"/>
      </w:r>
      <w:r w:rsidR="009B05AE" w:rsidRPr="0056068F">
        <w:rPr>
          <w:noProof/>
        </w:rPr>
        <w:t xml:space="preserve">: </w:t>
      </w:r>
      <w:r w:rsidR="00323514">
        <w:rPr>
          <w:noProof/>
        </w:rPr>
        <w:t>Discuss</w:t>
      </w:r>
      <w:r w:rsidR="009B05AE" w:rsidRPr="0056068F">
        <w:rPr>
          <w:noProof/>
        </w:rPr>
        <w:t xml:space="preserve"> markup language</w:t>
      </w:r>
      <w:r w:rsidR="00EE774C">
        <w:rPr>
          <w:noProof/>
        </w:rPr>
        <w:t>s</w:t>
      </w:r>
      <w:r w:rsidR="009B05AE" w:rsidRPr="0056068F">
        <w:rPr>
          <w:noProof/>
        </w:rPr>
        <w:t xml:space="preserve"> to meet requirements</w:t>
      </w:r>
      <w:bookmarkEnd w:id="47"/>
      <w:bookmarkEnd w:id="48"/>
      <w:bookmarkEnd w:id="49"/>
      <w:bookmarkEnd w:id="50"/>
    </w:p>
    <w:p w14:paraId="3B83DE46" w14:textId="77777777" w:rsidR="005D7166" w:rsidRPr="0056068F" w:rsidRDefault="005D7166" w:rsidP="005D7166">
      <w:pPr>
        <w:keepNext/>
        <w:rPr>
          <w:color w:val="000000" w:themeColor="text1"/>
        </w:rPr>
      </w:pPr>
      <w:r w:rsidRPr="0056068F">
        <w:rPr>
          <w:color w:val="000000" w:themeColor="text1"/>
        </w:rPr>
        <w:t>Discuss the following in your class, with colleagues or friends, or write down your thoughts.</w:t>
      </w:r>
    </w:p>
    <w:p w14:paraId="42A93A53" w14:textId="7FB7FA87" w:rsidR="00D379A6" w:rsidRPr="0056068F" w:rsidRDefault="00D379A6" w:rsidP="00D379A6">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22E7EBD3" w14:textId="2D6813C8" w:rsidR="009B05AE" w:rsidRPr="0056068F" w:rsidRDefault="00314B3C" w:rsidP="00314B3C">
      <w:pPr>
        <w:pStyle w:val="ListBullet"/>
      </w:pPr>
      <w:r w:rsidRPr="0056068F">
        <w:t>W</w:t>
      </w:r>
      <w:r w:rsidR="009B05AE" w:rsidRPr="0056068F">
        <w:t xml:space="preserve">hich markup language </w:t>
      </w:r>
      <w:r w:rsidRPr="0056068F">
        <w:t>do you think would be best to use for this website?</w:t>
      </w:r>
    </w:p>
    <w:p w14:paraId="7DEE766F" w14:textId="27B26D10" w:rsidR="00314B3C" w:rsidRPr="0056068F" w:rsidRDefault="00F83558" w:rsidP="00314B3C">
      <w:pPr>
        <w:pStyle w:val="ListBullet"/>
      </w:pPr>
      <w:r w:rsidRPr="0056068F">
        <w:t>How does it meet the website requirements?</w:t>
      </w:r>
    </w:p>
    <w:p w14:paraId="69896822" w14:textId="77777777" w:rsidR="00F83558" w:rsidRPr="0056068F" w:rsidRDefault="00F83558" w:rsidP="00F83558">
      <w:pPr>
        <w:pStyle w:val="InputBoxMed"/>
        <w:framePr w:wrap="around"/>
        <w:rPr>
          <w:noProof/>
        </w:rPr>
      </w:pPr>
    </w:p>
    <w:p w14:paraId="0954B275" w14:textId="77777777" w:rsidR="009B05AE" w:rsidRPr="0056068F" w:rsidRDefault="009B05AE" w:rsidP="009B05AE">
      <w:pPr>
        <w:pStyle w:val="Heading2"/>
        <w:rPr>
          <w:noProof/>
        </w:rPr>
      </w:pPr>
      <w:bookmarkStart w:id="51" w:name="_Toc213359292"/>
      <w:bookmarkStart w:id="52" w:name="_Toc216707778"/>
      <w:r w:rsidRPr="0056068F">
        <w:rPr>
          <w:noProof/>
        </w:rPr>
        <w:lastRenderedPageBreak/>
        <w:t xml:space="preserve">Developing </w:t>
      </w:r>
      <w:bookmarkEnd w:id="46"/>
      <w:r w:rsidRPr="0056068F">
        <w:rPr>
          <w:noProof/>
        </w:rPr>
        <w:t>test plans</w:t>
      </w:r>
      <w:bookmarkEnd w:id="51"/>
      <w:bookmarkEnd w:id="52"/>
    </w:p>
    <w:p w14:paraId="114EF232" w14:textId="32173091" w:rsidR="009B05AE" w:rsidRPr="0056068F" w:rsidRDefault="009B05AE" w:rsidP="009B05AE">
      <w:pPr>
        <w:rPr>
          <w:lang w:eastAsia="en-AU"/>
        </w:rPr>
      </w:pPr>
      <w:r w:rsidRPr="0056068F">
        <w:rPr>
          <w:lang w:eastAsia="en-AU"/>
        </w:rPr>
        <w:t xml:space="preserve">Another part of the initial web design process is developing a </w:t>
      </w:r>
      <w:r w:rsidR="00F03363" w:rsidRPr="0056068F">
        <w:rPr>
          <w:lang w:eastAsia="en-AU"/>
        </w:rPr>
        <w:t xml:space="preserve">test plan </w:t>
      </w:r>
      <w:r w:rsidR="00E36358" w:rsidRPr="0056068F">
        <w:rPr>
          <w:lang w:eastAsia="en-AU"/>
        </w:rPr>
        <w:t>that includes</w:t>
      </w:r>
      <w:r w:rsidR="00CF14F4" w:rsidRPr="0056068F">
        <w:rPr>
          <w:lang w:eastAsia="en-AU"/>
        </w:rPr>
        <w:t xml:space="preserve"> </w:t>
      </w:r>
      <w:r w:rsidR="00801D4A" w:rsidRPr="0056068F">
        <w:rPr>
          <w:lang w:eastAsia="en-AU"/>
        </w:rPr>
        <w:t xml:space="preserve">testing approaches </w:t>
      </w:r>
      <w:r w:rsidR="00CF14F4" w:rsidRPr="0056068F">
        <w:rPr>
          <w:lang w:eastAsia="en-AU"/>
        </w:rPr>
        <w:t>and</w:t>
      </w:r>
      <w:r w:rsidR="00801D4A" w:rsidRPr="00801D4A">
        <w:rPr>
          <w:lang w:eastAsia="en-AU"/>
        </w:rPr>
        <w:t xml:space="preserve"> </w:t>
      </w:r>
      <w:r w:rsidR="00801D4A" w:rsidRPr="0056068F">
        <w:rPr>
          <w:lang w:eastAsia="en-AU"/>
        </w:rPr>
        <w:t>test cases</w:t>
      </w:r>
      <w:r w:rsidRPr="0056068F">
        <w:rPr>
          <w:lang w:eastAsia="en-AU"/>
        </w:rPr>
        <w:t>. These will then need to be refined with the user</w:t>
      </w:r>
      <w:r w:rsidR="007B3307" w:rsidRPr="0056068F">
        <w:rPr>
          <w:lang w:eastAsia="en-AU"/>
        </w:rPr>
        <w:t xml:space="preserve"> to ensure that you have included </w:t>
      </w:r>
      <w:r w:rsidR="00001E21" w:rsidRPr="0056068F">
        <w:rPr>
          <w:lang w:eastAsia="en-AU"/>
        </w:rPr>
        <w:t>all the ways that the website will be used</w:t>
      </w:r>
      <w:r w:rsidR="00533351" w:rsidRPr="0056068F">
        <w:rPr>
          <w:lang w:eastAsia="en-AU"/>
        </w:rPr>
        <w:t>.</w:t>
      </w:r>
    </w:p>
    <w:p w14:paraId="5D54B4E6" w14:textId="13FA65D1" w:rsidR="00EE3B51" w:rsidRPr="0056068F" w:rsidRDefault="00EE3B51" w:rsidP="009B05AE">
      <w:r w:rsidRPr="0056068F">
        <w:t xml:space="preserve">A </w:t>
      </w:r>
      <w:r w:rsidRPr="0056068F">
        <w:rPr>
          <w:bCs/>
        </w:rPr>
        <w:t>test plan</w:t>
      </w:r>
      <w:r w:rsidRPr="0056068F">
        <w:t xml:space="preserve"> ensures that your website functions correctly </w:t>
      </w:r>
      <w:r w:rsidR="00CF14F4" w:rsidRPr="0056068F">
        <w:t xml:space="preserve">and meets the user requirements </w:t>
      </w:r>
      <w:r w:rsidRPr="0056068F">
        <w:t xml:space="preserve">before launch. It outlines </w:t>
      </w:r>
      <w:r w:rsidRPr="0056068F">
        <w:rPr>
          <w:bCs/>
        </w:rPr>
        <w:t>what will be tested</w:t>
      </w:r>
      <w:r w:rsidRPr="0056068F">
        <w:t xml:space="preserve">, </w:t>
      </w:r>
      <w:r w:rsidRPr="0056068F">
        <w:rPr>
          <w:bCs/>
        </w:rPr>
        <w:t>how testing will be performed</w:t>
      </w:r>
      <w:r w:rsidRPr="0056068F">
        <w:t xml:space="preserve"> and the </w:t>
      </w:r>
      <w:r w:rsidRPr="0056068F">
        <w:rPr>
          <w:bCs/>
        </w:rPr>
        <w:t>expected results</w:t>
      </w:r>
      <w:r w:rsidRPr="0056068F">
        <w:t>.</w:t>
      </w:r>
    </w:p>
    <w:p w14:paraId="4B2F04D3" w14:textId="1E490407" w:rsidR="00287B93" w:rsidRPr="0056068F" w:rsidRDefault="00195A3A" w:rsidP="00287B93">
      <w:pPr>
        <w:pStyle w:val="Heading3"/>
        <w:rPr>
          <w:noProof/>
        </w:rPr>
      </w:pPr>
      <w:r>
        <w:rPr>
          <w:noProof/>
        </w:rPr>
        <w:t>Applying t</w:t>
      </w:r>
      <w:r w:rsidR="00287B93" w:rsidRPr="0056068F">
        <w:rPr>
          <w:noProof/>
        </w:rPr>
        <w:t>est</w:t>
      </w:r>
      <w:r w:rsidR="00E07F4C" w:rsidRPr="0056068F">
        <w:rPr>
          <w:noProof/>
        </w:rPr>
        <w:t>ing</w:t>
      </w:r>
      <w:r w:rsidR="00287B93" w:rsidRPr="0056068F">
        <w:rPr>
          <w:noProof/>
        </w:rPr>
        <w:t xml:space="preserve"> approaches</w:t>
      </w:r>
    </w:p>
    <w:p w14:paraId="1CAE2AC7" w14:textId="485CE78E" w:rsidR="009B05AE" w:rsidRDefault="009B05AE" w:rsidP="009B05AE">
      <w:pPr>
        <w:rPr>
          <w:lang w:eastAsia="en-AU"/>
        </w:rPr>
      </w:pPr>
      <w:r w:rsidRPr="0056068F">
        <w:rPr>
          <w:lang w:eastAsia="en-AU"/>
        </w:rPr>
        <w:t>There are several different approaches that can be taken when testing websites</w:t>
      </w:r>
      <w:r w:rsidR="00287B93" w:rsidRPr="0056068F">
        <w:rPr>
          <w:lang w:eastAsia="en-AU"/>
        </w:rPr>
        <w:t>.</w:t>
      </w:r>
      <w:r w:rsidR="003B641F">
        <w:rPr>
          <w:lang w:eastAsia="en-AU"/>
        </w:rPr>
        <w:t xml:space="preserve"> </w:t>
      </w:r>
      <w:r w:rsidR="0064332D">
        <w:rPr>
          <w:lang w:eastAsia="en-AU"/>
        </w:rPr>
        <w:t xml:space="preserve">You can use a variety of tools and techniques </w:t>
      </w:r>
      <w:r w:rsidR="00EE443C">
        <w:rPr>
          <w:lang w:eastAsia="en-AU"/>
        </w:rPr>
        <w:t>with e</w:t>
      </w:r>
      <w:r w:rsidR="002421F9">
        <w:rPr>
          <w:lang w:eastAsia="en-AU"/>
        </w:rPr>
        <w:t>ach of these</w:t>
      </w:r>
      <w:r w:rsidR="003C36CD">
        <w:rPr>
          <w:lang w:eastAsia="en-AU"/>
        </w:rPr>
        <w:t xml:space="preserve"> testing approaches</w:t>
      </w:r>
      <w:r w:rsidR="00EE443C">
        <w:rPr>
          <w:lang w:eastAsia="en-AU"/>
        </w:rPr>
        <w:t>. It's important to</w:t>
      </w:r>
      <w:r w:rsidR="003F41C9">
        <w:rPr>
          <w:lang w:eastAsia="en-AU"/>
        </w:rPr>
        <w:t xml:space="preserve"> know about</w:t>
      </w:r>
      <w:r w:rsidR="00EE443C">
        <w:rPr>
          <w:lang w:eastAsia="en-AU"/>
        </w:rPr>
        <w:t xml:space="preserve"> these tools and techniques</w:t>
      </w:r>
      <w:r w:rsidR="003F41C9">
        <w:rPr>
          <w:lang w:eastAsia="en-AU"/>
        </w:rPr>
        <w:t xml:space="preserve"> so that you can write effective test cases.</w:t>
      </w:r>
    </w:p>
    <w:p w14:paraId="7D7E6EF7" w14:textId="7A05A453" w:rsidR="00014FF0" w:rsidRPr="0056068F" w:rsidRDefault="00014FF0" w:rsidP="00014FF0">
      <w:pPr>
        <w:pStyle w:val="Notebox"/>
        <w:rPr>
          <w:noProof/>
        </w:rPr>
      </w:pPr>
      <w:r w:rsidRPr="0056068F">
        <w:rPr>
          <w:rStyle w:val="Strong"/>
          <w:noProof/>
        </w:rPr>
        <w:t>Note</w:t>
      </w:r>
      <w:r w:rsidRPr="0056068F">
        <w:rPr>
          <w:noProof/>
        </w:rPr>
        <w:t xml:space="preserve">: You may need to sign up for a free account and log in to use </w:t>
      </w:r>
      <w:r>
        <w:rPr>
          <w:noProof/>
        </w:rPr>
        <w:t>some</w:t>
      </w:r>
      <w:r w:rsidRPr="0056068F">
        <w:rPr>
          <w:noProof/>
        </w:rPr>
        <w:t xml:space="preserve"> tools.</w:t>
      </w:r>
    </w:p>
    <w:p w14:paraId="60ABDA20" w14:textId="77777777" w:rsidR="009B05AE" w:rsidRPr="0056068F" w:rsidRDefault="009B05AE" w:rsidP="00287B93">
      <w:pPr>
        <w:pStyle w:val="Heading4"/>
        <w:rPr>
          <w:noProof/>
        </w:rPr>
      </w:pPr>
      <w:r w:rsidRPr="0056068F">
        <w:rPr>
          <w:noProof/>
        </w:rPr>
        <w:t>Functionality</w:t>
      </w:r>
    </w:p>
    <w:p w14:paraId="3BDBE28E" w14:textId="6135240F" w:rsidR="009B05AE" w:rsidRPr="0056068F" w:rsidRDefault="009B05AE" w:rsidP="00275801">
      <w:r w:rsidRPr="0056068F">
        <w:t>This includes checking for broken links, proper error messages</w:t>
      </w:r>
      <w:r w:rsidR="009266D0" w:rsidRPr="0056068F">
        <w:t xml:space="preserve"> and</w:t>
      </w:r>
      <w:r w:rsidRPr="0056068F">
        <w:t xml:space="preserve"> default field values</w:t>
      </w:r>
      <w:r w:rsidR="009266D0" w:rsidRPr="0056068F">
        <w:t>.</w:t>
      </w:r>
    </w:p>
    <w:p w14:paraId="7901CC1F" w14:textId="2E497857" w:rsidR="009B05AE" w:rsidRPr="0056068F" w:rsidRDefault="009B05AE" w:rsidP="00275801">
      <w:r w:rsidRPr="0056068F">
        <w:t xml:space="preserve">Tools </w:t>
      </w:r>
      <w:r w:rsidR="009266D0" w:rsidRPr="0056068F">
        <w:t xml:space="preserve">and techniques </w:t>
      </w:r>
      <w:r w:rsidRPr="0056068F">
        <w:t>to test functionality include:</w:t>
      </w:r>
    </w:p>
    <w:p w14:paraId="5500C702" w14:textId="6DF339E5" w:rsidR="009B05AE" w:rsidRPr="0056068F" w:rsidRDefault="009266D0" w:rsidP="00CC75E8">
      <w:pPr>
        <w:pStyle w:val="ListBullet"/>
        <w:numPr>
          <w:ilvl w:val="0"/>
          <w:numId w:val="11"/>
        </w:numPr>
      </w:pPr>
      <w:r w:rsidRPr="0056068F">
        <w:t>m</w:t>
      </w:r>
      <w:r w:rsidR="009B05AE" w:rsidRPr="0056068F">
        <w:t xml:space="preserve">anually </w:t>
      </w:r>
      <w:r w:rsidRPr="0056068F">
        <w:t>selecting</w:t>
      </w:r>
      <w:r w:rsidR="009B05AE" w:rsidRPr="0056068F">
        <w:t xml:space="preserve"> links</w:t>
      </w:r>
    </w:p>
    <w:p w14:paraId="19DF7A69" w14:textId="5565F7C7" w:rsidR="009B05AE" w:rsidRPr="0056068F" w:rsidRDefault="009266D0" w:rsidP="00CC75E8">
      <w:pPr>
        <w:pStyle w:val="ListBullet"/>
        <w:numPr>
          <w:ilvl w:val="0"/>
          <w:numId w:val="11"/>
        </w:numPr>
      </w:pPr>
      <w:r w:rsidRPr="0056068F">
        <w:t>m</w:t>
      </w:r>
      <w:r w:rsidR="009B05AE" w:rsidRPr="0056068F">
        <w:t>anually entering valid and invalid data</w:t>
      </w:r>
    </w:p>
    <w:p w14:paraId="2D67CA17" w14:textId="07B34742" w:rsidR="009B05AE" w:rsidRPr="0056068F" w:rsidRDefault="00243CF2" w:rsidP="00CC75E8">
      <w:pPr>
        <w:pStyle w:val="ListBullet"/>
        <w:numPr>
          <w:ilvl w:val="0"/>
          <w:numId w:val="11"/>
        </w:numPr>
      </w:pPr>
      <w:r w:rsidRPr="0056068F">
        <w:t xml:space="preserve">using a broken link checking tool like </w:t>
      </w:r>
      <w:hyperlink r:id="rId106" w:history="1">
        <w:r w:rsidR="009B05AE" w:rsidRPr="0056068F">
          <w:rPr>
            <w:rStyle w:val="Hyperlink"/>
          </w:rPr>
          <w:t>Deadlink Checker</w:t>
        </w:r>
      </w:hyperlink>
      <w:r w:rsidRPr="0056068F">
        <w:t>.</w:t>
      </w:r>
    </w:p>
    <w:p w14:paraId="01C093D3" w14:textId="77777777" w:rsidR="009B05AE" w:rsidRPr="0056068F" w:rsidRDefault="009B05AE" w:rsidP="00287B93">
      <w:pPr>
        <w:pStyle w:val="Heading4"/>
        <w:rPr>
          <w:noProof/>
        </w:rPr>
      </w:pPr>
      <w:r w:rsidRPr="0056068F">
        <w:rPr>
          <w:noProof/>
        </w:rPr>
        <w:t>Compatibility</w:t>
      </w:r>
    </w:p>
    <w:p w14:paraId="4CB456FE" w14:textId="1D9C2B2E" w:rsidR="00785F08" w:rsidRDefault="009B05AE" w:rsidP="00275801">
      <w:r w:rsidRPr="0056068F">
        <w:t>Does the website work consistently with different browsers, operating systems</w:t>
      </w:r>
      <w:r w:rsidR="00CA3353" w:rsidRPr="0056068F">
        <w:t xml:space="preserve"> and</w:t>
      </w:r>
      <w:r w:rsidRPr="0056068F">
        <w:t xml:space="preserve"> devices (</w:t>
      </w:r>
      <w:r w:rsidR="00603DBF" w:rsidRPr="0056068F">
        <w:t>for example,</w:t>
      </w:r>
      <w:r w:rsidRPr="0056068F">
        <w:t xml:space="preserve"> mobiles, printers)?</w:t>
      </w:r>
      <w:r w:rsidR="00F77CFB">
        <w:t xml:space="preserve"> </w:t>
      </w:r>
      <w:r w:rsidR="005D18B8">
        <w:t>While web standards aim</w:t>
      </w:r>
      <w:r w:rsidR="00682A38">
        <w:t xml:space="preserve"> to ensure </w:t>
      </w:r>
      <w:r w:rsidR="00C606B1">
        <w:t>consistency</w:t>
      </w:r>
      <w:r w:rsidR="00682A38">
        <w:t>, they can't guarantee identical behaviour</w:t>
      </w:r>
      <w:r w:rsidR="00C606B1">
        <w:t xml:space="preserve"> across browsers and devices</w:t>
      </w:r>
      <w:r w:rsidR="00682A38">
        <w:t xml:space="preserve">. </w:t>
      </w:r>
      <w:r w:rsidR="00034A67">
        <w:t>Different browsers may run on different rendering engines and have different features</w:t>
      </w:r>
      <w:r w:rsidR="000F330B">
        <w:t>, leading to different website behaviour.</w:t>
      </w:r>
      <w:r w:rsidR="00C606B1">
        <w:t xml:space="preserve"> That's why it's so </w:t>
      </w:r>
      <w:r w:rsidR="00F77CFB">
        <w:t>important to</w:t>
      </w:r>
      <w:r w:rsidR="004820E7">
        <w:t xml:space="preserve"> </w:t>
      </w:r>
      <w:r w:rsidR="00785F08">
        <w:t>include cross-browser testing in your test plan.</w:t>
      </w:r>
    </w:p>
    <w:p w14:paraId="494F8235" w14:textId="41DA0815" w:rsidR="009B05AE" w:rsidRPr="0056068F" w:rsidRDefault="009B05AE" w:rsidP="0006119B">
      <w:pPr>
        <w:keepNext/>
      </w:pPr>
      <w:r w:rsidRPr="0056068F">
        <w:t xml:space="preserve">Tools </w:t>
      </w:r>
      <w:r w:rsidR="0006119B" w:rsidRPr="0056068F">
        <w:t xml:space="preserve">and techniques </w:t>
      </w:r>
      <w:r w:rsidRPr="0056068F">
        <w:t>to test compatibility include:</w:t>
      </w:r>
    </w:p>
    <w:p w14:paraId="0A42F9EF" w14:textId="2FDB0C54" w:rsidR="009B05AE" w:rsidRPr="0056068F" w:rsidRDefault="00C8421F" w:rsidP="0006119B">
      <w:pPr>
        <w:pStyle w:val="ListBullet"/>
      </w:pPr>
      <w:r w:rsidRPr="0056068F">
        <w:t>m</w:t>
      </w:r>
      <w:r w:rsidR="009B05AE" w:rsidRPr="0056068F">
        <w:t>anually test</w:t>
      </w:r>
      <w:r w:rsidRPr="0056068F">
        <w:t>ing</w:t>
      </w:r>
      <w:r w:rsidR="009B05AE" w:rsidRPr="0056068F">
        <w:t xml:space="preserve"> the website </w:t>
      </w:r>
      <w:r w:rsidRPr="0056068F">
        <w:t>i</w:t>
      </w:r>
      <w:r w:rsidR="009B05AE" w:rsidRPr="0056068F">
        <w:t>n different browsers</w:t>
      </w:r>
    </w:p>
    <w:p w14:paraId="467AEEA9" w14:textId="6BC52FD0" w:rsidR="009B05AE" w:rsidRPr="0056068F" w:rsidRDefault="00C8421F" w:rsidP="0006119B">
      <w:pPr>
        <w:pStyle w:val="ListBullet"/>
      </w:pPr>
      <w:r w:rsidRPr="0056068F">
        <w:t>using browser emulators such as:</w:t>
      </w:r>
    </w:p>
    <w:p w14:paraId="7522A301" w14:textId="2D9FE5AB" w:rsidR="009B05AE" w:rsidRPr="0056068F" w:rsidRDefault="00195114" w:rsidP="00317B6C">
      <w:pPr>
        <w:pStyle w:val="ListBullet"/>
        <w:numPr>
          <w:ilvl w:val="1"/>
          <w:numId w:val="1"/>
        </w:numPr>
      </w:pPr>
      <w:hyperlink r:id="rId107" w:history="1">
        <w:proofErr w:type="spellStart"/>
        <w:r w:rsidRPr="0056068F">
          <w:rPr>
            <w:rStyle w:val="Hyperlink"/>
          </w:rPr>
          <w:t>LambdaTest</w:t>
        </w:r>
        <w:proofErr w:type="spellEnd"/>
        <w:r w:rsidRPr="0056068F">
          <w:rPr>
            <w:rStyle w:val="Hyperlink"/>
          </w:rPr>
          <w:t xml:space="preserve"> Cross Browser Testing</w:t>
        </w:r>
      </w:hyperlink>
    </w:p>
    <w:p w14:paraId="4CD466DB" w14:textId="634284A3" w:rsidR="009B05AE" w:rsidRPr="0056068F" w:rsidRDefault="00376C0B" w:rsidP="00317B6C">
      <w:pPr>
        <w:pStyle w:val="ListBullet"/>
        <w:numPr>
          <w:ilvl w:val="1"/>
          <w:numId w:val="1"/>
        </w:numPr>
      </w:pPr>
      <w:hyperlink r:id="rId108" w:history="1">
        <w:proofErr w:type="spellStart"/>
        <w:r w:rsidRPr="0056068F">
          <w:rPr>
            <w:rStyle w:val="Hyperlink"/>
          </w:rPr>
          <w:t>Browserling</w:t>
        </w:r>
        <w:proofErr w:type="spellEnd"/>
      </w:hyperlink>
    </w:p>
    <w:p w14:paraId="0B7AC564" w14:textId="1A4E3387" w:rsidR="009B05AE" w:rsidRDefault="009F31B5" w:rsidP="0006119B">
      <w:pPr>
        <w:pStyle w:val="ListBullet"/>
      </w:pPr>
      <w:r>
        <w:t xml:space="preserve">using </w:t>
      </w:r>
      <w:proofErr w:type="spellStart"/>
      <w:r w:rsidR="00FF5A5E" w:rsidRPr="0056068F">
        <w:t>DevTools</w:t>
      </w:r>
      <w:proofErr w:type="spellEnd"/>
      <w:r w:rsidR="00317B6C" w:rsidRPr="0056068F">
        <w:t xml:space="preserve"> in a browser</w:t>
      </w:r>
      <w:r>
        <w:t>.</w:t>
      </w:r>
    </w:p>
    <w:p w14:paraId="0046F440" w14:textId="77777777" w:rsidR="005C1259" w:rsidRPr="0056068F" w:rsidRDefault="005C1259" w:rsidP="005C1259">
      <w:pPr>
        <w:pStyle w:val="HeadingDecorative"/>
        <w:rPr>
          <w:noProof/>
        </w:rPr>
      </w:pPr>
      <w:r w:rsidRPr="0056068F">
        <w:rPr>
          <w:noProof/>
        </w:rPr>
        <w:lastRenderedPageBreak/>
        <w:tab/>
      </w:r>
      <w:r w:rsidRPr="0056068F">
        <w:rPr>
          <w:noProof/>
        </w:rPr>
        <w:drawing>
          <wp:inline distT="0" distB="0" distL="0" distR="0" wp14:anchorId="3D14F7DE" wp14:editId="6875D777">
            <wp:extent cx="324000" cy="324000"/>
            <wp:effectExtent l="0" t="0" r="0" b="0"/>
            <wp:docPr id="1805261329"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19B98502" w14:textId="1CCA7E6C" w:rsidR="00AF23F2" w:rsidRDefault="00075656" w:rsidP="009F30BE">
      <w:r>
        <w:t>The following resources demonstrate how to use</w:t>
      </w:r>
      <w:r w:rsidR="00A249ED">
        <w:t xml:space="preserve"> </w:t>
      </w:r>
      <w:proofErr w:type="spellStart"/>
      <w:r w:rsidR="00A249ED">
        <w:t>LambdaTest</w:t>
      </w:r>
      <w:proofErr w:type="spellEnd"/>
      <w:r w:rsidR="00A249ED">
        <w:t xml:space="preserve"> and </w:t>
      </w:r>
      <w:proofErr w:type="spellStart"/>
      <w:r w:rsidR="00A249ED">
        <w:t>Browserling</w:t>
      </w:r>
      <w:proofErr w:type="spellEnd"/>
      <w:r w:rsidR="000646F2">
        <w:t xml:space="preserve"> for cross browser testing:</w:t>
      </w:r>
    </w:p>
    <w:p w14:paraId="671D7445" w14:textId="0BB3C181" w:rsidR="00AB3C5C" w:rsidRDefault="00521162" w:rsidP="00502F90">
      <w:pPr>
        <w:pStyle w:val="ListBullet"/>
      </w:pPr>
      <w:hyperlink r:id="rId109" w:history="1">
        <w:proofErr w:type="spellStart"/>
        <w:r w:rsidRPr="00521162">
          <w:rPr>
            <w:rStyle w:val="Hyperlink"/>
          </w:rPr>
          <w:t>Browserling</w:t>
        </w:r>
        <w:proofErr w:type="spellEnd"/>
        <w:r w:rsidRPr="00521162">
          <w:rPr>
            <w:rStyle w:val="Hyperlink"/>
          </w:rPr>
          <w:t xml:space="preserve"> Tutorial for Beginners</w:t>
        </w:r>
      </w:hyperlink>
    </w:p>
    <w:p w14:paraId="4542AEC7" w14:textId="1D0A9B14" w:rsidR="00AA7907" w:rsidRDefault="00AA7907" w:rsidP="00502F90">
      <w:pPr>
        <w:pStyle w:val="ListBullet"/>
      </w:pPr>
      <w:hyperlink r:id="rId110" w:history="1">
        <w:r w:rsidRPr="00AF23F2">
          <w:rPr>
            <w:rStyle w:val="Hyperlink"/>
          </w:rPr>
          <w:t xml:space="preserve">Cross Browser Testing Quick Demo | How To Perform Cross Browser Testing With </w:t>
        </w:r>
        <w:proofErr w:type="spellStart"/>
        <w:r w:rsidRPr="00AF23F2">
          <w:rPr>
            <w:rStyle w:val="Hyperlink"/>
          </w:rPr>
          <w:t>LambdaTest</w:t>
        </w:r>
        <w:proofErr w:type="spellEnd"/>
      </w:hyperlink>
      <w:r>
        <w:t xml:space="preserve"> (YouTube, </w:t>
      </w:r>
      <w:r w:rsidR="00AF23F2">
        <w:t>2:16 min)</w:t>
      </w:r>
      <w:r w:rsidR="00502F90">
        <w:t>.</w:t>
      </w:r>
    </w:p>
    <w:p w14:paraId="2E56409E" w14:textId="3F317334" w:rsidR="009F30BE" w:rsidRDefault="00FD4F8B" w:rsidP="009F30BE">
      <w:r>
        <w:t>The</w:t>
      </w:r>
      <w:r w:rsidR="009F31B5">
        <w:t xml:space="preserve"> following resources explain how to </w:t>
      </w:r>
      <w:r w:rsidR="001E6F5D">
        <w:t xml:space="preserve">use </w:t>
      </w:r>
      <w:proofErr w:type="spellStart"/>
      <w:r w:rsidR="001E6F5D">
        <w:t>DevTools</w:t>
      </w:r>
      <w:proofErr w:type="spellEnd"/>
      <w:r w:rsidR="008D3649">
        <w:t xml:space="preserve"> in Microsoft Edge and Chrome</w:t>
      </w:r>
      <w:r w:rsidR="001E6F5D">
        <w:t xml:space="preserve"> for compatibility testing:</w:t>
      </w:r>
    </w:p>
    <w:p w14:paraId="7D1B93FA" w14:textId="0F8BCFE8" w:rsidR="001E6F5D" w:rsidRDefault="001E6F5D" w:rsidP="00CA787D">
      <w:pPr>
        <w:keepNext/>
      </w:pPr>
      <w:r>
        <w:t>Microsoft Edge:</w:t>
      </w:r>
    </w:p>
    <w:p w14:paraId="674E27C1" w14:textId="0F139945" w:rsidR="001E6F5D" w:rsidRDefault="00645F8F" w:rsidP="00D17D1B">
      <w:pPr>
        <w:pStyle w:val="ListBullet"/>
      </w:pPr>
      <w:hyperlink r:id="rId111" w:history="1">
        <w:r w:rsidRPr="00645F8F">
          <w:rPr>
            <w:rStyle w:val="Hyperlink"/>
          </w:rPr>
          <w:t>Emulate mobile devices (Device Emulation)</w:t>
        </w:r>
      </w:hyperlink>
    </w:p>
    <w:p w14:paraId="6ABCEE1D" w14:textId="55C42D1A" w:rsidR="00645F8F" w:rsidRDefault="005A6000" w:rsidP="00D17D1B">
      <w:pPr>
        <w:pStyle w:val="ListBullet"/>
      </w:pPr>
      <w:hyperlink r:id="rId112" w:history="1">
        <w:r w:rsidRPr="00D17D1B">
          <w:rPr>
            <w:rStyle w:val="Hyperlink"/>
          </w:rPr>
          <w:t>Emulate dual-screen and foldable devices</w:t>
        </w:r>
      </w:hyperlink>
    </w:p>
    <w:p w14:paraId="66857A9C" w14:textId="2FAFCD30" w:rsidR="00D17D1B" w:rsidRDefault="00D17D1B" w:rsidP="00D17D1B">
      <w:pPr>
        <w:pStyle w:val="ListBullet"/>
      </w:pPr>
      <w:hyperlink r:id="rId113" w:history="1">
        <w:r w:rsidRPr="00D17D1B">
          <w:rPr>
            <w:rStyle w:val="Hyperlink"/>
          </w:rPr>
          <w:t>Emulate and test other browsers</w:t>
        </w:r>
      </w:hyperlink>
      <w:r>
        <w:t>.</w:t>
      </w:r>
    </w:p>
    <w:p w14:paraId="190AD80C" w14:textId="2B898E3F" w:rsidR="001E6F5D" w:rsidRDefault="001E6F5D" w:rsidP="009F30BE">
      <w:r>
        <w:t>Chrome:</w:t>
      </w:r>
    </w:p>
    <w:p w14:paraId="46C10BFA" w14:textId="171DC397" w:rsidR="00FF7F89" w:rsidRDefault="00FF7F89" w:rsidP="001E6F5D">
      <w:pPr>
        <w:pStyle w:val="ListBullet"/>
      </w:pPr>
      <w:hyperlink r:id="rId114" w:history="1">
        <w:r w:rsidRPr="00264DCC">
          <w:rPr>
            <w:rStyle w:val="Hyperlink"/>
          </w:rPr>
          <w:t>View a page in Device</w:t>
        </w:r>
        <w:r w:rsidR="00264DCC" w:rsidRPr="00264DCC">
          <w:rPr>
            <w:rStyle w:val="Hyperlink"/>
          </w:rPr>
          <w:t xml:space="preserve"> Mode</w:t>
        </w:r>
      </w:hyperlink>
      <w:r w:rsidR="00264DCC">
        <w:t xml:space="preserve"> (LinkedIn Learning, 2:17 min)</w:t>
      </w:r>
    </w:p>
    <w:p w14:paraId="1F6EE78E" w14:textId="55B00007" w:rsidR="00264DCC" w:rsidRDefault="00C423D3" w:rsidP="001E6F5D">
      <w:pPr>
        <w:pStyle w:val="ListBullet"/>
      </w:pPr>
      <w:hyperlink r:id="rId115" w:history="1">
        <w:r w:rsidRPr="00C423D3">
          <w:rPr>
            <w:rStyle w:val="Hyperlink"/>
          </w:rPr>
          <w:t>Test a responsive design</w:t>
        </w:r>
      </w:hyperlink>
      <w:r>
        <w:t xml:space="preserve"> (LinkedIn Learning, 3:44 min)</w:t>
      </w:r>
    </w:p>
    <w:p w14:paraId="633F5276" w14:textId="37848360" w:rsidR="0087111F" w:rsidRPr="009F30BE" w:rsidRDefault="0087111F" w:rsidP="001E6F5D">
      <w:pPr>
        <w:pStyle w:val="ListBullet"/>
      </w:pPr>
      <w:hyperlink r:id="rId116" w:history="1">
        <w:r w:rsidRPr="00C02DC6">
          <w:rPr>
            <w:rStyle w:val="Hyperlink"/>
          </w:rPr>
          <w:t>Emulate rendering on other devices</w:t>
        </w:r>
      </w:hyperlink>
      <w:r>
        <w:t xml:space="preserve"> (LinkedIn Learning, 4:12 min)</w:t>
      </w:r>
      <w:r w:rsidR="001E6F5D">
        <w:t>.</w:t>
      </w:r>
    </w:p>
    <w:p w14:paraId="4CED8E61" w14:textId="77777777" w:rsidR="00733CDB" w:rsidRPr="00E65AF8" w:rsidRDefault="00733CDB" w:rsidP="00733CDB">
      <w:pPr>
        <w:pStyle w:val="Notebox"/>
      </w:pPr>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172EAB1D" w14:textId="486C98D0" w:rsidR="009B05AE" w:rsidRPr="0056068F" w:rsidRDefault="009B05AE" w:rsidP="001E6F5D">
      <w:pPr>
        <w:pStyle w:val="Heading4"/>
        <w:rPr>
          <w:noProof/>
        </w:rPr>
      </w:pPr>
      <w:r w:rsidRPr="0056068F">
        <w:rPr>
          <w:noProof/>
        </w:rPr>
        <w:t>Usability</w:t>
      </w:r>
    </w:p>
    <w:p w14:paraId="30BE2315" w14:textId="77777777" w:rsidR="00F40685" w:rsidRDefault="009B05AE" w:rsidP="00275801">
      <w:r w:rsidRPr="0056068F">
        <w:t>This is a type of test that can be carried out by test users who are like the target audience of the website. Things that should be checked include</w:t>
      </w:r>
      <w:r w:rsidR="00F40685">
        <w:t>:</w:t>
      </w:r>
    </w:p>
    <w:p w14:paraId="45CCACC6" w14:textId="5D6B79AE" w:rsidR="00F40685" w:rsidRDefault="009B05AE" w:rsidP="00F40685">
      <w:pPr>
        <w:pStyle w:val="ListBullet"/>
      </w:pPr>
      <w:r w:rsidRPr="0056068F">
        <w:t>spelling</w:t>
      </w:r>
      <w:r w:rsidR="006868A8" w:rsidRPr="0056068F">
        <w:t xml:space="preserve"> and </w:t>
      </w:r>
      <w:r w:rsidRPr="0056068F">
        <w:t>grammatical errors in content</w:t>
      </w:r>
    </w:p>
    <w:p w14:paraId="06ECCA06" w14:textId="6F3CDAD7" w:rsidR="00F40685" w:rsidRDefault="009B05AE" w:rsidP="00F40685">
      <w:pPr>
        <w:pStyle w:val="ListBullet"/>
      </w:pPr>
      <w:r w:rsidRPr="0056068F">
        <w:t>content display</w:t>
      </w:r>
      <w:r w:rsidR="00F40685">
        <w:t>s</w:t>
      </w:r>
      <w:r w:rsidRPr="0056068F">
        <w:t xml:space="preserve"> correctly</w:t>
      </w:r>
      <w:r w:rsidR="00407623">
        <w:t xml:space="preserve">, </w:t>
      </w:r>
      <w:r w:rsidR="00407623" w:rsidRPr="0056068F">
        <w:t>for example, images, tables, charts</w:t>
      </w:r>
    </w:p>
    <w:p w14:paraId="25A4F784" w14:textId="6ECCD4ED" w:rsidR="00407623" w:rsidRDefault="009B05AE" w:rsidP="00F40685">
      <w:pPr>
        <w:pStyle w:val="ListBullet"/>
      </w:pPr>
      <w:r w:rsidRPr="0056068F">
        <w:t>consistency between webpages</w:t>
      </w:r>
    </w:p>
    <w:p w14:paraId="74672FE1" w14:textId="6086923C" w:rsidR="009B05AE" w:rsidRPr="0056068F" w:rsidRDefault="009B05AE" w:rsidP="00F40685">
      <w:pPr>
        <w:pStyle w:val="ListBullet"/>
      </w:pPr>
      <w:r w:rsidRPr="0056068F">
        <w:t>correct navigation with website.</w:t>
      </w:r>
    </w:p>
    <w:p w14:paraId="35A4BB5B" w14:textId="77777777" w:rsidR="009B05AE" w:rsidRPr="0056068F" w:rsidRDefault="009B05AE" w:rsidP="00287B93">
      <w:pPr>
        <w:pStyle w:val="Heading4"/>
        <w:rPr>
          <w:noProof/>
        </w:rPr>
      </w:pPr>
      <w:r w:rsidRPr="0056068F">
        <w:rPr>
          <w:noProof/>
        </w:rPr>
        <w:t>Interface</w:t>
      </w:r>
    </w:p>
    <w:p w14:paraId="0BB46C33" w14:textId="2AAF62E3" w:rsidR="009B05AE" w:rsidRPr="0056068F" w:rsidRDefault="009B05AE" w:rsidP="00275801">
      <w:r w:rsidRPr="0056068F">
        <w:t xml:space="preserve">This is designed to test the interactions between the web server interfaces and the application server interfaces, </w:t>
      </w:r>
      <w:r w:rsidR="00603DBF" w:rsidRPr="0056068F">
        <w:t>for example,</w:t>
      </w:r>
      <w:r w:rsidRPr="0056068F">
        <w:t xml:space="preserve"> if the website uses a database.</w:t>
      </w:r>
    </w:p>
    <w:p w14:paraId="71D9BA05" w14:textId="77777777" w:rsidR="009B05AE" w:rsidRPr="0056068F" w:rsidRDefault="009B05AE" w:rsidP="00CA3353">
      <w:pPr>
        <w:pStyle w:val="Heading4"/>
        <w:rPr>
          <w:noProof/>
        </w:rPr>
      </w:pPr>
      <w:r w:rsidRPr="0056068F">
        <w:rPr>
          <w:noProof/>
        </w:rPr>
        <w:lastRenderedPageBreak/>
        <w:t>Security</w:t>
      </w:r>
    </w:p>
    <w:p w14:paraId="48C247E7" w14:textId="77777777" w:rsidR="009B05AE" w:rsidRPr="0056068F" w:rsidRDefault="009B05AE" w:rsidP="00275801">
      <w:r w:rsidRPr="0056068F">
        <w:t>This includes checking for login bypasses and entry into the website with invalid login details.</w:t>
      </w:r>
    </w:p>
    <w:p w14:paraId="108DCC90" w14:textId="77777777" w:rsidR="009B05AE" w:rsidRPr="0056068F" w:rsidRDefault="009B05AE" w:rsidP="00275801">
      <w:r w:rsidRPr="0056068F">
        <w:t>Tools to test security include:</w:t>
      </w:r>
    </w:p>
    <w:p w14:paraId="2AED7253" w14:textId="28521E2C" w:rsidR="009B05AE" w:rsidRPr="0056068F" w:rsidRDefault="00B22993" w:rsidP="00CC75E8">
      <w:pPr>
        <w:pStyle w:val="ListBullet"/>
        <w:numPr>
          <w:ilvl w:val="0"/>
          <w:numId w:val="13"/>
        </w:numPr>
      </w:pPr>
      <w:hyperlink r:id="rId117" w:history="1">
        <w:r w:rsidRPr="0056068F">
          <w:rPr>
            <w:rStyle w:val="Hyperlink"/>
          </w:rPr>
          <w:t>HTTP Observatory</w:t>
        </w:r>
      </w:hyperlink>
      <w:r w:rsidRPr="0056068F">
        <w:t xml:space="preserve"> (previously known as Mozilla Observatory)</w:t>
      </w:r>
    </w:p>
    <w:p w14:paraId="7247B4F6" w14:textId="79F6411F" w:rsidR="009B05AE" w:rsidRPr="0056068F" w:rsidRDefault="009B05AE" w:rsidP="00CC75E8">
      <w:pPr>
        <w:pStyle w:val="ListBullet"/>
        <w:numPr>
          <w:ilvl w:val="0"/>
          <w:numId w:val="13"/>
        </w:numPr>
      </w:pPr>
      <w:hyperlink r:id="rId118" w:history="1">
        <w:proofErr w:type="spellStart"/>
        <w:r w:rsidRPr="0056068F">
          <w:rPr>
            <w:rStyle w:val="Hyperlink"/>
          </w:rPr>
          <w:t>Sucuri</w:t>
        </w:r>
        <w:proofErr w:type="spellEnd"/>
      </w:hyperlink>
      <w:r w:rsidR="00B22993" w:rsidRPr="0056068F">
        <w:t>.</w:t>
      </w:r>
    </w:p>
    <w:p w14:paraId="5A18C5F5" w14:textId="144AE69F" w:rsidR="009B05AE" w:rsidRPr="0056068F" w:rsidRDefault="00603DBF" w:rsidP="00112943">
      <w:pPr>
        <w:pStyle w:val="Heading4"/>
        <w:rPr>
          <w:noProof/>
        </w:rPr>
      </w:pPr>
      <w:r w:rsidRPr="0056068F">
        <w:rPr>
          <w:noProof/>
        </w:rPr>
        <w:t>Performance</w:t>
      </w:r>
      <w:r w:rsidR="005902EE" w:rsidRPr="0056068F">
        <w:rPr>
          <w:noProof/>
        </w:rPr>
        <w:t xml:space="preserve"> and </w:t>
      </w:r>
      <w:r w:rsidRPr="0056068F">
        <w:rPr>
          <w:noProof/>
        </w:rPr>
        <w:t>load</w:t>
      </w:r>
    </w:p>
    <w:p w14:paraId="036F2212" w14:textId="7B56D927" w:rsidR="009B05AE" w:rsidRPr="0056068F" w:rsidRDefault="009B05AE" w:rsidP="00275801">
      <w:r w:rsidRPr="0056068F">
        <w:t>This is particularly important for large websites</w:t>
      </w:r>
      <w:r w:rsidR="00AC27BD" w:rsidRPr="0056068F">
        <w:t>, testing</w:t>
      </w:r>
      <w:r w:rsidRPr="0056068F">
        <w:t xml:space="preserve"> </w:t>
      </w:r>
      <w:r w:rsidR="00AC27BD" w:rsidRPr="0056068F">
        <w:t xml:space="preserve">such things as </w:t>
      </w:r>
      <w:r w:rsidRPr="0056068F">
        <w:t>response time, maximum number of users</w:t>
      </w:r>
      <w:r w:rsidR="00AC27BD" w:rsidRPr="0056068F">
        <w:t xml:space="preserve"> and</w:t>
      </w:r>
      <w:r w:rsidRPr="0056068F">
        <w:t xml:space="preserve"> crash recovery.</w:t>
      </w:r>
    </w:p>
    <w:p w14:paraId="570DD523" w14:textId="1746BFD5" w:rsidR="009B05AE" w:rsidRPr="0056068F" w:rsidRDefault="009B05AE" w:rsidP="00275801">
      <w:r w:rsidRPr="0056068F">
        <w:t xml:space="preserve">Tools to test </w:t>
      </w:r>
      <w:r w:rsidR="00AC27BD" w:rsidRPr="0056068F">
        <w:t>p</w:t>
      </w:r>
      <w:r w:rsidRPr="0056068F">
        <w:t>erformance</w:t>
      </w:r>
      <w:r w:rsidR="004A0E48" w:rsidRPr="0056068F">
        <w:t xml:space="preserve"> and l</w:t>
      </w:r>
      <w:r w:rsidRPr="0056068F">
        <w:t>oad include:</w:t>
      </w:r>
    </w:p>
    <w:p w14:paraId="53628213" w14:textId="1C843630" w:rsidR="002915E9" w:rsidRPr="0056068F" w:rsidRDefault="002915E9" w:rsidP="002915E9">
      <w:pPr>
        <w:pStyle w:val="ListBullet"/>
      </w:pPr>
      <w:hyperlink r:id="rId119" w:history="1">
        <w:proofErr w:type="spellStart"/>
        <w:r w:rsidRPr="0056068F">
          <w:rPr>
            <w:rStyle w:val="Hyperlink"/>
          </w:rPr>
          <w:t>PageSpeed</w:t>
        </w:r>
        <w:proofErr w:type="spellEnd"/>
        <w:r w:rsidRPr="0056068F">
          <w:rPr>
            <w:rStyle w:val="Hyperlink"/>
          </w:rPr>
          <w:t xml:space="preserve"> Insights</w:t>
        </w:r>
      </w:hyperlink>
    </w:p>
    <w:p w14:paraId="48B6956D" w14:textId="42F462BF" w:rsidR="009B05AE" w:rsidRPr="0056068F" w:rsidRDefault="009B05AE" w:rsidP="00CC75E8">
      <w:pPr>
        <w:pStyle w:val="ListBullet"/>
        <w:numPr>
          <w:ilvl w:val="0"/>
          <w:numId w:val="12"/>
        </w:numPr>
        <w:ind w:left="717"/>
      </w:pPr>
      <w:r w:rsidRPr="008466FC">
        <w:t>Lighthouse</w:t>
      </w:r>
      <w:r w:rsidR="00F6347C" w:rsidRPr="0056068F">
        <w:t xml:space="preserve"> </w:t>
      </w:r>
      <w:r w:rsidR="009117FA">
        <w:t>(</w:t>
      </w:r>
      <w:r w:rsidR="00C763E6" w:rsidRPr="0056068F">
        <w:t>integrated in</w:t>
      </w:r>
      <w:r w:rsidR="000B4FD5">
        <w:t xml:space="preserve"> Microsoft</w:t>
      </w:r>
      <w:r w:rsidR="00C763E6" w:rsidRPr="0056068F">
        <w:t xml:space="preserve"> Edge and Chrome</w:t>
      </w:r>
      <w:r w:rsidR="001B5FF4" w:rsidRPr="001B5FF4">
        <w:t xml:space="preserve"> </w:t>
      </w:r>
      <w:proofErr w:type="spellStart"/>
      <w:r w:rsidR="001B5FF4">
        <w:t>DevTools</w:t>
      </w:r>
      <w:proofErr w:type="spellEnd"/>
      <w:r w:rsidR="009117FA">
        <w:t>).</w:t>
      </w:r>
    </w:p>
    <w:p w14:paraId="00E6038B" w14:textId="77777777" w:rsidR="00171FBF" w:rsidRPr="0056068F" w:rsidRDefault="00171FBF" w:rsidP="00171FBF">
      <w:pPr>
        <w:pStyle w:val="HeadingDecorative"/>
        <w:rPr>
          <w:noProof/>
        </w:rPr>
      </w:pPr>
      <w:r w:rsidRPr="0056068F">
        <w:rPr>
          <w:noProof/>
        </w:rPr>
        <w:tab/>
      </w:r>
      <w:r w:rsidRPr="0056068F">
        <w:rPr>
          <w:noProof/>
        </w:rPr>
        <w:drawing>
          <wp:inline distT="0" distB="0" distL="0" distR="0" wp14:anchorId="13229E9A" wp14:editId="322B28C7">
            <wp:extent cx="324000" cy="324000"/>
            <wp:effectExtent l="0" t="0" r="0" b="0"/>
            <wp:docPr id="386303946"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10ABFEBD" w14:textId="3377686F" w:rsidR="009B05AE" w:rsidRDefault="00B844F2" w:rsidP="00275801">
      <w:r>
        <w:t xml:space="preserve">Access the </w:t>
      </w:r>
      <w:r w:rsidR="00665DCA">
        <w:t xml:space="preserve">page </w:t>
      </w:r>
      <w:hyperlink r:id="rId120" w:history="1">
        <w:r w:rsidR="00665DCA" w:rsidRPr="00665DCA">
          <w:rPr>
            <w:rStyle w:val="Hyperlink"/>
          </w:rPr>
          <w:t>Lighthouse performance scoring</w:t>
        </w:r>
      </w:hyperlink>
      <w:r w:rsidR="00665DCA">
        <w:t xml:space="preserve"> </w:t>
      </w:r>
      <w:r w:rsidR="002850A0">
        <w:t>to learn how to use Lighthouse for performance testing in Chrome</w:t>
      </w:r>
      <w:r w:rsidR="009117FA">
        <w:t>.</w:t>
      </w:r>
    </w:p>
    <w:p w14:paraId="7E0543B8" w14:textId="77777777" w:rsidR="009B05AE" w:rsidRPr="0056068F" w:rsidRDefault="009B05AE" w:rsidP="009B05AE">
      <w:pPr>
        <w:pStyle w:val="HeadingDecorative"/>
        <w:rPr>
          <w:noProof/>
        </w:rPr>
      </w:pPr>
      <w:r w:rsidRPr="0056068F">
        <w:rPr>
          <w:noProof/>
        </w:rPr>
        <w:tab/>
      </w:r>
      <w:r w:rsidRPr="0056068F">
        <w:rPr>
          <w:noProof/>
        </w:rPr>
        <w:drawing>
          <wp:inline distT="0" distB="0" distL="0" distR="0" wp14:anchorId="2F1310C8" wp14:editId="09779F5A">
            <wp:extent cx="324000" cy="324000"/>
            <wp:effectExtent l="0" t="0" r="0" b="0"/>
            <wp:docPr id="387488333"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2B03F73C" w14:textId="101995EB" w:rsidR="009B05AE" w:rsidRDefault="00651538" w:rsidP="00603DBF">
      <w:pPr>
        <w:pStyle w:val="Heading3"/>
        <w:rPr>
          <w:noProof/>
        </w:rPr>
      </w:pPr>
      <w:bookmarkStart w:id="53" w:name="_Ref215569256"/>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9</w:t>
      </w:r>
      <w:r w:rsidRPr="0056068F">
        <w:rPr>
          <w:noProof/>
        </w:rPr>
        <w:fldChar w:fldCharType="end"/>
      </w:r>
      <w:r w:rsidR="00603DBF" w:rsidRPr="0056068F">
        <w:rPr>
          <w:noProof/>
        </w:rPr>
        <w:t xml:space="preserve">: </w:t>
      </w:r>
      <w:r w:rsidR="00057F0D">
        <w:rPr>
          <w:noProof/>
        </w:rPr>
        <w:t>Use testing tools</w:t>
      </w:r>
      <w:bookmarkEnd w:id="53"/>
    </w:p>
    <w:p w14:paraId="1678AEAD" w14:textId="4AEF6F6D" w:rsidR="00CC6FB9" w:rsidRPr="0056068F" w:rsidRDefault="00CC6FB9" w:rsidP="00CC6FB9">
      <w:r>
        <w:t xml:space="preserve">Try out some testing tools and techniques on a website. </w:t>
      </w:r>
      <w:r w:rsidRPr="0056068F">
        <w:t xml:space="preserve">Open </w:t>
      </w:r>
      <w:r>
        <w:t>the</w:t>
      </w:r>
      <w:r w:rsidRPr="0056068F">
        <w:t xml:space="preserve"> </w:t>
      </w:r>
      <w:hyperlink r:id="rId121" w:history="1">
        <w:r w:rsidRPr="00AA08E2">
          <w:rPr>
            <w:rStyle w:val="Hyperlink"/>
          </w:rPr>
          <w:t>TAFE NSW</w:t>
        </w:r>
      </w:hyperlink>
      <w:r>
        <w:t xml:space="preserve"> </w:t>
      </w:r>
      <w:r w:rsidRPr="0056068F">
        <w:t>website in Microsoft Edge</w:t>
      </w:r>
      <w:r>
        <w:t xml:space="preserve"> or Chrome</w:t>
      </w:r>
      <w:r w:rsidRPr="0056068F">
        <w:t>, then complete the following steps.</w:t>
      </w:r>
    </w:p>
    <w:p w14:paraId="52308958" w14:textId="32FF0422" w:rsidR="009B05AE" w:rsidRPr="0056068F" w:rsidRDefault="00CF4950" w:rsidP="009B05AE">
      <w:pPr>
        <w:pStyle w:val="Heading4"/>
        <w:rPr>
          <w:rFonts w:eastAsiaTheme="majorEastAsia"/>
          <w:noProof/>
        </w:rPr>
      </w:pPr>
      <w:r>
        <w:rPr>
          <w:rFonts w:eastAsiaTheme="majorEastAsia"/>
          <w:noProof/>
        </w:rPr>
        <w:t>M</w:t>
      </w:r>
      <w:r w:rsidR="002833E0">
        <w:rPr>
          <w:rFonts w:eastAsiaTheme="majorEastAsia"/>
          <w:noProof/>
        </w:rPr>
        <w:t>anual</w:t>
      </w:r>
      <w:r w:rsidR="009B05AE" w:rsidRPr="0056068F">
        <w:rPr>
          <w:rFonts w:eastAsiaTheme="majorEastAsia"/>
          <w:noProof/>
        </w:rPr>
        <w:t xml:space="preserve"> browser test</w:t>
      </w:r>
    </w:p>
    <w:p w14:paraId="2B11D8ED" w14:textId="1D3ACD72" w:rsidR="009B05AE" w:rsidRPr="0056068F" w:rsidRDefault="009B05AE" w:rsidP="00CC75E8">
      <w:pPr>
        <w:pStyle w:val="ListNumber"/>
        <w:numPr>
          <w:ilvl w:val="0"/>
          <w:numId w:val="56"/>
        </w:numPr>
      </w:pPr>
      <w:r w:rsidRPr="0056068F">
        <w:t xml:space="preserve">Open </w:t>
      </w:r>
      <w:r w:rsidR="00287230">
        <w:t>the website</w:t>
      </w:r>
      <w:r w:rsidRPr="0056068F">
        <w:t xml:space="preserve"> in at least </w:t>
      </w:r>
      <w:r w:rsidR="00603DBF" w:rsidRPr="0056068F">
        <w:t>2</w:t>
      </w:r>
      <w:r w:rsidRPr="0056068F">
        <w:t xml:space="preserve"> different browsers (</w:t>
      </w:r>
      <w:r w:rsidR="00603DBF" w:rsidRPr="0056068F">
        <w:t>for example,</w:t>
      </w:r>
      <w:r w:rsidRPr="0056068F">
        <w:t xml:space="preserve"> Chrome, Firefox or Safari).</w:t>
      </w:r>
    </w:p>
    <w:p w14:paraId="66BBBB69" w14:textId="77777777" w:rsidR="009B05AE" w:rsidRPr="0056068F" w:rsidRDefault="009B05AE" w:rsidP="00275801">
      <w:pPr>
        <w:pStyle w:val="ListNumber"/>
      </w:pPr>
      <w:r w:rsidRPr="0056068F">
        <w:t>Verify navigation, layout and functionality work in each.</w:t>
      </w:r>
    </w:p>
    <w:p w14:paraId="4B1197A4" w14:textId="77777777" w:rsidR="009B05AE" w:rsidRPr="0056068F" w:rsidRDefault="009B05AE" w:rsidP="009B05AE">
      <w:pPr>
        <w:pStyle w:val="Heading4"/>
        <w:rPr>
          <w:rFonts w:eastAsiaTheme="majorEastAsia"/>
          <w:noProof/>
        </w:rPr>
      </w:pPr>
      <w:r w:rsidRPr="0056068F">
        <w:rPr>
          <w:rFonts w:eastAsiaTheme="majorEastAsia"/>
          <w:noProof/>
        </w:rPr>
        <w:lastRenderedPageBreak/>
        <w:t>Online browser emulators</w:t>
      </w:r>
    </w:p>
    <w:p w14:paraId="7CF34903" w14:textId="54B03545" w:rsidR="009B05AE" w:rsidRPr="0056068F" w:rsidRDefault="009B05AE" w:rsidP="00CC75E8">
      <w:pPr>
        <w:pStyle w:val="ListNumber"/>
        <w:keepNext/>
        <w:numPr>
          <w:ilvl w:val="0"/>
          <w:numId w:val="73"/>
        </w:numPr>
      </w:pPr>
      <w:r w:rsidRPr="0056068F">
        <w:t xml:space="preserve">Go to one of the </w:t>
      </w:r>
      <w:r w:rsidR="00407161">
        <w:t>following</w:t>
      </w:r>
      <w:r w:rsidRPr="0056068F">
        <w:t xml:space="preserve"> sites and enter </w:t>
      </w:r>
      <w:r w:rsidR="00CF4950">
        <w:t>the website</w:t>
      </w:r>
      <w:r w:rsidRPr="0056068F">
        <w:t xml:space="preserve"> URL:</w:t>
      </w:r>
    </w:p>
    <w:p w14:paraId="0BAC8188" w14:textId="3549B85F" w:rsidR="00B84ACA" w:rsidRPr="0056068F" w:rsidRDefault="00B84ACA" w:rsidP="00AC4009">
      <w:pPr>
        <w:pStyle w:val="ListNumber"/>
        <w:keepNext/>
        <w:numPr>
          <w:ilvl w:val="1"/>
          <w:numId w:val="6"/>
        </w:numPr>
      </w:pPr>
      <w:hyperlink r:id="rId122" w:history="1">
        <w:proofErr w:type="spellStart"/>
        <w:r w:rsidRPr="0056068F">
          <w:rPr>
            <w:rStyle w:val="Hyperlink"/>
          </w:rPr>
          <w:t>LambdaTest</w:t>
        </w:r>
        <w:proofErr w:type="spellEnd"/>
        <w:r w:rsidRPr="0056068F">
          <w:rPr>
            <w:rStyle w:val="Hyperlink"/>
          </w:rPr>
          <w:t xml:space="preserve"> Cross Browser Testing</w:t>
        </w:r>
      </w:hyperlink>
    </w:p>
    <w:p w14:paraId="1E57B72A" w14:textId="01039182" w:rsidR="009B05AE" w:rsidRPr="00421301" w:rsidRDefault="00BB7D90" w:rsidP="00287230">
      <w:pPr>
        <w:pStyle w:val="ListNumber"/>
        <w:numPr>
          <w:ilvl w:val="1"/>
          <w:numId w:val="6"/>
        </w:numPr>
        <w:rPr>
          <w:rFonts w:eastAsiaTheme="majorEastAsia" w:cstheme="minorHAnsi"/>
        </w:rPr>
      </w:pPr>
      <w:hyperlink r:id="rId123" w:tgtFrame="_new" w:history="1">
        <w:proofErr w:type="spellStart"/>
        <w:r w:rsidRPr="0056068F">
          <w:rPr>
            <w:rStyle w:val="Hyperlink"/>
            <w:rFonts w:eastAsiaTheme="majorEastAsia" w:cstheme="minorHAnsi"/>
          </w:rPr>
          <w:t>Browserling</w:t>
        </w:r>
        <w:proofErr w:type="spellEnd"/>
      </w:hyperlink>
      <w:r w:rsidRPr="0056068F">
        <w:t>.</w:t>
      </w:r>
    </w:p>
    <w:p w14:paraId="3B5D3DF1" w14:textId="01AD77F5" w:rsidR="00421301" w:rsidRPr="00421301" w:rsidRDefault="00057493" w:rsidP="00421301">
      <w:pPr>
        <w:pStyle w:val="ListNumber"/>
        <w:rPr>
          <w:rFonts w:eastAsiaTheme="majorEastAsia" w:cstheme="minorHAnsi"/>
        </w:rPr>
      </w:pPr>
      <w:r>
        <w:rPr>
          <w:rFonts w:eastAsiaTheme="majorEastAsia" w:cstheme="minorHAnsi"/>
        </w:rPr>
        <w:t>Select different browsers and options</w:t>
      </w:r>
      <w:r w:rsidR="00326B13">
        <w:rPr>
          <w:rFonts w:eastAsiaTheme="majorEastAsia" w:cstheme="minorHAnsi"/>
        </w:rPr>
        <w:t>, then</w:t>
      </w:r>
      <w:r w:rsidR="009B4D37">
        <w:rPr>
          <w:rFonts w:eastAsiaTheme="majorEastAsia" w:cstheme="minorHAnsi"/>
        </w:rPr>
        <w:t xml:space="preserve"> </w:t>
      </w:r>
      <w:r w:rsidR="00932AE7">
        <w:rPr>
          <w:rFonts w:eastAsiaTheme="majorEastAsia" w:cstheme="minorHAnsi"/>
        </w:rPr>
        <w:t>review any differences.</w:t>
      </w:r>
    </w:p>
    <w:p w14:paraId="261A7F0E" w14:textId="6B7D5418" w:rsidR="009B05AE" w:rsidRPr="0056068F" w:rsidRDefault="00603DBF" w:rsidP="00603DBF">
      <w:pPr>
        <w:pStyle w:val="Heading4"/>
        <w:rPr>
          <w:rFonts w:eastAsiaTheme="majorEastAsia"/>
          <w:noProof/>
        </w:rPr>
      </w:pPr>
      <w:r w:rsidRPr="0056068F">
        <w:rPr>
          <w:rFonts w:eastAsiaTheme="majorEastAsia"/>
          <w:noProof/>
        </w:rPr>
        <w:t>Responsive</w:t>
      </w:r>
      <w:r w:rsidRPr="0056068F">
        <w:rPr>
          <w:rFonts w:eastAsiaTheme="majorEastAsia"/>
          <w:noProof/>
        </w:rPr>
        <w:noBreakHyphen/>
        <w:t xml:space="preserve">view in </w:t>
      </w:r>
      <w:r w:rsidR="006A6B3F">
        <w:rPr>
          <w:rFonts w:eastAsiaTheme="majorEastAsia"/>
          <w:noProof/>
        </w:rPr>
        <w:t>D</w:t>
      </w:r>
      <w:r w:rsidRPr="0056068F">
        <w:rPr>
          <w:rFonts w:eastAsiaTheme="majorEastAsia"/>
          <w:noProof/>
        </w:rPr>
        <w:t>ev</w:t>
      </w:r>
      <w:r w:rsidR="006A6B3F">
        <w:rPr>
          <w:rFonts w:eastAsiaTheme="majorEastAsia"/>
          <w:noProof/>
        </w:rPr>
        <w:t>T</w:t>
      </w:r>
      <w:r w:rsidRPr="0056068F">
        <w:rPr>
          <w:rFonts w:eastAsiaTheme="majorEastAsia"/>
          <w:noProof/>
        </w:rPr>
        <w:t>ools</w:t>
      </w:r>
    </w:p>
    <w:p w14:paraId="618909C9" w14:textId="698850E6" w:rsidR="009B05AE" w:rsidRPr="0056068F" w:rsidRDefault="009B05AE" w:rsidP="00CC75E8">
      <w:pPr>
        <w:pStyle w:val="ListNumber"/>
        <w:numPr>
          <w:ilvl w:val="0"/>
          <w:numId w:val="57"/>
        </w:numPr>
      </w:pPr>
      <w:r w:rsidRPr="0056068F">
        <w:t xml:space="preserve">Open </w:t>
      </w:r>
      <w:proofErr w:type="spellStart"/>
      <w:r w:rsidRPr="00407161">
        <w:rPr>
          <w:rStyle w:val="Strong"/>
        </w:rPr>
        <w:t>DevTools</w:t>
      </w:r>
      <w:proofErr w:type="spellEnd"/>
      <w:r w:rsidR="00905E1F">
        <w:t>.</w:t>
      </w:r>
    </w:p>
    <w:p w14:paraId="61494BB8" w14:textId="796C53B2" w:rsidR="009B05AE" w:rsidRPr="0056068F" w:rsidRDefault="009B05AE" w:rsidP="00275801">
      <w:pPr>
        <w:pStyle w:val="ListNumber"/>
      </w:pPr>
      <w:r w:rsidRPr="0056068F">
        <w:t xml:space="preserve">Toggle the </w:t>
      </w:r>
      <w:r w:rsidRPr="00871585">
        <w:rPr>
          <w:rStyle w:val="Strong"/>
        </w:rPr>
        <w:t>device</w:t>
      </w:r>
      <w:r w:rsidRPr="0056068F">
        <w:t xml:space="preserve"> toolbar (</w:t>
      </w:r>
      <w:r w:rsidRPr="00905E1F">
        <w:rPr>
          <w:rStyle w:val="Strong"/>
        </w:rPr>
        <w:t>Ctrl</w:t>
      </w:r>
      <w:r w:rsidR="00905E1F">
        <w:rPr>
          <w:rStyle w:val="Strong"/>
        </w:rPr>
        <w:t xml:space="preserve"> </w:t>
      </w:r>
      <w:r w:rsidRPr="00905E1F">
        <w:rPr>
          <w:rStyle w:val="Strong"/>
        </w:rPr>
        <w:t>+</w:t>
      </w:r>
      <w:r w:rsidR="00905E1F">
        <w:rPr>
          <w:rStyle w:val="Strong"/>
        </w:rPr>
        <w:t xml:space="preserve"> </w:t>
      </w:r>
      <w:r w:rsidRPr="00905E1F">
        <w:rPr>
          <w:rStyle w:val="Strong"/>
        </w:rPr>
        <w:t>Shift</w:t>
      </w:r>
      <w:r w:rsidR="00905E1F">
        <w:rPr>
          <w:rStyle w:val="Strong"/>
        </w:rPr>
        <w:t xml:space="preserve"> </w:t>
      </w:r>
      <w:r w:rsidRPr="00905E1F">
        <w:rPr>
          <w:rStyle w:val="Strong"/>
        </w:rPr>
        <w:t>+</w:t>
      </w:r>
      <w:r w:rsidR="00905E1F">
        <w:rPr>
          <w:rStyle w:val="Strong"/>
        </w:rPr>
        <w:t xml:space="preserve"> </w:t>
      </w:r>
      <w:r w:rsidRPr="00905E1F">
        <w:rPr>
          <w:rStyle w:val="Strong"/>
        </w:rPr>
        <w:t>M</w:t>
      </w:r>
      <w:r w:rsidRPr="0056068F">
        <w:t>).</w:t>
      </w:r>
    </w:p>
    <w:p w14:paraId="53EABAAB" w14:textId="37B17549" w:rsidR="009B05AE" w:rsidRPr="0056068F" w:rsidRDefault="009B05AE" w:rsidP="00275801">
      <w:pPr>
        <w:pStyle w:val="ListNumber"/>
        <w:rPr>
          <w:color w:val="082F35" w:themeColor="accent1" w:themeShade="BF"/>
        </w:rPr>
      </w:pPr>
      <w:r w:rsidRPr="0056068F">
        <w:t>Select different device presets</w:t>
      </w:r>
      <w:r w:rsidR="00871585">
        <w:t xml:space="preserve"> from the toolbar</w:t>
      </w:r>
      <w:r w:rsidRPr="0056068F">
        <w:t xml:space="preserve"> (</w:t>
      </w:r>
      <w:r w:rsidR="00603DBF" w:rsidRPr="0056068F">
        <w:t>for example,</w:t>
      </w:r>
      <w:r w:rsidRPr="0056068F">
        <w:t xml:space="preserve"> iPhone 12 Pro, iPad Air) and confirm </w:t>
      </w:r>
      <w:r w:rsidR="00407161">
        <w:t>the</w:t>
      </w:r>
      <w:r w:rsidRPr="0056068F">
        <w:t xml:space="preserve"> layout adapts without overflow or hidden content.</w:t>
      </w:r>
    </w:p>
    <w:p w14:paraId="23694669" w14:textId="741C9926" w:rsidR="009B05AE" w:rsidRPr="0056068F" w:rsidRDefault="00C90023" w:rsidP="00603DBF">
      <w:pPr>
        <w:pStyle w:val="Heading4"/>
        <w:rPr>
          <w:rFonts w:eastAsiaTheme="majorEastAsia"/>
          <w:noProof/>
        </w:rPr>
      </w:pPr>
      <w:r>
        <w:rPr>
          <w:rFonts w:eastAsiaTheme="majorEastAsia"/>
          <w:noProof/>
        </w:rPr>
        <w:t>Analyse</w:t>
      </w:r>
      <w:r w:rsidR="00A86135">
        <w:rPr>
          <w:rFonts w:eastAsiaTheme="majorEastAsia"/>
          <w:noProof/>
        </w:rPr>
        <w:t xml:space="preserve"> performance in </w:t>
      </w:r>
      <w:r w:rsidR="009B05AE" w:rsidRPr="0056068F">
        <w:rPr>
          <w:rFonts w:eastAsiaTheme="majorEastAsia"/>
          <w:noProof/>
        </w:rPr>
        <w:t>Lighthouse</w:t>
      </w:r>
    </w:p>
    <w:p w14:paraId="18BEF6A6" w14:textId="7F45A09C" w:rsidR="009B05AE" w:rsidRPr="0056068F" w:rsidRDefault="009B05AE" w:rsidP="00CC75E8">
      <w:pPr>
        <w:pStyle w:val="ListNumber"/>
        <w:numPr>
          <w:ilvl w:val="0"/>
          <w:numId w:val="58"/>
        </w:numPr>
      </w:pPr>
      <w:r w:rsidRPr="0056068F">
        <w:t xml:space="preserve">Open </w:t>
      </w:r>
      <w:proofErr w:type="spellStart"/>
      <w:r w:rsidRPr="00E95702">
        <w:rPr>
          <w:rStyle w:val="Strong"/>
        </w:rPr>
        <w:t>DevTools</w:t>
      </w:r>
      <w:proofErr w:type="spellEnd"/>
      <w:r w:rsidRPr="0056068F">
        <w:t xml:space="preserve"> </w:t>
      </w:r>
      <w:r w:rsidR="006A6B3F">
        <w:t xml:space="preserve">and </w:t>
      </w:r>
      <w:r w:rsidR="006A6B3F" w:rsidRPr="0056068F">
        <w:t xml:space="preserve">select </w:t>
      </w:r>
      <w:r w:rsidR="006A6B3F" w:rsidRPr="00E95702">
        <w:rPr>
          <w:rStyle w:val="Strong"/>
        </w:rPr>
        <w:t>Lighthouse</w:t>
      </w:r>
      <w:r w:rsidR="006A6B3F">
        <w:t>.</w:t>
      </w:r>
    </w:p>
    <w:p w14:paraId="01CE1933" w14:textId="1FC6CE8D" w:rsidR="009B05AE" w:rsidRPr="0056068F" w:rsidRDefault="00A86135" w:rsidP="00275801">
      <w:pPr>
        <w:pStyle w:val="ListNumber"/>
      </w:pPr>
      <w:r>
        <w:t xml:space="preserve">Select </w:t>
      </w:r>
      <w:r w:rsidRPr="00905E1F">
        <w:rPr>
          <w:rStyle w:val="Strong"/>
        </w:rPr>
        <w:t>Performance</w:t>
      </w:r>
      <w:r>
        <w:t xml:space="preserve"> (note the other </w:t>
      </w:r>
      <w:r w:rsidR="009B05AE" w:rsidRPr="0056068F">
        <w:t xml:space="preserve">categories </w:t>
      </w:r>
      <w:r>
        <w:t>you can</w:t>
      </w:r>
      <w:r w:rsidR="009B05AE" w:rsidRPr="0056068F">
        <w:t xml:space="preserve"> test</w:t>
      </w:r>
      <w:r w:rsidR="00905E1F">
        <w:t>)</w:t>
      </w:r>
      <w:r w:rsidR="009B05AE" w:rsidRPr="0056068F">
        <w:t>.</w:t>
      </w:r>
    </w:p>
    <w:p w14:paraId="5AA96B81" w14:textId="053B7615" w:rsidR="009B05AE" w:rsidRPr="0056068F" w:rsidRDefault="00EF2D8F" w:rsidP="00275801">
      <w:pPr>
        <w:pStyle w:val="ListNumber"/>
      </w:pPr>
      <w:r>
        <w:t>Select</w:t>
      </w:r>
      <w:r w:rsidR="009B05AE" w:rsidRPr="0056068F">
        <w:t xml:space="preserve"> </w:t>
      </w:r>
      <w:proofErr w:type="spellStart"/>
      <w:r w:rsidR="00EF6397" w:rsidRPr="00EF6397">
        <w:rPr>
          <w:rStyle w:val="Strong"/>
        </w:rPr>
        <w:t>Analyze</w:t>
      </w:r>
      <w:proofErr w:type="spellEnd"/>
      <w:r w:rsidR="00EF6397" w:rsidRPr="00EF6397">
        <w:rPr>
          <w:rStyle w:val="Strong"/>
        </w:rPr>
        <w:t xml:space="preserve"> page load</w:t>
      </w:r>
      <w:r w:rsidR="009B05AE" w:rsidRPr="0056068F">
        <w:t xml:space="preserve"> and review scores and recommendations.</w:t>
      </w:r>
    </w:p>
    <w:p w14:paraId="5593B0D9" w14:textId="2827C218" w:rsidR="009B05AE" w:rsidRPr="0056068F" w:rsidRDefault="00137702" w:rsidP="00603DBF">
      <w:pPr>
        <w:pStyle w:val="Heading3"/>
        <w:rPr>
          <w:noProof/>
        </w:rPr>
      </w:pPr>
      <w:r w:rsidRPr="0056068F">
        <w:rPr>
          <w:noProof/>
        </w:rPr>
        <w:t>Developing t</w:t>
      </w:r>
      <w:r w:rsidR="00603DBF" w:rsidRPr="0056068F">
        <w:rPr>
          <w:noProof/>
        </w:rPr>
        <w:t>est cases</w:t>
      </w:r>
    </w:p>
    <w:p w14:paraId="1DF458DD" w14:textId="77777777" w:rsidR="009B05AE" w:rsidRPr="0056068F" w:rsidRDefault="009B05AE" w:rsidP="00137702">
      <w:r w:rsidRPr="0056068F">
        <w:t>A test case is a single, written test that checks whether one feature of your website works as expected.</w:t>
      </w:r>
    </w:p>
    <w:p w14:paraId="4201DC91" w14:textId="77777777" w:rsidR="009B05AE" w:rsidRPr="0056068F" w:rsidRDefault="009B05AE" w:rsidP="00137702">
      <w:r w:rsidRPr="0056068F">
        <w:t>Each test case includes:</w:t>
      </w:r>
    </w:p>
    <w:p w14:paraId="5C778F0D" w14:textId="71B5B112" w:rsidR="009B05AE" w:rsidRPr="0056068F" w:rsidRDefault="005578C1" w:rsidP="005578C1">
      <w:pPr>
        <w:pStyle w:val="ListBullet"/>
      </w:pPr>
      <w:r w:rsidRPr="0056068F">
        <w:rPr>
          <w:bCs/>
        </w:rPr>
        <w:t>what is being tested</w:t>
      </w:r>
      <w:r w:rsidRPr="0056068F">
        <w:t xml:space="preserve"> (the feature or function)</w:t>
      </w:r>
    </w:p>
    <w:p w14:paraId="71B7C088" w14:textId="30893E92" w:rsidR="009B05AE" w:rsidRPr="0056068F" w:rsidRDefault="005578C1" w:rsidP="005578C1">
      <w:pPr>
        <w:pStyle w:val="ListBullet"/>
      </w:pPr>
      <w:r w:rsidRPr="0056068F">
        <w:rPr>
          <w:bCs/>
        </w:rPr>
        <w:t>how the test will be performed</w:t>
      </w:r>
      <w:r w:rsidRPr="0056068F">
        <w:t xml:space="preserve"> (the steps to take and any data to use)</w:t>
      </w:r>
    </w:p>
    <w:p w14:paraId="3162274E" w14:textId="3947F961" w:rsidR="009B05AE" w:rsidRPr="0056068F" w:rsidRDefault="005578C1" w:rsidP="005578C1">
      <w:pPr>
        <w:pStyle w:val="ListBullet"/>
      </w:pPr>
      <w:r w:rsidRPr="0056068F">
        <w:rPr>
          <w:bCs/>
        </w:rPr>
        <w:t>what result is expected</w:t>
      </w:r>
      <w:r w:rsidRPr="0056068F">
        <w:t xml:space="preserve"> if the feature works correctly</w:t>
      </w:r>
    </w:p>
    <w:p w14:paraId="03504A4B" w14:textId="38F21814" w:rsidR="00603DBF" w:rsidRDefault="007C73F9" w:rsidP="005578C1">
      <w:r w:rsidRPr="0056068F">
        <w:t xml:space="preserve">Using </w:t>
      </w:r>
      <w:r w:rsidR="00E62512" w:rsidRPr="0056068F">
        <w:t xml:space="preserve">effective </w:t>
      </w:r>
      <w:r w:rsidRPr="0056068F">
        <w:t>t</w:t>
      </w:r>
      <w:r w:rsidR="009B05AE" w:rsidRPr="0056068F">
        <w:t>est cases</w:t>
      </w:r>
      <w:r w:rsidRPr="0056068F">
        <w:t xml:space="preserve"> should</w:t>
      </w:r>
      <w:r w:rsidR="009B05AE" w:rsidRPr="0056068F">
        <w:t xml:space="preserve"> confirm that your website is functional and error-free. They demonstrate to a client that you understand how the website’s functionality should behave in real use.</w:t>
      </w:r>
    </w:p>
    <w:p w14:paraId="215D26EF" w14:textId="308357D9" w:rsidR="00336A19" w:rsidRDefault="00336A19" w:rsidP="005578C1">
      <w:r>
        <w:t>Here are some things you need to consider when developing your test cases:</w:t>
      </w:r>
    </w:p>
    <w:p w14:paraId="6CC15838" w14:textId="5FF6A6A8" w:rsidR="00D65924" w:rsidRDefault="00D65924" w:rsidP="00D65924">
      <w:pPr>
        <w:pStyle w:val="Heading4"/>
      </w:pPr>
      <w:r>
        <w:t>Meeting user or client requirements</w:t>
      </w:r>
    </w:p>
    <w:p w14:paraId="1712E523" w14:textId="6216961E" w:rsidR="001B390F" w:rsidRDefault="008C0618" w:rsidP="008C0618">
      <w:pPr>
        <w:rPr>
          <w:noProof/>
        </w:rPr>
      </w:pPr>
      <w:r w:rsidRPr="00B36883">
        <w:rPr>
          <w:noProof/>
        </w:rPr>
        <w:t xml:space="preserve">A set of specifications </w:t>
      </w:r>
      <w:r w:rsidR="00D65924">
        <w:rPr>
          <w:noProof/>
        </w:rPr>
        <w:t xml:space="preserve">and </w:t>
      </w:r>
      <w:r w:rsidR="001B390F">
        <w:rPr>
          <w:noProof/>
        </w:rPr>
        <w:t xml:space="preserve">requirements </w:t>
      </w:r>
      <w:r w:rsidRPr="00B36883">
        <w:rPr>
          <w:noProof/>
        </w:rPr>
        <w:t xml:space="preserve">for your website should be agreed on between you and your client. </w:t>
      </w:r>
      <w:r w:rsidR="001B390F">
        <w:rPr>
          <w:noProof/>
        </w:rPr>
        <w:t xml:space="preserve">Ensure that your test cases including validating </w:t>
      </w:r>
      <w:r w:rsidR="00BC27D2">
        <w:rPr>
          <w:noProof/>
        </w:rPr>
        <w:t>the website against the requirements.</w:t>
      </w:r>
    </w:p>
    <w:p w14:paraId="59ADF457" w14:textId="660FEB51" w:rsidR="008C0618" w:rsidRPr="00B36883" w:rsidRDefault="008C0618" w:rsidP="00AC4009">
      <w:pPr>
        <w:keepNext/>
      </w:pPr>
      <w:r w:rsidRPr="00B36883">
        <w:lastRenderedPageBreak/>
        <w:t xml:space="preserve">These </w:t>
      </w:r>
      <w:r w:rsidR="00BC27D2">
        <w:rPr>
          <w:noProof/>
        </w:rPr>
        <w:t xml:space="preserve">requirements </w:t>
      </w:r>
      <w:r w:rsidRPr="00B36883">
        <w:t xml:space="preserve">could include: </w:t>
      </w:r>
    </w:p>
    <w:p w14:paraId="01838FEA" w14:textId="77777777" w:rsidR="008C0618" w:rsidRPr="00B36883" w:rsidRDefault="008C0618" w:rsidP="00AC4009">
      <w:pPr>
        <w:pStyle w:val="ListBullet"/>
        <w:keepNext/>
      </w:pPr>
      <w:r>
        <w:t>t</w:t>
      </w:r>
      <w:r w:rsidRPr="00B36883">
        <w:t>he style or formatting of elements</w:t>
      </w:r>
      <w:r>
        <w:t>,</w:t>
      </w:r>
      <w:r w:rsidRPr="00B36883">
        <w:t xml:space="preserve"> such as text</w:t>
      </w:r>
    </w:p>
    <w:p w14:paraId="2F34C379" w14:textId="77777777" w:rsidR="008C0618" w:rsidRPr="00B36883" w:rsidRDefault="008C0618" w:rsidP="008C0618">
      <w:pPr>
        <w:pStyle w:val="ListBullet"/>
      </w:pPr>
      <w:r>
        <w:t>s</w:t>
      </w:r>
      <w:r w:rsidRPr="00B36883">
        <w:t xml:space="preserve">tyle guidelines to fit in with organisation </w:t>
      </w:r>
      <w:r w:rsidRPr="00B36883">
        <w:rPr>
          <w:noProof/>
        </w:rPr>
        <w:t>branding</w:t>
      </w:r>
    </w:p>
    <w:p w14:paraId="163BCD08" w14:textId="77777777" w:rsidR="008C0618" w:rsidRPr="00B36883" w:rsidRDefault="008C0618" w:rsidP="008C0618">
      <w:pPr>
        <w:pStyle w:val="ListBullet"/>
      </w:pPr>
      <w:r>
        <w:t>t</w:t>
      </w:r>
      <w:r w:rsidRPr="00B36883">
        <w:t xml:space="preserve">he positions of </w:t>
      </w:r>
      <w:r w:rsidRPr="00B36883">
        <w:rPr>
          <w:noProof/>
        </w:rPr>
        <w:t>elements</w:t>
      </w:r>
      <w:r w:rsidRPr="00B36883">
        <w:t xml:space="preserve"> on the page</w:t>
      </w:r>
    </w:p>
    <w:p w14:paraId="0F35633E" w14:textId="77777777" w:rsidR="008C0618" w:rsidRPr="00B36883" w:rsidRDefault="008C0618" w:rsidP="008C0618">
      <w:pPr>
        <w:pStyle w:val="ListBullet"/>
      </w:pPr>
      <w:r>
        <w:t>t</w:t>
      </w:r>
      <w:r w:rsidRPr="00B36883">
        <w:t>he structure of the page</w:t>
      </w:r>
    </w:p>
    <w:p w14:paraId="0E2D0D9E" w14:textId="77777777" w:rsidR="008C0618" w:rsidRPr="000612F0" w:rsidRDefault="008C0618" w:rsidP="008C0618">
      <w:pPr>
        <w:pStyle w:val="ListBullet"/>
        <w:rPr>
          <w:rFonts w:eastAsia="Calibri"/>
        </w:rPr>
      </w:pPr>
      <w:r w:rsidRPr="000612F0">
        <w:t>web browsers and devices that the web page must work on.</w:t>
      </w:r>
    </w:p>
    <w:p w14:paraId="4871B306" w14:textId="7BA623A3" w:rsidR="008C0618" w:rsidRDefault="00BD3D0F" w:rsidP="00BD3D0F">
      <w:pPr>
        <w:pStyle w:val="Heading4"/>
      </w:pPr>
      <w:r>
        <w:t>Meeting web standards</w:t>
      </w:r>
    </w:p>
    <w:p w14:paraId="23F23DB7" w14:textId="0F9FDE7A" w:rsidR="00BD3D0F" w:rsidRPr="0056068F" w:rsidRDefault="00D87244" w:rsidP="005578C1">
      <w:r>
        <w:t>Your organisation or the client may specify that websites meet web standards</w:t>
      </w:r>
      <w:r w:rsidR="0007077D">
        <w:t xml:space="preserve">, such as </w:t>
      </w:r>
      <w:r w:rsidR="006E6E1F">
        <w:t xml:space="preserve">those for </w:t>
      </w:r>
      <w:r w:rsidR="0007077D">
        <w:t>accessibility.</w:t>
      </w:r>
    </w:p>
    <w:p w14:paraId="0983C362" w14:textId="1BE21431" w:rsidR="009B05AE" w:rsidRDefault="00603DBF" w:rsidP="00603DBF">
      <w:pPr>
        <w:pStyle w:val="Heading4"/>
        <w:rPr>
          <w:noProof/>
        </w:rPr>
      </w:pPr>
      <w:r w:rsidRPr="0056068F">
        <w:rPr>
          <w:noProof/>
        </w:rPr>
        <w:t>How to create a test case</w:t>
      </w:r>
    </w:p>
    <w:p w14:paraId="69C493EB" w14:textId="37056A71" w:rsidR="0087727F" w:rsidRPr="0087727F" w:rsidRDefault="0087727F" w:rsidP="0087727F">
      <w:pPr>
        <w:rPr>
          <w:lang w:eastAsia="en-AU"/>
        </w:rPr>
      </w:pPr>
      <w:r>
        <w:rPr>
          <w:lang w:eastAsia="en-AU"/>
        </w:rPr>
        <w:t xml:space="preserve">Here's </w:t>
      </w:r>
      <w:r w:rsidR="000D2D1D">
        <w:rPr>
          <w:lang w:eastAsia="en-AU"/>
        </w:rPr>
        <w:t>are some</w:t>
      </w:r>
      <w:r>
        <w:rPr>
          <w:lang w:eastAsia="en-AU"/>
        </w:rPr>
        <w:t xml:space="preserve"> steps you can follow to</w:t>
      </w:r>
      <w:r w:rsidR="00F04ABD">
        <w:rPr>
          <w:lang w:eastAsia="en-AU"/>
        </w:rPr>
        <w:t xml:space="preserve"> create a test case:</w:t>
      </w:r>
    </w:p>
    <w:p w14:paraId="1EEB368F" w14:textId="2FA0A2C0" w:rsidR="009B05AE" w:rsidRPr="0056068F" w:rsidRDefault="009B05AE" w:rsidP="00CC75E8">
      <w:pPr>
        <w:pStyle w:val="ListNumber"/>
        <w:numPr>
          <w:ilvl w:val="0"/>
          <w:numId w:val="26"/>
        </w:numPr>
      </w:pPr>
      <w:r w:rsidRPr="0056068F">
        <w:t>Identify the feature or requirement to test</w:t>
      </w:r>
      <w:r w:rsidR="00BC6DBC" w:rsidRPr="0056068F">
        <w:t>, for e</w:t>
      </w:r>
      <w:r w:rsidRPr="0056068F">
        <w:t>xample</w:t>
      </w:r>
      <w:r w:rsidR="00C86559" w:rsidRPr="0056068F">
        <w:t>,</w:t>
      </w:r>
      <w:r w:rsidRPr="0056068F">
        <w:t xml:space="preserve"> </w:t>
      </w:r>
      <w:r w:rsidR="004A5AB1">
        <w:t>'</w:t>
      </w:r>
      <w:r w:rsidRPr="0056068F">
        <w:t>Navigation links must open the correct pages</w:t>
      </w:r>
      <w:r w:rsidR="00C86559" w:rsidRPr="0056068F">
        <w:t>’</w:t>
      </w:r>
      <w:r w:rsidRPr="0056068F">
        <w:t>.</w:t>
      </w:r>
      <w:r w:rsidR="00A36503" w:rsidRPr="0056068F">
        <w:t xml:space="preserve"> You can</w:t>
      </w:r>
      <w:r w:rsidR="00F41BC2" w:rsidRPr="0056068F">
        <w:t xml:space="preserve"> use this to create a short name describing the test case</w:t>
      </w:r>
      <w:r w:rsidR="005404CD" w:rsidRPr="0056068F">
        <w:t xml:space="preserve">, for example, </w:t>
      </w:r>
      <w:r w:rsidR="004A5AB1">
        <w:t>'</w:t>
      </w:r>
      <w:r w:rsidR="00FC7285" w:rsidRPr="0056068F">
        <w:t>Check n</w:t>
      </w:r>
      <w:r w:rsidR="005404CD" w:rsidRPr="0056068F">
        <w:t xml:space="preserve">avigation </w:t>
      </w:r>
      <w:r w:rsidR="00FC7285" w:rsidRPr="0056068F">
        <w:t>menu</w:t>
      </w:r>
      <w:r w:rsidR="001F1D94" w:rsidRPr="0056068F">
        <w:t>’</w:t>
      </w:r>
      <w:r w:rsidR="005404CD" w:rsidRPr="0056068F">
        <w:t>.</w:t>
      </w:r>
    </w:p>
    <w:p w14:paraId="4098C904" w14:textId="7EACE905" w:rsidR="009B05AE" w:rsidRPr="0056068F" w:rsidRDefault="009B05AE" w:rsidP="00FE542E">
      <w:pPr>
        <w:pStyle w:val="ListNumber"/>
      </w:pPr>
      <w:r w:rsidRPr="0056068F">
        <w:t>Decide how to test it</w:t>
      </w:r>
      <w:r w:rsidR="00BC6DBC" w:rsidRPr="0056068F">
        <w:t>, for e</w:t>
      </w:r>
      <w:r w:rsidRPr="0056068F">
        <w:t>xample</w:t>
      </w:r>
      <w:r w:rsidR="00C86559" w:rsidRPr="0056068F">
        <w:t>,</w:t>
      </w:r>
      <w:r w:rsidRPr="0056068F">
        <w:t xml:space="preserve"> </w:t>
      </w:r>
      <w:r w:rsidR="004A5AB1">
        <w:t>'</w:t>
      </w:r>
      <w:r w:rsidRPr="0056068F">
        <w:t>Click</w:t>
      </w:r>
      <w:r w:rsidR="00C95788" w:rsidRPr="0056068F">
        <w:t xml:space="preserve"> or tap</w:t>
      </w:r>
      <w:r w:rsidRPr="0056068F">
        <w:t xml:space="preserve"> each navigation link in the menu</w:t>
      </w:r>
      <w:r w:rsidR="00C86559" w:rsidRPr="0056068F">
        <w:t>’</w:t>
      </w:r>
      <w:r w:rsidRPr="0056068F">
        <w:t>.</w:t>
      </w:r>
    </w:p>
    <w:p w14:paraId="406479B7" w14:textId="706D18CB" w:rsidR="009B05AE" w:rsidRPr="0056068F" w:rsidRDefault="009B05AE" w:rsidP="00FE542E">
      <w:pPr>
        <w:pStyle w:val="ListNumber"/>
      </w:pPr>
      <w:r w:rsidRPr="0056068F">
        <w:t>Write clear, repeatable steps</w:t>
      </w:r>
      <w:r w:rsidR="00D1682F" w:rsidRPr="0056068F">
        <w:t>, including data to be entered (if required)</w:t>
      </w:r>
      <w:r w:rsidR="00C95788" w:rsidRPr="0056068F">
        <w:t>, for e</w:t>
      </w:r>
      <w:r w:rsidRPr="0056068F">
        <w:t>xample:</w:t>
      </w:r>
    </w:p>
    <w:p w14:paraId="699E4475" w14:textId="31E6BD77" w:rsidR="009B05AE" w:rsidRPr="0056068F" w:rsidRDefault="009B05AE" w:rsidP="00BD4345">
      <w:pPr>
        <w:pStyle w:val="ListNumber"/>
        <w:numPr>
          <w:ilvl w:val="1"/>
          <w:numId w:val="6"/>
        </w:numPr>
      </w:pPr>
      <w:r w:rsidRPr="0056068F">
        <w:t xml:space="preserve">Open the homepage in </w:t>
      </w:r>
      <w:r w:rsidR="00603DBF" w:rsidRPr="0056068F">
        <w:t>2</w:t>
      </w:r>
      <w:r w:rsidRPr="0056068F">
        <w:t xml:space="preserve"> </w:t>
      </w:r>
      <w:r w:rsidR="00172FA8" w:rsidRPr="0056068F">
        <w:t xml:space="preserve">different </w:t>
      </w:r>
      <w:r w:rsidRPr="0056068F">
        <w:t>browsers (</w:t>
      </w:r>
      <w:r w:rsidR="00603DBF" w:rsidRPr="0056068F">
        <w:t>for example,</w:t>
      </w:r>
      <w:r w:rsidRPr="0056068F">
        <w:t xml:space="preserve"> Chrome and Firefox).</w:t>
      </w:r>
    </w:p>
    <w:p w14:paraId="77B53AAE" w14:textId="358A4965" w:rsidR="009B05AE" w:rsidRPr="0056068F" w:rsidRDefault="009B05AE" w:rsidP="00BD4345">
      <w:pPr>
        <w:pStyle w:val="ListNumber"/>
        <w:numPr>
          <w:ilvl w:val="1"/>
          <w:numId w:val="6"/>
        </w:numPr>
      </w:pPr>
      <w:r w:rsidRPr="0056068F">
        <w:t xml:space="preserve">Click </w:t>
      </w:r>
      <w:r w:rsidR="00C95788" w:rsidRPr="0056068F">
        <w:t xml:space="preserve">or tap </w:t>
      </w:r>
      <w:r w:rsidRPr="0056068F">
        <w:t>each menu link.</w:t>
      </w:r>
    </w:p>
    <w:p w14:paraId="7E9920EA" w14:textId="77777777" w:rsidR="009B05AE" w:rsidRPr="0056068F" w:rsidRDefault="009B05AE" w:rsidP="00BD4345">
      <w:pPr>
        <w:pStyle w:val="ListNumber"/>
        <w:numPr>
          <w:ilvl w:val="1"/>
          <w:numId w:val="6"/>
        </w:numPr>
      </w:pPr>
      <w:r w:rsidRPr="0056068F">
        <w:t>Check that the correct page opens each time.</w:t>
      </w:r>
    </w:p>
    <w:p w14:paraId="5390AD03" w14:textId="6D3D6F2E" w:rsidR="009B05AE" w:rsidRPr="0056068F" w:rsidRDefault="009B05AE" w:rsidP="00FE542E">
      <w:pPr>
        <w:pStyle w:val="ListNumber"/>
      </w:pPr>
      <w:r w:rsidRPr="0056068F">
        <w:t>Describe the expected result</w:t>
      </w:r>
      <w:r w:rsidR="00172FA8" w:rsidRPr="0056068F">
        <w:t>, for e</w:t>
      </w:r>
      <w:r w:rsidRPr="0056068F">
        <w:t>xample</w:t>
      </w:r>
      <w:r w:rsidR="00172FA8" w:rsidRPr="0056068F">
        <w:t>,</w:t>
      </w:r>
      <w:r w:rsidRPr="0056068F">
        <w:t xml:space="preserve"> </w:t>
      </w:r>
      <w:r w:rsidR="004A5AB1">
        <w:t>'</w:t>
      </w:r>
      <w:r w:rsidRPr="0056068F">
        <w:t>Each link opens the correct page without errors</w:t>
      </w:r>
      <w:r w:rsidR="00172FA8" w:rsidRPr="0056068F">
        <w:t>’</w:t>
      </w:r>
      <w:r w:rsidRPr="0056068F">
        <w:t>.</w:t>
      </w:r>
    </w:p>
    <w:p w14:paraId="6B2A4443" w14:textId="77777777" w:rsidR="009B05AE" w:rsidRDefault="009B05AE" w:rsidP="009B05AE">
      <w:r w:rsidRPr="0056068F">
        <w:t>Organisations may have their own procedures for testing and documenting those test results so it’s important that you check this with your client.</w:t>
      </w:r>
    </w:p>
    <w:p w14:paraId="218377B7" w14:textId="4B07D0B8" w:rsidR="008413D0" w:rsidRDefault="008413D0" w:rsidP="009B05AE">
      <w:r>
        <w:t xml:space="preserve">Here's an example of a test plan with </w:t>
      </w:r>
      <w:r w:rsidR="001C3886">
        <w:t>some test cases:</w:t>
      </w:r>
    </w:p>
    <w:p w14:paraId="57FCC07B" w14:textId="6508A528" w:rsidR="005F3CB2" w:rsidRPr="00BD4B74" w:rsidRDefault="005F3CB2" w:rsidP="005F3CB2">
      <w:pPr>
        <w:pStyle w:val="Caption"/>
        <w:rPr>
          <w:noProof/>
        </w:rPr>
      </w:pPr>
      <w:r w:rsidRPr="00C74479">
        <w:rPr>
          <w:noProof/>
        </w:rPr>
        <w:t xml:space="preserve">Table </w:t>
      </w:r>
      <w:r w:rsidRPr="00C74479">
        <w:rPr>
          <w:noProof/>
        </w:rPr>
        <w:fldChar w:fldCharType="begin"/>
      </w:r>
      <w:r w:rsidRPr="00C74479">
        <w:rPr>
          <w:noProof/>
        </w:rPr>
        <w:instrText xml:space="preserve"> SEQ Table \* ARABIC </w:instrText>
      </w:r>
      <w:r w:rsidRPr="00C74479">
        <w:rPr>
          <w:noProof/>
        </w:rPr>
        <w:fldChar w:fldCharType="separate"/>
      </w:r>
      <w:r w:rsidR="009769A3">
        <w:rPr>
          <w:noProof/>
        </w:rPr>
        <w:t>2</w:t>
      </w:r>
      <w:r w:rsidRPr="00C74479">
        <w:rPr>
          <w:noProof/>
        </w:rPr>
        <w:fldChar w:fldCharType="end"/>
      </w:r>
      <w:r>
        <w:rPr>
          <w:noProof/>
        </w:rPr>
        <w:t>: Example</w:t>
      </w:r>
      <w:r w:rsidRPr="00C74479">
        <w:rPr>
          <w:noProof/>
        </w:rPr>
        <w:t xml:space="preserve"> </w:t>
      </w:r>
      <w:r>
        <w:rPr>
          <w:noProof/>
        </w:rPr>
        <w:t>test plan</w:t>
      </w:r>
    </w:p>
    <w:tbl>
      <w:tblPr>
        <w:tblStyle w:val="TableGrid"/>
        <w:tblW w:w="5000" w:type="pct"/>
        <w:tblLayout w:type="fixed"/>
        <w:tblLook w:val="00A0" w:firstRow="1" w:lastRow="0" w:firstColumn="1" w:lastColumn="0" w:noHBand="0" w:noVBand="0"/>
        <w:tblDescription w:val="A table with three columns and three rows including a header row."/>
      </w:tblPr>
      <w:tblGrid>
        <w:gridCol w:w="988"/>
        <w:gridCol w:w="1842"/>
        <w:gridCol w:w="2610"/>
        <w:gridCol w:w="2094"/>
        <w:gridCol w:w="2094"/>
      </w:tblGrid>
      <w:tr w:rsidR="005F3CB2" w:rsidRPr="00F73886" w14:paraId="0CE3D245" w14:textId="77777777" w:rsidTr="009972F5">
        <w:trPr>
          <w:cnfStyle w:val="100000000000" w:firstRow="1" w:lastRow="0" w:firstColumn="0" w:lastColumn="0" w:oddVBand="0" w:evenVBand="0" w:oddHBand="0" w:evenHBand="0" w:firstRowFirstColumn="0" w:firstRowLastColumn="0" w:lastRowFirstColumn="0" w:lastRowLastColumn="0"/>
        </w:trPr>
        <w:tc>
          <w:tcPr>
            <w:tcW w:w="988" w:type="dxa"/>
          </w:tcPr>
          <w:p w14:paraId="16710F92" w14:textId="77777777" w:rsidR="005F3CB2" w:rsidRPr="005F3CB2" w:rsidRDefault="005F3CB2" w:rsidP="005F3CB2">
            <w:r w:rsidRPr="005F3CB2">
              <w:t>Test ID</w:t>
            </w:r>
          </w:p>
        </w:tc>
        <w:tc>
          <w:tcPr>
            <w:tcW w:w="1842" w:type="dxa"/>
          </w:tcPr>
          <w:p w14:paraId="0A6F0233" w14:textId="77777777" w:rsidR="005F3CB2" w:rsidRPr="005F3CB2" w:rsidRDefault="005F3CB2" w:rsidP="005F3CB2">
            <w:r w:rsidRPr="005F3CB2">
              <w:t>Test name</w:t>
            </w:r>
          </w:p>
        </w:tc>
        <w:tc>
          <w:tcPr>
            <w:tcW w:w="2610" w:type="dxa"/>
          </w:tcPr>
          <w:p w14:paraId="5FB40DCE" w14:textId="77777777" w:rsidR="005F3CB2" w:rsidRPr="005F3CB2" w:rsidRDefault="005F3CB2" w:rsidP="005F3CB2">
            <w:r w:rsidRPr="005F3CB2">
              <w:t>Summary</w:t>
            </w:r>
          </w:p>
        </w:tc>
        <w:tc>
          <w:tcPr>
            <w:tcW w:w="2094" w:type="dxa"/>
          </w:tcPr>
          <w:p w14:paraId="19828948" w14:textId="77777777" w:rsidR="005F3CB2" w:rsidRPr="005F3CB2" w:rsidRDefault="005F3CB2" w:rsidP="005F3CB2">
            <w:r w:rsidRPr="005F3CB2">
              <w:t>Expected result</w:t>
            </w:r>
          </w:p>
        </w:tc>
        <w:tc>
          <w:tcPr>
            <w:tcW w:w="2094" w:type="dxa"/>
          </w:tcPr>
          <w:p w14:paraId="3FD942C8" w14:textId="77777777" w:rsidR="005F3CB2" w:rsidRPr="005F3CB2" w:rsidRDefault="005F3CB2" w:rsidP="005F3CB2">
            <w:r w:rsidRPr="005F3CB2">
              <w:t>Testing schedule (if applicable)</w:t>
            </w:r>
          </w:p>
        </w:tc>
      </w:tr>
      <w:tr w:rsidR="005F3CB2" w:rsidRPr="00F73886" w14:paraId="7B71FC8A" w14:textId="77777777" w:rsidTr="009972F5">
        <w:tc>
          <w:tcPr>
            <w:tcW w:w="988" w:type="dxa"/>
          </w:tcPr>
          <w:p w14:paraId="1B064BDA" w14:textId="276989A3" w:rsidR="005F3CB2" w:rsidRPr="005F3CB2" w:rsidRDefault="00EA0A9C" w:rsidP="005F3CB2">
            <w:r>
              <w:t>001</w:t>
            </w:r>
          </w:p>
        </w:tc>
        <w:tc>
          <w:tcPr>
            <w:tcW w:w="1842" w:type="dxa"/>
          </w:tcPr>
          <w:p w14:paraId="5B98B92B" w14:textId="45D611D0" w:rsidR="005F3CB2" w:rsidRPr="005F3CB2" w:rsidRDefault="00401642" w:rsidP="005F3CB2">
            <w:r>
              <w:t>Navigation menu</w:t>
            </w:r>
          </w:p>
        </w:tc>
        <w:tc>
          <w:tcPr>
            <w:tcW w:w="2610" w:type="dxa"/>
          </w:tcPr>
          <w:p w14:paraId="0D0491B2" w14:textId="51C9408C" w:rsidR="005F3CB2" w:rsidRPr="005F3CB2" w:rsidRDefault="00495237" w:rsidP="005F3CB2">
            <w:r>
              <w:t>Check all links in the Navigation menu</w:t>
            </w:r>
          </w:p>
        </w:tc>
        <w:tc>
          <w:tcPr>
            <w:tcW w:w="2094" w:type="dxa"/>
          </w:tcPr>
          <w:p w14:paraId="035622CC" w14:textId="5A7D8B68" w:rsidR="005F3CB2" w:rsidRPr="005F3CB2" w:rsidRDefault="00401642" w:rsidP="005F3CB2">
            <w:r w:rsidRPr="00401642">
              <w:t>Menu links open correct pages</w:t>
            </w:r>
          </w:p>
        </w:tc>
        <w:tc>
          <w:tcPr>
            <w:tcW w:w="2094" w:type="dxa"/>
          </w:tcPr>
          <w:p w14:paraId="1A81AA61" w14:textId="239FF643" w:rsidR="005F3CB2" w:rsidRPr="005F3CB2" w:rsidRDefault="00E478A8" w:rsidP="005F3CB2">
            <w:r>
              <w:t>Week 3</w:t>
            </w:r>
          </w:p>
        </w:tc>
      </w:tr>
      <w:tr w:rsidR="005F3CB2" w:rsidRPr="00F73886" w14:paraId="17468AE1" w14:textId="77777777" w:rsidTr="009972F5">
        <w:tc>
          <w:tcPr>
            <w:tcW w:w="988" w:type="dxa"/>
          </w:tcPr>
          <w:p w14:paraId="5EF227E7" w14:textId="39DCB448" w:rsidR="005F3CB2" w:rsidRPr="005F3CB2" w:rsidRDefault="00401642" w:rsidP="005F3CB2">
            <w:r>
              <w:t>002</w:t>
            </w:r>
          </w:p>
        </w:tc>
        <w:tc>
          <w:tcPr>
            <w:tcW w:w="1842" w:type="dxa"/>
          </w:tcPr>
          <w:p w14:paraId="0AF1A6CF" w14:textId="239B078A" w:rsidR="005F3CB2" w:rsidRPr="005F3CB2" w:rsidRDefault="00401642" w:rsidP="005F3CB2">
            <w:r>
              <w:t>Submit contact form</w:t>
            </w:r>
            <w:r w:rsidR="00493B63">
              <w:t xml:space="preserve"> correctly</w:t>
            </w:r>
          </w:p>
        </w:tc>
        <w:tc>
          <w:tcPr>
            <w:tcW w:w="2610" w:type="dxa"/>
          </w:tcPr>
          <w:p w14:paraId="7398F729" w14:textId="263F17F2" w:rsidR="005F3CB2" w:rsidRPr="005F3CB2" w:rsidRDefault="00495237" w:rsidP="005F3CB2">
            <w:r>
              <w:t>Input</w:t>
            </w:r>
            <w:r w:rsidR="00493B63">
              <w:t xml:space="preserve"> all fields in the contact form </w:t>
            </w:r>
            <w:r w:rsidR="00B86827">
              <w:t xml:space="preserve">with correct data </w:t>
            </w:r>
            <w:r w:rsidR="00493B63">
              <w:t>and submit</w:t>
            </w:r>
          </w:p>
        </w:tc>
        <w:tc>
          <w:tcPr>
            <w:tcW w:w="2094" w:type="dxa"/>
          </w:tcPr>
          <w:p w14:paraId="4E4EE74A" w14:textId="1532E54D" w:rsidR="005F3CB2" w:rsidRPr="005F3CB2" w:rsidRDefault="00401642" w:rsidP="005F3CB2">
            <w:r w:rsidRPr="00401642">
              <w:t>Form sends data successfully</w:t>
            </w:r>
          </w:p>
        </w:tc>
        <w:tc>
          <w:tcPr>
            <w:tcW w:w="2094" w:type="dxa"/>
          </w:tcPr>
          <w:p w14:paraId="440BE46A" w14:textId="4B065F8D" w:rsidR="005F3CB2" w:rsidRPr="005F3CB2" w:rsidRDefault="00E478A8" w:rsidP="005F3CB2">
            <w:r>
              <w:t>Week 4</w:t>
            </w:r>
          </w:p>
        </w:tc>
      </w:tr>
      <w:tr w:rsidR="00493B63" w:rsidRPr="00F73886" w14:paraId="1851A5AA" w14:textId="77777777" w:rsidTr="009972F5">
        <w:tc>
          <w:tcPr>
            <w:tcW w:w="988" w:type="dxa"/>
          </w:tcPr>
          <w:p w14:paraId="084AA173" w14:textId="33A74076" w:rsidR="00493B63" w:rsidRPr="005F3CB2" w:rsidRDefault="00493B63" w:rsidP="00493B63">
            <w:r>
              <w:lastRenderedPageBreak/>
              <w:t>003</w:t>
            </w:r>
          </w:p>
        </w:tc>
        <w:tc>
          <w:tcPr>
            <w:tcW w:w="1842" w:type="dxa"/>
          </w:tcPr>
          <w:p w14:paraId="322065BC" w14:textId="3369E004" w:rsidR="00493B63" w:rsidRPr="005F3CB2" w:rsidRDefault="00493B63" w:rsidP="00493B63">
            <w:r>
              <w:t>Submit contact form incorrect</w:t>
            </w:r>
            <w:r w:rsidR="00A41331">
              <w:t xml:space="preserve"> email</w:t>
            </w:r>
          </w:p>
        </w:tc>
        <w:tc>
          <w:tcPr>
            <w:tcW w:w="2610" w:type="dxa"/>
          </w:tcPr>
          <w:p w14:paraId="1FEBB68A" w14:textId="4DC2ACA9" w:rsidR="00493B63" w:rsidRPr="005F3CB2" w:rsidRDefault="00493B63" w:rsidP="00493B63">
            <w:r>
              <w:t xml:space="preserve">Input all fields in the contact form </w:t>
            </w:r>
            <w:r w:rsidR="00B86827">
              <w:t>with incorrect</w:t>
            </w:r>
            <w:r w:rsidR="00A41331">
              <w:t xml:space="preserve">ly formatted email address </w:t>
            </w:r>
            <w:r>
              <w:t>and submit</w:t>
            </w:r>
          </w:p>
        </w:tc>
        <w:tc>
          <w:tcPr>
            <w:tcW w:w="2094" w:type="dxa"/>
          </w:tcPr>
          <w:p w14:paraId="30C68C6C" w14:textId="070D87BD" w:rsidR="00493B63" w:rsidRPr="005F3CB2" w:rsidRDefault="00493B63" w:rsidP="00493B63">
            <w:r w:rsidRPr="00401642">
              <w:t xml:space="preserve">Form </w:t>
            </w:r>
            <w:r w:rsidR="00B86827">
              <w:t>displays error message</w:t>
            </w:r>
            <w:r w:rsidR="00AE299B">
              <w:t xml:space="preserve"> </w:t>
            </w:r>
            <w:r w:rsidR="00A41331">
              <w:t>about format of email address</w:t>
            </w:r>
          </w:p>
        </w:tc>
        <w:tc>
          <w:tcPr>
            <w:tcW w:w="2094" w:type="dxa"/>
          </w:tcPr>
          <w:p w14:paraId="4C05DF3B" w14:textId="2F3D02AE" w:rsidR="00493B63" w:rsidRPr="005F3CB2" w:rsidRDefault="00E478A8" w:rsidP="00493B63">
            <w:r>
              <w:t>Week 4</w:t>
            </w:r>
          </w:p>
        </w:tc>
      </w:tr>
    </w:tbl>
    <w:p w14:paraId="0ED6AF23" w14:textId="77777777" w:rsidR="00517BFE" w:rsidRPr="0056068F" w:rsidRDefault="00517BFE" w:rsidP="00517BFE">
      <w:pPr>
        <w:pStyle w:val="HeadingDecorative"/>
        <w:rPr>
          <w:noProof/>
        </w:rPr>
      </w:pPr>
      <w:bookmarkStart w:id="54" w:name="_Toc21091454"/>
      <w:r w:rsidRPr="0056068F">
        <w:rPr>
          <w:noProof/>
        </w:rPr>
        <w:tab/>
      </w:r>
      <w:r w:rsidRPr="0056068F">
        <w:rPr>
          <w:noProof/>
        </w:rPr>
        <w:drawing>
          <wp:inline distT="0" distB="0" distL="0" distR="0" wp14:anchorId="5D09996B" wp14:editId="544F978E">
            <wp:extent cx="324000" cy="324000"/>
            <wp:effectExtent l="0" t="0" r="0" b="0"/>
            <wp:docPr id="1249596302"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bookmarkEnd w:id="54"/>
    <w:p w14:paraId="788A7CBF" w14:textId="13411244" w:rsidR="009B05AE" w:rsidRPr="0056068F" w:rsidRDefault="009B05AE" w:rsidP="009B05AE">
      <w:r w:rsidRPr="0056068F">
        <w:t xml:space="preserve">Read </w:t>
      </w:r>
      <w:hyperlink r:id="rId124" w:history="1">
        <w:r w:rsidR="004D3F37" w:rsidRPr="0056068F">
          <w:rPr>
            <w:rStyle w:val="Hyperlink"/>
          </w:rPr>
          <w:t>Test Cases Example for Web Application (Checklist)</w:t>
        </w:r>
      </w:hyperlink>
      <w:r w:rsidRPr="0056068F">
        <w:t xml:space="preserve"> from Guru99 to learn about testing approaches and examples of test cases.</w:t>
      </w:r>
    </w:p>
    <w:p w14:paraId="73E0AD76" w14:textId="77777777" w:rsidR="009B05AE" w:rsidRPr="0056068F" w:rsidRDefault="009B05AE" w:rsidP="009B05AE">
      <w:pPr>
        <w:pStyle w:val="HeadingDecorative"/>
        <w:rPr>
          <w:noProof/>
        </w:rPr>
      </w:pPr>
      <w:r w:rsidRPr="0056068F">
        <w:rPr>
          <w:noProof/>
        </w:rPr>
        <w:tab/>
      </w:r>
      <w:r w:rsidRPr="0056068F">
        <w:rPr>
          <w:noProof/>
        </w:rPr>
        <w:drawing>
          <wp:inline distT="0" distB="0" distL="0" distR="0" wp14:anchorId="51D3540D" wp14:editId="334C6ACA">
            <wp:extent cx="324000" cy="324000"/>
            <wp:effectExtent l="0" t="0" r="0" b="0"/>
            <wp:docPr id="109891552"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0D6B6E4C" w14:textId="09B55911" w:rsidR="009B05AE" w:rsidRPr="0056068F" w:rsidRDefault="002661DA" w:rsidP="00603DBF">
      <w:pPr>
        <w:pStyle w:val="Heading3"/>
        <w:rPr>
          <w:noProof/>
        </w:rPr>
      </w:pPr>
      <w:bookmarkStart w:id="55" w:name="_Ref214977696"/>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10</w:t>
      </w:r>
      <w:r w:rsidRPr="0056068F">
        <w:rPr>
          <w:noProof/>
        </w:rPr>
        <w:fldChar w:fldCharType="end"/>
      </w:r>
      <w:r w:rsidR="00603DBF" w:rsidRPr="0056068F">
        <w:rPr>
          <w:noProof/>
        </w:rPr>
        <w:t xml:space="preserve">: </w:t>
      </w:r>
      <w:r w:rsidR="00E41D90" w:rsidRPr="0056068F">
        <w:rPr>
          <w:noProof/>
        </w:rPr>
        <w:t>Create a test plan</w:t>
      </w:r>
      <w:bookmarkEnd w:id="55"/>
    </w:p>
    <w:p w14:paraId="698A0068" w14:textId="493A2E4A" w:rsidR="00E41D90" w:rsidRPr="0056068F" w:rsidRDefault="00E41D90" w:rsidP="00E41D90">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738A427D" w14:textId="46FC0369" w:rsidR="009B05AE" w:rsidRPr="0056068F" w:rsidRDefault="00C54303" w:rsidP="005723F6">
      <w:r w:rsidRPr="0056068F">
        <w:t>Save</w:t>
      </w:r>
      <w:r w:rsidR="009B05AE" w:rsidRPr="0056068F">
        <w:t xml:space="preserve"> the</w:t>
      </w:r>
      <w:r w:rsidRPr="0056068F">
        <w:t xml:space="preserve"> </w:t>
      </w:r>
      <w:proofErr w:type="spellStart"/>
      <w:r w:rsidRPr="0056068F">
        <w:t>Gelos</w:t>
      </w:r>
      <w:proofErr w:type="spellEnd"/>
      <w:r w:rsidR="009B05AE" w:rsidRPr="0056068F">
        <w:t xml:space="preserve"> </w:t>
      </w:r>
      <w:hyperlink r:id="rId125" w:tgtFrame="_blank" w:history="1">
        <w:r w:rsidR="009B05AE" w:rsidRPr="0056068F">
          <w:rPr>
            <w:rStyle w:val="Hyperlink"/>
          </w:rPr>
          <w:t>Software Test Report (docx)</w:t>
        </w:r>
      </w:hyperlink>
      <w:r w:rsidR="009B05AE" w:rsidRPr="0056068F">
        <w:t xml:space="preserve">. </w:t>
      </w:r>
      <w:r w:rsidR="008E659C">
        <w:t>R</w:t>
      </w:r>
      <w:r w:rsidR="009B05AE" w:rsidRPr="0056068F">
        <w:t xml:space="preserve">ecord your test plan in </w:t>
      </w:r>
      <w:r w:rsidR="009B05AE" w:rsidRPr="0056068F">
        <w:rPr>
          <w:rStyle w:val="Strong"/>
        </w:rPr>
        <w:t xml:space="preserve">Table 1 </w:t>
      </w:r>
      <w:r w:rsidR="003533BB" w:rsidRPr="0056068F">
        <w:rPr>
          <w:rStyle w:val="Strong"/>
        </w:rPr>
        <w:t>–</w:t>
      </w:r>
      <w:r w:rsidR="009B05AE" w:rsidRPr="0056068F">
        <w:rPr>
          <w:rStyle w:val="Strong"/>
        </w:rPr>
        <w:t xml:space="preserve"> Test</w:t>
      </w:r>
      <w:r w:rsidR="003533BB" w:rsidRPr="0056068F">
        <w:rPr>
          <w:rStyle w:val="Strong"/>
        </w:rPr>
        <w:t xml:space="preserve"> </w:t>
      </w:r>
      <w:r w:rsidR="009B05AE" w:rsidRPr="0056068F">
        <w:rPr>
          <w:rStyle w:val="Strong"/>
        </w:rPr>
        <w:t>Plan</w:t>
      </w:r>
      <w:r w:rsidR="00787627" w:rsidRPr="0056068F">
        <w:t xml:space="preserve"> in the </w:t>
      </w:r>
      <w:r w:rsidR="00787627" w:rsidRPr="0056068F">
        <w:rPr>
          <w:rStyle w:val="Strong"/>
        </w:rPr>
        <w:t>Planning</w:t>
      </w:r>
      <w:r w:rsidR="00787627" w:rsidRPr="0056068F">
        <w:t xml:space="preserve"> section of the report, adding rows to the table as required</w:t>
      </w:r>
      <w:r w:rsidR="009B7DFD" w:rsidRPr="0056068F">
        <w:t>.</w:t>
      </w:r>
    </w:p>
    <w:p w14:paraId="1A25983E" w14:textId="45E7F627" w:rsidR="009B05AE" w:rsidRPr="0056068F" w:rsidRDefault="009B05AE" w:rsidP="00CC75E8">
      <w:pPr>
        <w:pStyle w:val="ListNumber"/>
        <w:numPr>
          <w:ilvl w:val="0"/>
          <w:numId w:val="27"/>
        </w:numPr>
      </w:pPr>
      <w:r w:rsidRPr="0056068F">
        <w:t>Think about what needs testing on your portfolio website. Consider</w:t>
      </w:r>
      <w:r w:rsidR="0070393B">
        <w:t xml:space="preserve"> the following</w:t>
      </w:r>
      <w:r w:rsidR="005A4FA4">
        <w:t xml:space="preserve"> testing approaches</w:t>
      </w:r>
      <w:r w:rsidRPr="0056068F">
        <w:t>:</w:t>
      </w:r>
    </w:p>
    <w:p w14:paraId="2F4E4C7B" w14:textId="3FE9FA3C" w:rsidR="009B05AE" w:rsidRPr="0056068F" w:rsidRDefault="005A4FA4" w:rsidP="00BD4345">
      <w:pPr>
        <w:pStyle w:val="ListNumber"/>
        <w:numPr>
          <w:ilvl w:val="1"/>
          <w:numId w:val="6"/>
        </w:numPr>
      </w:pPr>
      <w:r w:rsidRPr="0056068F">
        <w:rPr>
          <w:rStyle w:val="Strong"/>
        </w:rPr>
        <w:t>Functionality</w:t>
      </w:r>
      <w:r w:rsidR="00372EB8" w:rsidRPr="0056068F">
        <w:t xml:space="preserve"> (for example, links, forms, buttons)</w:t>
      </w:r>
    </w:p>
    <w:p w14:paraId="69D8C8DF" w14:textId="207C9874" w:rsidR="009B05AE" w:rsidRPr="0056068F" w:rsidRDefault="005A4FA4" w:rsidP="00BD4345">
      <w:pPr>
        <w:pStyle w:val="ListNumber"/>
        <w:numPr>
          <w:ilvl w:val="1"/>
          <w:numId w:val="6"/>
        </w:numPr>
      </w:pPr>
      <w:r w:rsidRPr="0056068F">
        <w:rPr>
          <w:rStyle w:val="Strong"/>
        </w:rPr>
        <w:t>Design and layout</w:t>
      </w:r>
      <w:r w:rsidR="00372EB8" w:rsidRPr="0056068F">
        <w:t xml:space="preserve"> (for example, alignment, images, responsiveness)</w:t>
      </w:r>
    </w:p>
    <w:p w14:paraId="3C9F0A13" w14:textId="52A0138B" w:rsidR="009B05AE" w:rsidRPr="0056068F" w:rsidRDefault="005A4FA4" w:rsidP="00BD4345">
      <w:pPr>
        <w:pStyle w:val="ListNumber"/>
        <w:numPr>
          <w:ilvl w:val="1"/>
          <w:numId w:val="6"/>
        </w:numPr>
      </w:pPr>
      <w:r w:rsidRPr="0056068F">
        <w:rPr>
          <w:rStyle w:val="Strong"/>
        </w:rPr>
        <w:t>Accessibility</w:t>
      </w:r>
      <w:r w:rsidR="00372EB8" w:rsidRPr="0056068F">
        <w:t xml:space="preserve"> (for example, keyboard use, colour contrast)</w:t>
      </w:r>
    </w:p>
    <w:p w14:paraId="3C52466E" w14:textId="323026C9" w:rsidR="009B05AE" w:rsidRPr="0056068F" w:rsidRDefault="005A4FA4" w:rsidP="00BD4345">
      <w:pPr>
        <w:pStyle w:val="ListNumber"/>
        <w:numPr>
          <w:ilvl w:val="1"/>
          <w:numId w:val="6"/>
        </w:numPr>
      </w:pPr>
      <w:r w:rsidRPr="0056068F">
        <w:rPr>
          <w:rStyle w:val="Strong"/>
        </w:rPr>
        <w:t>Compatibility</w:t>
      </w:r>
      <w:r w:rsidR="00372EB8" w:rsidRPr="0056068F">
        <w:t xml:space="preserve"> (for example, browsers, devices).</w:t>
      </w:r>
    </w:p>
    <w:p w14:paraId="3B64C766" w14:textId="05FE8123" w:rsidR="009B05AE" w:rsidRPr="0056068F" w:rsidRDefault="009B05AE" w:rsidP="00254EBA">
      <w:pPr>
        <w:pStyle w:val="ListNumber"/>
      </w:pPr>
      <w:r w:rsidRPr="0056068F">
        <w:t xml:space="preserve">Create at least </w:t>
      </w:r>
      <w:r w:rsidR="009B3166" w:rsidRPr="0056068F">
        <w:t>5</w:t>
      </w:r>
      <w:r w:rsidRPr="0056068F">
        <w:t xml:space="preserve"> test cases that cover different areas of your website. </w:t>
      </w:r>
      <w:r w:rsidR="006C3726" w:rsidRPr="0056068F">
        <w:t xml:space="preserve">Include the following for </w:t>
      </w:r>
      <w:r w:rsidR="00610F5F" w:rsidRPr="0056068F">
        <w:t>e</w:t>
      </w:r>
      <w:r w:rsidRPr="0056068F">
        <w:t>ach test case:</w:t>
      </w:r>
    </w:p>
    <w:p w14:paraId="1C0AEDB3" w14:textId="472AADCF" w:rsidR="009251A6" w:rsidRPr="0056068F" w:rsidRDefault="009251A6" w:rsidP="00BD4345">
      <w:pPr>
        <w:pStyle w:val="ListNumber"/>
        <w:numPr>
          <w:ilvl w:val="1"/>
          <w:numId w:val="6"/>
        </w:numPr>
      </w:pPr>
      <w:r w:rsidRPr="0056068F">
        <w:rPr>
          <w:rStyle w:val="Strong"/>
        </w:rPr>
        <w:t>Test ID</w:t>
      </w:r>
      <w:r w:rsidRPr="0056068F">
        <w:t xml:space="preserve">: </w:t>
      </w:r>
      <w:r w:rsidR="006B2F3A" w:rsidRPr="0056068F">
        <w:t>A</w:t>
      </w:r>
      <w:r w:rsidRPr="0056068F">
        <w:t xml:space="preserve"> unique</w:t>
      </w:r>
      <w:r w:rsidR="00020BE1" w:rsidRPr="0056068F">
        <w:t xml:space="preserve"> identifier (this could just be a sequential number)</w:t>
      </w:r>
      <w:r w:rsidR="002C6DA0" w:rsidRPr="0056068F">
        <w:t>.</w:t>
      </w:r>
    </w:p>
    <w:p w14:paraId="24425AF0" w14:textId="55208CF6" w:rsidR="009B05AE" w:rsidRPr="0056068F" w:rsidRDefault="009B05AE" w:rsidP="00BD4345">
      <w:pPr>
        <w:pStyle w:val="ListNumber"/>
        <w:numPr>
          <w:ilvl w:val="1"/>
          <w:numId w:val="6"/>
        </w:numPr>
      </w:pPr>
      <w:r w:rsidRPr="0056068F">
        <w:rPr>
          <w:rStyle w:val="Strong"/>
        </w:rPr>
        <w:t xml:space="preserve">Test </w:t>
      </w:r>
      <w:r w:rsidR="00610F5F" w:rsidRPr="0056068F">
        <w:rPr>
          <w:rStyle w:val="Strong"/>
        </w:rPr>
        <w:t>n</w:t>
      </w:r>
      <w:r w:rsidRPr="0056068F">
        <w:rPr>
          <w:rStyle w:val="Strong"/>
        </w:rPr>
        <w:t>ame</w:t>
      </w:r>
      <w:r w:rsidR="006B2F3A" w:rsidRPr="0056068F">
        <w:t>: A</w:t>
      </w:r>
      <w:r w:rsidRPr="0056068F">
        <w:t xml:space="preserve"> short, clear title (</w:t>
      </w:r>
      <w:r w:rsidR="00603DBF" w:rsidRPr="0056068F">
        <w:t>for example,</w:t>
      </w:r>
      <w:r w:rsidRPr="0056068F">
        <w:t xml:space="preserve"> </w:t>
      </w:r>
      <w:r w:rsidR="004A5AB1">
        <w:t>'</w:t>
      </w:r>
      <w:r w:rsidRPr="0056068F">
        <w:t>Check Navigation Menu</w:t>
      </w:r>
      <w:r w:rsidR="00603DBF" w:rsidRPr="0056068F">
        <w:t>’</w:t>
      </w:r>
      <w:r w:rsidRPr="0056068F">
        <w:t>)</w:t>
      </w:r>
      <w:r w:rsidR="002C6DA0" w:rsidRPr="0056068F">
        <w:t>.</w:t>
      </w:r>
    </w:p>
    <w:p w14:paraId="20A77C96" w14:textId="726FE802" w:rsidR="009B05AE" w:rsidRPr="0056068F" w:rsidRDefault="009B05AE" w:rsidP="00BD4345">
      <w:pPr>
        <w:pStyle w:val="ListNumber"/>
        <w:numPr>
          <w:ilvl w:val="1"/>
          <w:numId w:val="6"/>
        </w:numPr>
      </w:pPr>
      <w:r w:rsidRPr="0056068F">
        <w:rPr>
          <w:rStyle w:val="Strong"/>
        </w:rPr>
        <w:t>Summary</w:t>
      </w:r>
      <w:r w:rsidR="006B2F3A" w:rsidRPr="0056068F">
        <w:t>: D</w:t>
      </w:r>
      <w:r w:rsidRPr="0056068F">
        <w:t>escribe what to test and how (step-by-step)</w:t>
      </w:r>
      <w:r w:rsidR="002C6DA0" w:rsidRPr="0056068F">
        <w:t>.</w:t>
      </w:r>
    </w:p>
    <w:p w14:paraId="54634056" w14:textId="2EC24F3B" w:rsidR="009B05AE" w:rsidRPr="0056068F" w:rsidRDefault="009B05AE" w:rsidP="00BD4345">
      <w:pPr>
        <w:pStyle w:val="ListNumber"/>
        <w:numPr>
          <w:ilvl w:val="1"/>
          <w:numId w:val="6"/>
        </w:numPr>
      </w:pPr>
      <w:r w:rsidRPr="0056068F">
        <w:rPr>
          <w:rStyle w:val="Strong"/>
        </w:rPr>
        <w:t xml:space="preserve">Expected </w:t>
      </w:r>
      <w:r w:rsidR="00216F80" w:rsidRPr="0056068F">
        <w:rPr>
          <w:rStyle w:val="Strong"/>
        </w:rPr>
        <w:t>results</w:t>
      </w:r>
      <w:r w:rsidR="00216F80" w:rsidRPr="0056068F">
        <w:t>:</w:t>
      </w:r>
      <w:r w:rsidRPr="0056068F">
        <w:t xml:space="preserve"> </w:t>
      </w:r>
      <w:r w:rsidR="00216F80" w:rsidRPr="0056068F">
        <w:t>D</w:t>
      </w:r>
      <w:r w:rsidRPr="0056068F">
        <w:t>escribe what should happen if it works</w:t>
      </w:r>
      <w:r w:rsidR="00216F80" w:rsidRPr="0056068F">
        <w:t>, such as</w:t>
      </w:r>
      <w:r w:rsidR="002C6DA0" w:rsidRPr="0056068F">
        <w:t xml:space="preserve">, </w:t>
      </w:r>
      <w:r w:rsidR="004A5AB1">
        <w:t>'</w:t>
      </w:r>
      <w:r w:rsidR="00876A14" w:rsidRPr="0056068F">
        <w:t xml:space="preserve">The Projects page opens’ (for a test on </w:t>
      </w:r>
      <w:r w:rsidR="00EA5AE4" w:rsidRPr="0056068F">
        <w:t>checking the Projects link).</w:t>
      </w:r>
    </w:p>
    <w:p w14:paraId="7EA805C5" w14:textId="42A3AB52" w:rsidR="009B05AE" w:rsidRPr="0056068F" w:rsidRDefault="009B05AE" w:rsidP="00BD4345">
      <w:pPr>
        <w:pStyle w:val="ListNumber"/>
        <w:numPr>
          <w:ilvl w:val="1"/>
          <w:numId w:val="6"/>
        </w:numPr>
      </w:pPr>
      <w:r w:rsidRPr="0056068F">
        <w:rPr>
          <w:rStyle w:val="Strong"/>
        </w:rPr>
        <w:t xml:space="preserve">Testing </w:t>
      </w:r>
      <w:r w:rsidR="00610F5F" w:rsidRPr="0056068F">
        <w:rPr>
          <w:rStyle w:val="Strong"/>
        </w:rPr>
        <w:t>s</w:t>
      </w:r>
      <w:r w:rsidRPr="0056068F">
        <w:rPr>
          <w:rStyle w:val="Strong"/>
        </w:rPr>
        <w:t>chedule</w:t>
      </w:r>
      <w:r w:rsidR="00610F5F" w:rsidRPr="0056068F">
        <w:t>:</w:t>
      </w:r>
      <w:r w:rsidRPr="0056068F">
        <w:t xml:space="preserve"> </w:t>
      </w:r>
      <w:r w:rsidR="00610F5F" w:rsidRPr="0056068F">
        <w:t>W</w:t>
      </w:r>
      <w:r w:rsidRPr="0056068F">
        <w:t>hen or how often you’ll test (</w:t>
      </w:r>
      <w:r w:rsidR="00603DBF" w:rsidRPr="0056068F">
        <w:t>for example,</w:t>
      </w:r>
      <w:r w:rsidRPr="0056068F">
        <w:t xml:space="preserve"> </w:t>
      </w:r>
      <w:r w:rsidR="004A5AB1">
        <w:t>'</w:t>
      </w:r>
      <w:r w:rsidRPr="0056068F">
        <w:t>Week 6</w:t>
      </w:r>
      <w:r w:rsidR="00603DBF" w:rsidRPr="0056068F">
        <w:t>’</w:t>
      </w:r>
      <w:r w:rsidRPr="0056068F">
        <w:t>)</w:t>
      </w:r>
      <w:r w:rsidR="00EA5AE4" w:rsidRPr="0056068F">
        <w:t>.</w:t>
      </w:r>
    </w:p>
    <w:p w14:paraId="368D9169" w14:textId="31DD0FFB" w:rsidR="006D5087" w:rsidRDefault="0039369E" w:rsidP="009B05AE">
      <w:pPr>
        <w:pStyle w:val="Heading2"/>
        <w:rPr>
          <w:noProof/>
        </w:rPr>
      </w:pPr>
      <w:bookmarkStart w:id="56" w:name="_Toc216707779"/>
      <w:bookmarkStart w:id="57" w:name="_Toc213359293"/>
      <w:bookmarkEnd w:id="39"/>
      <w:r>
        <w:rPr>
          <w:noProof/>
        </w:rPr>
        <w:lastRenderedPageBreak/>
        <w:t>Working with users and clients</w:t>
      </w:r>
      <w:bookmarkEnd w:id="56"/>
    </w:p>
    <w:p w14:paraId="476F71D5" w14:textId="41FB7D42" w:rsidR="004507B6" w:rsidRPr="00735256" w:rsidRDefault="00E510F2" w:rsidP="004507B6">
      <w:pPr>
        <w:rPr>
          <w:rFonts w:eastAsia="Calibri" w:cs="Microsoft Himalaya"/>
          <w:lang w:eastAsia="en-AU"/>
        </w:rPr>
      </w:pPr>
      <w:r w:rsidRPr="00AA025B">
        <w:rPr>
          <w:rFonts w:eastAsia="Calibri" w:cs="Microsoft Himalaya"/>
          <w:lang w:eastAsia="en-AU"/>
        </w:rPr>
        <w:t>As a web developer</w:t>
      </w:r>
      <w:r>
        <w:rPr>
          <w:rFonts w:eastAsia="Calibri" w:cs="Microsoft Himalaya"/>
          <w:lang w:eastAsia="en-AU"/>
        </w:rPr>
        <w:t>,</w:t>
      </w:r>
      <w:r w:rsidRPr="00AA025B">
        <w:rPr>
          <w:rFonts w:eastAsia="Calibri" w:cs="Microsoft Himalaya"/>
          <w:lang w:eastAsia="en-AU"/>
        </w:rPr>
        <w:t xml:space="preserve"> you may have to help your user </w:t>
      </w:r>
      <w:r w:rsidR="0031114F">
        <w:rPr>
          <w:rFonts w:eastAsia="Calibri" w:cs="Microsoft Himalaya"/>
          <w:lang w:eastAsia="en-AU"/>
        </w:rPr>
        <w:t xml:space="preserve">or client </w:t>
      </w:r>
      <w:r w:rsidRPr="00AA025B">
        <w:rPr>
          <w:rFonts w:eastAsia="Calibri" w:cs="Microsoft Himalaya"/>
          <w:lang w:eastAsia="en-AU"/>
        </w:rPr>
        <w:t xml:space="preserve">understand what they want and how this can be achieved with a website. </w:t>
      </w:r>
      <w:r w:rsidR="004507B6" w:rsidRPr="00E65AF8">
        <w:rPr>
          <w:lang w:eastAsia="en-AU"/>
        </w:rPr>
        <w:t>Effective communication skills help build trust, clarify goals, uncover hidden needs and prevent costly misunderstandings. Whether it’s asking the right questions, listening carefully, or accurately documenting requirements, strong interpersonal skills are just as important as technical knowledge in delivering a successful solution.</w:t>
      </w:r>
    </w:p>
    <w:p w14:paraId="196ECBA0" w14:textId="77777777" w:rsidR="004507B6" w:rsidRPr="00E65AF8" w:rsidRDefault="004507B6" w:rsidP="004507B6">
      <w:pPr>
        <w:pStyle w:val="Heading3"/>
      </w:pPr>
      <w:r>
        <w:t>Using a</w:t>
      </w:r>
      <w:r w:rsidRPr="00E65AF8">
        <w:t>ctive listening</w:t>
      </w:r>
    </w:p>
    <w:p w14:paraId="4A868B65" w14:textId="77777777" w:rsidR="004507B6" w:rsidRPr="00E65AF8" w:rsidRDefault="004507B6" w:rsidP="004507B6">
      <w:pPr>
        <w:rPr>
          <w:lang w:eastAsia="en-AU"/>
        </w:rPr>
      </w:pPr>
      <w:r w:rsidRPr="00E65AF8">
        <w:rPr>
          <w:lang w:eastAsia="en-AU"/>
        </w:rPr>
        <w:t>Active listening is a technique that improves communication between people. It demonstrates to the person speaking that you're interested and engaged with what they're saying.</w:t>
      </w:r>
    </w:p>
    <w:p w14:paraId="269E8C77" w14:textId="77777777" w:rsidR="004507B6" w:rsidRPr="00E65AF8" w:rsidRDefault="004507B6" w:rsidP="004507B6">
      <w:pPr>
        <w:rPr>
          <w:lang w:eastAsia="en-AU"/>
        </w:rPr>
      </w:pPr>
      <w:r w:rsidRPr="00E65AF8">
        <w:rPr>
          <w:lang w:eastAsia="en-AU"/>
        </w:rPr>
        <w:t>The technique involves listening carefully and observing body language or other non-verbal cues, such as tone of voice. It also requires paraphrasing or summarising what the person has said.</w:t>
      </w:r>
    </w:p>
    <w:p w14:paraId="2B7F84DA" w14:textId="77777777" w:rsidR="004507B6" w:rsidRPr="00E65AF8" w:rsidRDefault="004507B6" w:rsidP="004507B6">
      <w:pPr>
        <w:shd w:val="clear" w:color="auto" w:fill="FEFEFE"/>
        <w:spacing w:after="100" w:afterAutospacing="1" w:line="240" w:lineRule="auto"/>
        <w:rPr>
          <w:rFonts w:eastAsia="Times New Roman" w:cs="Calibri"/>
          <w:color w:val="000000" w:themeColor="text1"/>
          <w:lang w:eastAsia="en-AU"/>
        </w:rPr>
      </w:pPr>
      <w:r w:rsidRPr="00E65AF8">
        <w:rPr>
          <w:rFonts w:eastAsia="Times New Roman" w:cs="Calibri"/>
          <w:color w:val="000000" w:themeColor="text1"/>
          <w:lang w:eastAsia="en-AU"/>
        </w:rPr>
        <w:t>A few ways you can use active listening include:</w:t>
      </w:r>
    </w:p>
    <w:p w14:paraId="56186DF2" w14:textId="77777777" w:rsidR="004507B6" w:rsidRPr="00E65AF8" w:rsidRDefault="004507B6" w:rsidP="004507B6">
      <w:pPr>
        <w:pStyle w:val="ListBullet"/>
        <w:ind w:left="720" w:hanging="360"/>
      </w:pPr>
      <w:r w:rsidRPr="00E65AF8">
        <w:t>nodding</w:t>
      </w:r>
    </w:p>
    <w:p w14:paraId="023EB316" w14:textId="77777777" w:rsidR="004507B6" w:rsidRPr="00E65AF8" w:rsidRDefault="004507B6" w:rsidP="004507B6">
      <w:pPr>
        <w:pStyle w:val="ListBullet"/>
        <w:ind w:left="720" w:hanging="360"/>
      </w:pPr>
      <w:r w:rsidRPr="00E65AF8">
        <w:t>smiling</w:t>
      </w:r>
    </w:p>
    <w:p w14:paraId="3A69021F" w14:textId="77777777" w:rsidR="004507B6" w:rsidRPr="00E65AF8" w:rsidRDefault="004507B6" w:rsidP="004507B6">
      <w:pPr>
        <w:pStyle w:val="ListBullet"/>
        <w:ind w:left="720" w:hanging="360"/>
      </w:pPr>
      <w:r w:rsidRPr="00E65AF8">
        <w:t xml:space="preserve">occasionally using brief phrases such as </w:t>
      </w:r>
      <w:r w:rsidRPr="00F3063C">
        <w:rPr>
          <w:rStyle w:val="Strong"/>
        </w:rPr>
        <w:t>okay</w:t>
      </w:r>
      <w:r w:rsidRPr="00E65AF8">
        <w:t xml:space="preserve">, </w:t>
      </w:r>
      <w:r w:rsidRPr="00F3063C">
        <w:rPr>
          <w:rStyle w:val="Strong"/>
        </w:rPr>
        <w:t>right</w:t>
      </w:r>
      <w:r w:rsidRPr="00E65AF8">
        <w:t xml:space="preserve">, </w:t>
      </w:r>
      <w:r w:rsidRPr="00F3063C">
        <w:rPr>
          <w:rStyle w:val="Strong"/>
        </w:rPr>
        <w:t>yes</w:t>
      </w:r>
      <w:r w:rsidRPr="00E65AF8">
        <w:t xml:space="preserve"> and </w:t>
      </w:r>
      <w:r w:rsidRPr="00F3063C">
        <w:rPr>
          <w:rStyle w:val="Strong"/>
        </w:rPr>
        <w:t>uh huh</w:t>
      </w:r>
    </w:p>
    <w:p w14:paraId="698342C4" w14:textId="77777777" w:rsidR="004507B6" w:rsidRPr="00E65AF8" w:rsidRDefault="004507B6" w:rsidP="004507B6">
      <w:pPr>
        <w:pStyle w:val="ListBullet"/>
        <w:ind w:left="720" w:hanging="360"/>
      </w:pPr>
      <w:r w:rsidRPr="00E65AF8">
        <w:t>using a friendly and engaged tone of voice</w:t>
      </w:r>
    </w:p>
    <w:p w14:paraId="6BA5526F" w14:textId="77777777" w:rsidR="004507B6" w:rsidRPr="00E65AF8" w:rsidRDefault="004507B6" w:rsidP="004507B6">
      <w:pPr>
        <w:pStyle w:val="ListBullet"/>
        <w:ind w:left="720" w:hanging="360"/>
      </w:pPr>
      <w:r w:rsidRPr="00E65AF8">
        <w:t>making eye contact</w:t>
      </w:r>
    </w:p>
    <w:p w14:paraId="4058687B" w14:textId="77777777" w:rsidR="004507B6" w:rsidRPr="00E65AF8" w:rsidRDefault="004507B6" w:rsidP="004507B6">
      <w:pPr>
        <w:pStyle w:val="ListBullet"/>
        <w:ind w:left="720" w:hanging="360"/>
      </w:pPr>
      <w:r w:rsidRPr="00E65AF8">
        <w:t>asking open questions</w:t>
      </w:r>
    </w:p>
    <w:p w14:paraId="1AAD0FC7" w14:textId="77777777" w:rsidR="004507B6" w:rsidRPr="00E65AF8" w:rsidRDefault="004507B6" w:rsidP="004507B6">
      <w:pPr>
        <w:pStyle w:val="ListBullet"/>
        <w:ind w:left="720" w:hanging="360"/>
      </w:pPr>
      <w:r w:rsidRPr="00E65AF8">
        <w:t>encouraging the person to continue</w:t>
      </w:r>
    </w:p>
    <w:p w14:paraId="7C42F7A4" w14:textId="77777777" w:rsidR="004507B6" w:rsidRPr="00E65AF8" w:rsidRDefault="004507B6" w:rsidP="004507B6">
      <w:pPr>
        <w:pStyle w:val="ListBullet"/>
        <w:ind w:left="720" w:hanging="360"/>
      </w:pPr>
      <w:r w:rsidRPr="00E65AF8">
        <w:t>using positive body language, such as leaning towards the speaker.</w:t>
      </w:r>
    </w:p>
    <w:p w14:paraId="3023512E" w14:textId="77777777" w:rsidR="004507B6" w:rsidRPr="00E65AF8" w:rsidRDefault="004507B6" w:rsidP="004507B6">
      <w:pPr>
        <w:pStyle w:val="Heading3"/>
      </w:pPr>
      <w:r w:rsidRPr="00E65AF8">
        <w:t>Asking questions</w:t>
      </w:r>
    </w:p>
    <w:p w14:paraId="55EE1C43" w14:textId="2D88FEAB" w:rsidR="004507B6" w:rsidRPr="00E65AF8" w:rsidRDefault="004C6D90" w:rsidP="004F213F">
      <w:pPr>
        <w:keepNext/>
        <w:rPr>
          <w:lang w:eastAsia="en-AU"/>
        </w:rPr>
      </w:pPr>
      <w:r>
        <w:rPr>
          <w:lang w:eastAsia="en-AU"/>
        </w:rPr>
        <w:t>You can use q</w:t>
      </w:r>
      <w:r w:rsidR="004507B6" w:rsidRPr="00E65AF8">
        <w:rPr>
          <w:lang w:eastAsia="en-AU"/>
        </w:rPr>
        <w:t xml:space="preserve">uestions with </w:t>
      </w:r>
      <w:r w:rsidR="00D1298A">
        <w:rPr>
          <w:lang w:eastAsia="en-AU"/>
        </w:rPr>
        <w:t xml:space="preserve">users and </w:t>
      </w:r>
      <w:r w:rsidR="004507B6" w:rsidRPr="00E65AF8">
        <w:rPr>
          <w:lang w:eastAsia="en-AU"/>
        </w:rPr>
        <w:t>clients to:</w:t>
      </w:r>
    </w:p>
    <w:p w14:paraId="2ABF2C47" w14:textId="77777777" w:rsidR="004507B6" w:rsidRPr="00E65AF8" w:rsidRDefault="004507B6" w:rsidP="004507B6">
      <w:pPr>
        <w:pStyle w:val="ListBullet"/>
        <w:ind w:left="720" w:hanging="360"/>
      </w:pPr>
      <w:r w:rsidRPr="00E65AF8">
        <w:t>explore possibilities, using what-if (or hypothetical) scenarios</w:t>
      </w:r>
    </w:p>
    <w:p w14:paraId="031275E4" w14:textId="77777777" w:rsidR="004507B6" w:rsidRPr="00E65AF8" w:rsidRDefault="004507B6" w:rsidP="004507B6">
      <w:pPr>
        <w:pStyle w:val="ListBullet"/>
        <w:ind w:left="720" w:hanging="360"/>
      </w:pPr>
      <w:r w:rsidRPr="00E65AF8">
        <w:t>sort through a lot of information when they don’t get to the point</w:t>
      </w:r>
    </w:p>
    <w:p w14:paraId="764153FD" w14:textId="77777777" w:rsidR="004507B6" w:rsidRPr="00E65AF8" w:rsidRDefault="004507B6" w:rsidP="004507B6">
      <w:pPr>
        <w:pStyle w:val="ListBullet"/>
        <w:ind w:left="720" w:hanging="360"/>
      </w:pPr>
      <w:r w:rsidRPr="00E65AF8">
        <w:t>clarify what they're saying</w:t>
      </w:r>
    </w:p>
    <w:p w14:paraId="433FF88A" w14:textId="77777777" w:rsidR="004507B6" w:rsidRPr="00E65AF8" w:rsidRDefault="004507B6" w:rsidP="004507B6">
      <w:pPr>
        <w:pStyle w:val="ListBullet"/>
        <w:ind w:left="720" w:hanging="360"/>
      </w:pPr>
      <w:r w:rsidRPr="00E65AF8">
        <w:t>help them plan or work out what to do next</w:t>
      </w:r>
    </w:p>
    <w:p w14:paraId="082E98A2" w14:textId="77777777" w:rsidR="004507B6" w:rsidRPr="00E65AF8" w:rsidRDefault="004507B6" w:rsidP="004507B6">
      <w:pPr>
        <w:pStyle w:val="ListBullet"/>
        <w:ind w:left="720" w:hanging="360"/>
      </w:pPr>
      <w:r w:rsidRPr="00E65AF8">
        <w:t>go deeper into the issue or problem</w:t>
      </w:r>
    </w:p>
    <w:p w14:paraId="7EA231CD" w14:textId="77777777" w:rsidR="004507B6" w:rsidRPr="00E65AF8" w:rsidRDefault="004507B6" w:rsidP="004507B6">
      <w:pPr>
        <w:pStyle w:val="ListBullet"/>
        <w:ind w:left="720" w:hanging="360"/>
      </w:pPr>
      <w:r w:rsidRPr="00E65AF8">
        <w:t>confirm information.</w:t>
      </w:r>
    </w:p>
    <w:p w14:paraId="70A03E4E" w14:textId="77777777" w:rsidR="00E34073" w:rsidRDefault="0093511E" w:rsidP="0093511E">
      <w:r>
        <w:t xml:space="preserve">When a web designer engages with a client, asking </w:t>
      </w:r>
      <w:r w:rsidRPr="009702F8">
        <w:rPr>
          <w:rStyle w:val="Strong"/>
        </w:rPr>
        <w:t>open-ended questions</w:t>
      </w:r>
      <w:r>
        <w:t xml:space="preserve"> is essential for uncovering deeper insights into their goals, preferences and expectations. </w:t>
      </w:r>
    </w:p>
    <w:p w14:paraId="1AE392E0" w14:textId="4C9AFB1C" w:rsidR="0093511E" w:rsidRDefault="0093511E" w:rsidP="00E34073">
      <w:pPr>
        <w:keepLines/>
      </w:pPr>
      <w:r>
        <w:lastRenderedPageBreak/>
        <w:t>Open questions</w:t>
      </w:r>
      <w:r w:rsidR="009702F8">
        <w:t xml:space="preserve"> (t</w:t>
      </w:r>
      <w:r>
        <w:t>hose that can</w:t>
      </w:r>
      <w:r w:rsidR="009702F8">
        <w:t>'</w:t>
      </w:r>
      <w:r>
        <w:t xml:space="preserve">t be answered with a simple </w:t>
      </w:r>
      <w:r w:rsidR="006D4A8E">
        <w:t>'</w:t>
      </w:r>
      <w:r>
        <w:t>yes</w:t>
      </w:r>
      <w:r w:rsidR="006D4A8E">
        <w:t>'</w:t>
      </w:r>
      <w:r>
        <w:t xml:space="preserve"> or </w:t>
      </w:r>
      <w:r w:rsidR="006D4A8E">
        <w:t>'</w:t>
      </w:r>
      <w:r>
        <w:t>no</w:t>
      </w:r>
      <w:r w:rsidR="006D4A8E">
        <w:t>'</w:t>
      </w:r>
      <w:r w:rsidR="009702F8">
        <w:t xml:space="preserve">) </w:t>
      </w:r>
      <w:r>
        <w:t xml:space="preserve">encourage clients to share their vision, brand identity and user needs in detail. For example, instead of asking, </w:t>
      </w:r>
      <w:r w:rsidR="006D4A8E">
        <w:t>'</w:t>
      </w:r>
      <w:r>
        <w:t>Do you want a modern design?</w:t>
      </w:r>
      <w:r w:rsidR="006D4A8E">
        <w:t>'</w:t>
      </w:r>
      <w:r>
        <w:t xml:space="preserve">, a designer might ask, </w:t>
      </w:r>
      <w:r w:rsidR="006D4A8E">
        <w:t>'</w:t>
      </w:r>
      <w:r>
        <w:t>How would you describe the look and feel you want your website to convey?</w:t>
      </w:r>
      <w:r w:rsidR="006D4A8E">
        <w:t>'</w:t>
      </w:r>
      <w:r w:rsidR="00F92EA3">
        <w:t>.</w:t>
      </w:r>
      <w:r>
        <w:t xml:space="preserve"> This approach invites the client to articulate their ideas, which helps the designer align the design with the client’s objectives.</w:t>
      </w:r>
    </w:p>
    <w:p w14:paraId="47F90908" w14:textId="4300B591" w:rsidR="0093511E" w:rsidRDefault="0093511E" w:rsidP="0093511E">
      <w:r>
        <w:t xml:space="preserve">Open questions also build trust and collaboration. They show that the designer values the client’s perspective and is committed to creating a tailored solution. Questions like </w:t>
      </w:r>
      <w:r w:rsidR="00F92EA3">
        <w:t>'</w:t>
      </w:r>
      <w:r>
        <w:t>What challenges are you hoping the website will solve?</w:t>
      </w:r>
      <w:r w:rsidR="00F92EA3">
        <w:t>'</w:t>
      </w:r>
      <w:r>
        <w:t xml:space="preserve"> or </w:t>
      </w:r>
      <w:r w:rsidR="00F92EA3">
        <w:t>'</w:t>
      </w:r>
      <w:r>
        <w:t>What kind of experience do you want visitors to have?</w:t>
      </w:r>
      <w:r w:rsidR="00F92EA3">
        <w:t>'</w:t>
      </w:r>
      <w:r>
        <w:t xml:space="preserve"> provide context beyond aesthetics, guiding decisions on functionality, navigation and content strategy. Ultimately, open-ended questioning leads to clearer communication, fewer revisions and a website that truly reflects the client’s vision.</w:t>
      </w:r>
    </w:p>
    <w:p w14:paraId="39424478" w14:textId="77777777" w:rsidR="00FD2D2B" w:rsidRPr="00E65AF8" w:rsidRDefault="00FD2D2B" w:rsidP="00FD2D2B">
      <w:pPr>
        <w:pStyle w:val="HeadingDecorative"/>
      </w:pPr>
      <w:r w:rsidRPr="00E65AF8">
        <w:tab/>
      </w:r>
      <w:r w:rsidRPr="00E65AF8">
        <w:rPr>
          <w:noProof/>
        </w:rPr>
        <w:drawing>
          <wp:inline distT="0" distB="0" distL="0" distR="0" wp14:anchorId="7D39FBA3" wp14:editId="347790E1">
            <wp:extent cx="324000" cy="324000"/>
            <wp:effectExtent l="0" t="0" r="0" b="0"/>
            <wp:docPr id="341951888"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E65AF8">
        <w:tab/>
      </w:r>
      <w:r w:rsidRPr="00E65AF8">
        <w:rPr>
          <w:position w:val="12"/>
        </w:rPr>
        <w:t>Videos</w:t>
      </w:r>
    </w:p>
    <w:p w14:paraId="3E498B02" w14:textId="22BD7C52" w:rsidR="00FD2D2B" w:rsidRDefault="00FD2D2B" w:rsidP="00FD2D2B">
      <w:pPr>
        <w:keepNext/>
      </w:pPr>
      <w:r w:rsidRPr="00E65AF8">
        <w:t xml:space="preserve">Access the following videos to learn more </w:t>
      </w:r>
      <w:r w:rsidR="007B1398">
        <w:t>skills for communicating with</w:t>
      </w:r>
      <w:r w:rsidR="009C40CC">
        <w:t xml:space="preserve"> users and</w:t>
      </w:r>
      <w:r w:rsidR="007B1398">
        <w:t xml:space="preserve"> clients</w:t>
      </w:r>
      <w:r w:rsidRPr="00E65AF8">
        <w:t>:</w:t>
      </w:r>
    </w:p>
    <w:p w14:paraId="02C1A276" w14:textId="3AAE06E0" w:rsidR="0099512E" w:rsidRDefault="0099512E" w:rsidP="007B1398">
      <w:pPr>
        <w:pStyle w:val="ListBullet"/>
      </w:pPr>
      <w:hyperlink r:id="rId126" w:history="1">
        <w:r w:rsidRPr="00B62E8F">
          <w:rPr>
            <w:rStyle w:val="Hyperlink"/>
          </w:rPr>
          <w:t>Initial client discussions</w:t>
        </w:r>
      </w:hyperlink>
      <w:r>
        <w:t xml:space="preserve"> (LinkedIn Learning,</w:t>
      </w:r>
      <w:r w:rsidR="00B62E8F">
        <w:t xml:space="preserve"> 10:14 min)</w:t>
      </w:r>
    </w:p>
    <w:p w14:paraId="2A62ADED" w14:textId="62698CBE" w:rsidR="00A235E9" w:rsidRDefault="00AF2991" w:rsidP="007B1398">
      <w:pPr>
        <w:pStyle w:val="ListBullet"/>
      </w:pPr>
      <w:hyperlink r:id="rId127" w:history="1">
        <w:r w:rsidRPr="00AF2991">
          <w:rPr>
            <w:rStyle w:val="Hyperlink"/>
          </w:rPr>
          <w:t>Active listening</w:t>
        </w:r>
      </w:hyperlink>
      <w:r>
        <w:t xml:space="preserve"> (LinkedIn Learning, 4:03 min)</w:t>
      </w:r>
    </w:p>
    <w:p w14:paraId="5EDF4D65" w14:textId="424112D1" w:rsidR="00AF2991" w:rsidRPr="00E65AF8" w:rsidRDefault="00AF2991" w:rsidP="007B1398">
      <w:pPr>
        <w:pStyle w:val="ListBullet"/>
      </w:pPr>
      <w:hyperlink r:id="rId128" w:history="1">
        <w:r w:rsidRPr="007B1398">
          <w:rPr>
            <w:rStyle w:val="Hyperlink"/>
          </w:rPr>
          <w:t>Ask powerful questions</w:t>
        </w:r>
      </w:hyperlink>
      <w:r>
        <w:t xml:space="preserve"> (LinkedIn Learning, 3:29 min)</w:t>
      </w:r>
      <w:r w:rsidR="007B1398">
        <w:t>.</w:t>
      </w:r>
    </w:p>
    <w:p w14:paraId="693AD611" w14:textId="77777777" w:rsidR="00FD2D2B" w:rsidRPr="00E65AF8" w:rsidRDefault="00FD2D2B" w:rsidP="00FD2D2B">
      <w:pPr>
        <w:pStyle w:val="Notebox"/>
      </w:pPr>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113331CE" w14:textId="77777777" w:rsidR="00FD2D2B" w:rsidRPr="003F0C4F" w:rsidRDefault="00FD2D2B" w:rsidP="00FD2D2B">
      <w:pPr>
        <w:pStyle w:val="HeadingDecorative"/>
      </w:pPr>
      <w:bookmarkStart w:id="58" w:name="_Ref181009439"/>
      <w:r w:rsidRPr="003F0C4F">
        <w:tab/>
      </w:r>
      <w:r>
        <w:rPr>
          <w:noProof/>
        </w:rPr>
        <w:drawing>
          <wp:inline distT="0" distB="0" distL="0" distR="0" wp14:anchorId="69FDDA88" wp14:editId="4AB58898">
            <wp:extent cx="324000" cy="324000"/>
            <wp:effectExtent l="0" t="0" r="0" b="0"/>
            <wp:docPr id="157819817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3F0C4F">
        <w:t xml:space="preserve"> </w:t>
      </w:r>
      <w:r w:rsidRPr="003F0C4F">
        <w:tab/>
      </w:r>
      <w:r w:rsidRPr="00B45394">
        <w:rPr>
          <w:position w:val="12"/>
        </w:rPr>
        <w:t>Practice activity</w:t>
      </w:r>
    </w:p>
    <w:p w14:paraId="740A6753" w14:textId="3FDB51C1" w:rsidR="00FD2D2B" w:rsidRDefault="00FD2D2B" w:rsidP="00FD2D2B">
      <w:pPr>
        <w:pStyle w:val="Heading3"/>
      </w:pPr>
      <w:bookmarkStart w:id="59" w:name="_Ref212041023"/>
      <w:bookmarkStart w:id="60" w:name="_Ref215569257"/>
      <w:r>
        <w:t xml:space="preserve">Activity </w:t>
      </w:r>
      <w:r>
        <w:fldChar w:fldCharType="begin"/>
      </w:r>
      <w:r>
        <w:instrText xml:space="preserve"> SEQ Activity \* ARABIC </w:instrText>
      </w:r>
      <w:r>
        <w:fldChar w:fldCharType="separate"/>
      </w:r>
      <w:r w:rsidR="009769A3">
        <w:rPr>
          <w:noProof/>
        </w:rPr>
        <w:t>11</w:t>
      </w:r>
      <w:r>
        <w:rPr>
          <w:noProof/>
        </w:rPr>
        <w:fldChar w:fldCharType="end"/>
      </w:r>
      <w:r>
        <w:t xml:space="preserve">: </w:t>
      </w:r>
      <w:bookmarkEnd w:id="59"/>
      <w:r w:rsidR="00BA47E4">
        <w:t>Identify and refine</w:t>
      </w:r>
      <w:r w:rsidR="003B4726">
        <w:t xml:space="preserve"> work outcomes</w:t>
      </w:r>
      <w:bookmarkEnd w:id="60"/>
    </w:p>
    <w:bookmarkEnd w:id="58"/>
    <w:p w14:paraId="04EFC83C" w14:textId="4CFEA4F2" w:rsidR="007D31AA" w:rsidRDefault="00676C04" w:rsidP="00676C04">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r w:rsidR="000C06C2">
        <w:rPr>
          <w:lang w:eastAsia="en-AU"/>
        </w:rPr>
        <w:t xml:space="preserve"> </w:t>
      </w:r>
    </w:p>
    <w:p w14:paraId="3607B396" w14:textId="654AE2E8" w:rsidR="00676C04" w:rsidRDefault="000C06C2" w:rsidP="00676C04">
      <w:pPr>
        <w:rPr>
          <w:lang w:eastAsia="en-AU"/>
        </w:rPr>
      </w:pPr>
      <w:r>
        <w:rPr>
          <w:lang w:eastAsia="en-AU"/>
        </w:rPr>
        <w:t xml:space="preserve">Note that </w:t>
      </w:r>
      <w:r w:rsidR="007D31AA">
        <w:rPr>
          <w:lang w:eastAsia="en-AU"/>
        </w:rPr>
        <w:t xml:space="preserve">in this activity </w:t>
      </w:r>
      <w:r>
        <w:rPr>
          <w:lang w:eastAsia="en-AU"/>
        </w:rPr>
        <w:t>you'll need to discuss your:</w:t>
      </w:r>
    </w:p>
    <w:p w14:paraId="4A43022A" w14:textId="6CB39177" w:rsidR="000C06C2" w:rsidRDefault="007D46ED" w:rsidP="007D46ED">
      <w:pPr>
        <w:pStyle w:val="ListBullet"/>
        <w:rPr>
          <w:rStyle w:val="Strong"/>
        </w:rPr>
      </w:pPr>
      <w:r>
        <w:t>s</w:t>
      </w:r>
      <w:r w:rsidR="000C06C2">
        <w:t xml:space="preserve">ite map from </w:t>
      </w:r>
      <w:r w:rsidR="000C06C2" w:rsidRPr="0056068F">
        <w:rPr>
          <w:rStyle w:val="Strong"/>
        </w:rPr>
        <w:fldChar w:fldCharType="begin"/>
      </w:r>
      <w:r w:rsidR="000C06C2" w:rsidRPr="0056068F">
        <w:rPr>
          <w:rStyle w:val="Strong"/>
        </w:rPr>
        <w:instrText xml:space="preserve"> REF _Ref213667819 \h  \* MERGEFORMAT </w:instrText>
      </w:r>
      <w:r w:rsidR="000C06C2" w:rsidRPr="0056068F">
        <w:rPr>
          <w:rStyle w:val="Strong"/>
        </w:rPr>
      </w:r>
      <w:r w:rsidR="000C06C2" w:rsidRPr="0056068F">
        <w:rPr>
          <w:rStyle w:val="Strong"/>
        </w:rPr>
        <w:fldChar w:fldCharType="separate"/>
      </w:r>
      <w:r w:rsidR="009769A3" w:rsidRPr="009769A3">
        <w:rPr>
          <w:rStyle w:val="Strong"/>
        </w:rPr>
        <w:t>Activity 5: Create a site map</w:t>
      </w:r>
      <w:r w:rsidR="000C06C2" w:rsidRPr="0056068F">
        <w:rPr>
          <w:rStyle w:val="Strong"/>
        </w:rPr>
        <w:fldChar w:fldCharType="end"/>
      </w:r>
    </w:p>
    <w:p w14:paraId="6DDA37DF" w14:textId="2348DFBB" w:rsidR="007D46ED" w:rsidRDefault="007D46ED" w:rsidP="007D46ED">
      <w:pPr>
        <w:pStyle w:val="ListBullet"/>
      </w:pPr>
      <w:r>
        <w:t>w</w:t>
      </w:r>
      <w:r w:rsidRPr="007D46ED">
        <w:t xml:space="preserve">ireframe from </w:t>
      </w:r>
      <w:r w:rsidRPr="007D46ED">
        <w:rPr>
          <w:rStyle w:val="Strong"/>
        </w:rPr>
        <w:fldChar w:fldCharType="begin"/>
      </w:r>
      <w:r w:rsidRPr="007D46ED">
        <w:rPr>
          <w:rStyle w:val="Strong"/>
        </w:rPr>
        <w:instrText xml:space="preserve"> REF _Ref214977675 \h </w:instrText>
      </w:r>
      <w:r>
        <w:rPr>
          <w:rStyle w:val="Strong"/>
        </w:rPr>
        <w:instrText xml:space="preserve"> \* MERGEFORMAT </w:instrText>
      </w:r>
      <w:r w:rsidRPr="007D46ED">
        <w:rPr>
          <w:rStyle w:val="Strong"/>
        </w:rPr>
      </w:r>
      <w:r w:rsidRPr="007D46ED">
        <w:rPr>
          <w:rStyle w:val="Strong"/>
        </w:rPr>
        <w:fldChar w:fldCharType="separate"/>
      </w:r>
      <w:r w:rsidR="009769A3" w:rsidRPr="009769A3">
        <w:rPr>
          <w:rStyle w:val="Strong"/>
        </w:rPr>
        <w:t>Activity 7: Create a wireframe</w:t>
      </w:r>
      <w:r w:rsidRPr="007D46ED">
        <w:rPr>
          <w:rStyle w:val="Strong"/>
        </w:rPr>
        <w:fldChar w:fldCharType="end"/>
      </w:r>
    </w:p>
    <w:p w14:paraId="41151563" w14:textId="7A7B756E" w:rsidR="007D46ED" w:rsidRPr="007D46ED" w:rsidRDefault="007D46ED" w:rsidP="007D46ED">
      <w:pPr>
        <w:pStyle w:val="ListBullet"/>
      </w:pPr>
      <w:r>
        <w:t xml:space="preserve">test plan from </w:t>
      </w:r>
      <w:r w:rsidRPr="007D46ED">
        <w:rPr>
          <w:rStyle w:val="Strong"/>
        </w:rPr>
        <w:fldChar w:fldCharType="begin"/>
      </w:r>
      <w:r w:rsidRPr="007D46ED">
        <w:rPr>
          <w:rStyle w:val="Strong"/>
        </w:rPr>
        <w:instrText xml:space="preserve"> REF _Ref214977696 \h </w:instrText>
      </w:r>
      <w:r>
        <w:rPr>
          <w:rStyle w:val="Strong"/>
        </w:rPr>
        <w:instrText xml:space="preserve"> \* MERGEFORMAT </w:instrText>
      </w:r>
      <w:r w:rsidRPr="007D46ED">
        <w:rPr>
          <w:rStyle w:val="Strong"/>
        </w:rPr>
      </w:r>
      <w:r w:rsidRPr="007D46ED">
        <w:rPr>
          <w:rStyle w:val="Strong"/>
        </w:rPr>
        <w:fldChar w:fldCharType="separate"/>
      </w:r>
      <w:r w:rsidR="009769A3" w:rsidRPr="009769A3">
        <w:rPr>
          <w:rStyle w:val="Strong"/>
        </w:rPr>
        <w:t>Activity 10: Create a test plan</w:t>
      </w:r>
      <w:r w:rsidRPr="007D46ED">
        <w:rPr>
          <w:rStyle w:val="Strong"/>
        </w:rPr>
        <w:fldChar w:fldCharType="end"/>
      </w:r>
      <w:r>
        <w:rPr>
          <w:rStyle w:val="Strong"/>
        </w:rPr>
        <w:t>.</w:t>
      </w:r>
    </w:p>
    <w:p w14:paraId="39110817" w14:textId="4FFA756A" w:rsidR="00903BBB" w:rsidRDefault="00FD2D2B" w:rsidP="00FD2D2B">
      <w:pPr>
        <w:keepNext/>
        <w:rPr>
          <w:color w:val="000000" w:themeColor="text1"/>
        </w:rPr>
      </w:pPr>
      <w:r w:rsidRPr="00BD0514">
        <w:rPr>
          <w:color w:val="000000" w:themeColor="text1"/>
        </w:rPr>
        <w:lastRenderedPageBreak/>
        <w:t xml:space="preserve">Practise </w:t>
      </w:r>
      <w:r w:rsidR="00021177">
        <w:rPr>
          <w:color w:val="000000" w:themeColor="text1"/>
        </w:rPr>
        <w:t>discussing</w:t>
      </w:r>
      <w:r w:rsidR="00044A89">
        <w:rPr>
          <w:color w:val="000000" w:themeColor="text1"/>
        </w:rPr>
        <w:t xml:space="preserve"> your work outcomes, website design and test plan with your supervisor</w:t>
      </w:r>
      <w:r w:rsidRPr="00BD0514">
        <w:rPr>
          <w:color w:val="000000" w:themeColor="text1"/>
        </w:rPr>
        <w:t xml:space="preserve">. You’ll use AI technology to simulate the role of </w:t>
      </w:r>
      <w:r w:rsidR="00021177">
        <w:rPr>
          <w:color w:val="000000" w:themeColor="text1"/>
        </w:rPr>
        <w:t>your supervisor</w:t>
      </w:r>
      <w:r w:rsidRPr="00BD0514">
        <w:rPr>
          <w:color w:val="000000" w:themeColor="text1"/>
        </w:rPr>
        <w:t xml:space="preserve">. </w:t>
      </w:r>
    </w:p>
    <w:p w14:paraId="4E2AE3E5" w14:textId="71EFAEF2" w:rsidR="00FD2D2B" w:rsidRDefault="00903BBB" w:rsidP="00903BBB">
      <w:pPr>
        <w:pStyle w:val="Notebox"/>
      </w:pPr>
      <w:r w:rsidRPr="00903BBB">
        <w:rPr>
          <w:rStyle w:val="Strong"/>
        </w:rPr>
        <w:t>Note</w:t>
      </w:r>
      <w:r>
        <w:t xml:space="preserve">: Using this app is optional. </w:t>
      </w:r>
      <w:r w:rsidR="00FD2D2B" w:rsidRPr="00BD0514">
        <w:t>Alternatively, you may choose to practise with a colleague, friend, or family member.</w:t>
      </w:r>
    </w:p>
    <w:p w14:paraId="475F3942" w14:textId="77777777" w:rsidR="00FD2D2B" w:rsidRPr="00E65AF8" w:rsidRDefault="00FD2D2B" w:rsidP="00FD2D2B">
      <w:pPr>
        <w:pStyle w:val="Heading4"/>
      </w:pPr>
      <w:r w:rsidRPr="00E65AF8">
        <w:t>Step 1: Access Pi</w:t>
      </w:r>
    </w:p>
    <w:p w14:paraId="2B247EF5" w14:textId="7124DE8E" w:rsidR="00FD2D2B" w:rsidRPr="00E65AF8" w:rsidRDefault="00FD2D2B" w:rsidP="00FD2D2B">
      <w:r w:rsidRPr="00E65AF8">
        <w:t xml:space="preserve">You’ll be using the app </w:t>
      </w:r>
      <w:hyperlink r:id="rId129" w:history="1">
        <w:r w:rsidRPr="00E65AF8">
          <w:rPr>
            <w:rStyle w:val="Hyperlink"/>
          </w:rPr>
          <w:t>Pi.ai</w:t>
        </w:r>
      </w:hyperlink>
      <w:r w:rsidRPr="00E65AF8">
        <w:t xml:space="preserve"> for this activity. Note that to talk to Pi.ai using your voice, you’ll need to install the </w:t>
      </w:r>
      <w:r w:rsidRPr="00F3063C">
        <w:rPr>
          <w:rStyle w:val="Strong"/>
        </w:rPr>
        <w:t>Pi, Your Personal AI Assistant</w:t>
      </w:r>
      <w:r w:rsidRPr="00E65AF8">
        <w:t xml:space="preserve"> app on a mobile device. Follow the steps on the screen to create an account.</w:t>
      </w:r>
    </w:p>
    <w:p w14:paraId="322738A6" w14:textId="77777777" w:rsidR="00FD2D2B" w:rsidRPr="00F3063C" w:rsidRDefault="00FD2D2B" w:rsidP="00FD2D2B">
      <w:pPr>
        <w:keepNext/>
        <w:rPr>
          <w:rStyle w:val="Strong"/>
        </w:rPr>
      </w:pPr>
      <w:r w:rsidRPr="00F3063C">
        <w:rPr>
          <w:rStyle w:val="Strong"/>
        </w:rPr>
        <w:t>Tips:</w:t>
      </w:r>
    </w:p>
    <w:p w14:paraId="25B50243" w14:textId="77777777" w:rsidR="00FD2D2B" w:rsidRPr="00E65AF8" w:rsidRDefault="00FD2D2B" w:rsidP="00FD2D2B">
      <w:pPr>
        <w:pStyle w:val="ListBullet"/>
        <w:ind w:left="720" w:hanging="360"/>
      </w:pPr>
      <w:r w:rsidRPr="00E65AF8">
        <w:t>You can select different voices for Pi to use.</w:t>
      </w:r>
    </w:p>
    <w:p w14:paraId="2C248288" w14:textId="77777777" w:rsidR="00FD2D2B" w:rsidRPr="00E65AF8" w:rsidRDefault="00FD2D2B" w:rsidP="00FD2D2B">
      <w:pPr>
        <w:pStyle w:val="ListBullet"/>
        <w:ind w:left="720" w:hanging="360"/>
      </w:pPr>
      <w:r w:rsidRPr="00E65AF8">
        <w:t>You can interact with Pi with or without an account.</w:t>
      </w:r>
    </w:p>
    <w:p w14:paraId="0FB06C1B" w14:textId="77777777" w:rsidR="00FD2D2B" w:rsidRPr="00E65AF8" w:rsidRDefault="00FD2D2B" w:rsidP="00FD2D2B">
      <w:pPr>
        <w:pStyle w:val="ListBullet"/>
        <w:ind w:left="720" w:hanging="360"/>
      </w:pPr>
      <w:r w:rsidRPr="00E65AF8">
        <w:t>Create an account so your conversation can be saved, enabling you to review and reflect on your communication skills later.</w:t>
      </w:r>
    </w:p>
    <w:p w14:paraId="7E301355" w14:textId="77777777" w:rsidR="00FD2D2B" w:rsidRPr="00E65AF8" w:rsidRDefault="00FD2D2B" w:rsidP="00FD2D2B">
      <w:pPr>
        <w:pStyle w:val="Heading4"/>
      </w:pPr>
      <w:r w:rsidRPr="00E65AF8">
        <w:t>Step 2: Practise discussing</w:t>
      </w:r>
    </w:p>
    <w:p w14:paraId="1562A7AE" w14:textId="129CCBD4" w:rsidR="00FD2D2B" w:rsidRPr="00E65AF8" w:rsidRDefault="00FD2D2B" w:rsidP="00FD2D2B">
      <w:r w:rsidRPr="00E65AF8">
        <w:t xml:space="preserve">Practise having a discussion with </w:t>
      </w:r>
      <w:r w:rsidR="00EE6BA2">
        <w:t>your supervisor</w:t>
      </w:r>
      <w:r w:rsidRPr="00BD0514">
        <w:t xml:space="preserve"> (played by Pi) to </w:t>
      </w:r>
      <w:r w:rsidR="00686D90">
        <w:t>identify the work outcomes</w:t>
      </w:r>
      <w:r w:rsidR="00037E69">
        <w:t xml:space="preserve"> and refine</w:t>
      </w:r>
      <w:r w:rsidR="00525C70">
        <w:t xml:space="preserve"> the work you've completed</w:t>
      </w:r>
      <w:r w:rsidRPr="00E65AF8">
        <w:t>. Make sure that you:</w:t>
      </w:r>
    </w:p>
    <w:p w14:paraId="04C7852C" w14:textId="277F493F" w:rsidR="00FD2D2B" w:rsidRDefault="00FD2D2B" w:rsidP="00FD2D2B">
      <w:pPr>
        <w:pStyle w:val="ListBullet"/>
        <w:ind w:left="720" w:hanging="360"/>
      </w:pPr>
      <w:r>
        <w:t xml:space="preserve">ask open-ended questions to </w:t>
      </w:r>
      <w:r w:rsidR="007F349D">
        <w:t>identify the work outcomes that you need to achieve</w:t>
      </w:r>
    </w:p>
    <w:p w14:paraId="754C9CFB" w14:textId="271CBC96" w:rsidR="00FD2D2B" w:rsidRDefault="00FD2D2B" w:rsidP="00FD2D2B">
      <w:pPr>
        <w:pStyle w:val="ListBullet"/>
        <w:ind w:left="720" w:hanging="360"/>
      </w:pPr>
      <w:r>
        <w:t xml:space="preserve">confirm your understanding by paraphrasing </w:t>
      </w:r>
      <w:r w:rsidR="00FE1089">
        <w:t>and</w:t>
      </w:r>
      <w:r>
        <w:t xml:space="preserve"> summarising</w:t>
      </w:r>
    </w:p>
    <w:p w14:paraId="0C7568D6" w14:textId="77C1A2E5" w:rsidR="00FD2D2B" w:rsidRDefault="00FD2D2B" w:rsidP="00FD2D2B">
      <w:pPr>
        <w:pStyle w:val="ListBullet"/>
        <w:ind w:left="720" w:hanging="360"/>
      </w:pPr>
      <w:r>
        <w:t xml:space="preserve">use </w:t>
      </w:r>
      <w:r w:rsidR="006475D1">
        <w:t>clear and detailed</w:t>
      </w:r>
      <w:r>
        <w:t xml:space="preserve"> language</w:t>
      </w:r>
      <w:r w:rsidR="00913122">
        <w:t xml:space="preserve"> to </w:t>
      </w:r>
      <w:r w:rsidR="00567FAD">
        <w:t>discuss</w:t>
      </w:r>
      <w:r w:rsidR="001D24B0">
        <w:t xml:space="preserve"> and refine</w:t>
      </w:r>
      <w:r w:rsidR="00567FAD">
        <w:t>:</w:t>
      </w:r>
    </w:p>
    <w:p w14:paraId="3176449E" w14:textId="224C1B5E" w:rsidR="00567FAD" w:rsidRDefault="00480F5D" w:rsidP="00567FAD">
      <w:pPr>
        <w:pStyle w:val="ListBullet"/>
        <w:numPr>
          <w:ilvl w:val="1"/>
          <w:numId w:val="1"/>
        </w:numPr>
      </w:pPr>
      <w:r>
        <w:t>the sitemap and wireframes</w:t>
      </w:r>
      <w:r w:rsidR="001D24B0">
        <w:t>,</w:t>
      </w:r>
      <w:r w:rsidR="001D24B0" w:rsidRPr="001D24B0">
        <w:t xml:space="preserve"> </w:t>
      </w:r>
      <w:r w:rsidR="001D24B0">
        <w:t>including how you have used design principles</w:t>
      </w:r>
    </w:p>
    <w:p w14:paraId="34A772C9" w14:textId="794A4631" w:rsidR="001D24B0" w:rsidRDefault="001D24B0" w:rsidP="00567FAD">
      <w:pPr>
        <w:pStyle w:val="ListBullet"/>
        <w:numPr>
          <w:ilvl w:val="1"/>
          <w:numId w:val="1"/>
        </w:numPr>
      </w:pPr>
      <w:r>
        <w:t>the test plan</w:t>
      </w:r>
      <w:r w:rsidR="00C27CE4">
        <w:t>.</w:t>
      </w:r>
    </w:p>
    <w:p w14:paraId="047B9ACC" w14:textId="77777777" w:rsidR="00FD2D2B" w:rsidRPr="00E65AF8" w:rsidRDefault="00FD2D2B" w:rsidP="00FD2D2B">
      <w:r w:rsidRPr="00E65AF8">
        <w:t>You may create a script or list some points of discussion before starting the practice if you need to.</w:t>
      </w:r>
    </w:p>
    <w:p w14:paraId="14EE4839" w14:textId="77777777" w:rsidR="00FD2D2B" w:rsidRPr="00E65AF8" w:rsidRDefault="00FD2D2B" w:rsidP="00FD2D2B">
      <w:r w:rsidRPr="00E65AF8">
        <w:t>Read this prompt to Pi to start the discussion:</w:t>
      </w:r>
    </w:p>
    <w:p w14:paraId="39331F48" w14:textId="0DBA911B" w:rsidR="000F2746" w:rsidRDefault="000F2746" w:rsidP="000F2746">
      <w:pPr>
        <w:pStyle w:val="Quotelong"/>
      </w:pPr>
      <w:r w:rsidRPr="00406B9B">
        <w:t xml:space="preserve">Hi Pi, can you help me practise </w:t>
      </w:r>
      <w:r>
        <w:t>discussing a website I'm developing</w:t>
      </w:r>
      <w:r w:rsidRPr="00406B9B">
        <w:t xml:space="preserve">? You’ll play the role of </w:t>
      </w:r>
      <w:r>
        <w:t>my supervisor</w:t>
      </w:r>
      <w:r w:rsidRPr="00406B9B">
        <w:t>. I’ll ask you questions about</w:t>
      </w:r>
      <w:r>
        <w:t xml:space="preserve"> the website requirements, discuss the website layout and design, and discuss the test plan I have developed. </w:t>
      </w:r>
      <w:r w:rsidRPr="00406B9B">
        <w:t xml:space="preserve">Please answer as if you’re </w:t>
      </w:r>
      <w:r>
        <w:t>my supervisor</w:t>
      </w:r>
      <w:r w:rsidRPr="00406B9B">
        <w:t xml:space="preserve"> </w:t>
      </w:r>
      <w:r w:rsidR="00721173">
        <w:t>– I need</w:t>
      </w:r>
      <w:r w:rsidR="0014372B">
        <w:t xml:space="preserve"> you to help me refine the </w:t>
      </w:r>
      <w:r w:rsidR="00345A34">
        <w:t xml:space="preserve">website </w:t>
      </w:r>
      <w:r w:rsidR="0014372B">
        <w:t>design and test plan.</w:t>
      </w:r>
    </w:p>
    <w:p w14:paraId="7783EF16" w14:textId="77777777" w:rsidR="00CC3594" w:rsidRDefault="000F2746" w:rsidP="000F2746">
      <w:pPr>
        <w:pStyle w:val="Quotelong"/>
      </w:pPr>
      <w:r>
        <w:t xml:space="preserve">Here's the scenario: I'm an intern at </w:t>
      </w:r>
      <w:proofErr w:type="spellStart"/>
      <w:r>
        <w:t>Gelos</w:t>
      </w:r>
      <w:proofErr w:type="spellEnd"/>
      <w:r>
        <w:t xml:space="preserve"> Enterprises. You've asked me to </w:t>
      </w:r>
      <w:r w:rsidRPr="0056068F">
        <w:t xml:space="preserve">design and build </w:t>
      </w:r>
      <w:r>
        <w:t>a</w:t>
      </w:r>
      <w:r w:rsidRPr="0056068F">
        <w:t xml:space="preserve"> portfolio website to showcase </w:t>
      </w:r>
      <w:r>
        <w:t>my</w:t>
      </w:r>
      <w:r w:rsidRPr="0056068F">
        <w:t xml:space="preserve"> skills and experience</w:t>
      </w:r>
      <w:r>
        <w:t xml:space="preserve">, which will help me practise. </w:t>
      </w:r>
    </w:p>
    <w:p w14:paraId="7943CFD7" w14:textId="2509796C" w:rsidR="000F2746" w:rsidRPr="0056068F" w:rsidRDefault="000F2746" w:rsidP="00CC3594">
      <w:pPr>
        <w:pStyle w:val="Quotelong"/>
        <w:keepNext/>
      </w:pPr>
      <w:r>
        <w:lastRenderedPageBreak/>
        <w:t>The website requirements are to:</w:t>
      </w:r>
    </w:p>
    <w:p w14:paraId="39895E45" w14:textId="37E5EAE5" w:rsidR="000F2746" w:rsidRPr="0056068F" w:rsidRDefault="000F2746" w:rsidP="00CC75E8">
      <w:pPr>
        <w:pStyle w:val="Quotelong"/>
        <w:numPr>
          <w:ilvl w:val="0"/>
          <w:numId w:val="74"/>
        </w:numPr>
        <w:spacing w:after="0"/>
      </w:pPr>
      <w:r>
        <w:t>i</w:t>
      </w:r>
      <w:r w:rsidRPr="0056068F">
        <w:t>nclude 3 main pages: Home, Projects and Contact</w:t>
      </w:r>
    </w:p>
    <w:p w14:paraId="65F25DF2" w14:textId="3127944C" w:rsidR="000F2746" w:rsidRPr="0056068F" w:rsidRDefault="000F2746" w:rsidP="00CC75E8">
      <w:pPr>
        <w:pStyle w:val="Quotelong"/>
        <w:numPr>
          <w:ilvl w:val="0"/>
          <w:numId w:val="74"/>
        </w:numPr>
        <w:spacing w:before="0" w:after="0"/>
      </w:pPr>
      <w:r>
        <w:t>a</w:t>
      </w:r>
      <w:r w:rsidRPr="0056068F">
        <w:t>pply a responsive layout that looks professional on desktop and mobile</w:t>
      </w:r>
    </w:p>
    <w:p w14:paraId="1E0B07CD" w14:textId="1A1EFD9A" w:rsidR="000F2746" w:rsidRPr="0056068F" w:rsidRDefault="000F2746" w:rsidP="00CC75E8">
      <w:pPr>
        <w:pStyle w:val="Quotelong"/>
        <w:numPr>
          <w:ilvl w:val="0"/>
          <w:numId w:val="74"/>
        </w:numPr>
        <w:spacing w:before="0" w:after="0"/>
      </w:pPr>
      <w:r>
        <w:t>u</w:t>
      </w:r>
      <w:r w:rsidRPr="0056068F">
        <w:t xml:space="preserve">se the </w:t>
      </w:r>
      <w:proofErr w:type="spellStart"/>
      <w:r w:rsidRPr="0056068F">
        <w:t>Gelos</w:t>
      </w:r>
      <w:proofErr w:type="spellEnd"/>
      <w:r w:rsidRPr="0056068F">
        <w:t xml:space="preserve"> </w:t>
      </w:r>
      <w:r w:rsidRPr="00406B9B">
        <w:t xml:space="preserve">Style Guide </w:t>
      </w:r>
      <w:r w:rsidRPr="0056068F">
        <w:t>fonts and colours</w:t>
      </w:r>
    </w:p>
    <w:p w14:paraId="2836F2C1" w14:textId="3B7A40D2" w:rsidR="000F2746" w:rsidRPr="0056068F" w:rsidRDefault="000F2746" w:rsidP="00CC75E8">
      <w:pPr>
        <w:pStyle w:val="Quotelong"/>
        <w:numPr>
          <w:ilvl w:val="0"/>
          <w:numId w:val="74"/>
        </w:numPr>
        <w:spacing w:before="0" w:after="0"/>
      </w:pPr>
      <w:r>
        <w:t>i</w:t>
      </w:r>
      <w:r w:rsidRPr="0056068F">
        <w:t>nclude a working contact form</w:t>
      </w:r>
    </w:p>
    <w:p w14:paraId="5F0BA131" w14:textId="5EF70C37" w:rsidR="000F2746" w:rsidRPr="0056068F" w:rsidRDefault="000F2746" w:rsidP="00CC75E8">
      <w:pPr>
        <w:pStyle w:val="Quotelong"/>
        <w:numPr>
          <w:ilvl w:val="0"/>
          <w:numId w:val="74"/>
        </w:numPr>
        <w:spacing w:before="0"/>
      </w:pPr>
      <w:r>
        <w:t>f</w:t>
      </w:r>
      <w:r w:rsidRPr="0056068F">
        <w:t xml:space="preserve">ollow </w:t>
      </w:r>
      <w:proofErr w:type="spellStart"/>
      <w:r w:rsidRPr="0056068F">
        <w:t>Gelos</w:t>
      </w:r>
      <w:proofErr w:type="spellEnd"/>
      <w:r w:rsidRPr="0056068F">
        <w:t xml:space="preserve"> </w:t>
      </w:r>
      <w:r w:rsidRPr="00406B9B">
        <w:t>Coding and Testing Guidelines</w:t>
      </w:r>
      <w:r>
        <w:t>.</w:t>
      </w:r>
    </w:p>
    <w:p w14:paraId="1C67CE14" w14:textId="77777777" w:rsidR="00FD2D2B" w:rsidRPr="00E65AF8" w:rsidRDefault="00FD2D2B" w:rsidP="00FD2D2B">
      <w:pPr>
        <w:keepNext/>
      </w:pPr>
      <w:r w:rsidRPr="00E65AF8">
        <w:t>At the end of the conversation, ask Pi for feedback on your communication skills:</w:t>
      </w:r>
    </w:p>
    <w:p w14:paraId="5559981A" w14:textId="6D2FBEBE" w:rsidR="00FD2D2B" w:rsidRPr="00E65AF8" w:rsidRDefault="00FD2D2B" w:rsidP="00FD2D2B">
      <w:pPr>
        <w:pStyle w:val="Quotelong"/>
      </w:pPr>
      <w:r w:rsidRPr="00E65AF8">
        <w:t xml:space="preserve">Thanks Pi, please give me feedback on my performance, specifically whether I </w:t>
      </w:r>
      <w:r w:rsidR="00444C82">
        <w:t>spoke clearly</w:t>
      </w:r>
      <w:r>
        <w:t xml:space="preserve">, asked effective </w:t>
      </w:r>
      <w:r w:rsidR="00AB6ABC">
        <w:t xml:space="preserve">open-ended </w:t>
      </w:r>
      <w:r>
        <w:t>questions</w:t>
      </w:r>
      <w:r w:rsidRPr="00E65AF8">
        <w:t xml:space="preserve"> and </w:t>
      </w:r>
      <w:r w:rsidR="00444C82">
        <w:t>used active listening skills</w:t>
      </w:r>
      <w:r w:rsidRPr="00E65AF8">
        <w:t>.</w:t>
      </w:r>
    </w:p>
    <w:p w14:paraId="692CF82E" w14:textId="77777777" w:rsidR="00FD2D2B" w:rsidRPr="00E65AF8" w:rsidRDefault="00FD2D2B" w:rsidP="00FD2D2B">
      <w:r w:rsidRPr="00E65AF8">
        <w:t>Reflect on your communication skills and think about how you could improve. You can repeat this activity as often as you need to.</w:t>
      </w:r>
    </w:p>
    <w:bookmarkEnd w:id="57"/>
    <w:p w14:paraId="63C9515F" w14:textId="77777777" w:rsidR="007E22C2" w:rsidRPr="0056068F" w:rsidRDefault="007E22C2" w:rsidP="008A4A3E">
      <w:pPr>
        <w:pStyle w:val="HeadingDecorative"/>
        <w:rPr>
          <w:noProof/>
        </w:rPr>
      </w:pPr>
      <w:r w:rsidRPr="0056068F">
        <w:rPr>
          <w:noProof/>
        </w:rPr>
        <w:tab/>
      </w:r>
      <w:r w:rsidR="008A4A3E" w:rsidRPr="0056068F">
        <w:rPr>
          <w:noProof/>
        </w:rPr>
        <w:drawing>
          <wp:inline distT="0" distB="0" distL="0" distR="0" wp14:anchorId="7E101651" wp14:editId="4A3526A6">
            <wp:extent cx="324000" cy="324000"/>
            <wp:effectExtent l="0" t="0" r="0" b="0"/>
            <wp:docPr id="1842983138" name="Graphic 1842983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szCs w:val="40"/>
        </w:rPr>
        <w:t>Self-check</w:t>
      </w:r>
    </w:p>
    <w:p w14:paraId="3D4396C3" w14:textId="77777777" w:rsidR="007E22C2" w:rsidRPr="0056068F" w:rsidRDefault="007E22C2" w:rsidP="00851EF1">
      <w:pPr>
        <w:pStyle w:val="Heading3"/>
        <w:rPr>
          <w:noProof/>
        </w:rPr>
      </w:pPr>
      <w:r w:rsidRPr="0056068F">
        <w:rPr>
          <w:noProof/>
        </w:rPr>
        <w:t>How did you go?</w:t>
      </w:r>
    </w:p>
    <w:p w14:paraId="64FB7ADF" w14:textId="62D3E727" w:rsidR="007E22C2" w:rsidRDefault="007E22C2" w:rsidP="00BA6D8F">
      <w:pPr>
        <w:keepNext/>
        <w:rPr>
          <w:color w:val="000000" w:themeColor="text1"/>
        </w:rPr>
      </w:pPr>
      <w:r w:rsidRPr="0056068F">
        <w:rPr>
          <w:color w:val="000000" w:themeColor="text1"/>
        </w:rPr>
        <w:t xml:space="preserve">You have completed the </w:t>
      </w:r>
      <w:r w:rsidR="00A70DF5" w:rsidRPr="0056068F">
        <w:rPr>
          <w:color w:val="000000" w:themeColor="text1"/>
        </w:rPr>
        <w:t>lesson</w:t>
      </w:r>
      <w:r w:rsidR="00690E0B" w:rsidRPr="0056068F">
        <w:rPr>
          <w:color w:val="000000" w:themeColor="text1"/>
        </w:rPr>
        <w:t>:</w:t>
      </w:r>
      <w:r w:rsidRPr="0056068F">
        <w:rPr>
          <w:color w:val="000000" w:themeColor="text1"/>
        </w:rPr>
        <w:t xml:space="preserve"> </w:t>
      </w:r>
      <w:r w:rsidR="00457A24" w:rsidRPr="0056068F">
        <w:rPr>
          <w:rStyle w:val="Strong"/>
        </w:rPr>
        <w:t>Planning and designing a website</w:t>
      </w:r>
      <w:r w:rsidRPr="0056068F">
        <w:rPr>
          <w:color w:val="000000" w:themeColor="text1"/>
        </w:rPr>
        <w:t xml:space="preserve">. Check the boxes for the tasks you feel confident you can complete. </w:t>
      </w:r>
    </w:p>
    <w:p w14:paraId="6A7352E9" w14:textId="7E781FC1" w:rsidR="00B92318" w:rsidRPr="0056068F" w:rsidRDefault="00000000" w:rsidP="00B92318">
      <w:pPr>
        <w:tabs>
          <w:tab w:val="left" w:pos="709"/>
        </w:tabs>
        <w:ind w:left="709" w:hanging="425"/>
        <w:rPr>
          <w:color w:val="000000" w:themeColor="text1"/>
        </w:rPr>
      </w:pPr>
      <w:sdt>
        <w:sdtPr>
          <w:rPr>
            <w:color w:val="000000" w:themeColor="text1"/>
          </w:rPr>
          <w:id w:val="-1840847368"/>
          <w14:checkbox>
            <w14:checked w14:val="0"/>
            <w14:checkedState w14:val="2612" w14:font="MS Gothic"/>
            <w14:uncheckedState w14:val="2610" w14:font="MS Gothic"/>
          </w14:checkbox>
        </w:sdtPr>
        <w:sdtContent>
          <w:r w:rsidR="00B92318" w:rsidRPr="0056068F">
            <w:rPr>
              <w:rFonts w:ascii="MS Gothic" w:eastAsia="MS Gothic" w:hAnsi="MS Gothic"/>
              <w:color w:val="000000" w:themeColor="text1"/>
            </w:rPr>
            <w:t>☐</w:t>
          </w:r>
        </w:sdtContent>
      </w:sdt>
      <w:r w:rsidR="00B92318" w:rsidRPr="0056068F">
        <w:rPr>
          <w:color w:val="000000" w:themeColor="text1"/>
        </w:rPr>
        <w:tab/>
      </w:r>
      <w:r w:rsidR="00B92318">
        <w:rPr>
          <w:color w:val="000000" w:themeColor="text1"/>
        </w:rPr>
        <w:t xml:space="preserve">I can </w:t>
      </w:r>
      <w:r w:rsidR="00B92318" w:rsidRPr="00B92318">
        <w:rPr>
          <w:color w:val="000000" w:themeColor="text1"/>
        </w:rPr>
        <w:t>review website requirements and other documentation</w:t>
      </w:r>
      <w:r w:rsidR="00B92318">
        <w:rPr>
          <w:color w:val="000000" w:themeColor="text1"/>
        </w:rPr>
        <w:t>.</w:t>
      </w:r>
    </w:p>
    <w:p w14:paraId="6540AAA8" w14:textId="6BE4E16A" w:rsidR="00B92318" w:rsidRPr="0056068F" w:rsidRDefault="00000000" w:rsidP="00B92318">
      <w:pPr>
        <w:tabs>
          <w:tab w:val="left" w:pos="709"/>
        </w:tabs>
        <w:ind w:left="709" w:hanging="425"/>
        <w:rPr>
          <w:color w:val="000000" w:themeColor="text1"/>
        </w:rPr>
      </w:pPr>
      <w:sdt>
        <w:sdtPr>
          <w:rPr>
            <w:color w:val="000000" w:themeColor="text1"/>
          </w:rPr>
          <w:id w:val="1776352520"/>
          <w14:checkbox>
            <w14:checked w14:val="0"/>
            <w14:checkedState w14:val="2612" w14:font="MS Gothic"/>
            <w14:uncheckedState w14:val="2610" w14:font="MS Gothic"/>
          </w14:checkbox>
        </w:sdtPr>
        <w:sdtContent>
          <w:r w:rsidR="00B92318" w:rsidRPr="0056068F">
            <w:rPr>
              <w:rFonts w:ascii="MS Gothic" w:eastAsia="MS Gothic" w:hAnsi="MS Gothic"/>
              <w:color w:val="000000" w:themeColor="text1"/>
            </w:rPr>
            <w:t>☐</w:t>
          </w:r>
        </w:sdtContent>
      </w:sdt>
      <w:r w:rsidR="00B92318" w:rsidRPr="0056068F">
        <w:rPr>
          <w:color w:val="000000" w:themeColor="text1"/>
        </w:rPr>
        <w:tab/>
      </w:r>
      <w:r w:rsidR="00B92318">
        <w:rPr>
          <w:color w:val="000000" w:themeColor="text1"/>
        </w:rPr>
        <w:t xml:space="preserve">I can </w:t>
      </w:r>
      <w:r w:rsidR="00B92318" w:rsidRPr="00B92318">
        <w:rPr>
          <w:color w:val="000000" w:themeColor="text1"/>
        </w:rPr>
        <w:t>follow web design standards</w:t>
      </w:r>
      <w:r w:rsidR="00B92318">
        <w:rPr>
          <w:color w:val="000000" w:themeColor="text1"/>
        </w:rPr>
        <w:t>.</w:t>
      </w:r>
    </w:p>
    <w:p w14:paraId="7CDFCC17" w14:textId="0FA8896F" w:rsidR="00B92318" w:rsidRPr="0056068F" w:rsidRDefault="00000000" w:rsidP="00B92318">
      <w:pPr>
        <w:tabs>
          <w:tab w:val="left" w:pos="709"/>
        </w:tabs>
        <w:ind w:left="709" w:hanging="425"/>
        <w:rPr>
          <w:color w:val="000000" w:themeColor="text1"/>
        </w:rPr>
      </w:pPr>
      <w:sdt>
        <w:sdtPr>
          <w:rPr>
            <w:color w:val="000000" w:themeColor="text1"/>
          </w:rPr>
          <w:id w:val="285559632"/>
          <w14:checkbox>
            <w14:checked w14:val="0"/>
            <w14:checkedState w14:val="2612" w14:font="MS Gothic"/>
            <w14:uncheckedState w14:val="2610" w14:font="MS Gothic"/>
          </w14:checkbox>
        </w:sdtPr>
        <w:sdtContent>
          <w:r w:rsidR="00B92318" w:rsidRPr="0056068F">
            <w:rPr>
              <w:rFonts w:ascii="MS Gothic" w:eastAsia="MS Gothic" w:hAnsi="MS Gothic"/>
              <w:color w:val="000000" w:themeColor="text1"/>
            </w:rPr>
            <w:t>☐</w:t>
          </w:r>
        </w:sdtContent>
      </w:sdt>
      <w:r w:rsidR="00B92318" w:rsidRPr="0056068F">
        <w:rPr>
          <w:color w:val="000000" w:themeColor="text1"/>
        </w:rPr>
        <w:tab/>
      </w:r>
      <w:r w:rsidR="00B92318">
        <w:rPr>
          <w:color w:val="000000" w:themeColor="text1"/>
        </w:rPr>
        <w:t xml:space="preserve">I can </w:t>
      </w:r>
      <w:r w:rsidR="00B92318" w:rsidRPr="00B92318">
        <w:rPr>
          <w:color w:val="000000" w:themeColor="text1"/>
        </w:rPr>
        <w:t>create diagrams to define the website design</w:t>
      </w:r>
      <w:r w:rsidR="00B92318">
        <w:rPr>
          <w:color w:val="000000" w:themeColor="text1"/>
        </w:rPr>
        <w:t>.</w:t>
      </w:r>
    </w:p>
    <w:p w14:paraId="1EA5BA85" w14:textId="40409013" w:rsidR="007E22C2" w:rsidRPr="0056068F" w:rsidRDefault="00000000" w:rsidP="000F0D6C">
      <w:pPr>
        <w:tabs>
          <w:tab w:val="left" w:pos="709"/>
        </w:tabs>
        <w:ind w:left="709" w:hanging="425"/>
        <w:rPr>
          <w:color w:val="000000" w:themeColor="text1"/>
        </w:rPr>
      </w:pPr>
      <w:sdt>
        <w:sdtPr>
          <w:rPr>
            <w:color w:val="000000" w:themeColor="text1"/>
          </w:rPr>
          <w:id w:val="-580514938"/>
          <w14:checkbox>
            <w14:checked w14:val="0"/>
            <w14:checkedState w14:val="2612" w14:font="MS Gothic"/>
            <w14:uncheckedState w14:val="2610" w14:font="MS Gothic"/>
          </w14:checkbox>
        </w:sdtPr>
        <w:sdtContent>
          <w:r w:rsidR="007E22C2" w:rsidRPr="0056068F">
            <w:rPr>
              <w:rFonts w:ascii="MS Gothic" w:eastAsia="MS Gothic" w:hAnsi="MS Gothic"/>
              <w:color w:val="000000" w:themeColor="text1"/>
            </w:rPr>
            <w:t>☐</w:t>
          </w:r>
        </w:sdtContent>
      </w:sdt>
      <w:r w:rsidR="007E22C2" w:rsidRPr="0056068F">
        <w:rPr>
          <w:color w:val="000000" w:themeColor="text1"/>
        </w:rPr>
        <w:tab/>
      </w:r>
      <w:r w:rsidR="00B92318">
        <w:rPr>
          <w:color w:val="000000" w:themeColor="text1"/>
        </w:rPr>
        <w:t xml:space="preserve">I can </w:t>
      </w:r>
      <w:r w:rsidR="00B92318" w:rsidRPr="00B92318">
        <w:rPr>
          <w:color w:val="000000" w:themeColor="text1"/>
        </w:rPr>
        <w:t>select a markup language to suit requirements</w:t>
      </w:r>
      <w:r w:rsidR="00B92318">
        <w:rPr>
          <w:color w:val="000000" w:themeColor="text1"/>
        </w:rPr>
        <w:t>.</w:t>
      </w:r>
    </w:p>
    <w:p w14:paraId="56F13D4F" w14:textId="27C62D05" w:rsidR="007E22C2" w:rsidRPr="0056068F" w:rsidRDefault="00000000" w:rsidP="000F0D6C">
      <w:pPr>
        <w:tabs>
          <w:tab w:val="left" w:pos="709"/>
        </w:tabs>
        <w:ind w:left="709" w:hanging="425"/>
        <w:rPr>
          <w:color w:val="000000" w:themeColor="text1"/>
        </w:rPr>
      </w:pPr>
      <w:sdt>
        <w:sdtPr>
          <w:rPr>
            <w:color w:val="000000" w:themeColor="text1"/>
          </w:rPr>
          <w:id w:val="-158314990"/>
          <w14:checkbox>
            <w14:checked w14:val="0"/>
            <w14:checkedState w14:val="2612" w14:font="MS Gothic"/>
            <w14:uncheckedState w14:val="2610" w14:font="MS Gothic"/>
          </w14:checkbox>
        </w:sdtPr>
        <w:sdtContent>
          <w:r w:rsidR="007E22C2" w:rsidRPr="0056068F">
            <w:rPr>
              <w:rFonts w:ascii="MS Gothic" w:eastAsia="MS Gothic" w:hAnsi="MS Gothic"/>
              <w:color w:val="000000" w:themeColor="text1"/>
            </w:rPr>
            <w:t>☐</w:t>
          </w:r>
        </w:sdtContent>
      </w:sdt>
      <w:r w:rsidR="007E22C2" w:rsidRPr="0056068F">
        <w:rPr>
          <w:color w:val="000000" w:themeColor="text1"/>
        </w:rPr>
        <w:tab/>
      </w:r>
      <w:r w:rsidR="00B92318">
        <w:rPr>
          <w:color w:val="000000" w:themeColor="text1"/>
        </w:rPr>
        <w:t xml:space="preserve">I can </w:t>
      </w:r>
      <w:r w:rsidR="00B92318" w:rsidRPr="00B92318">
        <w:rPr>
          <w:color w:val="000000" w:themeColor="text1"/>
        </w:rPr>
        <w:t>develop test plans, including testing approach and test cases</w:t>
      </w:r>
      <w:r w:rsidR="00B92318">
        <w:rPr>
          <w:color w:val="000000" w:themeColor="text1"/>
        </w:rPr>
        <w:t>.</w:t>
      </w:r>
    </w:p>
    <w:p w14:paraId="7FC9D3FD" w14:textId="19BAA3DB" w:rsidR="007E22C2" w:rsidRPr="0056068F" w:rsidRDefault="00000000" w:rsidP="000F0D6C">
      <w:pPr>
        <w:tabs>
          <w:tab w:val="left" w:pos="709"/>
        </w:tabs>
        <w:ind w:left="709" w:hanging="425"/>
        <w:rPr>
          <w:color w:val="000000" w:themeColor="text1"/>
        </w:rPr>
      </w:pPr>
      <w:sdt>
        <w:sdtPr>
          <w:rPr>
            <w:color w:val="000000" w:themeColor="text1"/>
          </w:rPr>
          <w:id w:val="1845736438"/>
          <w14:checkbox>
            <w14:checked w14:val="0"/>
            <w14:checkedState w14:val="2612" w14:font="MS Gothic"/>
            <w14:uncheckedState w14:val="2610" w14:font="MS Gothic"/>
          </w14:checkbox>
        </w:sdtPr>
        <w:sdtContent>
          <w:r w:rsidR="007E22C2" w:rsidRPr="0056068F">
            <w:rPr>
              <w:rFonts w:ascii="MS Gothic" w:eastAsia="MS Gothic" w:hAnsi="MS Gothic"/>
              <w:color w:val="000000" w:themeColor="text1"/>
            </w:rPr>
            <w:t>☐</w:t>
          </w:r>
        </w:sdtContent>
      </w:sdt>
      <w:r w:rsidR="007E22C2" w:rsidRPr="0056068F">
        <w:rPr>
          <w:color w:val="000000" w:themeColor="text1"/>
        </w:rPr>
        <w:tab/>
      </w:r>
      <w:r w:rsidR="00B92318">
        <w:rPr>
          <w:color w:val="000000" w:themeColor="text1"/>
        </w:rPr>
        <w:t xml:space="preserve">I can </w:t>
      </w:r>
      <w:r w:rsidR="00B92318" w:rsidRPr="00B92318">
        <w:rPr>
          <w:color w:val="000000" w:themeColor="text1"/>
        </w:rPr>
        <w:t>use active listening and ask questions to work with users and clients.</w:t>
      </w:r>
    </w:p>
    <w:p w14:paraId="2E1243DA" w14:textId="77777777" w:rsidR="00F70DA9" w:rsidRPr="00E70E68" w:rsidRDefault="00F70DA9" w:rsidP="00F70DA9">
      <w:pPr>
        <w:pStyle w:val="HeadingDecorative"/>
        <w:rPr>
          <w:position w:val="12"/>
        </w:rPr>
      </w:pPr>
      <w:r w:rsidRPr="003F0C4F">
        <w:lastRenderedPageBreak/>
        <w:tab/>
      </w:r>
      <w:r>
        <w:rPr>
          <w:noProof/>
        </w:rPr>
        <w:drawing>
          <wp:inline distT="0" distB="0" distL="0" distR="0" wp14:anchorId="2F0B3EAC" wp14:editId="5D700D72">
            <wp:extent cx="324000" cy="324000"/>
            <wp:effectExtent l="0" t="0" r="0" b="0"/>
            <wp:docPr id="462160848"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12BB6118" w14:textId="509289B2" w:rsidR="00501B3C" w:rsidRPr="00501B3C" w:rsidRDefault="00F70DA9" w:rsidP="00501B3C">
      <w:pPr>
        <w:pStyle w:val="Heading3"/>
      </w:pPr>
      <w:r>
        <w:t>Assessment 2 of 2: Project Part 1</w:t>
      </w:r>
      <w:r w:rsidR="00501B3C">
        <w:t xml:space="preserve"> and Part 2</w:t>
      </w:r>
    </w:p>
    <w:p w14:paraId="5CA54AAC" w14:textId="57CC5BF0" w:rsidR="00F70DA9" w:rsidRPr="00E3331C" w:rsidRDefault="00F70DA9" w:rsidP="00F70DA9">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Pr="00887E30">
        <w:rPr>
          <w:rStyle w:val="Strong"/>
        </w:rPr>
        <w:t>complete</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Pr>
          <w:color w:val="000000" w:themeColor="text1"/>
        </w:rPr>
        <w:t>1</w:t>
      </w:r>
      <w:r w:rsidR="00501B3C">
        <w:rPr>
          <w:color w:val="000000" w:themeColor="text1"/>
        </w:rPr>
        <w:t xml:space="preserve"> and Part 2.</w:t>
      </w:r>
    </w:p>
    <w:p w14:paraId="4C2E80AD" w14:textId="77777777" w:rsidR="00F70DA9" w:rsidRPr="00E3331C" w:rsidRDefault="00F70DA9" w:rsidP="00F70DA9">
      <w:pPr>
        <w:rPr>
          <w:color w:val="000000" w:themeColor="text1"/>
        </w:rPr>
      </w:pPr>
      <w:r w:rsidRPr="00E3331C">
        <w:rPr>
          <w:color w:val="000000" w:themeColor="text1"/>
        </w:rPr>
        <w:t>If your assessments are online, go to Assessments in the top menu and access the files.</w:t>
      </w:r>
    </w:p>
    <w:p w14:paraId="3D17B4C6" w14:textId="77777777" w:rsidR="00F20A46" w:rsidRPr="00B441AD" w:rsidRDefault="00F20A46" w:rsidP="00F20A46">
      <w:pPr>
        <w:pStyle w:val="Notebox"/>
      </w:pPr>
      <w:r w:rsidRPr="004E3705">
        <w:rPr>
          <w:rStyle w:val="Strong"/>
        </w:rPr>
        <w:t>Note</w:t>
      </w:r>
      <w:r>
        <w:rPr>
          <w:rStyle w:val="Strong"/>
        </w:rPr>
        <w:t>:</w:t>
      </w:r>
      <w:r>
        <w:t xml:space="preserve"> To access the entire assessment, you must download and save each part separately.</w:t>
      </w:r>
    </w:p>
    <w:p w14:paraId="2C89CA04" w14:textId="77777777" w:rsidR="00F20A46" w:rsidRPr="0056068F" w:rsidRDefault="00F20A46" w:rsidP="00495134"/>
    <w:p w14:paraId="1DFB3E2C" w14:textId="77777777" w:rsidR="00C86EA0" w:rsidRPr="0056068F" w:rsidRDefault="00C86EA0" w:rsidP="00495134">
      <w:pPr>
        <w:sectPr w:rsidR="00C86EA0" w:rsidRPr="0056068F" w:rsidSect="00C86EA0">
          <w:headerReference w:type="even" r:id="rId130"/>
          <w:footerReference w:type="even" r:id="rId131"/>
          <w:headerReference w:type="first" r:id="rId132"/>
          <w:footerReference w:type="first" r:id="rId133"/>
          <w:pgSz w:w="11906" w:h="16838" w:code="9"/>
          <w:pgMar w:top="1134" w:right="1134" w:bottom="1134" w:left="1134" w:header="680" w:footer="482" w:gutter="0"/>
          <w:cols w:space="4253"/>
          <w:docGrid w:linePitch="360"/>
        </w:sectPr>
      </w:pPr>
    </w:p>
    <w:p w14:paraId="4A8CE7F0" w14:textId="4BD8CCA6" w:rsidR="00C86EA0" w:rsidRPr="0056068F" w:rsidRDefault="00C86EA0" w:rsidP="00495134">
      <w:pPr>
        <w:pStyle w:val="Heading1LessonTitle"/>
        <w:framePr w:h="3005" w:hRule="exact" w:wrap="notBeside"/>
        <w:rPr>
          <w:noProof/>
        </w:rPr>
      </w:pPr>
      <w:bookmarkStart w:id="61" w:name="_Toc216707780"/>
      <w:r w:rsidRPr="0056068F">
        <w:rPr>
          <w:rStyle w:val="Strong"/>
          <w:noProof/>
        </w:rPr>
        <w:lastRenderedPageBreak/>
        <w:t xml:space="preserve">Lesson </w:t>
      </w:r>
      <w:r w:rsidRPr="0056068F">
        <w:rPr>
          <w:rStyle w:val="Strong"/>
          <w:noProof/>
        </w:rPr>
        <w:fldChar w:fldCharType="begin"/>
      </w:r>
      <w:r w:rsidRPr="0056068F">
        <w:rPr>
          <w:rStyle w:val="Strong"/>
          <w:noProof/>
        </w:rPr>
        <w:instrText xml:space="preserve"> SEQ Lesson \* ARABIC </w:instrText>
      </w:r>
      <w:r w:rsidRPr="0056068F">
        <w:rPr>
          <w:rStyle w:val="Strong"/>
          <w:noProof/>
        </w:rPr>
        <w:fldChar w:fldCharType="separate"/>
      </w:r>
      <w:r w:rsidR="009769A3">
        <w:rPr>
          <w:rStyle w:val="Strong"/>
          <w:noProof/>
        </w:rPr>
        <w:t>2</w:t>
      </w:r>
      <w:r w:rsidRPr="0056068F">
        <w:rPr>
          <w:rStyle w:val="Strong"/>
          <w:noProof/>
        </w:rPr>
        <w:fldChar w:fldCharType="end"/>
      </w:r>
      <w:r w:rsidRPr="0056068F">
        <w:rPr>
          <w:rStyle w:val="Strong"/>
          <w:noProof/>
        </w:rPr>
        <w:t>:</w:t>
      </w:r>
      <w:r w:rsidRPr="0056068F">
        <w:rPr>
          <w:rStyle w:val="Strong"/>
          <w:noProof/>
        </w:rPr>
        <w:br/>
      </w:r>
      <w:r w:rsidR="00B25C62" w:rsidRPr="0056068F">
        <w:rPr>
          <w:noProof/>
        </w:rPr>
        <w:t>Creating website structure using HTML</w:t>
      </w:r>
      <w:bookmarkEnd w:id="61"/>
    </w:p>
    <w:bookmarkStart w:id="62" w:name="_Toc216707781"/>
    <w:p w14:paraId="1AAAC6BE" w14:textId="77777777" w:rsidR="00C86EA0" w:rsidRPr="0056068F" w:rsidRDefault="00C86EA0" w:rsidP="00495134">
      <w:pPr>
        <w:pStyle w:val="Heading2"/>
        <w:rPr>
          <w:noProof/>
        </w:rPr>
      </w:pPr>
      <w:r w:rsidRPr="0056068F">
        <w:rPr>
          <w:noProof/>
          <w:shd w:val="clear" w:color="auto" w:fill="FFFFFF" w:themeFill="background1"/>
        </w:rPr>
        <mc:AlternateContent>
          <mc:Choice Requires="wps">
            <w:drawing>
              <wp:anchor distT="0" distB="1800225" distL="0" distR="0" simplePos="0" relativeHeight="251658244" behindDoc="1" locked="0" layoutInCell="1" allowOverlap="1" wp14:anchorId="7AB9AF4B" wp14:editId="4086BE9E">
                <wp:simplePos x="0" y="0"/>
                <wp:positionH relativeFrom="page">
                  <wp:align>left</wp:align>
                </wp:positionH>
                <wp:positionV relativeFrom="page">
                  <wp:align>top</wp:align>
                </wp:positionV>
                <wp:extent cx="7560000" cy="2700000"/>
                <wp:effectExtent l="0" t="0" r="3175" b="5715"/>
                <wp:wrapNone/>
                <wp:docPr id="1279840678"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F20C3A7" id="Rectangle 1" o:spid="_x0000_s1026" alt="&quot;&quot;" style="position:absolute;margin-left:0;margin-top:0;width:595.3pt;height:212.6pt;z-index:-251635712;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" stroked="f" strokeweight="2pt">
                <v:fill r:id="rId134" o:title="" recolor="t" rotate="t" type="frame"/>
                <w10:wrap anchorx="page" anchory="page"/>
              </v:rect>
            </w:pict>
          </mc:Fallback>
        </mc:AlternateContent>
      </w:r>
      <w:r w:rsidRPr="0056068F">
        <w:rPr>
          <w:noProof/>
        </w:rPr>
        <w:t>Overview</w:t>
      </w:r>
      <w:bookmarkEnd w:id="62"/>
    </w:p>
    <w:p w14:paraId="0938BAB3" w14:textId="213630BE" w:rsidR="00826C92" w:rsidRPr="0056068F" w:rsidRDefault="00826C92" w:rsidP="00826C92">
      <w:r w:rsidRPr="0056068F">
        <w:t>HTML</w:t>
      </w:r>
      <w:r w:rsidR="00844253">
        <w:t xml:space="preserve"> is</w:t>
      </w:r>
      <w:r w:rsidRPr="0056068F">
        <w:t xml:space="preserve"> the core language that gives structure and meaning to every webpage. You’ll learn how to use tags and attributes to define text, images</w:t>
      </w:r>
      <w:r w:rsidR="00603DBF" w:rsidRPr="0056068F">
        <w:t xml:space="preserve"> and</w:t>
      </w:r>
      <w:r w:rsidRPr="0056068F">
        <w:t xml:space="preserve"> links</w:t>
      </w:r>
      <w:r w:rsidR="00603DBF" w:rsidRPr="0056068F">
        <w:t xml:space="preserve"> and</w:t>
      </w:r>
      <w:r w:rsidRPr="0056068F">
        <w:t xml:space="preserve"> how each part of a webpage is organised into sections like the head and body.</w:t>
      </w:r>
    </w:p>
    <w:p w14:paraId="605F1AD3" w14:textId="4E7382D8" w:rsidR="00826C92" w:rsidRPr="0056068F" w:rsidRDefault="00826C92" w:rsidP="00826C92">
      <w:pPr>
        <w:rPr>
          <w:lang w:eastAsia="en-AU"/>
        </w:rPr>
      </w:pPr>
      <w:r w:rsidRPr="0056068F">
        <w:rPr>
          <w:lang w:eastAsia="en-AU"/>
        </w:rPr>
        <w:t>Then, you’ll explore semantic elements such as &lt;header&gt;, &lt;nav&gt;, &lt;main&gt;</w:t>
      </w:r>
      <w:r w:rsidR="00603DBF" w:rsidRPr="0056068F">
        <w:rPr>
          <w:lang w:eastAsia="en-AU"/>
        </w:rPr>
        <w:t xml:space="preserve"> and</w:t>
      </w:r>
      <w:r w:rsidRPr="0056068F">
        <w:rPr>
          <w:lang w:eastAsia="en-AU"/>
        </w:rPr>
        <w:t xml:space="preserve"> &lt;footer&gt; that make your code easier to read and help with accessibility and search visibility. You’ll also learn to build navigation menus, add images</w:t>
      </w:r>
      <w:r w:rsidR="00603DBF" w:rsidRPr="0056068F">
        <w:rPr>
          <w:lang w:eastAsia="en-AU"/>
        </w:rPr>
        <w:t xml:space="preserve"> and</w:t>
      </w:r>
      <w:r w:rsidRPr="0056068F">
        <w:rPr>
          <w:lang w:eastAsia="en-AU"/>
        </w:rPr>
        <w:t xml:space="preserve"> create forms to collect information.</w:t>
      </w:r>
    </w:p>
    <w:p w14:paraId="3B94FA87" w14:textId="406F6A84" w:rsidR="00826C92" w:rsidRPr="0056068F" w:rsidRDefault="00826C92" w:rsidP="00826C92">
      <w:pPr>
        <w:rPr>
          <w:lang w:eastAsia="en-AU"/>
        </w:rPr>
      </w:pPr>
      <w:r w:rsidRPr="0056068F">
        <w:rPr>
          <w:lang w:eastAsia="en-AU"/>
        </w:rPr>
        <w:t>Finally, you’ll understand why correct syntax, structure</w:t>
      </w:r>
      <w:r w:rsidR="00603DBF" w:rsidRPr="0056068F">
        <w:rPr>
          <w:lang w:eastAsia="en-AU"/>
        </w:rPr>
        <w:t xml:space="preserve"> and</w:t>
      </w:r>
      <w:r w:rsidRPr="0056068F">
        <w:rPr>
          <w:lang w:eastAsia="en-AU"/>
        </w:rPr>
        <w:t xml:space="preserve"> validation matter. Using the W3C Validator, you’ll check your pages for errors and ensure they meet web standards. These skills will give you a strong foundation for creating well-structured, accessible websites that are ready for styling and interactivity.</w:t>
      </w:r>
    </w:p>
    <w:p w14:paraId="4A0F6C49" w14:textId="77777777" w:rsidR="001838DE" w:rsidRPr="0056068F" w:rsidRDefault="001838DE" w:rsidP="001838DE">
      <w:pPr>
        <w:rPr>
          <w:color w:val="000000" w:themeColor="text1"/>
        </w:rPr>
      </w:pPr>
      <w:r w:rsidRPr="0056068F">
        <w:rPr>
          <w:color w:val="000000" w:themeColor="text1"/>
        </w:rPr>
        <w:t>In this lesson, you will learn to:</w:t>
      </w:r>
    </w:p>
    <w:p w14:paraId="037F2761" w14:textId="77777777" w:rsidR="002E62A5" w:rsidRDefault="002E62A5" w:rsidP="002E62A5">
      <w:pPr>
        <w:pStyle w:val="ListBullet"/>
      </w:pPr>
      <w:r>
        <w:t>create web pages according to requirements</w:t>
      </w:r>
    </w:p>
    <w:p w14:paraId="4CBA14E5" w14:textId="1B15BBDE" w:rsidR="001838DE" w:rsidRPr="0056068F" w:rsidRDefault="002E62A5">
      <w:pPr>
        <w:pStyle w:val="ListBullet"/>
      </w:pPr>
      <w:r>
        <w:t>structure web pages using basic HTML elements.</w:t>
      </w:r>
    </w:p>
    <w:p w14:paraId="48A5ABC1" w14:textId="77777777" w:rsidR="00B3533C" w:rsidRPr="0056068F" w:rsidRDefault="00B3533C" w:rsidP="00B3533C">
      <w:pPr>
        <w:pStyle w:val="Heading2"/>
        <w:rPr>
          <w:rFonts w:eastAsia="Calibri"/>
          <w:noProof/>
        </w:rPr>
      </w:pPr>
      <w:bookmarkStart w:id="63" w:name="_Toc216707782"/>
      <w:r w:rsidRPr="0056068F">
        <w:rPr>
          <w:rFonts w:eastAsia="Calibri"/>
          <w:noProof/>
        </w:rPr>
        <w:t>Setting up your IDE</w:t>
      </w:r>
      <w:bookmarkEnd w:id="63"/>
    </w:p>
    <w:p w14:paraId="16BADE96" w14:textId="77777777" w:rsidR="00B3533C" w:rsidRPr="0056068F" w:rsidRDefault="00B3533C" w:rsidP="00B3533C">
      <w:r w:rsidRPr="0056068F">
        <w:t xml:space="preserve">An </w:t>
      </w:r>
      <w:r w:rsidRPr="0056068F">
        <w:rPr>
          <w:rStyle w:val="Strong"/>
        </w:rPr>
        <w:t>IDE</w:t>
      </w:r>
      <w:r w:rsidRPr="0056068F">
        <w:t xml:space="preserve"> is an</w:t>
      </w:r>
      <w:r w:rsidRPr="0056068F">
        <w:rPr>
          <w:rStyle w:val="Strong"/>
        </w:rPr>
        <w:t xml:space="preserve"> </w:t>
      </w:r>
      <w:r w:rsidRPr="0056068F">
        <w:t xml:space="preserve">integrated development environment. This is a software application that provides all the tools you need to write, test and debug programs in one place. </w:t>
      </w:r>
    </w:p>
    <w:p w14:paraId="19F9E14F" w14:textId="77777777" w:rsidR="00B3533C" w:rsidRPr="0056068F" w:rsidRDefault="00B3533C" w:rsidP="00B3533C">
      <w:pPr>
        <w:pStyle w:val="HeadingDecorative"/>
        <w:rPr>
          <w:noProof/>
          <w:position w:val="14"/>
        </w:rPr>
      </w:pPr>
      <w:r w:rsidRPr="0056068F">
        <w:rPr>
          <w:noProof/>
        </w:rPr>
        <w:lastRenderedPageBreak/>
        <w:tab/>
      </w:r>
      <w:r w:rsidRPr="0056068F">
        <w:rPr>
          <w:noProof/>
        </w:rPr>
        <w:drawing>
          <wp:inline distT="0" distB="0" distL="0" distR="0" wp14:anchorId="5021D60C" wp14:editId="3D1D7D3A">
            <wp:extent cx="324000" cy="324000"/>
            <wp:effectExtent l="0" t="0" r="0" b="0"/>
            <wp:docPr id="835588011"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8011" name="Graphic 835588011">
                      <a:extLst>
                        <a:ext uri="{C183D7F6-B498-43B3-948B-1728B52AA6E4}">
                          <adec:decorative xmlns:adec="http://schemas.microsoft.com/office/drawing/2017/decorative" val="1"/>
                        </a:ext>
                      </a:extLst>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Collaboration</w:t>
      </w:r>
    </w:p>
    <w:p w14:paraId="22454BBF" w14:textId="6351D65C" w:rsidR="00B3533C" w:rsidRPr="0056068F" w:rsidRDefault="00B3533C" w:rsidP="00B3533C">
      <w:pPr>
        <w:pStyle w:val="Heading3"/>
        <w:rPr>
          <w:noProof/>
        </w:rPr>
      </w:pPr>
      <w:bookmarkStart w:id="64" w:name="_Ref215569258"/>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12</w:t>
      </w:r>
      <w:r w:rsidRPr="0056068F">
        <w:rPr>
          <w:noProof/>
        </w:rPr>
        <w:fldChar w:fldCharType="end"/>
      </w:r>
      <w:r w:rsidRPr="0056068F">
        <w:rPr>
          <w:noProof/>
        </w:rPr>
        <w:t xml:space="preserve">: </w:t>
      </w:r>
      <w:r w:rsidR="00E14F46">
        <w:rPr>
          <w:noProof/>
        </w:rPr>
        <w:t xml:space="preserve">Discuss </w:t>
      </w:r>
      <w:r w:rsidRPr="0056068F">
        <w:rPr>
          <w:noProof/>
        </w:rPr>
        <w:t>IDE</w:t>
      </w:r>
      <w:r w:rsidR="00C83E64">
        <w:rPr>
          <w:noProof/>
        </w:rPr>
        <w:t>s</w:t>
      </w:r>
      <w:bookmarkEnd w:id="64"/>
    </w:p>
    <w:p w14:paraId="5E64A737" w14:textId="77777777" w:rsidR="00E14F46" w:rsidRDefault="00E14F46" w:rsidP="00E14F46">
      <w:pPr>
        <w:keepNext/>
        <w:rPr>
          <w:color w:val="000000" w:themeColor="text1"/>
        </w:rPr>
      </w:pPr>
      <w:r>
        <w:rPr>
          <w:color w:val="000000" w:themeColor="text1"/>
        </w:rPr>
        <w:t>Discuss the following in your class, with colleagues or friends, or write down your thoughts.</w:t>
      </w:r>
    </w:p>
    <w:p w14:paraId="261FE38A" w14:textId="750A9D64" w:rsidR="00B3533C" w:rsidRPr="0056068F" w:rsidRDefault="004C426A" w:rsidP="00C83E64">
      <w:pPr>
        <w:pStyle w:val="ListBullet"/>
      </w:pPr>
      <w:r>
        <w:t>Do you know</w:t>
      </w:r>
      <w:r w:rsidR="00157ED3">
        <w:t xml:space="preserve"> </w:t>
      </w:r>
      <w:r w:rsidR="00B3533C" w:rsidRPr="0056068F">
        <w:t xml:space="preserve">some popular IDEs </w:t>
      </w:r>
      <w:r w:rsidR="004B6416">
        <w:t xml:space="preserve">that are </w:t>
      </w:r>
      <w:r w:rsidR="00B3533C" w:rsidRPr="0056068F">
        <w:t>used for programming?</w:t>
      </w:r>
      <w:r>
        <w:t xml:space="preserve"> What are they?</w:t>
      </w:r>
    </w:p>
    <w:p w14:paraId="3068E3D9" w14:textId="77777777" w:rsidR="00B3533C" w:rsidRDefault="00B3533C" w:rsidP="00C83E64">
      <w:pPr>
        <w:pStyle w:val="ListBullet"/>
      </w:pPr>
      <w:r w:rsidRPr="0056068F">
        <w:t>Have you used any of these IDEs before? If so, what did you like or find challenging about them?</w:t>
      </w:r>
    </w:p>
    <w:p w14:paraId="22A187FD" w14:textId="77777777" w:rsidR="00E14F46" w:rsidRPr="00E14F46" w:rsidRDefault="00E14F46" w:rsidP="00E14F46">
      <w:pPr>
        <w:pStyle w:val="InputBoxMed"/>
        <w:framePr w:wrap="around"/>
      </w:pPr>
    </w:p>
    <w:p w14:paraId="7C97DDF3" w14:textId="09D700F7" w:rsidR="00E45ED9" w:rsidRPr="0056068F" w:rsidRDefault="00E45ED9" w:rsidP="00E45ED9">
      <w:pPr>
        <w:pStyle w:val="Heading3"/>
        <w:rPr>
          <w:noProof/>
        </w:rPr>
      </w:pPr>
      <w:r w:rsidRPr="0056068F">
        <w:rPr>
          <w:noProof/>
        </w:rPr>
        <w:t xml:space="preserve">Installing </w:t>
      </w:r>
      <w:r w:rsidR="00A069A0" w:rsidRPr="0056068F">
        <w:rPr>
          <w:noProof/>
        </w:rPr>
        <w:t>VS Code</w:t>
      </w:r>
    </w:p>
    <w:p w14:paraId="42F9D6F2" w14:textId="0188C9AB" w:rsidR="00B3533C" w:rsidRPr="0056068F" w:rsidRDefault="00B3533C" w:rsidP="000F01FB">
      <w:r w:rsidRPr="0056068F">
        <w:t>One of the most popular IDEs is Microsoft Visual Studio Code (VS Code), which supports many programming languages and includes built-in tools for editing, debugging and version control.</w:t>
      </w:r>
    </w:p>
    <w:p w14:paraId="05B7D6F6" w14:textId="6245897F" w:rsidR="00B3533C" w:rsidRPr="0056068F" w:rsidRDefault="00B3533C" w:rsidP="000F01FB">
      <w:r w:rsidRPr="0056068F">
        <w:t xml:space="preserve">You are not required to use </w:t>
      </w:r>
      <w:r w:rsidR="00A069A0" w:rsidRPr="0056068F">
        <w:t>VS Code</w:t>
      </w:r>
      <w:r w:rsidRPr="0056068F">
        <w:t xml:space="preserve"> to complete the activities, however, this </w:t>
      </w:r>
      <w:r w:rsidR="006541EB" w:rsidRPr="0056068F">
        <w:t>resource</w:t>
      </w:r>
      <w:r w:rsidRPr="0056068F">
        <w:t xml:space="preserve"> will provide references to </w:t>
      </w:r>
      <w:r w:rsidR="00A069A0" w:rsidRPr="0056068F">
        <w:t>VS Code</w:t>
      </w:r>
      <w:r w:rsidR="00A31472" w:rsidRPr="0056068F">
        <w:t xml:space="preserve"> </w:t>
      </w:r>
      <w:r w:rsidRPr="0056068F">
        <w:t>tutorials.</w:t>
      </w:r>
    </w:p>
    <w:p w14:paraId="738104A9" w14:textId="68A82272" w:rsidR="005535F2" w:rsidRPr="0056068F" w:rsidRDefault="009C709C" w:rsidP="000F01FB">
      <w:r w:rsidRPr="0056068F">
        <w:t xml:space="preserve">To install </w:t>
      </w:r>
      <w:r w:rsidR="00A069A0" w:rsidRPr="0056068F">
        <w:t>VS Code</w:t>
      </w:r>
      <w:r w:rsidRPr="0056068F">
        <w:t>, follow these steps:</w:t>
      </w:r>
    </w:p>
    <w:p w14:paraId="008FCB0C" w14:textId="787CF5C7" w:rsidR="009C709C" w:rsidRPr="0056068F" w:rsidRDefault="009C709C" w:rsidP="00CC75E8">
      <w:pPr>
        <w:pStyle w:val="ListNumber"/>
        <w:numPr>
          <w:ilvl w:val="0"/>
          <w:numId w:val="28"/>
        </w:numPr>
      </w:pPr>
      <w:r w:rsidRPr="0056068F">
        <w:t xml:space="preserve">Go to </w:t>
      </w:r>
      <w:hyperlink r:id="rId135" w:history="1">
        <w:r w:rsidRPr="0056068F">
          <w:rPr>
            <w:rStyle w:val="Hyperlink"/>
          </w:rPr>
          <w:t>Visual Studio Code on Windows</w:t>
        </w:r>
      </w:hyperlink>
      <w:r w:rsidRPr="0056068F">
        <w:t>.</w:t>
      </w:r>
    </w:p>
    <w:p w14:paraId="7C91AA43" w14:textId="40BC6825" w:rsidR="00014C8B" w:rsidRPr="0056068F" w:rsidRDefault="00014C8B" w:rsidP="00775AB3">
      <w:pPr>
        <w:pStyle w:val="ListNumber"/>
      </w:pPr>
      <w:r w:rsidRPr="0056068F">
        <w:t xml:space="preserve">Follow the first 3 steps under </w:t>
      </w:r>
      <w:r w:rsidRPr="0056068F">
        <w:rPr>
          <w:rStyle w:val="Strong"/>
        </w:rPr>
        <w:t>Installation</w:t>
      </w:r>
      <w:r w:rsidRPr="0056068F">
        <w:t>.</w:t>
      </w:r>
    </w:p>
    <w:p w14:paraId="52B59469" w14:textId="137E5DEA" w:rsidR="00B3533C" w:rsidRPr="0056068F" w:rsidRDefault="00D26B11" w:rsidP="00DB6A1B">
      <w:r w:rsidRPr="0056068F">
        <w:t xml:space="preserve">Once installed, open </w:t>
      </w:r>
      <w:r w:rsidR="00A069A0" w:rsidRPr="0056068F">
        <w:t>VS Code</w:t>
      </w:r>
      <w:r w:rsidR="00DB6A1B" w:rsidRPr="0056068F">
        <w:t xml:space="preserve"> and</w:t>
      </w:r>
      <w:bookmarkStart w:id="65" w:name="_Toc207045296"/>
      <w:r w:rsidR="00DB6A1B" w:rsidRPr="0056068F">
        <w:t xml:space="preserve"> a</w:t>
      </w:r>
      <w:r w:rsidR="00B3533C" w:rsidRPr="0056068F">
        <w:t>dd extensions to view your code in a browser</w:t>
      </w:r>
      <w:bookmarkEnd w:id="65"/>
      <w:r w:rsidR="00DB6A1B" w:rsidRPr="0056068F">
        <w:t>:</w:t>
      </w:r>
    </w:p>
    <w:p w14:paraId="1B0B5F88" w14:textId="0955B740" w:rsidR="00B3533C" w:rsidRPr="0056068F" w:rsidRDefault="003F0DBD" w:rsidP="00CC75E8">
      <w:pPr>
        <w:pStyle w:val="ListNumber"/>
        <w:numPr>
          <w:ilvl w:val="0"/>
          <w:numId w:val="29"/>
        </w:numPr>
      </w:pPr>
      <w:r w:rsidRPr="0056068F">
        <w:t>Select</w:t>
      </w:r>
      <w:r w:rsidR="00B3533C" w:rsidRPr="0056068F">
        <w:t xml:space="preserve"> the </w:t>
      </w:r>
      <w:r w:rsidR="00B3533C" w:rsidRPr="0056068F">
        <w:rPr>
          <w:rStyle w:val="Strong"/>
        </w:rPr>
        <w:t>Extensions</w:t>
      </w:r>
      <w:r w:rsidR="00B3533C" w:rsidRPr="0056068F">
        <w:t xml:space="preserve"> icon</w:t>
      </w:r>
      <w:r w:rsidR="00DB6A1B" w:rsidRPr="0056068F">
        <w:t>.</w:t>
      </w:r>
    </w:p>
    <w:p w14:paraId="1E5CA0A7" w14:textId="5DC27D81" w:rsidR="00B3533C" w:rsidRPr="0056068F" w:rsidRDefault="00B3533C" w:rsidP="00576503">
      <w:pPr>
        <w:pStyle w:val="ListNumber"/>
      </w:pPr>
      <w:r w:rsidRPr="0056068F">
        <w:t xml:space="preserve">Use the Search option to find </w:t>
      </w:r>
      <w:r w:rsidRPr="0056068F">
        <w:rPr>
          <w:rStyle w:val="Strong"/>
        </w:rPr>
        <w:t>Live Server</w:t>
      </w:r>
      <w:r w:rsidR="00DB6A1B" w:rsidRPr="0056068F">
        <w:t>, then</w:t>
      </w:r>
      <w:r w:rsidRPr="0056068F">
        <w:t xml:space="preserve"> install.</w:t>
      </w:r>
    </w:p>
    <w:p w14:paraId="628BDBA4" w14:textId="77777777" w:rsidR="00B3533C" w:rsidRPr="0056068F" w:rsidRDefault="00B3533C" w:rsidP="00B3533C">
      <w:pPr>
        <w:pStyle w:val="Heading3"/>
        <w:spacing w:after="0"/>
        <w:rPr>
          <w:bCs/>
          <w:noProof/>
        </w:rPr>
      </w:pPr>
      <w:bookmarkStart w:id="66" w:name="_Toc207045297"/>
      <w:r w:rsidRPr="0056068F">
        <w:rPr>
          <w:bCs/>
          <w:noProof/>
        </w:rPr>
        <w:t>Add HTML</w:t>
      </w:r>
      <w:bookmarkEnd w:id="66"/>
    </w:p>
    <w:p w14:paraId="45727B37" w14:textId="10C4A4F4" w:rsidR="00E42D80" w:rsidRPr="0056068F" w:rsidRDefault="00E42D80" w:rsidP="00E42D80">
      <w:pPr>
        <w:rPr>
          <w:lang w:eastAsia="en-AU"/>
        </w:rPr>
      </w:pPr>
      <w:r w:rsidRPr="0056068F">
        <w:rPr>
          <w:lang w:eastAsia="en-AU"/>
        </w:rPr>
        <w:t xml:space="preserve">Create your first HTML page in </w:t>
      </w:r>
      <w:r w:rsidR="00A069A0" w:rsidRPr="0056068F">
        <w:rPr>
          <w:lang w:eastAsia="en-AU"/>
        </w:rPr>
        <w:t>VS Code</w:t>
      </w:r>
      <w:r w:rsidRPr="0056068F">
        <w:rPr>
          <w:lang w:eastAsia="en-AU"/>
        </w:rPr>
        <w:t>:</w:t>
      </w:r>
    </w:p>
    <w:p w14:paraId="2A760C87" w14:textId="716B92FE" w:rsidR="00B3533C" w:rsidRPr="0056068F" w:rsidRDefault="00DA0BEE" w:rsidP="00CC75E8">
      <w:pPr>
        <w:pStyle w:val="ListNumber"/>
        <w:numPr>
          <w:ilvl w:val="0"/>
          <w:numId w:val="30"/>
        </w:numPr>
      </w:pPr>
      <w:r w:rsidRPr="0056068F">
        <w:t>S</w:t>
      </w:r>
      <w:r w:rsidR="00360E78" w:rsidRPr="0056068F">
        <w:t>elect</w:t>
      </w:r>
      <w:r w:rsidR="00B3533C" w:rsidRPr="0056068F">
        <w:t xml:space="preserve"> </w:t>
      </w:r>
      <w:r w:rsidR="00B3533C" w:rsidRPr="0056068F">
        <w:rPr>
          <w:rStyle w:val="Strong"/>
        </w:rPr>
        <w:t>File &gt; Open Folder</w:t>
      </w:r>
      <w:r w:rsidRPr="0056068F">
        <w:rPr>
          <w:rStyle w:val="Strong"/>
        </w:rPr>
        <w:t>.</w:t>
      </w:r>
    </w:p>
    <w:p w14:paraId="0DCB6ABE" w14:textId="77777777" w:rsidR="00B3533C" w:rsidRPr="0056068F" w:rsidRDefault="00B3533C" w:rsidP="00BC1EC9">
      <w:pPr>
        <w:pStyle w:val="ListNumber"/>
      </w:pPr>
      <w:r w:rsidRPr="0056068F">
        <w:t>In your file system, create a new folder and select it.</w:t>
      </w:r>
    </w:p>
    <w:p w14:paraId="4FCAAA61" w14:textId="0DBB7828" w:rsidR="00B3533C" w:rsidRPr="0056068F" w:rsidRDefault="00DA0BEE" w:rsidP="00BC1EC9">
      <w:pPr>
        <w:pStyle w:val="ListNumber"/>
      </w:pPr>
      <w:r w:rsidRPr="0056068F">
        <w:t>Select</w:t>
      </w:r>
      <w:r w:rsidR="00B3533C" w:rsidRPr="0056068F">
        <w:t xml:space="preserve"> the </w:t>
      </w:r>
      <w:r w:rsidR="00B3533C" w:rsidRPr="0056068F">
        <w:rPr>
          <w:rStyle w:val="Strong"/>
        </w:rPr>
        <w:t>New File</w:t>
      </w:r>
      <w:r w:rsidR="00B3533C" w:rsidRPr="0056068F">
        <w:t xml:space="preserve"> icon next to the folder name (or right</w:t>
      </w:r>
      <w:r w:rsidR="00B3533C" w:rsidRPr="0056068F">
        <w:noBreakHyphen/>
        <w:t xml:space="preserve">click the folder and choose </w:t>
      </w:r>
      <w:r w:rsidR="00B3533C" w:rsidRPr="0056068F">
        <w:rPr>
          <w:rStyle w:val="Strong"/>
        </w:rPr>
        <w:t>New File</w:t>
      </w:r>
      <w:r w:rsidR="00B3533C" w:rsidRPr="0056068F">
        <w:t>).</w:t>
      </w:r>
    </w:p>
    <w:p w14:paraId="2CF71D49" w14:textId="6FC40ABC" w:rsidR="00B3533C" w:rsidRPr="0056068F" w:rsidRDefault="00B3533C" w:rsidP="00BC1EC9">
      <w:pPr>
        <w:pStyle w:val="ListNumber"/>
      </w:pPr>
      <w:r w:rsidRPr="0056068F">
        <w:lastRenderedPageBreak/>
        <w:t xml:space="preserve">Name </w:t>
      </w:r>
      <w:r w:rsidR="00DA0BEE" w:rsidRPr="0056068F">
        <w:t>the file</w:t>
      </w:r>
      <w:r w:rsidRPr="0056068F">
        <w:t xml:space="preserve"> index.html</w:t>
      </w:r>
      <w:r w:rsidR="00480F2A" w:rsidRPr="0056068F">
        <w:t>.</w:t>
      </w:r>
    </w:p>
    <w:p w14:paraId="1F2B4F64" w14:textId="4C35E9AD" w:rsidR="00B3533C" w:rsidRPr="0056068F" w:rsidRDefault="00B3533C" w:rsidP="00BC1EC9">
      <w:pPr>
        <w:pStyle w:val="ListNumber"/>
      </w:pPr>
      <w:r w:rsidRPr="0056068F">
        <w:t>In the html file</w:t>
      </w:r>
      <w:r w:rsidR="00480F2A" w:rsidRPr="0056068F">
        <w:t>,</w:t>
      </w:r>
      <w:r w:rsidRPr="0056068F">
        <w:t xml:space="preserve"> enter the</w:t>
      </w:r>
      <w:r w:rsidR="00480F2A" w:rsidRPr="0056068F">
        <w:t xml:space="preserve"> following</w:t>
      </w:r>
      <w:r w:rsidRPr="0056068F">
        <w:t xml:space="preserve"> html script tags:</w:t>
      </w:r>
    </w:p>
    <w:p w14:paraId="0AB5C509" w14:textId="77777777" w:rsidR="00444C00" w:rsidRPr="0056068F" w:rsidRDefault="00B3533C" w:rsidP="00B3533C">
      <w:pPr>
        <w:pStyle w:val="ComputerCode"/>
      </w:pPr>
      <w:r w:rsidRPr="0056068F">
        <w:t>&lt;html&gt;</w:t>
      </w:r>
      <w:r w:rsidR="00444C00" w:rsidRPr="0056068F">
        <w:t xml:space="preserve"> </w:t>
      </w:r>
    </w:p>
    <w:p w14:paraId="19BECAE0" w14:textId="77777777" w:rsidR="00444C00" w:rsidRPr="0056068F" w:rsidRDefault="00CE62DE" w:rsidP="00B3533C">
      <w:pPr>
        <w:pStyle w:val="ComputerCode"/>
      </w:pPr>
      <w:r w:rsidRPr="0056068F">
        <w:t xml:space="preserve">    </w:t>
      </w:r>
      <w:r w:rsidR="00B3533C" w:rsidRPr="0056068F">
        <w:t xml:space="preserve"> &lt;head&gt;</w:t>
      </w:r>
      <w:r w:rsidR="00444C00" w:rsidRPr="0056068F">
        <w:t xml:space="preserve"> </w:t>
      </w:r>
    </w:p>
    <w:p w14:paraId="20BDCDF9" w14:textId="77777777" w:rsidR="00444C00" w:rsidRPr="0056068F" w:rsidRDefault="00CE62DE" w:rsidP="00B3533C">
      <w:pPr>
        <w:pStyle w:val="ComputerCode"/>
      </w:pPr>
      <w:r w:rsidRPr="0056068F">
        <w:t xml:space="preserve">          </w:t>
      </w:r>
      <w:r w:rsidR="00B3533C" w:rsidRPr="0056068F">
        <w:t xml:space="preserve"> &lt;title&gt;My First Web Page&lt;/title&gt;</w:t>
      </w:r>
      <w:r w:rsidR="00444C00" w:rsidRPr="0056068F">
        <w:t xml:space="preserve"> </w:t>
      </w:r>
    </w:p>
    <w:p w14:paraId="346E48FE" w14:textId="77777777" w:rsidR="00444C00" w:rsidRPr="0056068F" w:rsidRDefault="00CE62DE" w:rsidP="00B3533C">
      <w:pPr>
        <w:pStyle w:val="ComputerCode"/>
      </w:pPr>
      <w:r w:rsidRPr="0056068F">
        <w:t xml:space="preserve">    </w:t>
      </w:r>
      <w:r w:rsidR="00B3533C" w:rsidRPr="0056068F">
        <w:t xml:space="preserve"> &lt;/head&gt;</w:t>
      </w:r>
      <w:r w:rsidR="00444C00" w:rsidRPr="0056068F">
        <w:t xml:space="preserve"> </w:t>
      </w:r>
    </w:p>
    <w:p w14:paraId="58193F12" w14:textId="77777777" w:rsidR="00444C00" w:rsidRPr="0056068F" w:rsidRDefault="00CE62DE" w:rsidP="00B3533C">
      <w:pPr>
        <w:pStyle w:val="ComputerCode"/>
      </w:pPr>
      <w:r w:rsidRPr="0056068F">
        <w:t xml:space="preserve">    </w:t>
      </w:r>
      <w:r w:rsidR="00B3533C" w:rsidRPr="0056068F">
        <w:t xml:space="preserve"> &lt;body&gt;</w:t>
      </w:r>
      <w:r w:rsidR="00444C00" w:rsidRPr="0056068F">
        <w:t xml:space="preserve"> </w:t>
      </w:r>
    </w:p>
    <w:p w14:paraId="0EEFED23" w14:textId="77777777" w:rsidR="00444C00" w:rsidRPr="0056068F" w:rsidRDefault="00CE62DE" w:rsidP="00B3533C">
      <w:pPr>
        <w:pStyle w:val="ComputerCode"/>
      </w:pPr>
      <w:r w:rsidRPr="0056068F">
        <w:t xml:space="preserve">          </w:t>
      </w:r>
      <w:r w:rsidR="00B3533C" w:rsidRPr="0056068F">
        <w:t xml:space="preserve"> &lt;h1&gt;Welcome to My First Web Page&lt;/h1&gt;</w:t>
      </w:r>
      <w:r w:rsidR="00444C00" w:rsidRPr="0056068F">
        <w:t xml:space="preserve"> </w:t>
      </w:r>
    </w:p>
    <w:p w14:paraId="4BD911B6" w14:textId="7E1D98DD" w:rsidR="00444C00" w:rsidRPr="0056068F" w:rsidRDefault="00CE62DE" w:rsidP="00B3533C">
      <w:pPr>
        <w:pStyle w:val="ComputerCode"/>
      </w:pPr>
      <w:r w:rsidRPr="0056068F">
        <w:t xml:space="preserve">          </w:t>
      </w:r>
      <w:r w:rsidR="00B3533C" w:rsidRPr="0056068F">
        <w:t xml:space="preserve"> &lt;p&gt;This is an HTML page I created in </w:t>
      </w:r>
      <w:r w:rsidR="00A069A0" w:rsidRPr="0056068F">
        <w:t>VS Code</w:t>
      </w:r>
      <w:r w:rsidR="00B3533C" w:rsidRPr="0056068F">
        <w:t>&lt;/p&gt;</w:t>
      </w:r>
      <w:r w:rsidR="00444C00" w:rsidRPr="0056068F">
        <w:t xml:space="preserve"> </w:t>
      </w:r>
    </w:p>
    <w:p w14:paraId="6BD2DF3E" w14:textId="77777777" w:rsidR="00444C00" w:rsidRPr="0056068F" w:rsidRDefault="00CE62DE" w:rsidP="00B3533C">
      <w:pPr>
        <w:pStyle w:val="ComputerCode"/>
      </w:pPr>
      <w:r w:rsidRPr="0056068F">
        <w:t xml:space="preserve">    </w:t>
      </w:r>
      <w:r w:rsidR="00B3533C" w:rsidRPr="0056068F">
        <w:t xml:space="preserve"> &lt;/body&gt;</w:t>
      </w:r>
      <w:r w:rsidR="00444C00" w:rsidRPr="0056068F">
        <w:t xml:space="preserve"> </w:t>
      </w:r>
    </w:p>
    <w:p w14:paraId="5B9168F2" w14:textId="6189501A" w:rsidR="00B3533C" w:rsidRPr="0056068F" w:rsidRDefault="00B3533C" w:rsidP="00B3533C">
      <w:pPr>
        <w:pStyle w:val="ComputerCode"/>
      </w:pPr>
      <w:r w:rsidRPr="0056068F">
        <w:t>&lt;/html&gt;</w:t>
      </w:r>
    </w:p>
    <w:p w14:paraId="212D21A7" w14:textId="1ADBDB1B" w:rsidR="00B3533C" w:rsidRPr="000C6000" w:rsidRDefault="00B3533C" w:rsidP="00B3533C">
      <w:pPr>
        <w:pStyle w:val="ListNumber"/>
        <w:rPr>
          <w:rStyle w:val="Strong"/>
          <w:b w:val="0"/>
          <w:bCs w:val="0"/>
        </w:rPr>
      </w:pPr>
      <w:r w:rsidRPr="0056068F">
        <w:t>Right</w:t>
      </w:r>
      <w:r w:rsidR="00BC1EC9" w:rsidRPr="0056068F">
        <w:t>-c</w:t>
      </w:r>
      <w:r w:rsidRPr="0056068F">
        <w:t>lick</w:t>
      </w:r>
      <w:r w:rsidR="00BC1EC9" w:rsidRPr="0056068F">
        <w:t xml:space="preserve"> the file</w:t>
      </w:r>
      <w:r w:rsidRPr="0056068F">
        <w:t xml:space="preserve"> and select</w:t>
      </w:r>
      <w:r w:rsidRPr="0056068F">
        <w:rPr>
          <w:rStyle w:val="Strong"/>
        </w:rPr>
        <w:t xml:space="preserve"> Open with Live Server</w:t>
      </w:r>
      <w:r w:rsidR="00370C9F" w:rsidRPr="0056068F">
        <w:rPr>
          <w:rStyle w:val="Strong"/>
        </w:rPr>
        <w:t>.</w:t>
      </w:r>
    </w:p>
    <w:p w14:paraId="51853AC6" w14:textId="121C62D2" w:rsidR="000C6000" w:rsidRPr="0056068F" w:rsidRDefault="000C6000" w:rsidP="00B3533C">
      <w:pPr>
        <w:pStyle w:val="ListNumber"/>
      </w:pPr>
      <w:r>
        <w:t>Save your file</w:t>
      </w:r>
      <w:r w:rsidR="000D3E6C">
        <w:t xml:space="preserve"> </w:t>
      </w:r>
      <w:proofErr w:type="spellStart"/>
      <w:r w:rsidR="00D148CA" w:rsidRPr="00D148CA">
        <w:rPr>
          <w:rStyle w:val="Strong"/>
        </w:rPr>
        <w:t>File</w:t>
      </w:r>
      <w:proofErr w:type="spellEnd"/>
      <w:r w:rsidR="00D148CA" w:rsidRPr="00D148CA">
        <w:rPr>
          <w:rStyle w:val="Strong"/>
        </w:rPr>
        <w:t xml:space="preserve"> &gt; Save All</w:t>
      </w:r>
      <w:r w:rsidR="00D148CA">
        <w:t>.</w:t>
      </w:r>
    </w:p>
    <w:p w14:paraId="110EB702" w14:textId="42496811" w:rsidR="00B3533C" w:rsidRPr="0056068F" w:rsidRDefault="00B3533C" w:rsidP="00370C9F">
      <w:r w:rsidRPr="0056068F">
        <w:t>Your default browser will open and display the page. Changes you make in VS</w:t>
      </w:r>
      <w:r w:rsidRPr="0056068F">
        <w:rPr>
          <w:rFonts w:ascii="Arial" w:hAnsi="Arial" w:cs="Arial"/>
        </w:rPr>
        <w:t> </w:t>
      </w:r>
      <w:r w:rsidRPr="0056068F">
        <w:t>Code will auto</w:t>
      </w:r>
      <w:r w:rsidRPr="0056068F">
        <w:noBreakHyphen/>
        <w:t>reload in the browser.</w:t>
      </w:r>
    </w:p>
    <w:p w14:paraId="7C8F8DEE" w14:textId="3E2CE4BD" w:rsidR="00B3533C" w:rsidRDefault="00B3533C" w:rsidP="00B3533C">
      <w:pPr>
        <w:pStyle w:val="Heading3"/>
        <w:spacing w:after="0"/>
        <w:rPr>
          <w:noProof/>
        </w:rPr>
      </w:pPr>
      <w:bookmarkStart w:id="67" w:name="_Toc207045298"/>
      <w:r w:rsidRPr="0056068F">
        <w:rPr>
          <w:noProof/>
        </w:rPr>
        <w:t>Us</w:t>
      </w:r>
      <w:r w:rsidR="00627823">
        <w:rPr>
          <w:noProof/>
        </w:rPr>
        <w:t>ing</w:t>
      </w:r>
      <w:r w:rsidRPr="0056068F">
        <w:rPr>
          <w:noProof/>
        </w:rPr>
        <w:t xml:space="preserve"> </w:t>
      </w:r>
      <w:r w:rsidR="001C6EEC">
        <w:t xml:space="preserve">browser </w:t>
      </w:r>
      <w:proofErr w:type="spellStart"/>
      <w:r w:rsidR="001C6EEC">
        <w:t>DevTools</w:t>
      </w:r>
      <w:bookmarkEnd w:id="67"/>
      <w:proofErr w:type="spellEnd"/>
      <w:r w:rsidR="001C6EEC">
        <w:t xml:space="preserve"> for inspecting </w:t>
      </w:r>
      <w:r w:rsidR="00AA0ADC">
        <w:t>elements</w:t>
      </w:r>
    </w:p>
    <w:p w14:paraId="35D8D05D" w14:textId="7745CF14" w:rsidR="0016055F" w:rsidRPr="0016055F" w:rsidRDefault="0016055F" w:rsidP="0016055F">
      <w:pPr>
        <w:rPr>
          <w:lang w:eastAsia="en-AU"/>
        </w:rPr>
      </w:pPr>
      <w:r>
        <w:rPr>
          <w:lang w:eastAsia="en-AU"/>
        </w:rPr>
        <w:t xml:space="preserve">You've already used </w:t>
      </w:r>
      <w:proofErr w:type="spellStart"/>
      <w:r>
        <w:rPr>
          <w:lang w:eastAsia="en-AU"/>
        </w:rPr>
        <w:t>DevTools</w:t>
      </w:r>
      <w:proofErr w:type="spellEnd"/>
      <w:r>
        <w:rPr>
          <w:lang w:eastAsia="en-AU"/>
        </w:rPr>
        <w:t xml:space="preserve"> in a browser </w:t>
      </w:r>
      <w:r w:rsidR="00075686">
        <w:rPr>
          <w:lang w:eastAsia="en-AU"/>
        </w:rPr>
        <w:t>to check things</w:t>
      </w:r>
      <w:r w:rsidR="002B573C">
        <w:rPr>
          <w:lang w:eastAsia="en-AU"/>
        </w:rPr>
        <w:t xml:space="preserve"> like accessibility and performance. </w:t>
      </w:r>
      <w:proofErr w:type="spellStart"/>
      <w:r w:rsidR="002B573C">
        <w:rPr>
          <w:lang w:eastAsia="en-AU"/>
        </w:rPr>
        <w:t>DevTools</w:t>
      </w:r>
      <w:proofErr w:type="spellEnd"/>
      <w:r w:rsidR="002B573C">
        <w:rPr>
          <w:lang w:eastAsia="en-AU"/>
        </w:rPr>
        <w:t xml:space="preserve"> will also help you to inspect and debug your web pages.</w:t>
      </w:r>
    </w:p>
    <w:p w14:paraId="31E08AC2" w14:textId="2951E7D7" w:rsidR="00B3533C" w:rsidRPr="0056068F" w:rsidRDefault="003F7C24" w:rsidP="00B3533C">
      <w:pPr>
        <w:spacing w:after="0" w:line="240" w:lineRule="auto"/>
        <w:rPr>
          <w:rStyle w:val="Strong"/>
        </w:rPr>
      </w:pPr>
      <w:r>
        <w:rPr>
          <w:rStyle w:val="Strong"/>
        </w:rPr>
        <w:t xml:space="preserve">To </w:t>
      </w:r>
      <w:r w:rsidRPr="0056068F">
        <w:rPr>
          <w:rStyle w:val="Strong"/>
        </w:rPr>
        <w:t xml:space="preserve">inspect </w:t>
      </w:r>
      <w:r w:rsidR="007733BA">
        <w:rPr>
          <w:rStyle w:val="Strong"/>
        </w:rPr>
        <w:t xml:space="preserve">HTML </w:t>
      </w:r>
      <w:r w:rsidRPr="0056068F">
        <w:rPr>
          <w:rStyle w:val="Strong"/>
        </w:rPr>
        <w:t>elements</w:t>
      </w:r>
      <w:r>
        <w:rPr>
          <w:rStyle w:val="Strong"/>
        </w:rPr>
        <w:t>:</w:t>
      </w:r>
    </w:p>
    <w:p w14:paraId="087ECEED" w14:textId="47664F4D" w:rsidR="003F7C24" w:rsidRDefault="00DA603A" w:rsidP="00CC75E8">
      <w:pPr>
        <w:pStyle w:val="ListNumber"/>
        <w:numPr>
          <w:ilvl w:val="0"/>
          <w:numId w:val="60"/>
        </w:numPr>
      </w:pPr>
      <w:r>
        <w:t>Open</w:t>
      </w:r>
      <w:r w:rsidR="0095427C">
        <w:t xml:space="preserve"> a website in</w:t>
      </w:r>
      <w:r>
        <w:t xml:space="preserve"> Microsoft Edge or Chrome</w:t>
      </w:r>
      <w:r w:rsidR="00DC6859">
        <w:t xml:space="preserve"> and o</w:t>
      </w:r>
      <w:r w:rsidR="003F7C24">
        <w:t xml:space="preserve">pen </w:t>
      </w:r>
      <w:proofErr w:type="spellStart"/>
      <w:r w:rsidR="003F7C24" w:rsidRPr="00281C2C">
        <w:rPr>
          <w:rStyle w:val="Strong"/>
        </w:rPr>
        <w:t>DevTools</w:t>
      </w:r>
      <w:proofErr w:type="spellEnd"/>
      <w:r w:rsidR="003F7C24">
        <w:t>.</w:t>
      </w:r>
    </w:p>
    <w:p w14:paraId="389AF558" w14:textId="287BF016" w:rsidR="008752D1" w:rsidRDefault="008752D1" w:rsidP="00CC75E8">
      <w:pPr>
        <w:pStyle w:val="ListNumber"/>
        <w:numPr>
          <w:ilvl w:val="0"/>
          <w:numId w:val="60"/>
        </w:numPr>
      </w:pPr>
      <w:r>
        <w:t>Inspect</w:t>
      </w:r>
      <w:r w:rsidR="00F00FB2">
        <w:t xml:space="preserve"> </w:t>
      </w:r>
      <w:r w:rsidR="00F00FB2" w:rsidRPr="0056068F">
        <w:t>HTML and CSS</w:t>
      </w:r>
      <w:r w:rsidR="00F00FB2">
        <w:t xml:space="preserve"> for</w:t>
      </w:r>
      <w:r w:rsidR="002A3BBC">
        <w:t xml:space="preserve"> the page</w:t>
      </w:r>
      <w:r>
        <w:t xml:space="preserve"> elements</w:t>
      </w:r>
      <w:r w:rsidR="00F00FB2">
        <w:t xml:space="preserve"> in the </w:t>
      </w:r>
      <w:r w:rsidR="00F00FB2" w:rsidRPr="002A3BBC">
        <w:rPr>
          <w:rStyle w:val="Strong"/>
        </w:rPr>
        <w:t>Elements</w:t>
      </w:r>
      <w:r w:rsidR="00F00FB2">
        <w:t xml:space="preserve"> panel</w:t>
      </w:r>
      <w:r>
        <w:t xml:space="preserve"> using one of the following </w:t>
      </w:r>
      <w:r w:rsidR="00060ADF">
        <w:t>methods:</w:t>
      </w:r>
    </w:p>
    <w:p w14:paraId="0E37F6F1" w14:textId="37F02D9A" w:rsidR="00B3533C" w:rsidRDefault="0095427C" w:rsidP="00CC75E8">
      <w:pPr>
        <w:pStyle w:val="ListNumber"/>
        <w:numPr>
          <w:ilvl w:val="1"/>
          <w:numId w:val="60"/>
        </w:numPr>
      </w:pPr>
      <w:r>
        <w:t>R</w:t>
      </w:r>
      <w:r w:rsidR="00B3533C" w:rsidRPr="0056068F">
        <w:t>ight</w:t>
      </w:r>
      <w:r w:rsidR="00B3533C" w:rsidRPr="0056068F">
        <w:noBreakHyphen/>
        <w:t xml:space="preserve">click on any element </w:t>
      </w:r>
      <w:r>
        <w:t xml:space="preserve">on the page </w:t>
      </w:r>
      <w:r w:rsidR="00B3533C" w:rsidRPr="0056068F">
        <w:t xml:space="preserve">(for example, the heading) and select </w:t>
      </w:r>
      <w:r w:rsidR="00B3533C" w:rsidRPr="00281C2C">
        <w:rPr>
          <w:rStyle w:val="Strong"/>
        </w:rPr>
        <w:t>Inspect</w:t>
      </w:r>
      <w:r w:rsidR="00281C2C">
        <w:rPr>
          <w:rStyle w:val="Strong"/>
        </w:rPr>
        <w:t xml:space="preserve"> </w:t>
      </w:r>
      <w:r w:rsidR="00281C2C" w:rsidRPr="00281C2C">
        <w:t>from the context menu</w:t>
      </w:r>
      <w:r w:rsidR="00B3533C" w:rsidRPr="00281C2C">
        <w:t>.</w:t>
      </w:r>
    </w:p>
    <w:p w14:paraId="7447D32F" w14:textId="088F7432" w:rsidR="00060ADF" w:rsidRPr="0056068F" w:rsidRDefault="00060ADF" w:rsidP="00CC75E8">
      <w:pPr>
        <w:pStyle w:val="ListNumber"/>
        <w:numPr>
          <w:ilvl w:val="1"/>
          <w:numId w:val="60"/>
        </w:numPr>
      </w:pPr>
      <w:r>
        <w:t xml:space="preserve">Select the </w:t>
      </w:r>
      <w:r w:rsidRPr="007631C6">
        <w:rPr>
          <w:rStyle w:val="Strong"/>
        </w:rPr>
        <w:t>Elements</w:t>
      </w:r>
      <w:r>
        <w:t xml:space="preserve"> tab</w:t>
      </w:r>
      <w:r w:rsidR="005C3084">
        <w:t xml:space="preserve"> and move </w:t>
      </w:r>
      <w:r w:rsidR="007631C6">
        <w:t>through the code</w:t>
      </w:r>
      <w:r w:rsidR="00AE67E1">
        <w:t xml:space="preserve"> in the Elements panel.</w:t>
      </w:r>
    </w:p>
    <w:p w14:paraId="40078996" w14:textId="4D5F9853" w:rsidR="00B3533C" w:rsidRPr="0056068F" w:rsidRDefault="00B3533C" w:rsidP="00B3533C">
      <w:pPr>
        <w:pStyle w:val="ListNumber"/>
      </w:pPr>
      <w:r w:rsidRPr="0056068F">
        <w:t xml:space="preserve">Use the </w:t>
      </w:r>
      <w:r w:rsidRPr="002A3BBC">
        <w:rPr>
          <w:rStyle w:val="Strong"/>
        </w:rPr>
        <w:t>Styles</w:t>
      </w:r>
      <w:r w:rsidRPr="0056068F">
        <w:t xml:space="preserve"> pane to tweak CSS and see changes immediately.</w:t>
      </w:r>
    </w:p>
    <w:p w14:paraId="5D5BD9C5" w14:textId="77777777" w:rsidR="00826C92" w:rsidRPr="0056068F" w:rsidRDefault="00826C92" w:rsidP="00826C92">
      <w:pPr>
        <w:pStyle w:val="Heading2"/>
        <w:rPr>
          <w:noProof/>
        </w:rPr>
      </w:pPr>
      <w:bookmarkStart w:id="68" w:name="_Toc21091464"/>
      <w:bookmarkStart w:id="69" w:name="_Toc213359297"/>
      <w:bookmarkStart w:id="70" w:name="_Toc216707783"/>
      <w:r w:rsidRPr="0056068F">
        <w:rPr>
          <w:noProof/>
        </w:rPr>
        <w:t>HTML document structure</w:t>
      </w:r>
      <w:bookmarkEnd w:id="68"/>
      <w:bookmarkEnd w:id="69"/>
      <w:bookmarkEnd w:id="70"/>
    </w:p>
    <w:p w14:paraId="46ED4B74" w14:textId="6B268839" w:rsidR="00826C92" w:rsidRPr="0056068F" w:rsidRDefault="00026B62" w:rsidP="00826C92">
      <w:r w:rsidRPr="0056068F">
        <w:t xml:space="preserve">As you previously learned, </w:t>
      </w:r>
      <w:r w:rsidR="00826C92" w:rsidRPr="0056068F">
        <w:t xml:space="preserve">HTML is a </w:t>
      </w:r>
      <w:r w:rsidRPr="0056068F">
        <w:t>markup language</w:t>
      </w:r>
      <w:r w:rsidR="00F21E1D" w:rsidRPr="0056068F">
        <w:t xml:space="preserve"> – a </w:t>
      </w:r>
      <w:r w:rsidR="00826C92" w:rsidRPr="0056068F">
        <w:t xml:space="preserve">high-level set of rules used for describing the content of web pages. </w:t>
      </w:r>
    </w:p>
    <w:p w14:paraId="3DF3E855" w14:textId="77777777" w:rsidR="00517BFE" w:rsidRPr="0056068F" w:rsidRDefault="00517BFE" w:rsidP="00517BFE">
      <w:pPr>
        <w:pStyle w:val="HeadingDecorative"/>
        <w:rPr>
          <w:noProof/>
        </w:rPr>
      </w:pPr>
      <w:r w:rsidRPr="0056068F">
        <w:rPr>
          <w:noProof/>
        </w:rPr>
        <w:lastRenderedPageBreak/>
        <w:tab/>
      </w:r>
      <w:r w:rsidRPr="0056068F">
        <w:rPr>
          <w:noProof/>
        </w:rPr>
        <w:drawing>
          <wp:inline distT="0" distB="0" distL="0" distR="0" wp14:anchorId="5124D01B" wp14:editId="0C5083BD">
            <wp:extent cx="324000" cy="324000"/>
            <wp:effectExtent l="0" t="0" r="0" b="0"/>
            <wp:docPr id="1605963862"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5D9ED949" w14:textId="76D54F20" w:rsidR="00826C92" w:rsidRPr="0056068F" w:rsidRDefault="00826C92" w:rsidP="00826C92">
      <w:r w:rsidRPr="0056068F">
        <w:t xml:space="preserve">Read </w:t>
      </w:r>
      <w:hyperlink r:id="rId136" w:history="1">
        <w:r w:rsidR="00130B60" w:rsidRPr="0056068F">
          <w:rPr>
            <w:rStyle w:val="Hyperlink"/>
          </w:rPr>
          <w:t>What On Earth Is Semantic Markup? (And Why Should You Learn To Write It)</w:t>
        </w:r>
      </w:hyperlink>
      <w:r w:rsidRPr="0056068F">
        <w:t xml:space="preserve"> to gain a better understanding of semantic markup.</w:t>
      </w:r>
    </w:p>
    <w:p w14:paraId="2AB691F0" w14:textId="77777777" w:rsidR="00826C92" w:rsidRPr="0056068F" w:rsidRDefault="00826C92" w:rsidP="00826C92">
      <w:pPr>
        <w:pStyle w:val="Heading3"/>
        <w:rPr>
          <w:noProof/>
        </w:rPr>
      </w:pPr>
      <w:r w:rsidRPr="0056068F">
        <w:rPr>
          <w:noProof/>
        </w:rPr>
        <w:t>Elements</w:t>
      </w:r>
    </w:p>
    <w:p w14:paraId="390979D5" w14:textId="64982AD8" w:rsidR="00826C92" w:rsidRPr="0056068F" w:rsidRDefault="00826C92" w:rsidP="00826C92">
      <w:pPr>
        <w:rPr>
          <w:lang w:eastAsia="en-AU"/>
        </w:rPr>
      </w:pPr>
      <w:r w:rsidRPr="0056068F">
        <w:rPr>
          <w:lang w:eastAsia="en-AU"/>
        </w:rPr>
        <w:t xml:space="preserve">HTML includes </w:t>
      </w:r>
      <w:r w:rsidRPr="0056068F">
        <w:rPr>
          <w:rStyle w:val="Strong"/>
        </w:rPr>
        <w:t>element</w:t>
      </w:r>
      <w:r w:rsidRPr="0056068F">
        <w:rPr>
          <w:lang w:eastAsia="en-AU"/>
        </w:rPr>
        <w:t xml:space="preserve"> types that represent paragraphs, hypertext links, lists, tables</w:t>
      </w:r>
      <w:r w:rsidR="00D1233E" w:rsidRPr="0056068F">
        <w:rPr>
          <w:lang w:eastAsia="en-AU"/>
        </w:rPr>
        <w:t xml:space="preserve"> and</w:t>
      </w:r>
      <w:r w:rsidRPr="0056068F">
        <w:rPr>
          <w:lang w:eastAsia="en-AU"/>
        </w:rPr>
        <w:t xml:space="preserve"> images.</w:t>
      </w:r>
    </w:p>
    <w:p w14:paraId="55544959" w14:textId="77777777" w:rsidR="00937D6D" w:rsidRDefault="00826C92" w:rsidP="00826C92">
      <w:r w:rsidRPr="0056068F">
        <w:t xml:space="preserve">An element has a start tag, content and an end tag. An element’s name appears in the start tag and the end tag. </w:t>
      </w:r>
    </w:p>
    <w:p w14:paraId="3B93AB75" w14:textId="0375B2AD" w:rsidR="00826C92" w:rsidRPr="0056068F" w:rsidRDefault="00826C92" w:rsidP="00826C92">
      <w:r w:rsidRPr="0056068F">
        <w:t>The coding pattern is as follows:</w:t>
      </w:r>
    </w:p>
    <w:p w14:paraId="2B25817F" w14:textId="2B68F78F" w:rsidR="00826C92" w:rsidRPr="0056068F" w:rsidRDefault="00826C92" w:rsidP="00826C92">
      <w:pPr>
        <w:pStyle w:val="ComputerCode"/>
      </w:pPr>
      <w:r w:rsidRPr="0056068F">
        <w:t>&lt;tag attribute=</w:t>
      </w:r>
      <w:r w:rsidR="00B354F9" w:rsidRPr="0056068F">
        <w:t>"</w:t>
      </w:r>
      <w:r w:rsidRPr="0056068F">
        <w:t>value</w:t>
      </w:r>
      <w:r w:rsidR="00B354F9" w:rsidRPr="0056068F">
        <w:t>"</w:t>
      </w:r>
      <w:r w:rsidRPr="0056068F">
        <w:t>&gt;text content&lt;/tag&gt;</w:t>
      </w:r>
    </w:p>
    <w:p w14:paraId="58E59E61" w14:textId="77777777" w:rsidR="00826C92" w:rsidRPr="0056068F" w:rsidRDefault="00826C92" w:rsidP="00B24ABF">
      <w:pPr>
        <w:pStyle w:val="ListBullet"/>
      </w:pPr>
      <w:r w:rsidRPr="0056068F">
        <w:t>Tags are surrounded by angle brackets. They are generally in lower case but can be a combination of any case.</w:t>
      </w:r>
    </w:p>
    <w:p w14:paraId="7BF9E6BF" w14:textId="77777777" w:rsidR="00826C92" w:rsidRPr="0056068F" w:rsidRDefault="00826C92" w:rsidP="00B24ABF">
      <w:pPr>
        <w:pStyle w:val="ListBullet"/>
      </w:pPr>
      <w:r w:rsidRPr="0056068F">
        <w:t xml:space="preserve">The </w:t>
      </w:r>
      <w:r w:rsidRPr="0056068F">
        <w:rPr>
          <w:rStyle w:val="Strong"/>
        </w:rPr>
        <w:t>attribute</w:t>
      </w:r>
      <w:r w:rsidRPr="0056068F">
        <w:t xml:space="preserve"> value should be enclosed by quotes. If the value includes a space, then it </w:t>
      </w:r>
      <w:r w:rsidRPr="0056068F">
        <w:rPr>
          <w:rStyle w:val="Strong"/>
        </w:rPr>
        <w:t>must</w:t>
      </w:r>
      <w:r w:rsidRPr="0056068F">
        <w:t xml:space="preserve"> be enclosed by quotes.</w:t>
      </w:r>
    </w:p>
    <w:p w14:paraId="3D1622BA" w14:textId="6CB7E8C0" w:rsidR="00826C92" w:rsidRPr="0056068F" w:rsidRDefault="00826C92" w:rsidP="00B24ABF">
      <w:pPr>
        <w:pStyle w:val="ListBullet"/>
      </w:pPr>
      <w:r w:rsidRPr="0056068F">
        <w:t>A closing tag is generally required</w:t>
      </w:r>
      <w:r w:rsidR="003B2C4A" w:rsidRPr="0056068F">
        <w:t xml:space="preserve"> (the tag is prefaced by a slash</w:t>
      </w:r>
      <w:r w:rsidR="003C213A" w:rsidRPr="0056068F">
        <w:t>)</w:t>
      </w:r>
      <w:r w:rsidRPr="0056068F">
        <w:t xml:space="preserve"> although </w:t>
      </w:r>
      <w:r w:rsidR="00B369F6" w:rsidRPr="0056068F">
        <w:t xml:space="preserve">some </w:t>
      </w:r>
      <w:r w:rsidRPr="0056068F">
        <w:t xml:space="preserve">elements </w:t>
      </w:r>
      <w:r w:rsidR="00B369F6" w:rsidRPr="0056068F">
        <w:t>are</w:t>
      </w:r>
      <w:r w:rsidRPr="0056068F">
        <w:t xml:space="preserve"> empty (</w:t>
      </w:r>
      <w:r w:rsidR="00603DBF" w:rsidRPr="0056068F">
        <w:t>for example,</w:t>
      </w:r>
      <w:r w:rsidRPr="0056068F">
        <w:t xml:space="preserve"> </w:t>
      </w:r>
      <w:proofErr w:type="spellStart"/>
      <w:r w:rsidRPr="0056068F">
        <w:t>img</w:t>
      </w:r>
      <w:proofErr w:type="spellEnd"/>
      <w:r w:rsidRPr="0056068F">
        <w:t xml:space="preserve">, </w:t>
      </w:r>
      <w:proofErr w:type="spellStart"/>
      <w:r w:rsidRPr="0056068F">
        <w:t>br</w:t>
      </w:r>
      <w:proofErr w:type="spellEnd"/>
      <w:r w:rsidRPr="0056068F">
        <w:t xml:space="preserve">). </w:t>
      </w:r>
    </w:p>
    <w:p w14:paraId="153EFE6F" w14:textId="77777777" w:rsidR="00826C92" w:rsidRPr="0056068F" w:rsidRDefault="00826C92" w:rsidP="00826C92">
      <w:pPr>
        <w:pStyle w:val="Heading3"/>
        <w:rPr>
          <w:noProof/>
        </w:rPr>
      </w:pPr>
      <w:r w:rsidRPr="0056068F">
        <w:rPr>
          <w:noProof/>
        </w:rPr>
        <w:t>Attributes</w:t>
      </w:r>
    </w:p>
    <w:p w14:paraId="659D80B3" w14:textId="7AC1FBCE" w:rsidR="00603DBF" w:rsidRPr="0056068F" w:rsidRDefault="00826C92" w:rsidP="00BC3C84">
      <w:r w:rsidRPr="0056068F">
        <w:t>Elements can have associated properties, called attributes.</w:t>
      </w:r>
    </w:p>
    <w:p w14:paraId="665F3F39" w14:textId="4CDE706B" w:rsidR="00603DBF" w:rsidRPr="0056068F" w:rsidRDefault="007043B1" w:rsidP="00BC3C84">
      <w:hyperlink r:id="rId137" w:history="1">
        <w:r w:rsidRPr="007043B1">
          <w:rPr>
            <w:rStyle w:val="Hyperlink"/>
          </w:rPr>
          <w:t xml:space="preserve">HTML </w:t>
        </w:r>
        <w:r w:rsidR="00826C92" w:rsidRPr="007043B1">
          <w:rPr>
            <w:rStyle w:val="Hyperlink"/>
          </w:rPr>
          <w:t>Attributes</w:t>
        </w:r>
      </w:hyperlink>
      <w:r w:rsidR="00826C92" w:rsidRPr="0056068F">
        <w:t xml:space="preserve"> give extra information about an element</w:t>
      </w:r>
      <w:r w:rsidR="00B04BDA" w:rsidRPr="0056068F">
        <w:t>;</w:t>
      </w:r>
      <w:r w:rsidR="00826C92" w:rsidRPr="0056068F">
        <w:t xml:space="preserve"> they change how the element behaves or looks. Think of them as instructions you give to the browser about that tag.</w:t>
      </w:r>
    </w:p>
    <w:p w14:paraId="0586E6E0" w14:textId="07CF769F" w:rsidR="00826C92" w:rsidRPr="0056068F" w:rsidRDefault="00826C92" w:rsidP="00BC3C84">
      <w:r w:rsidRPr="0056068F">
        <w:t xml:space="preserve">An attribute has </w:t>
      </w:r>
      <w:r w:rsidR="00603DBF" w:rsidRPr="0056068F">
        <w:t>2</w:t>
      </w:r>
      <w:r w:rsidRPr="0056068F">
        <w:t xml:space="preserve"> parts:</w:t>
      </w:r>
    </w:p>
    <w:p w14:paraId="2353DE77" w14:textId="3D066BD5" w:rsidR="00826C92" w:rsidRPr="0056068F" w:rsidRDefault="00826C92" w:rsidP="00BC3C84">
      <w:pPr>
        <w:pStyle w:val="ListBullet"/>
      </w:pPr>
      <w:r w:rsidRPr="0056068F">
        <w:rPr>
          <w:rStyle w:val="Strong"/>
        </w:rPr>
        <w:t>Attribute name</w:t>
      </w:r>
      <w:r w:rsidRPr="0056068F">
        <w:t xml:space="preserve"> identifies the property of the element (</w:t>
      </w:r>
      <w:r w:rsidR="00603DBF" w:rsidRPr="0056068F">
        <w:t>for example,</w:t>
      </w:r>
      <w:r w:rsidRPr="0056068F">
        <w:t xml:space="preserve"> </w:t>
      </w:r>
      <w:proofErr w:type="spellStart"/>
      <w:r w:rsidRPr="0056068F">
        <w:t>src</w:t>
      </w:r>
      <w:proofErr w:type="spellEnd"/>
      <w:r w:rsidRPr="0056068F">
        <w:t xml:space="preserve">, alt, </w:t>
      </w:r>
      <w:proofErr w:type="spellStart"/>
      <w:r w:rsidRPr="0056068F">
        <w:t>href</w:t>
      </w:r>
      <w:proofErr w:type="spellEnd"/>
      <w:r w:rsidRPr="0056068F">
        <w:t>, id).</w:t>
      </w:r>
    </w:p>
    <w:p w14:paraId="638A52D2" w14:textId="77777777" w:rsidR="00826C92" w:rsidRPr="0056068F" w:rsidRDefault="00826C92" w:rsidP="00BC3C84">
      <w:pPr>
        <w:pStyle w:val="ListBullet"/>
      </w:pPr>
      <w:r w:rsidRPr="0056068F">
        <w:rPr>
          <w:rStyle w:val="Strong"/>
        </w:rPr>
        <w:t>Attribute value</w:t>
      </w:r>
      <w:r w:rsidRPr="0056068F">
        <w:t xml:space="preserve"> defines the value of that property (written in quotes).</w:t>
      </w:r>
    </w:p>
    <w:p w14:paraId="62CE78A4" w14:textId="540374FD" w:rsidR="0005792F" w:rsidRPr="0056068F" w:rsidRDefault="00074A25" w:rsidP="0005792F">
      <w:r w:rsidRPr="0056068F">
        <w:t>Here is an example:</w:t>
      </w:r>
    </w:p>
    <w:p w14:paraId="046D394A" w14:textId="4B02162C" w:rsidR="00826C92" w:rsidRPr="0056068F" w:rsidRDefault="00826C92" w:rsidP="00826C92">
      <w:pPr>
        <w:pStyle w:val="ComputerCode"/>
      </w:pPr>
      <w:r w:rsidRPr="0056068F">
        <w:t xml:space="preserve">&lt;a </w:t>
      </w:r>
      <w:proofErr w:type="spellStart"/>
      <w:r w:rsidRPr="0056068F">
        <w:t>href</w:t>
      </w:r>
      <w:proofErr w:type="spellEnd"/>
      <w:r w:rsidRPr="0056068F">
        <w:t>="https://www.tafensw.edu.au"&gt;Visit TAFE NSW&lt;/a&gt;</w:t>
      </w:r>
    </w:p>
    <w:p w14:paraId="2A1BB103" w14:textId="54FE4D85" w:rsidR="00374C95" w:rsidRPr="0056068F" w:rsidRDefault="00374C95" w:rsidP="00937D6D">
      <w:pPr>
        <w:keepNext/>
      </w:pPr>
      <w:r w:rsidRPr="0056068F">
        <w:lastRenderedPageBreak/>
        <w:t>In this example:</w:t>
      </w:r>
    </w:p>
    <w:p w14:paraId="20E4C353" w14:textId="09A21566" w:rsidR="00826C92" w:rsidRPr="0056068F" w:rsidRDefault="00826C92">
      <w:pPr>
        <w:pStyle w:val="ListBullet"/>
      </w:pPr>
      <w:proofErr w:type="spellStart"/>
      <w:r w:rsidRPr="0056068F">
        <w:rPr>
          <w:rStyle w:val="Strong"/>
        </w:rPr>
        <w:t>href</w:t>
      </w:r>
      <w:proofErr w:type="spellEnd"/>
      <w:r w:rsidRPr="0056068F">
        <w:t xml:space="preserve"> </w:t>
      </w:r>
      <w:r w:rsidR="00A331D0" w:rsidRPr="0056068F">
        <w:t>(</w:t>
      </w:r>
      <w:r w:rsidR="008C3E60" w:rsidRPr="0056068F">
        <w:t>hypertext reference</w:t>
      </w:r>
      <w:r w:rsidR="00A331D0" w:rsidRPr="0056068F">
        <w:t xml:space="preserve">) </w:t>
      </w:r>
      <w:r w:rsidRPr="0056068F">
        <w:t>is the name of the attribute.</w:t>
      </w:r>
      <w:r w:rsidR="00497125" w:rsidRPr="0056068F">
        <w:t xml:space="preserve"> </w:t>
      </w:r>
      <w:r w:rsidRPr="0056068F">
        <w:t xml:space="preserve">It tells the browser where a link should go when someone </w:t>
      </w:r>
      <w:r w:rsidR="00497125" w:rsidRPr="0056068F">
        <w:t>selects</w:t>
      </w:r>
      <w:r w:rsidRPr="0056068F">
        <w:t xml:space="preserve"> it.</w:t>
      </w:r>
    </w:p>
    <w:p w14:paraId="6762523D" w14:textId="3A7DDD5D" w:rsidR="00826C92" w:rsidRPr="0056068F" w:rsidRDefault="00374C95">
      <w:pPr>
        <w:pStyle w:val="ListBullet"/>
      </w:pPr>
      <w:r w:rsidRPr="0056068F">
        <w:rPr>
          <w:rStyle w:val="Strong"/>
        </w:rPr>
        <w:t>"</w:t>
      </w:r>
      <w:r w:rsidR="00826C92" w:rsidRPr="0056068F">
        <w:rPr>
          <w:rStyle w:val="Strong"/>
        </w:rPr>
        <w:t>https://www.tafensw.edu.au</w:t>
      </w:r>
      <w:r w:rsidRPr="0056068F">
        <w:rPr>
          <w:rStyle w:val="Strong"/>
        </w:rPr>
        <w:t>"</w:t>
      </w:r>
      <w:r w:rsidR="00826C92" w:rsidRPr="0056068F">
        <w:t xml:space="preserve"> is the attribute value. It gives the web address of the page to open.</w:t>
      </w:r>
    </w:p>
    <w:p w14:paraId="41F9DC15" w14:textId="02AD871F" w:rsidR="00826C92" w:rsidRPr="0056068F" w:rsidRDefault="00603DBF" w:rsidP="00603DBF">
      <w:pPr>
        <w:pStyle w:val="Heading3"/>
        <w:rPr>
          <w:noProof/>
        </w:rPr>
      </w:pPr>
      <w:r w:rsidRPr="0056068F">
        <w:rPr>
          <w:noProof/>
        </w:rPr>
        <w:t>File paths</w:t>
      </w:r>
    </w:p>
    <w:p w14:paraId="297CEE04" w14:textId="77777777" w:rsidR="00826C92" w:rsidRPr="0056068F" w:rsidRDefault="00826C92" w:rsidP="00826C92">
      <w:r w:rsidRPr="0056068F">
        <w:t>Attributes can include file paths to other files, such as images or linked pages. A file path tells the browser where to find the file in relation to the HTML document you’re working in.</w:t>
      </w:r>
    </w:p>
    <w:p w14:paraId="38C3E7DF" w14:textId="77777777" w:rsidR="00826C92" w:rsidRPr="0056068F" w:rsidRDefault="00826C92" w:rsidP="00826C92">
      <w:r w:rsidRPr="0056068F">
        <w:t xml:space="preserve">Use </w:t>
      </w:r>
      <w:r w:rsidRPr="0056068F">
        <w:rPr>
          <w:rStyle w:val="Strong"/>
        </w:rPr>
        <w:t>relative paths</w:t>
      </w:r>
      <w:r w:rsidRPr="0056068F">
        <w:t xml:space="preserve"> when linking to files stored within your project folders.</w:t>
      </w:r>
    </w:p>
    <w:p w14:paraId="4EA31660" w14:textId="75A00515" w:rsidR="00826C92" w:rsidRPr="0056068F" w:rsidRDefault="00826C92" w:rsidP="00325635">
      <w:r w:rsidRPr="0056068F">
        <w:t>If the file is in the same folder as your HTML file, use the file name only</w:t>
      </w:r>
      <w:r w:rsidR="00325635" w:rsidRPr="0056068F">
        <w:t>:</w:t>
      </w:r>
    </w:p>
    <w:p w14:paraId="619E3BD6" w14:textId="48C81B62" w:rsidR="00826C92" w:rsidRPr="0056068F" w:rsidRDefault="00826C92" w:rsidP="00826C92">
      <w:pPr>
        <w:pStyle w:val="ComputerCode"/>
      </w:pPr>
      <w:proofErr w:type="spellStart"/>
      <w:r w:rsidRPr="0056068F">
        <w:t>src</w:t>
      </w:r>
      <w:proofErr w:type="spellEnd"/>
      <w:r w:rsidRPr="0056068F">
        <w:t>="beach.jpg"</w:t>
      </w:r>
    </w:p>
    <w:p w14:paraId="0E6A6E37" w14:textId="16EFEA65" w:rsidR="00826C92" w:rsidRPr="0056068F" w:rsidRDefault="00826C92" w:rsidP="00325635">
      <w:r w:rsidRPr="0056068F">
        <w:t>If the file is in a subfolder, include the folder name</w:t>
      </w:r>
      <w:r w:rsidR="00325635" w:rsidRPr="0056068F">
        <w:t>:</w:t>
      </w:r>
    </w:p>
    <w:p w14:paraId="2412F5EB" w14:textId="0AC7C14C" w:rsidR="00826C92" w:rsidRPr="0056068F" w:rsidRDefault="00826C92" w:rsidP="00826C92">
      <w:pPr>
        <w:pStyle w:val="ComputerCode"/>
      </w:pPr>
      <w:proofErr w:type="spellStart"/>
      <w:r w:rsidRPr="0056068F">
        <w:t>src</w:t>
      </w:r>
      <w:proofErr w:type="spellEnd"/>
      <w:r w:rsidRPr="0056068F">
        <w:t>="images/beach.jpg"</w:t>
      </w:r>
    </w:p>
    <w:p w14:paraId="06710C38" w14:textId="0CFFF099" w:rsidR="00826C92" w:rsidRPr="0056068F" w:rsidRDefault="00826C92" w:rsidP="00325635">
      <w:r w:rsidRPr="0056068F">
        <w:t>To go up one folder, add ../ before the file name</w:t>
      </w:r>
      <w:r w:rsidR="00325635" w:rsidRPr="0056068F">
        <w:t>:</w:t>
      </w:r>
    </w:p>
    <w:p w14:paraId="39EE7DA3" w14:textId="43889652" w:rsidR="00826C92" w:rsidRPr="0056068F" w:rsidRDefault="00826C92" w:rsidP="00826C92">
      <w:pPr>
        <w:pStyle w:val="ComputerCode"/>
      </w:pPr>
      <w:proofErr w:type="spellStart"/>
      <w:r w:rsidRPr="0056068F">
        <w:t>src</w:t>
      </w:r>
      <w:proofErr w:type="spellEnd"/>
      <w:r w:rsidRPr="0056068F">
        <w:t>="../beach.jpg"</w:t>
      </w:r>
    </w:p>
    <w:p w14:paraId="0D56A006" w14:textId="51BDD122" w:rsidR="00826C92" w:rsidRPr="0056068F" w:rsidRDefault="00826C92" w:rsidP="00325635">
      <w:r w:rsidRPr="0056068F">
        <w:t>To go up one folder and into another, combine them</w:t>
      </w:r>
      <w:r w:rsidR="00325635" w:rsidRPr="0056068F">
        <w:t>:</w:t>
      </w:r>
    </w:p>
    <w:p w14:paraId="4F45B66F" w14:textId="4344E4C5" w:rsidR="00826C92" w:rsidRPr="0056068F" w:rsidRDefault="00826C92" w:rsidP="00826C92">
      <w:pPr>
        <w:pStyle w:val="ComputerCode"/>
      </w:pPr>
      <w:proofErr w:type="spellStart"/>
      <w:r w:rsidRPr="0056068F">
        <w:t>src</w:t>
      </w:r>
      <w:proofErr w:type="spellEnd"/>
      <w:r w:rsidRPr="0056068F">
        <w:t>="../photos/beach.jpg"</w:t>
      </w:r>
    </w:p>
    <w:p w14:paraId="627ADD77" w14:textId="77777777" w:rsidR="00CB331E" w:rsidRPr="0056068F" w:rsidRDefault="00CB331E" w:rsidP="00CB331E">
      <w:pPr>
        <w:pStyle w:val="HeadingDecorative"/>
        <w:rPr>
          <w:noProof/>
          <w:position w:val="14"/>
        </w:rPr>
      </w:pPr>
      <w:r w:rsidRPr="0056068F">
        <w:rPr>
          <w:noProof/>
        </w:rPr>
        <w:lastRenderedPageBreak/>
        <w:tab/>
      </w:r>
      <w:r w:rsidRPr="0056068F">
        <w:rPr>
          <w:noProof/>
        </w:rPr>
        <w:drawing>
          <wp:inline distT="0" distB="0" distL="0" distR="0" wp14:anchorId="1E8F1AFD" wp14:editId="730B1FF1">
            <wp:extent cx="324000" cy="324000"/>
            <wp:effectExtent l="0" t="0" r="0" b="0"/>
            <wp:docPr id="1173794369"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8011" name="Graphic 835588011">
                      <a:extLst>
                        <a:ext uri="{C183D7F6-B498-43B3-948B-1728B52AA6E4}">
                          <adec:decorative xmlns:adec="http://schemas.microsoft.com/office/drawing/2017/decorative" val="1"/>
                        </a:ext>
                      </a:extLst>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Collaboration</w:t>
      </w:r>
    </w:p>
    <w:p w14:paraId="5428907B" w14:textId="5FD77D10" w:rsidR="00826C92" w:rsidRPr="0056068F" w:rsidRDefault="002661DA" w:rsidP="00603DBF">
      <w:pPr>
        <w:pStyle w:val="Heading3"/>
        <w:rPr>
          <w:noProof/>
        </w:rPr>
      </w:pPr>
      <w:bookmarkStart w:id="71" w:name="_Ref215569259"/>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13</w:t>
      </w:r>
      <w:r w:rsidRPr="0056068F">
        <w:rPr>
          <w:noProof/>
        </w:rPr>
        <w:fldChar w:fldCharType="end"/>
      </w:r>
      <w:r w:rsidR="00603DBF" w:rsidRPr="0056068F">
        <w:rPr>
          <w:noProof/>
        </w:rPr>
        <w:t>:</w:t>
      </w:r>
      <w:r w:rsidR="0021784E">
        <w:rPr>
          <w:noProof/>
        </w:rPr>
        <w:t xml:space="preserve"> Discuss</w:t>
      </w:r>
      <w:r w:rsidR="00603DBF" w:rsidRPr="0056068F">
        <w:rPr>
          <w:noProof/>
        </w:rPr>
        <w:t xml:space="preserve"> </w:t>
      </w:r>
      <w:r w:rsidR="0021784E">
        <w:rPr>
          <w:noProof/>
        </w:rPr>
        <w:t>a</w:t>
      </w:r>
      <w:r w:rsidR="00603DBF" w:rsidRPr="0056068F">
        <w:rPr>
          <w:noProof/>
        </w:rPr>
        <w:t>ttribute</w:t>
      </w:r>
      <w:r w:rsidR="0021784E">
        <w:rPr>
          <w:noProof/>
        </w:rPr>
        <w:t>s</w:t>
      </w:r>
      <w:bookmarkEnd w:id="71"/>
    </w:p>
    <w:p w14:paraId="11EF4BFE" w14:textId="4BAFC82A" w:rsidR="00826C92" w:rsidRDefault="005A3553" w:rsidP="007962CA">
      <w:pPr>
        <w:keepNext/>
      </w:pPr>
      <w:r w:rsidRPr="0056068F">
        <w:rPr>
          <w:color w:val="000000" w:themeColor="text1"/>
        </w:rPr>
        <w:t>Discuss the following in your class, with colleagues or friends, or write down your thoughts.</w:t>
      </w:r>
    </w:p>
    <w:p w14:paraId="793482F8" w14:textId="1A7AF281" w:rsidR="00E20B55" w:rsidRDefault="00340B33" w:rsidP="00597F61">
      <w:pPr>
        <w:keepNext/>
      </w:pPr>
      <w:r>
        <w:t xml:space="preserve">Think about </w:t>
      </w:r>
      <w:r w:rsidR="004E56BF">
        <w:t xml:space="preserve">how the </w:t>
      </w:r>
      <w:proofErr w:type="spellStart"/>
      <w:r w:rsidR="004E56BF" w:rsidRPr="004E56BF">
        <w:rPr>
          <w:rStyle w:val="Emphasis"/>
        </w:rPr>
        <w:t>href</w:t>
      </w:r>
      <w:proofErr w:type="spellEnd"/>
      <w:r w:rsidR="004E56BF">
        <w:t xml:space="preserve"> and </w:t>
      </w:r>
      <w:proofErr w:type="spellStart"/>
      <w:r w:rsidR="004E56BF" w:rsidRPr="004E56BF">
        <w:rPr>
          <w:rStyle w:val="Emphasis"/>
        </w:rPr>
        <w:t>src</w:t>
      </w:r>
      <w:proofErr w:type="spellEnd"/>
      <w:r w:rsidR="004E56BF">
        <w:t xml:space="preserve"> attributes work.</w:t>
      </w:r>
    </w:p>
    <w:p w14:paraId="3C396850" w14:textId="09B98C73" w:rsidR="000C1B47" w:rsidRDefault="000E1EE3" w:rsidP="00597F61">
      <w:pPr>
        <w:pStyle w:val="ListBullet"/>
        <w:keepNext/>
      </w:pPr>
      <w:r>
        <w:t>Can you explain the difference between them?</w:t>
      </w:r>
    </w:p>
    <w:p w14:paraId="790B3353" w14:textId="7FB8F16A" w:rsidR="000E1EE3" w:rsidRDefault="005A3526" w:rsidP="007962CA">
      <w:pPr>
        <w:pStyle w:val="ListBullet"/>
        <w:keepNext/>
      </w:pPr>
      <w:r>
        <w:t>When would you use</w:t>
      </w:r>
      <w:r w:rsidR="000D0AC8">
        <w:t xml:space="preserve"> each type?</w:t>
      </w:r>
    </w:p>
    <w:p w14:paraId="348DE57D" w14:textId="77777777" w:rsidR="007962CA" w:rsidRPr="007962CA" w:rsidRDefault="007962CA" w:rsidP="007962CA">
      <w:pPr>
        <w:pStyle w:val="InputBoxSml"/>
        <w:framePr w:wrap="around"/>
      </w:pPr>
    </w:p>
    <w:p w14:paraId="38466303" w14:textId="77777777" w:rsidR="00826C92" w:rsidRPr="0056068F" w:rsidRDefault="00826C92" w:rsidP="00826C92">
      <w:pPr>
        <w:pStyle w:val="Heading3"/>
        <w:rPr>
          <w:noProof/>
        </w:rPr>
      </w:pPr>
      <w:r w:rsidRPr="0056068F">
        <w:rPr>
          <w:noProof/>
        </w:rPr>
        <w:t>Rules of HTML</w:t>
      </w:r>
    </w:p>
    <w:p w14:paraId="610DEC5F" w14:textId="658FD7DD" w:rsidR="00261330" w:rsidRPr="0056068F" w:rsidRDefault="00CE6CC0" w:rsidP="006C112A">
      <w:pPr>
        <w:keepNext/>
        <w:rPr>
          <w:lang w:eastAsia="en-AU"/>
        </w:rPr>
      </w:pPr>
      <w:r w:rsidRPr="0056068F">
        <w:rPr>
          <w:lang w:eastAsia="en-AU"/>
        </w:rPr>
        <w:t>When naming HTML files:</w:t>
      </w:r>
    </w:p>
    <w:p w14:paraId="7741701A" w14:textId="4F5FB068" w:rsidR="00472ADF" w:rsidRPr="0056068F" w:rsidRDefault="00472ADF" w:rsidP="00472ADF">
      <w:pPr>
        <w:pStyle w:val="ListBullet"/>
      </w:pPr>
      <w:r w:rsidRPr="0056068F">
        <w:t>Make sure you include the suffix .html</w:t>
      </w:r>
      <w:r w:rsidR="005D0817" w:rsidRPr="0056068F">
        <w:t>.</w:t>
      </w:r>
    </w:p>
    <w:p w14:paraId="2DF8D7A4" w14:textId="4CF93CEB" w:rsidR="00472ADF" w:rsidRPr="0056068F" w:rsidRDefault="00472ADF" w:rsidP="004237BA">
      <w:pPr>
        <w:pStyle w:val="ListBullet"/>
      </w:pPr>
      <w:r w:rsidRPr="0056068F">
        <w:t xml:space="preserve">the </w:t>
      </w:r>
      <w:r w:rsidR="005D0817" w:rsidRPr="0056068F">
        <w:t>h</w:t>
      </w:r>
      <w:r w:rsidRPr="0056068F">
        <w:t>ome page is always called index</w:t>
      </w:r>
      <w:r w:rsidR="005D0817" w:rsidRPr="0056068F">
        <w:t>.html.</w:t>
      </w:r>
    </w:p>
    <w:p w14:paraId="1A364709" w14:textId="0A2C3C02" w:rsidR="003C22B2" w:rsidRPr="0056068F" w:rsidRDefault="006E47E1" w:rsidP="004237BA">
      <w:pPr>
        <w:pStyle w:val="ListBullet"/>
      </w:pPr>
      <w:r w:rsidRPr="0056068F">
        <w:t>Use</w:t>
      </w:r>
      <w:r w:rsidR="003C22B2" w:rsidRPr="0056068F">
        <w:t xml:space="preserve"> meaningful name</w:t>
      </w:r>
      <w:r w:rsidR="00FF46C8" w:rsidRPr="0056068F">
        <w:t>s</w:t>
      </w:r>
      <w:r w:rsidRPr="0056068F">
        <w:t xml:space="preserve"> for other pages</w:t>
      </w:r>
      <w:r w:rsidR="00FF46C8" w:rsidRPr="0056068F">
        <w:t>, for example, products.html, not page1.html.</w:t>
      </w:r>
    </w:p>
    <w:p w14:paraId="6957ADC6" w14:textId="730F63B0" w:rsidR="00826C92" w:rsidRPr="0056068F" w:rsidRDefault="00826C92" w:rsidP="004237BA">
      <w:pPr>
        <w:pStyle w:val="ListBullet"/>
      </w:pPr>
      <w:r w:rsidRPr="0056068F">
        <w:t>Never use spaces</w:t>
      </w:r>
      <w:r w:rsidR="00B35558" w:rsidRPr="0056068F">
        <w:t>;</w:t>
      </w:r>
      <w:r w:rsidRPr="0056068F">
        <w:t xml:space="preserve"> </w:t>
      </w:r>
      <w:r w:rsidR="00B35558" w:rsidRPr="0056068F">
        <w:t>i</w:t>
      </w:r>
      <w:r w:rsidRPr="0056068F">
        <w:t>nstead</w:t>
      </w:r>
      <w:r w:rsidR="004237BA" w:rsidRPr="0056068F">
        <w:t>,</w:t>
      </w:r>
      <w:r w:rsidRPr="0056068F">
        <w:t xml:space="preserve"> run the words together, or use underscores or hyphens</w:t>
      </w:r>
      <w:r w:rsidR="004237BA" w:rsidRPr="0056068F">
        <w:t>,</w:t>
      </w:r>
      <w:r w:rsidRPr="0056068F">
        <w:t xml:space="preserve"> </w:t>
      </w:r>
      <w:r w:rsidR="00603DBF" w:rsidRPr="0056068F">
        <w:t>for example,</w:t>
      </w:r>
      <w:r w:rsidRPr="0056068F">
        <w:t xml:space="preserve"> mypage.htm</w:t>
      </w:r>
      <w:r w:rsidR="00B35558" w:rsidRPr="0056068F">
        <w:t>l</w:t>
      </w:r>
      <w:r w:rsidR="004237BA" w:rsidRPr="0056068F">
        <w:t>,</w:t>
      </w:r>
      <w:r w:rsidRPr="0056068F">
        <w:t xml:space="preserve"> my_page.htm</w:t>
      </w:r>
      <w:r w:rsidR="00B35558" w:rsidRPr="0056068F">
        <w:t>l</w:t>
      </w:r>
      <w:r w:rsidRPr="0056068F">
        <w:t>.</w:t>
      </w:r>
    </w:p>
    <w:p w14:paraId="63B26343" w14:textId="307044DC" w:rsidR="00826C92" w:rsidRPr="0056068F" w:rsidRDefault="00826C92" w:rsidP="004237BA">
      <w:pPr>
        <w:pStyle w:val="ListBullet"/>
      </w:pPr>
      <w:r w:rsidRPr="0056068F">
        <w:t>Use only lowercase, alphabetic and numeric characters.</w:t>
      </w:r>
    </w:p>
    <w:p w14:paraId="554529B4" w14:textId="40EE507C" w:rsidR="009948D4" w:rsidRPr="0056068F" w:rsidRDefault="009948D4" w:rsidP="00B35558">
      <w:pPr>
        <w:keepNext/>
      </w:pPr>
      <w:r w:rsidRPr="0056068F">
        <w:t>When writing HTML:</w:t>
      </w:r>
    </w:p>
    <w:p w14:paraId="4D96F57A" w14:textId="765C5289" w:rsidR="00826C92" w:rsidRPr="0056068F" w:rsidRDefault="00826C92" w:rsidP="004237BA">
      <w:pPr>
        <w:pStyle w:val="ListBullet"/>
      </w:pPr>
      <w:r w:rsidRPr="0056068F">
        <w:t>HTML is not case sensitive however it’s best to use lowercase only (as recommended by the W3C).</w:t>
      </w:r>
    </w:p>
    <w:p w14:paraId="335437FE" w14:textId="46237D8C" w:rsidR="00826C92" w:rsidRPr="0056068F" w:rsidRDefault="00826C92" w:rsidP="004237BA">
      <w:pPr>
        <w:pStyle w:val="ListBullet"/>
      </w:pPr>
      <w:r w:rsidRPr="0056068F">
        <w:t>HTML is only sensitive to a single white space character in content</w:t>
      </w:r>
      <w:r w:rsidR="001407EF" w:rsidRPr="0056068F">
        <w:t>,</w:t>
      </w:r>
      <w:r w:rsidRPr="0056068F">
        <w:t xml:space="preserve"> not multiple spaces, carriage returns</w:t>
      </w:r>
      <w:r w:rsidR="001407EF" w:rsidRPr="0056068F">
        <w:t xml:space="preserve"> or</w:t>
      </w:r>
      <w:r w:rsidRPr="0056068F">
        <w:t xml:space="preserve"> tabs. To add additional white space, </w:t>
      </w:r>
      <w:r w:rsidR="000B447B" w:rsidRPr="0056068F">
        <w:t xml:space="preserve">you can </w:t>
      </w:r>
      <w:r w:rsidRPr="0056068F">
        <w:t>use &amp;</w:t>
      </w:r>
      <w:proofErr w:type="spellStart"/>
      <w:r w:rsidRPr="0056068F">
        <w:t>nbsp</w:t>
      </w:r>
      <w:proofErr w:type="spellEnd"/>
      <w:r w:rsidR="00E8179E" w:rsidRPr="0056068F">
        <w:t xml:space="preserve"> for each space</w:t>
      </w:r>
      <w:r w:rsidRPr="0056068F">
        <w:t xml:space="preserve"> however </w:t>
      </w:r>
      <w:r w:rsidR="00E8179E" w:rsidRPr="0056068F">
        <w:t xml:space="preserve">be aware that </w:t>
      </w:r>
      <w:r w:rsidRPr="0056068F">
        <w:t>it’s poor practice to layout content using spaces.</w:t>
      </w:r>
    </w:p>
    <w:p w14:paraId="40F4C99D" w14:textId="7A60001D" w:rsidR="00826C92" w:rsidRPr="0056068F" w:rsidRDefault="00826C92" w:rsidP="004237BA">
      <w:pPr>
        <w:pStyle w:val="ListBullet"/>
      </w:pPr>
      <w:r w:rsidRPr="0056068F">
        <w:t xml:space="preserve">HTML elements </w:t>
      </w:r>
      <w:r w:rsidR="003B64A1" w:rsidRPr="0056068F">
        <w:t>must</w:t>
      </w:r>
      <w:r w:rsidRPr="0056068F">
        <w:t xml:space="preserve"> nest (open and close in the correct order), for example:</w:t>
      </w:r>
    </w:p>
    <w:p w14:paraId="09E76AAC" w14:textId="5E4F4524" w:rsidR="00826C92" w:rsidRPr="0056068F" w:rsidRDefault="00826C92" w:rsidP="00826C92">
      <w:pPr>
        <w:pStyle w:val="ComputerCode"/>
      </w:pPr>
      <w:r w:rsidRPr="0056068F">
        <w:t>&lt;</w:t>
      </w:r>
      <w:proofErr w:type="spellStart"/>
      <w:r w:rsidRPr="0056068F">
        <w:t>center</w:t>
      </w:r>
      <w:proofErr w:type="spellEnd"/>
      <w:r w:rsidRPr="0056068F">
        <w:t>&gt;&lt;strong&gt;text to be displayed&lt;/strong&gt;&lt;/</w:t>
      </w:r>
      <w:proofErr w:type="spellStart"/>
      <w:r w:rsidRPr="0056068F">
        <w:t>center</w:t>
      </w:r>
      <w:proofErr w:type="spellEnd"/>
      <w:r w:rsidRPr="0056068F">
        <w:t>&gt;</w:t>
      </w:r>
    </w:p>
    <w:p w14:paraId="0DF40BC6" w14:textId="48E95667" w:rsidR="00826C92" w:rsidRPr="0056068F" w:rsidRDefault="003B64A1" w:rsidP="00275801">
      <w:pPr>
        <w:pStyle w:val="ListBullet"/>
      </w:pPr>
      <w:r w:rsidRPr="0056068F">
        <w:t xml:space="preserve">Use </w:t>
      </w:r>
      <w:r w:rsidR="00826C92" w:rsidRPr="0056068F">
        <w:t>US spelling, for example:</w:t>
      </w:r>
    </w:p>
    <w:p w14:paraId="667462C0" w14:textId="3B4DF08E" w:rsidR="00826C92" w:rsidRPr="0056068F" w:rsidRDefault="00826C92" w:rsidP="001B6B25">
      <w:pPr>
        <w:pStyle w:val="ListBullet"/>
        <w:numPr>
          <w:ilvl w:val="1"/>
          <w:numId w:val="1"/>
        </w:numPr>
      </w:pPr>
      <w:proofErr w:type="spellStart"/>
      <w:r w:rsidRPr="0056068F">
        <w:t>center</w:t>
      </w:r>
      <w:proofErr w:type="spellEnd"/>
      <w:r w:rsidRPr="0056068F">
        <w:t>, not centre</w:t>
      </w:r>
    </w:p>
    <w:p w14:paraId="19FD45F4" w14:textId="77777777" w:rsidR="00826C92" w:rsidRPr="0056068F" w:rsidRDefault="00826C92" w:rsidP="001B6B25">
      <w:pPr>
        <w:pStyle w:val="ListBullet"/>
        <w:numPr>
          <w:ilvl w:val="1"/>
          <w:numId w:val="1"/>
        </w:numPr>
      </w:pPr>
      <w:proofErr w:type="spellStart"/>
      <w:r w:rsidRPr="0056068F">
        <w:t>color</w:t>
      </w:r>
      <w:proofErr w:type="spellEnd"/>
      <w:r w:rsidRPr="0056068F">
        <w:t>, not colour.</w:t>
      </w:r>
    </w:p>
    <w:p w14:paraId="308A357A" w14:textId="77777777" w:rsidR="00517BFE" w:rsidRPr="0056068F" w:rsidRDefault="00517BFE" w:rsidP="00517BFE">
      <w:pPr>
        <w:pStyle w:val="HeadingDecorative"/>
        <w:rPr>
          <w:noProof/>
        </w:rPr>
      </w:pPr>
      <w:r w:rsidRPr="0056068F">
        <w:rPr>
          <w:noProof/>
        </w:rPr>
        <w:lastRenderedPageBreak/>
        <w:tab/>
      </w:r>
      <w:r w:rsidRPr="0056068F">
        <w:rPr>
          <w:noProof/>
        </w:rPr>
        <w:drawing>
          <wp:inline distT="0" distB="0" distL="0" distR="0" wp14:anchorId="4132469D" wp14:editId="40CBBED7">
            <wp:extent cx="324000" cy="324000"/>
            <wp:effectExtent l="0" t="0" r="0" b="0"/>
            <wp:docPr id="1611087616"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6F0952A2" w14:textId="4E47578C" w:rsidR="00603DBF" w:rsidRPr="0056068F" w:rsidRDefault="00826C92" w:rsidP="001B6B25">
      <w:r w:rsidRPr="0056068F">
        <w:t xml:space="preserve">Read the </w:t>
      </w:r>
      <w:hyperlink r:id="rId138" w:history="1">
        <w:r w:rsidRPr="0056068F">
          <w:rPr>
            <w:rStyle w:val="Hyperlink"/>
          </w:rPr>
          <w:t>HTML Style Guide</w:t>
        </w:r>
      </w:hyperlink>
      <w:r w:rsidRPr="0056068F">
        <w:t xml:space="preserve"> at W3Schools for the coding conventions and syntax for HTML.</w:t>
      </w:r>
    </w:p>
    <w:p w14:paraId="08A0495D" w14:textId="77777777" w:rsidR="00826C92" w:rsidRPr="0056068F" w:rsidRDefault="00826C92" w:rsidP="001B6B25">
      <w:r w:rsidRPr="0056068F">
        <w:t>Use the following reference guides for predefined elements and attributes:</w:t>
      </w:r>
    </w:p>
    <w:p w14:paraId="082B317B" w14:textId="04564CA7" w:rsidR="00826C92" w:rsidRPr="0056068F" w:rsidRDefault="00826C92" w:rsidP="00826DF7">
      <w:pPr>
        <w:pStyle w:val="ListBullet"/>
      </w:pPr>
      <w:hyperlink r:id="rId139" w:history="1">
        <w:r w:rsidRPr="0056068F">
          <w:rPr>
            <w:rStyle w:val="Hyperlink"/>
          </w:rPr>
          <w:t>HTML Element Reference</w:t>
        </w:r>
      </w:hyperlink>
    </w:p>
    <w:p w14:paraId="7C15F41A" w14:textId="657F813F" w:rsidR="00826C92" w:rsidRPr="0056068F" w:rsidRDefault="00826C92" w:rsidP="00826DF7">
      <w:pPr>
        <w:pStyle w:val="ListBullet"/>
      </w:pPr>
      <w:hyperlink r:id="rId140" w:history="1">
        <w:r w:rsidRPr="0056068F">
          <w:rPr>
            <w:rStyle w:val="Hyperlink"/>
          </w:rPr>
          <w:t>HTML Attribute Reference</w:t>
        </w:r>
      </w:hyperlink>
      <w:r w:rsidR="00826DF7" w:rsidRPr="0056068F">
        <w:t>.</w:t>
      </w:r>
    </w:p>
    <w:p w14:paraId="1F5CE5DA" w14:textId="77777777" w:rsidR="00826C92" w:rsidRPr="0056068F" w:rsidRDefault="00826C92" w:rsidP="00826C92">
      <w:pPr>
        <w:pStyle w:val="Heading3"/>
        <w:rPr>
          <w:noProof/>
        </w:rPr>
      </w:pPr>
      <w:r w:rsidRPr="0056068F">
        <w:rPr>
          <w:noProof/>
        </w:rPr>
        <w:t>Main sections of HTML</w:t>
      </w:r>
    </w:p>
    <w:p w14:paraId="49EA9CDC" w14:textId="3440A1CE" w:rsidR="00826C92" w:rsidRPr="0056068F" w:rsidRDefault="00826C92" w:rsidP="0098018B">
      <w:pPr>
        <w:keepNext/>
      </w:pPr>
      <w:r w:rsidRPr="0056068F">
        <w:t xml:space="preserve">There are </w:t>
      </w:r>
      <w:r w:rsidR="009F644E" w:rsidRPr="0056068F">
        <w:t>3</w:t>
      </w:r>
      <w:r w:rsidRPr="0056068F">
        <w:t xml:space="preserve"> main sections to an HTML file</w:t>
      </w:r>
      <w:r w:rsidR="005040E2" w:rsidRPr="0056068F">
        <w:t>.</w:t>
      </w:r>
    </w:p>
    <w:p w14:paraId="54542E34" w14:textId="3B867C52" w:rsidR="00220ADB" w:rsidRPr="0056068F" w:rsidRDefault="00826C92" w:rsidP="005040E2">
      <w:pPr>
        <w:pStyle w:val="Heading4"/>
        <w:rPr>
          <w:noProof/>
        </w:rPr>
      </w:pPr>
      <w:r w:rsidRPr="0056068F">
        <w:rPr>
          <w:noProof/>
        </w:rPr>
        <w:t>DOCTYPE</w:t>
      </w:r>
    </w:p>
    <w:p w14:paraId="48907465" w14:textId="315C2AAF" w:rsidR="00826C92" w:rsidRPr="0056068F" w:rsidRDefault="00220ADB" w:rsidP="00220ADB">
      <w:pPr>
        <w:pStyle w:val="ListBullet"/>
      </w:pPr>
      <w:r w:rsidRPr="0056068F">
        <w:t xml:space="preserve">This is the </w:t>
      </w:r>
      <w:r w:rsidR="00826C92" w:rsidRPr="0056068F">
        <w:t>Document Type Declaration (DTD)</w:t>
      </w:r>
      <w:r w:rsidRPr="0056068F">
        <w:t>.</w:t>
      </w:r>
    </w:p>
    <w:p w14:paraId="68CE23AD" w14:textId="77777777" w:rsidR="00826C92" w:rsidRPr="0056068F" w:rsidRDefault="00826C92" w:rsidP="005040E2">
      <w:pPr>
        <w:pStyle w:val="ListBullet"/>
      </w:pPr>
      <w:r w:rsidRPr="0056068F">
        <w:t>Must be the first line in every HTML document.</w:t>
      </w:r>
    </w:p>
    <w:p w14:paraId="473B8DA5" w14:textId="77777777" w:rsidR="00826C92" w:rsidRPr="0056068F" w:rsidRDefault="00826C92" w:rsidP="005040E2">
      <w:pPr>
        <w:pStyle w:val="ListBullet"/>
      </w:pPr>
      <w:r w:rsidRPr="0056068F">
        <w:t>It tells the browser which version of HTML the page uses.</w:t>
      </w:r>
    </w:p>
    <w:p w14:paraId="52B5DF10" w14:textId="77777777" w:rsidR="00826C92" w:rsidRPr="0056068F" w:rsidRDefault="00826C92" w:rsidP="005040E2">
      <w:pPr>
        <w:pStyle w:val="ListBullet"/>
      </w:pPr>
      <w:r w:rsidRPr="0056068F">
        <w:t>It also allows you to validate the document against that standard.</w:t>
      </w:r>
    </w:p>
    <w:p w14:paraId="66578280" w14:textId="45CFBC0B" w:rsidR="00220ADB" w:rsidRPr="0056068F" w:rsidRDefault="00826C92" w:rsidP="005040E2">
      <w:pPr>
        <w:pStyle w:val="Heading4"/>
        <w:rPr>
          <w:noProof/>
        </w:rPr>
      </w:pPr>
      <w:r w:rsidRPr="0056068F">
        <w:rPr>
          <w:noProof/>
        </w:rPr>
        <w:t>Head</w:t>
      </w:r>
    </w:p>
    <w:p w14:paraId="263B46C6" w14:textId="1B8B307C" w:rsidR="00826C92" w:rsidRPr="0056068F" w:rsidRDefault="009C688B" w:rsidP="00220ADB">
      <w:pPr>
        <w:pStyle w:val="ListBullet"/>
      </w:pPr>
      <w:r w:rsidRPr="0056068F">
        <w:t>This contains i</w:t>
      </w:r>
      <w:r w:rsidR="00826C92" w:rsidRPr="0056068F">
        <w:t>nformation about the page</w:t>
      </w:r>
    </w:p>
    <w:p w14:paraId="4B16EB3A" w14:textId="77777777" w:rsidR="00826C92" w:rsidRPr="0056068F" w:rsidRDefault="00826C92" w:rsidP="005040E2">
      <w:pPr>
        <w:pStyle w:val="ListBullet"/>
      </w:pPr>
      <w:r w:rsidRPr="0056068F">
        <w:t>The head section tells the browser how to handle and display the page’s content.</w:t>
      </w:r>
    </w:p>
    <w:p w14:paraId="494AECFB" w14:textId="77777777" w:rsidR="00826C92" w:rsidRPr="0056068F" w:rsidRDefault="00826C92" w:rsidP="005040E2">
      <w:pPr>
        <w:pStyle w:val="ListBullet"/>
      </w:pPr>
      <w:r w:rsidRPr="0056068F">
        <w:t>It includes:</w:t>
      </w:r>
    </w:p>
    <w:p w14:paraId="6B752F55" w14:textId="6955E8EA" w:rsidR="00826C92" w:rsidRPr="0056068F" w:rsidRDefault="00CB1AEB">
      <w:pPr>
        <w:pStyle w:val="ListBullet"/>
        <w:numPr>
          <w:ilvl w:val="1"/>
          <w:numId w:val="1"/>
        </w:numPr>
      </w:pPr>
      <w:r w:rsidRPr="0056068F">
        <w:t>t</w:t>
      </w:r>
      <w:r w:rsidR="00826C92" w:rsidRPr="0056068F">
        <w:t>he title element</w:t>
      </w:r>
      <w:r w:rsidRPr="0056068F">
        <w:t xml:space="preserve">, which is </w:t>
      </w:r>
      <w:r w:rsidR="00826C92" w:rsidRPr="0056068F">
        <w:t>unique for every page and shown on the browser tab</w:t>
      </w:r>
      <w:r w:rsidR="001F2D97" w:rsidRPr="0056068F">
        <w:t>; i</w:t>
      </w:r>
      <w:r w:rsidR="00826C92" w:rsidRPr="0056068F">
        <w:t>t also helps with search engine optimisation (SEO)</w:t>
      </w:r>
    </w:p>
    <w:p w14:paraId="33FC8320" w14:textId="73B2881E" w:rsidR="00826C92" w:rsidRPr="0056068F" w:rsidRDefault="00A96B03">
      <w:pPr>
        <w:pStyle w:val="ListBullet"/>
        <w:numPr>
          <w:ilvl w:val="1"/>
          <w:numId w:val="1"/>
        </w:numPr>
      </w:pPr>
      <w:r w:rsidRPr="0056068F">
        <w:rPr>
          <w:rStyle w:val="Strong"/>
        </w:rPr>
        <w:t>&lt;m</w:t>
      </w:r>
      <w:r w:rsidR="00826C92" w:rsidRPr="0056068F">
        <w:rPr>
          <w:rStyle w:val="Strong"/>
        </w:rPr>
        <w:t>eta</w:t>
      </w:r>
      <w:r w:rsidRPr="0056068F">
        <w:rPr>
          <w:rStyle w:val="Strong"/>
        </w:rPr>
        <w:t>&gt;</w:t>
      </w:r>
      <w:r w:rsidR="00826C92" w:rsidRPr="0056068F">
        <w:t xml:space="preserve"> tags</w:t>
      </w:r>
      <w:r w:rsidR="00CF4AA0" w:rsidRPr="0056068F">
        <w:t>, which</w:t>
      </w:r>
      <w:r w:rsidR="009F2608" w:rsidRPr="0056068F">
        <w:t xml:space="preserve"> </w:t>
      </w:r>
      <w:r w:rsidR="00826C92" w:rsidRPr="0056068F">
        <w:t>define the character set, viewport, author</w:t>
      </w:r>
      <w:r w:rsidR="00603DBF" w:rsidRPr="0056068F">
        <w:t xml:space="preserve"> and</w:t>
      </w:r>
      <w:r w:rsidR="00826C92" w:rsidRPr="0056068F">
        <w:t xml:space="preserve"> </w:t>
      </w:r>
      <w:r w:rsidR="003802A0" w:rsidRPr="0056068F">
        <w:t xml:space="preserve">include </w:t>
      </w:r>
      <w:r w:rsidR="00826C92" w:rsidRPr="0056068F">
        <w:t>a short description of the page</w:t>
      </w:r>
    </w:p>
    <w:p w14:paraId="08D7603A" w14:textId="7CFBDB24" w:rsidR="00826C92" w:rsidRPr="0056068F" w:rsidRDefault="00A96B03">
      <w:pPr>
        <w:pStyle w:val="ListBullet"/>
        <w:numPr>
          <w:ilvl w:val="1"/>
          <w:numId w:val="1"/>
        </w:numPr>
      </w:pPr>
      <w:r w:rsidRPr="0056068F">
        <w:rPr>
          <w:rStyle w:val="Strong"/>
        </w:rPr>
        <w:t>&lt;l</w:t>
      </w:r>
      <w:r w:rsidR="00826C92" w:rsidRPr="0056068F">
        <w:rPr>
          <w:rStyle w:val="Strong"/>
        </w:rPr>
        <w:t>ink</w:t>
      </w:r>
      <w:r w:rsidRPr="0056068F">
        <w:rPr>
          <w:rStyle w:val="Strong"/>
        </w:rPr>
        <w:t>&gt;</w:t>
      </w:r>
      <w:r w:rsidR="00826C92" w:rsidRPr="0056068F">
        <w:t xml:space="preserve"> tags</w:t>
      </w:r>
      <w:r w:rsidR="00CF4AA0" w:rsidRPr="0056068F">
        <w:t>, which</w:t>
      </w:r>
      <w:r w:rsidR="009F2608" w:rsidRPr="0056068F">
        <w:t xml:space="preserve"> </w:t>
      </w:r>
      <w:r w:rsidR="00826C92" w:rsidRPr="0056068F">
        <w:t>connect external CSS or icons</w:t>
      </w:r>
    </w:p>
    <w:p w14:paraId="3209FCE9" w14:textId="57449458" w:rsidR="00826C92" w:rsidRPr="0056068F" w:rsidRDefault="00A96B03">
      <w:pPr>
        <w:pStyle w:val="ListBullet"/>
        <w:numPr>
          <w:ilvl w:val="1"/>
          <w:numId w:val="1"/>
        </w:numPr>
      </w:pPr>
      <w:r w:rsidRPr="0056068F">
        <w:rPr>
          <w:rStyle w:val="Strong"/>
        </w:rPr>
        <w:t>&lt;s</w:t>
      </w:r>
      <w:r w:rsidR="00826C92" w:rsidRPr="0056068F">
        <w:rPr>
          <w:rStyle w:val="Strong"/>
        </w:rPr>
        <w:t>cript</w:t>
      </w:r>
      <w:r w:rsidRPr="0056068F">
        <w:rPr>
          <w:rStyle w:val="Strong"/>
        </w:rPr>
        <w:t>&gt;</w:t>
      </w:r>
      <w:r w:rsidR="00826C92" w:rsidRPr="0056068F">
        <w:t xml:space="preserve"> tags</w:t>
      </w:r>
      <w:r w:rsidR="00CF4AA0" w:rsidRPr="0056068F">
        <w:t>, which</w:t>
      </w:r>
      <w:r w:rsidR="009F2608" w:rsidRPr="0056068F">
        <w:t xml:space="preserve"> </w:t>
      </w:r>
      <w:r w:rsidR="00826C92" w:rsidRPr="0056068F">
        <w:t>link external JavaScript files.</w:t>
      </w:r>
    </w:p>
    <w:p w14:paraId="0A0ECCF3" w14:textId="739EF73F" w:rsidR="009C688B" w:rsidRPr="0056068F" w:rsidRDefault="00826C92" w:rsidP="005040E2">
      <w:pPr>
        <w:pStyle w:val="Heading4"/>
        <w:rPr>
          <w:noProof/>
        </w:rPr>
      </w:pPr>
      <w:r w:rsidRPr="0056068F">
        <w:rPr>
          <w:noProof/>
        </w:rPr>
        <w:t>Body</w:t>
      </w:r>
    </w:p>
    <w:p w14:paraId="44384FBC" w14:textId="23A049ED" w:rsidR="00826C92" w:rsidRPr="0056068F" w:rsidRDefault="009C688B" w:rsidP="009C688B">
      <w:pPr>
        <w:pStyle w:val="ListBullet"/>
      </w:pPr>
      <w:r w:rsidRPr="0056068F">
        <w:t>This is the v</w:t>
      </w:r>
      <w:r w:rsidR="00826C92" w:rsidRPr="0056068F">
        <w:t>isible content of the page</w:t>
      </w:r>
      <w:r w:rsidR="001F2D97" w:rsidRPr="0056068F">
        <w:t>.</w:t>
      </w:r>
    </w:p>
    <w:p w14:paraId="3F57B803" w14:textId="7653C467" w:rsidR="00826C92" w:rsidRPr="0056068F" w:rsidRDefault="00826C92" w:rsidP="005040E2">
      <w:pPr>
        <w:pStyle w:val="ListBullet"/>
      </w:pPr>
      <w:r w:rsidRPr="0056068F">
        <w:t xml:space="preserve">Everything inside the </w:t>
      </w:r>
      <w:r w:rsidR="00DF4F05" w:rsidRPr="0056068F">
        <w:rPr>
          <w:rStyle w:val="Strong"/>
        </w:rPr>
        <w:t>&lt;</w:t>
      </w:r>
      <w:r w:rsidRPr="0056068F">
        <w:rPr>
          <w:rStyle w:val="Strong"/>
        </w:rPr>
        <w:t>body</w:t>
      </w:r>
      <w:r w:rsidR="00DF4F05" w:rsidRPr="0056068F">
        <w:rPr>
          <w:rStyle w:val="Strong"/>
        </w:rPr>
        <w:t>&gt;</w:t>
      </w:r>
      <w:r w:rsidRPr="0056068F">
        <w:t xml:space="preserve"> tags displays in the browser window.</w:t>
      </w:r>
    </w:p>
    <w:p w14:paraId="233B2754" w14:textId="77777777" w:rsidR="00826C92" w:rsidRPr="0056068F" w:rsidRDefault="00826C92" w:rsidP="005040E2">
      <w:pPr>
        <w:pStyle w:val="ListBullet"/>
      </w:pPr>
      <w:r w:rsidRPr="0056068F">
        <w:t>Content should be well-structured and use semantic elements correctly.</w:t>
      </w:r>
    </w:p>
    <w:p w14:paraId="2F608BFF" w14:textId="77777777" w:rsidR="00826C92" w:rsidRPr="0056068F" w:rsidRDefault="00826C92" w:rsidP="005040E2">
      <w:pPr>
        <w:pStyle w:val="ListBullet"/>
      </w:pPr>
      <w:r w:rsidRPr="0056068F">
        <w:t>Common semantic elements include:</w:t>
      </w:r>
    </w:p>
    <w:p w14:paraId="25E77E3F" w14:textId="5740D06E" w:rsidR="00826C92" w:rsidRPr="0056068F" w:rsidRDefault="00826C92" w:rsidP="005040E2">
      <w:pPr>
        <w:pStyle w:val="ListBullet"/>
        <w:numPr>
          <w:ilvl w:val="1"/>
          <w:numId w:val="1"/>
        </w:numPr>
      </w:pPr>
      <w:r w:rsidRPr="0056068F">
        <w:rPr>
          <w:rStyle w:val="Strong"/>
        </w:rPr>
        <w:t>&lt;header&gt;</w:t>
      </w:r>
      <w:r w:rsidR="00603DBF" w:rsidRPr="0056068F">
        <w:t xml:space="preserve"> </w:t>
      </w:r>
      <w:r w:rsidRPr="0056068F">
        <w:t>top section (logo or navigation)</w:t>
      </w:r>
    </w:p>
    <w:p w14:paraId="3CE2EABD" w14:textId="6C88E2CD" w:rsidR="00826C92" w:rsidRPr="0056068F" w:rsidRDefault="00826C92" w:rsidP="005040E2">
      <w:pPr>
        <w:pStyle w:val="ListBullet"/>
        <w:numPr>
          <w:ilvl w:val="1"/>
          <w:numId w:val="1"/>
        </w:numPr>
      </w:pPr>
      <w:r w:rsidRPr="0056068F">
        <w:rPr>
          <w:rStyle w:val="Strong"/>
        </w:rPr>
        <w:t>&lt;main&gt;</w:t>
      </w:r>
      <w:r w:rsidRPr="0056068F">
        <w:t xml:space="preserve"> main content of the page</w:t>
      </w:r>
    </w:p>
    <w:p w14:paraId="685422CF" w14:textId="77777777" w:rsidR="00826C92" w:rsidRPr="0056068F" w:rsidRDefault="00826C92" w:rsidP="005040E2">
      <w:pPr>
        <w:pStyle w:val="ListBullet"/>
        <w:numPr>
          <w:ilvl w:val="1"/>
          <w:numId w:val="1"/>
        </w:numPr>
      </w:pPr>
      <w:r w:rsidRPr="0056068F">
        <w:rPr>
          <w:rStyle w:val="Strong"/>
        </w:rPr>
        <w:t>&lt;footer&gt;</w:t>
      </w:r>
      <w:r w:rsidRPr="0056068F">
        <w:t xml:space="preserve"> bottom section (contact details, copyright).</w:t>
      </w:r>
    </w:p>
    <w:p w14:paraId="367DA204" w14:textId="09976FEC" w:rsidR="00F41F65" w:rsidRPr="0056068F" w:rsidRDefault="00F41F65" w:rsidP="00F41F65">
      <w:r w:rsidRPr="0056068F">
        <w:lastRenderedPageBreak/>
        <w:t>Here</w:t>
      </w:r>
      <w:r w:rsidR="0098018B">
        <w:t>'</w:t>
      </w:r>
      <w:r w:rsidRPr="0056068F">
        <w:t>s an example of the main sections:</w:t>
      </w:r>
    </w:p>
    <w:p w14:paraId="7EC84A58" w14:textId="77777777" w:rsidR="00826C92" w:rsidRPr="0056068F" w:rsidRDefault="00826C92" w:rsidP="00826C92">
      <w:pPr>
        <w:pStyle w:val="ComputerCode"/>
        <w:ind w:left="0" w:right="0"/>
      </w:pPr>
      <w:r w:rsidRPr="0056068F">
        <w:rPr>
          <w:rFonts w:eastAsia="Calibri"/>
        </w:rPr>
        <w:t>&lt;!DOCTYPE html&gt;</w:t>
      </w:r>
    </w:p>
    <w:p w14:paraId="64D9086E" w14:textId="77777777" w:rsidR="00826C92" w:rsidRPr="0056068F" w:rsidRDefault="00826C92" w:rsidP="00826C92">
      <w:pPr>
        <w:pStyle w:val="ComputerCode"/>
        <w:ind w:left="0" w:right="0"/>
      </w:pPr>
      <w:r w:rsidRPr="0056068F">
        <w:rPr>
          <w:rFonts w:eastAsia="Calibri"/>
        </w:rPr>
        <w:t>&lt;</w:t>
      </w:r>
      <w:r w:rsidRPr="0056068F">
        <w:rPr>
          <w:rFonts w:eastAsiaTheme="minorEastAsia"/>
        </w:rPr>
        <w:t>html&gt;</w:t>
      </w:r>
    </w:p>
    <w:p w14:paraId="7525448A" w14:textId="77777777" w:rsidR="00826C92" w:rsidRPr="0056068F" w:rsidRDefault="00826C92" w:rsidP="00826C92">
      <w:pPr>
        <w:pStyle w:val="ComputerCode"/>
        <w:ind w:left="0" w:right="0"/>
      </w:pPr>
      <w:r w:rsidRPr="0056068F">
        <w:rPr>
          <w:rFonts w:eastAsiaTheme="minorEastAsia"/>
        </w:rPr>
        <w:tab/>
        <w:t>&lt;head&gt;</w:t>
      </w:r>
    </w:p>
    <w:p w14:paraId="31C36782" w14:textId="77777777" w:rsidR="00826C92" w:rsidRPr="0056068F" w:rsidRDefault="00826C92" w:rsidP="00826C92">
      <w:pPr>
        <w:pStyle w:val="ComputerCode"/>
        <w:ind w:left="0" w:right="0"/>
        <w:rPr>
          <w:rFonts w:eastAsiaTheme="minorEastAsia"/>
        </w:rPr>
      </w:pPr>
      <w:r w:rsidRPr="0056068F">
        <w:rPr>
          <w:rFonts w:eastAsiaTheme="minorEastAsia"/>
        </w:rPr>
        <w:tab/>
      </w:r>
      <w:r w:rsidRPr="0056068F">
        <w:rPr>
          <w:rFonts w:eastAsiaTheme="minorEastAsia"/>
        </w:rPr>
        <w:tab/>
        <w:t>&lt;title&gt;My Webpage&lt;/title&gt;</w:t>
      </w:r>
    </w:p>
    <w:p w14:paraId="3066A5FE" w14:textId="77777777" w:rsidR="00826C92" w:rsidRPr="0056068F" w:rsidRDefault="00826C92" w:rsidP="00826C92">
      <w:pPr>
        <w:pStyle w:val="ComputerCode"/>
        <w:ind w:left="0" w:right="0"/>
        <w:rPr>
          <w:rFonts w:eastAsiaTheme="minorEastAsia"/>
        </w:rPr>
      </w:pPr>
      <w:r w:rsidRPr="0056068F">
        <w:rPr>
          <w:rFonts w:eastAsiaTheme="minorEastAsia"/>
        </w:rPr>
        <w:tab/>
      </w:r>
      <w:r w:rsidRPr="0056068F">
        <w:rPr>
          <w:rFonts w:eastAsiaTheme="minorEastAsia"/>
        </w:rPr>
        <w:tab/>
        <w:t>&lt;meta&gt;</w:t>
      </w:r>
    </w:p>
    <w:p w14:paraId="6CFACADA" w14:textId="77777777" w:rsidR="00826C92" w:rsidRPr="0056068F" w:rsidRDefault="00826C92" w:rsidP="00826C92">
      <w:pPr>
        <w:pStyle w:val="ComputerCode"/>
        <w:ind w:left="0" w:right="0"/>
      </w:pPr>
      <w:r w:rsidRPr="0056068F">
        <w:tab/>
      </w:r>
      <w:r w:rsidRPr="0056068F">
        <w:tab/>
      </w:r>
      <w:r w:rsidRPr="0056068F">
        <w:rPr>
          <w:rFonts w:eastAsiaTheme="minorEastAsia"/>
        </w:rPr>
        <w:t>&lt;link</w:t>
      </w:r>
      <w:r w:rsidRPr="0056068F">
        <w:t>&gt;</w:t>
      </w:r>
      <w:r w:rsidRPr="0056068F">
        <w:rPr>
          <w:rFonts w:eastAsiaTheme="minorEastAsia"/>
        </w:rPr>
        <w:t xml:space="preserve"> </w:t>
      </w:r>
    </w:p>
    <w:p w14:paraId="6C44F545" w14:textId="77777777" w:rsidR="00826C92" w:rsidRPr="0056068F" w:rsidRDefault="00826C92" w:rsidP="00826C92">
      <w:pPr>
        <w:pStyle w:val="ComputerCode"/>
        <w:ind w:left="0" w:right="0"/>
      </w:pPr>
      <w:r w:rsidRPr="0056068F">
        <w:tab/>
      </w:r>
      <w:r w:rsidRPr="0056068F">
        <w:tab/>
        <w:t>&lt;script&gt;&lt;/script&gt;</w:t>
      </w:r>
    </w:p>
    <w:p w14:paraId="2C823D72" w14:textId="77777777" w:rsidR="00826C92" w:rsidRPr="0056068F" w:rsidRDefault="00826C92" w:rsidP="00826C92">
      <w:pPr>
        <w:pStyle w:val="ComputerCode"/>
        <w:ind w:left="0" w:right="0"/>
      </w:pPr>
      <w:r w:rsidRPr="0056068F">
        <w:rPr>
          <w:rFonts w:eastAsiaTheme="minorEastAsia"/>
        </w:rPr>
        <w:tab/>
        <w:t>&lt;/head&gt;</w:t>
      </w:r>
    </w:p>
    <w:p w14:paraId="1B7C0F1D" w14:textId="77777777" w:rsidR="00826C92" w:rsidRPr="0056068F" w:rsidRDefault="00826C92" w:rsidP="00826C92">
      <w:pPr>
        <w:pStyle w:val="ComputerCode"/>
        <w:ind w:left="0" w:right="0"/>
      </w:pPr>
      <w:r w:rsidRPr="0056068F">
        <w:rPr>
          <w:rFonts w:eastAsiaTheme="minorEastAsia"/>
        </w:rPr>
        <w:tab/>
        <w:t>&lt;body&gt;</w:t>
      </w:r>
    </w:p>
    <w:p w14:paraId="015C9711" w14:textId="77777777" w:rsidR="00826C92" w:rsidRPr="0056068F" w:rsidRDefault="00826C92" w:rsidP="00826C92">
      <w:pPr>
        <w:pStyle w:val="ComputerCode"/>
        <w:ind w:left="0" w:right="0"/>
      </w:pPr>
      <w:r w:rsidRPr="0056068F">
        <w:rPr>
          <w:rFonts w:eastAsiaTheme="minorEastAsia"/>
        </w:rPr>
        <w:tab/>
      </w:r>
      <w:r w:rsidRPr="0056068F">
        <w:rPr>
          <w:rFonts w:eastAsiaTheme="minorEastAsia"/>
        </w:rPr>
        <w:tab/>
        <w:t>&lt;header&gt;&lt;/header&gt;</w:t>
      </w:r>
    </w:p>
    <w:p w14:paraId="581C1E3F" w14:textId="77777777" w:rsidR="00826C92" w:rsidRPr="0056068F" w:rsidRDefault="00826C92" w:rsidP="00826C92">
      <w:pPr>
        <w:pStyle w:val="ComputerCode"/>
        <w:ind w:left="0" w:right="0"/>
      </w:pPr>
      <w:r w:rsidRPr="0056068F">
        <w:rPr>
          <w:rFonts w:eastAsiaTheme="minorEastAsia"/>
        </w:rPr>
        <w:tab/>
      </w:r>
      <w:r w:rsidRPr="0056068F">
        <w:rPr>
          <w:rFonts w:eastAsiaTheme="minorEastAsia"/>
        </w:rPr>
        <w:tab/>
        <w:t>&lt;main&gt;&lt;/main&gt;</w:t>
      </w:r>
    </w:p>
    <w:p w14:paraId="49C14422" w14:textId="77777777" w:rsidR="00826C92" w:rsidRPr="0056068F" w:rsidRDefault="00826C92" w:rsidP="00826C92">
      <w:pPr>
        <w:pStyle w:val="ComputerCode"/>
        <w:ind w:left="0" w:right="0"/>
      </w:pPr>
      <w:r w:rsidRPr="0056068F">
        <w:rPr>
          <w:rFonts w:eastAsiaTheme="minorEastAsia"/>
        </w:rPr>
        <w:tab/>
      </w:r>
      <w:r w:rsidRPr="0056068F">
        <w:rPr>
          <w:rFonts w:eastAsiaTheme="minorEastAsia"/>
        </w:rPr>
        <w:tab/>
        <w:t>&lt;footer&gt;&lt;/footer&gt;</w:t>
      </w:r>
    </w:p>
    <w:p w14:paraId="165FAB37" w14:textId="77777777" w:rsidR="00826C92" w:rsidRPr="0056068F" w:rsidRDefault="00826C92" w:rsidP="00826C92">
      <w:pPr>
        <w:pStyle w:val="ComputerCode"/>
        <w:ind w:left="0" w:right="0"/>
      </w:pPr>
      <w:r w:rsidRPr="0056068F">
        <w:rPr>
          <w:rFonts w:eastAsiaTheme="minorEastAsia"/>
        </w:rPr>
        <w:tab/>
        <w:t>&lt;/body&gt;</w:t>
      </w:r>
    </w:p>
    <w:p w14:paraId="6F380ECE" w14:textId="77777777" w:rsidR="00826C92" w:rsidRPr="0056068F" w:rsidRDefault="00826C92" w:rsidP="00826C92">
      <w:pPr>
        <w:pStyle w:val="ComputerCode"/>
        <w:ind w:left="0" w:right="0"/>
      </w:pPr>
      <w:r w:rsidRPr="0056068F">
        <w:rPr>
          <w:rFonts w:eastAsiaTheme="minorEastAsia"/>
        </w:rPr>
        <w:t>&lt;/html&gt;</w:t>
      </w:r>
    </w:p>
    <w:p w14:paraId="4405A85A" w14:textId="77777777" w:rsidR="00527078" w:rsidRPr="0056068F" w:rsidRDefault="00527078" w:rsidP="00527078">
      <w:pPr>
        <w:pStyle w:val="HeadingDecorative"/>
        <w:rPr>
          <w:noProof/>
        </w:rPr>
      </w:pPr>
      <w:bookmarkStart w:id="72" w:name="_Toc8127053"/>
      <w:bookmarkStart w:id="73" w:name="_Toc21091465"/>
      <w:r w:rsidRPr="0056068F">
        <w:rPr>
          <w:noProof/>
        </w:rPr>
        <w:tab/>
      </w:r>
      <w:r w:rsidRPr="0056068F">
        <w:rPr>
          <w:noProof/>
        </w:rPr>
        <w:drawing>
          <wp:inline distT="0" distB="0" distL="0" distR="0" wp14:anchorId="28185518" wp14:editId="48854FBC">
            <wp:extent cx="324000" cy="324000"/>
            <wp:effectExtent l="0" t="0" r="0" b="0"/>
            <wp:docPr id="278871135"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1301116D" w14:textId="3ACCC6F4" w:rsidR="00826C92" w:rsidRPr="0056068F" w:rsidRDefault="002661DA" w:rsidP="00826C92">
      <w:pPr>
        <w:pStyle w:val="Heading3"/>
        <w:rPr>
          <w:noProof/>
        </w:rPr>
      </w:pPr>
      <w:bookmarkStart w:id="74" w:name="_Ref215569260"/>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14</w:t>
      </w:r>
      <w:r w:rsidRPr="0056068F">
        <w:rPr>
          <w:noProof/>
        </w:rPr>
        <w:fldChar w:fldCharType="end"/>
      </w:r>
      <w:r w:rsidR="00826C92" w:rsidRPr="0056068F">
        <w:rPr>
          <w:noProof/>
        </w:rPr>
        <w:t xml:space="preserve">: Create an HTML </w:t>
      </w:r>
      <w:bookmarkEnd w:id="72"/>
      <w:r w:rsidR="00826C92" w:rsidRPr="0056068F">
        <w:rPr>
          <w:noProof/>
        </w:rPr>
        <w:t>template file</w:t>
      </w:r>
      <w:bookmarkEnd w:id="73"/>
      <w:bookmarkEnd w:id="74"/>
    </w:p>
    <w:p w14:paraId="4B2A5271" w14:textId="19C775AC" w:rsidR="009372AF" w:rsidRPr="0056068F" w:rsidRDefault="009372AF" w:rsidP="009372AF">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2B064F1A" w14:textId="00566865" w:rsidR="00826C92" w:rsidRPr="0056068F" w:rsidRDefault="00826C92" w:rsidP="00826C92">
      <w:pPr>
        <w:rPr>
          <w:rFonts w:cstheme="minorHAnsi"/>
        </w:rPr>
      </w:pPr>
      <w:r w:rsidRPr="0056068F">
        <w:rPr>
          <w:rFonts w:cstheme="minorHAnsi"/>
        </w:rPr>
        <w:t xml:space="preserve">Create a reusable HTML template that includes standard structural elements. You can reuse this template for other pages that you create to keep sections consistent. </w:t>
      </w:r>
    </w:p>
    <w:p w14:paraId="4AAC3046" w14:textId="7C0C739F" w:rsidR="00826C92" w:rsidRPr="0056068F" w:rsidRDefault="00826C92" w:rsidP="00CC75E8">
      <w:pPr>
        <w:pStyle w:val="ListNumber"/>
        <w:numPr>
          <w:ilvl w:val="0"/>
          <w:numId w:val="31"/>
        </w:numPr>
      </w:pPr>
      <w:r w:rsidRPr="0056068F">
        <w:t>Open VS Code</w:t>
      </w:r>
      <w:r w:rsidR="00E007B8" w:rsidRPr="0056068F">
        <w:t xml:space="preserve"> or the IDE you're using.</w:t>
      </w:r>
    </w:p>
    <w:p w14:paraId="4AC4C5B2" w14:textId="495937D0" w:rsidR="00826C92" w:rsidRPr="0056068F" w:rsidRDefault="00826C92" w:rsidP="001E12FA">
      <w:pPr>
        <w:pStyle w:val="ListNumber"/>
      </w:pPr>
      <w:r w:rsidRPr="0056068F">
        <w:t xml:space="preserve">From the menu, select </w:t>
      </w:r>
      <w:r w:rsidRPr="0056068F">
        <w:rPr>
          <w:rStyle w:val="Strong"/>
        </w:rPr>
        <w:t>File</w:t>
      </w:r>
      <w:r w:rsidRPr="0056068F">
        <w:t xml:space="preserve"> &gt; </w:t>
      </w:r>
      <w:r w:rsidRPr="0056068F">
        <w:rPr>
          <w:rStyle w:val="Strong"/>
        </w:rPr>
        <w:t>Open Folder</w:t>
      </w:r>
      <w:r w:rsidR="000D0B65">
        <w:t xml:space="preserve"> &gt; </w:t>
      </w:r>
      <w:r w:rsidR="000D0B65" w:rsidRPr="000D0B65">
        <w:rPr>
          <w:rStyle w:val="Strong"/>
        </w:rPr>
        <w:t>New Folder</w:t>
      </w:r>
      <w:r w:rsidR="000D0B65" w:rsidRPr="009E137C">
        <w:t>.</w:t>
      </w:r>
      <w:r w:rsidR="009E137C" w:rsidRPr="009E137C">
        <w:t xml:space="preserve"> </w:t>
      </w:r>
      <w:r w:rsidR="00376929">
        <w:t>Name the folder 'Templates'.</w:t>
      </w:r>
    </w:p>
    <w:p w14:paraId="4B274358" w14:textId="77777777" w:rsidR="00826C92" w:rsidRPr="0056068F" w:rsidRDefault="00826C92" w:rsidP="001E12FA">
      <w:pPr>
        <w:pStyle w:val="ListNumber"/>
      </w:pPr>
      <w:r w:rsidRPr="0056068F">
        <w:t xml:space="preserve">Click </w:t>
      </w:r>
      <w:r w:rsidRPr="0056068F">
        <w:rPr>
          <w:rStyle w:val="Strong"/>
        </w:rPr>
        <w:t>Select Folder</w:t>
      </w:r>
      <w:r w:rsidRPr="0056068F">
        <w:t xml:space="preserve"> to open it in VS Code.</w:t>
      </w:r>
    </w:p>
    <w:p w14:paraId="3C4F73B1" w14:textId="28AB5C37" w:rsidR="00826C92" w:rsidRPr="0056068F" w:rsidRDefault="00826C92" w:rsidP="001E12FA">
      <w:pPr>
        <w:pStyle w:val="ListNumber"/>
      </w:pPr>
      <w:r w:rsidRPr="0056068F">
        <w:t xml:space="preserve">In the Explorer panel on the left, </w:t>
      </w:r>
      <w:r w:rsidR="003C1ED1" w:rsidRPr="0056068F">
        <w:t>select</w:t>
      </w:r>
      <w:r w:rsidRPr="0056068F">
        <w:t xml:space="preserve"> </w:t>
      </w:r>
      <w:r w:rsidRPr="0056068F">
        <w:rPr>
          <w:rStyle w:val="Strong"/>
        </w:rPr>
        <w:t>New File</w:t>
      </w:r>
      <w:r w:rsidRPr="0056068F">
        <w:t>.</w:t>
      </w:r>
    </w:p>
    <w:p w14:paraId="4F161648" w14:textId="77777777" w:rsidR="00826C92" w:rsidRPr="0056068F" w:rsidRDefault="00826C92" w:rsidP="001E12FA">
      <w:pPr>
        <w:pStyle w:val="ListNumber"/>
      </w:pPr>
      <w:r w:rsidRPr="0056068F">
        <w:t xml:space="preserve">Type in template.html and press Enter. </w:t>
      </w:r>
    </w:p>
    <w:p w14:paraId="3D413802" w14:textId="77777777" w:rsidR="00826C92" w:rsidRPr="0056068F" w:rsidRDefault="00826C92" w:rsidP="001E12FA">
      <w:pPr>
        <w:pStyle w:val="ListNumber"/>
      </w:pPr>
      <w:r w:rsidRPr="0056068F">
        <w:t>Type the basic structure for an HTML page manually:</w:t>
      </w:r>
    </w:p>
    <w:p w14:paraId="0A0E83AA" w14:textId="77777777" w:rsidR="00826C92" w:rsidRPr="0056068F" w:rsidRDefault="00826C92" w:rsidP="00BD4345">
      <w:pPr>
        <w:pStyle w:val="ListNumber"/>
        <w:numPr>
          <w:ilvl w:val="1"/>
          <w:numId w:val="6"/>
        </w:numPr>
      </w:pPr>
      <w:r w:rsidRPr="0056068F">
        <w:t>Type the DOCTYPE declaration on the first line:</w:t>
      </w:r>
    </w:p>
    <w:p w14:paraId="69DDC98D" w14:textId="77777777" w:rsidR="00826C92" w:rsidRPr="0056068F" w:rsidRDefault="00826C92" w:rsidP="00826C92">
      <w:pPr>
        <w:pStyle w:val="ComputerCode"/>
      </w:pPr>
      <w:r w:rsidRPr="0056068F">
        <w:t>&lt;!DOCTYPE html&gt;</w:t>
      </w:r>
    </w:p>
    <w:p w14:paraId="7C8A1A49" w14:textId="77777777" w:rsidR="00826C92" w:rsidRPr="0056068F" w:rsidRDefault="00826C92" w:rsidP="00BD4345">
      <w:pPr>
        <w:pStyle w:val="ListNumber"/>
        <w:numPr>
          <w:ilvl w:val="1"/>
          <w:numId w:val="6"/>
        </w:numPr>
      </w:pPr>
      <w:r w:rsidRPr="0056068F">
        <w:lastRenderedPageBreak/>
        <w:t xml:space="preserve">Add the opening and closing </w:t>
      </w:r>
      <w:r w:rsidRPr="0056068F">
        <w:rPr>
          <w:b/>
          <w:bCs/>
        </w:rPr>
        <w:t>&lt;html&gt;</w:t>
      </w:r>
      <w:r w:rsidRPr="0056068F">
        <w:t xml:space="preserve"> tags. Everything else will go between these tags.</w:t>
      </w:r>
    </w:p>
    <w:p w14:paraId="591F4A38" w14:textId="5746DE5D" w:rsidR="00826C92" w:rsidRPr="0056068F" w:rsidRDefault="00826C92" w:rsidP="00BD4345">
      <w:pPr>
        <w:pStyle w:val="ListNumber"/>
        <w:numPr>
          <w:ilvl w:val="1"/>
          <w:numId w:val="6"/>
        </w:numPr>
      </w:pPr>
      <w:r w:rsidRPr="0056068F">
        <w:t xml:space="preserve">Inside the &lt;html&gt; element, add an indent (press the Tab key) to show nested content. Create </w:t>
      </w:r>
      <w:r w:rsidR="00603DBF" w:rsidRPr="0056068F">
        <w:t>2</w:t>
      </w:r>
      <w:r w:rsidRPr="0056068F">
        <w:t xml:space="preserve"> main sections:</w:t>
      </w:r>
    </w:p>
    <w:p w14:paraId="206F2F2C" w14:textId="77777777" w:rsidR="00826C92" w:rsidRPr="0056068F" w:rsidRDefault="00826C92" w:rsidP="00BD4345">
      <w:pPr>
        <w:pStyle w:val="ListNumber"/>
        <w:numPr>
          <w:ilvl w:val="2"/>
          <w:numId w:val="6"/>
        </w:numPr>
      </w:pPr>
      <w:r w:rsidRPr="0056068F">
        <w:rPr>
          <w:rStyle w:val="Strong"/>
        </w:rPr>
        <w:t>&lt;head&gt;</w:t>
      </w:r>
      <w:r w:rsidRPr="0056068F">
        <w:t xml:space="preserve"> for information about the page</w:t>
      </w:r>
    </w:p>
    <w:p w14:paraId="647162E1" w14:textId="77777777" w:rsidR="00826C92" w:rsidRPr="0056068F" w:rsidRDefault="00826C92" w:rsidP="00BD4345">
      <w:pPr>
        <w:pStyle w:val="ListNumber"/>
        <w:numPr>
          <w:ilvl w:val="2"/>
          <w:numId w:val="6"/>
        </w:numPr>
      </w:pPr>
      <w:r w:rsidRPr="0056068F">
        <w:rPr>
          <w:rStyle w:val="Strong"/>
        </w:rPr>
        <w:t>&lt;body&gt;</w:t>
      </w:r>
      <w:r w:rsidRPr="0056068F">
        <w:t xml:space="preserve"> for visible content</w:t>
      </w:r>
    </w:p>
    <w:p w14:paraId="6CEB3EE8" w14:textId="40ED1F76" w:rsidR="00826C92" w:rsidRPr="0056068F" w:rsidRDefault="00826C92" w:rsidP="00BD4345">
      <w:pPr>
        <w:pStyle w:val="ListNumber"/>
        <w:numPr>
          <w:ilvl w:val="1"/>
          <w:numId w:val="6"/>
        </w:numPr>
      </w:pPr>
      <w:r w:rsidRPr="0056068F">
        <w:t>Inside the &lt;head&gt; element, add another indent and include</w:t>
      </w:r>
      <w:r w:rsidR="0020679E">
        <w:t xml:space="preserve"> the following (add your own page title)</w:t>
      </w:r>
      <w:r w:rsidRPr="0056068F">
        <w:t>:</w:t>
      </w:r>
    </w:p>
    <w:p w14:paraId="17D93D13" w14:textId="1193C98F" w:rsidR="00826C92" w:rsidRPr="0056068F" w:rsidRDefault="00826C92" w:rsidP="00826C92">
      <w:pPr>
        <w:pStyle w:val="ComputerCode"/>
      </w:pPr>
      <w:r w:rsidRPr="0056068F">
        <w:t>&lt;meta charset=</w:t>
      </w:r>
      <w:r w:rsidR="005E422F" w:rsidRPr="0056068F">
        <w:t>'</w:t>
      </w:r>
      <w:r w:rsidRPr="0056068F">
        <w:t>UTF-8</w:t>
      </w:r>
      <w:r w:rsidR="005E422F" w:rsidRPr="0056068F">
        <w:t>'</w:t>
      </w:r>
      <w:r w:rsidRPr="0056068F">
        <w:t>&gt;</w:t>
      </w:r>
    </w:p>
    <w:p w14:paraId="0408BFDF" w14:textId="52E2EDCB" w:rsidR="00826C92" w:rsidRPr="0056068F" w:rsidRDefault="00826C92" w:rsidP="00826C92">
      <w:pPr>
        <w:pStyle w:val="ComputerCode"/>
      </w:pPr>
      <w:r w:rsidRPr="0056068F">
        <w:t>&lt;meta name=</w:t>
      </w:r>
      <w:r w:rsidR="005E422F" w:rsidRPr="0056068F">
        <w:t>'</w:t>
      </w:r>
      <w:r w:rsidRPr="0056068F">
        <w:t>viewport</w:t>
      </w:r>
      <w:r w:rsidR="005E422F" w:rsidRPr="0056068F">
        <w:t>'</w:t>
      </w:r>
      <w:r w:rsidRPr="0056068F">
        <w:t xml:space="preserve"> content=</w:t>
      </w:r>
      <w:r w:rsidR="005E422F" w:rsidRPr="0056068F">
        <w:t>'</w:t>
      </w:r>
      <w:r w:rsidRPr="0056068F">
        <w:t>width=device-width, initial-scale=1.0</w:t>
      </w:r>
      <w:r w:rsidR="005E422F" w:rsidRPr="0056068F">
        <w:t>'</w:t>
      </w:r>
      <w:r w:rsidRPr="0056068F">
        <w:t>&gt;</w:t>
      </w:r>
    </w:p>
    <w:p w14:paraId="5EB589CE" w14:textId="5746F1BB" w:rsidR="00826C92" w:rsidRPr="0056068F" w:rsidRDefault="00826C92" w:rsidP="00826C92">
      <w:pPr>
        <w:pStyle w:val="ComputerCode"/>
      </w:pPr>
      <w:r w:rsidRPr="0056068F">
        <w:t>&lt;title&gt; meaningful page title (</w:t>
      </w:r>
      <w:r w:rsidR="00603DBF" w:rsidRPr="0056068F">
        <w:t>for example,</w:t>
      </w:r>
      <w:r w:rsidRPr="0056068F">
        <w:t xml:space="preserve"> </w:t>
      </w:r>
      <w:r w:rsidR="005E422F" w:rsidRPr="0056068F">
        <w:t>'</w:t>
      </w:r>
      <w:r w:rsidRPr="0056068F">
        <w:t>Template Page</w:t>
      </w:r>
      <w:r w:rsidR="005E422F" w:rsidRPr="0056068F">
        <w:t>'</w:t>
      </w:r>
      <w:r w:rsidRPr="0056068F">
        <w:t>) &lt;/title&gt;</w:t>
      </w:r>
    </w:p>
    <w:p w14:paraId="75747BB9" w14:textId="77777777" w:rsidR="00826C92" w:rsidRPr="0056068F" w:rsidRDefault="00826C92" w:rsidP="00BD4345">
      <w:pPr>
        <w:pStyle w:val="ListNumber"/>
        <w:numPr>
          <w:ilvl w:val="1"/>
          <w:numId w:val="6"/>
        </w:numPr>
      </w:pPr>
      <w:r w:rsidRPr="0056068F">
        <w:t>Inside the &lt;body&gt; element, add another indent and include the following semantic elements:</w:t>
      </w:r>
    </w:p>
    <w:p w14:paraId="10BB6AE3" w14:textId="77777777" w:rsidR="00826C92" w:rsidRPr="0056068F" w:rsidRDefault="00826C92" w:rsidP="00BD4345">
      <w:pPr>
        <w:pStyle w:val="ListNumber"/>
        <w:numPr>
          <w:ilvl w:val="2"/>
          <w:numId w:val="6"/>
        </w:numPr>
      </w:pPr>
      <w:r w:rsidRPr="0056068F">
        <w:rPr>
          <w:rStyle w:val="Strong"/>
        </w:rPr>
        <w:t>&lt;header&gt;</w:t>
      </w:r>
    </w:p>
    <w:p w14:paraId="0100318E" w14:textId="77777777" w:rsidR="00826C92" w:rsidRPr="0056068F" w:rsidRDefault="00826C92" w:rsidP="00BD4345">
      <w:pPr>
        <w:pStyle w:val="ListNumber"/>
        <w:numPr>
          <w:ilvl w:val="2"/>
          <w:numId w:val="6"/>
        </w:numPr>
      </w:pPr>
      <w:r w:rsidRPr="0056068F">
        <w:rPr>
          <w:rStyle w:val="Strong"/>
        </w:rPr>
        <w:t>&lt;main&gt;</w:t>
      </w:r>
    </w:p>
    <w:p w14:paraId="7F79B2B4" w14:textId="77777777" w:rsidR="00826C92" w:rsidRPr="0056068F" w:rsidRDefault="00826C92" w:rsidP="00BD4345">
      <w:pPr>
        <w:pStyle w:val="ListNumber"/>
        <w:numPr>
          <w:ilvl w:val="2"/>
          <w:numId w:val="6"/>
        </w:numPr>
      </w:pPr>
      <w:r w:rsidRPr="0056068F">
        <w:rPr>
          <w:rStyle w:val="Strong"/>
        </w:rPr>
        <w:t>&lt;footer&gt;</w:t>
      </w:r>
    </w:p>
    <w:p w14:paraId="7AC9A457" w14:textId="77777777" w:rsidR="00826C92" w:rsidRPr="0056068F" w:rsidRDefault="00826C92" w:rsidP="00BD4345">
      <w:pPr>
        <w:pStyle w:val="ListNumber"/>
        <w:numPr>
          <w:ilvl w:val="1"/>
          <w:numId w:val="6"/>
        </w:numPr>
      </w:pPr>
      <w:r w:rsidRPr="0056068F">
        <w:t>Ensure all tags are opened and closed correctly and indentation clearly shows nesting.</w:t>
      </w:r>
    </w:p>
    <w:p w14:paraId="24B29A37" w14:textId="77777777" w:rsidR="00826C92" w:rsidRPr="0056068F" w:rsidRDefault="00826C92" w:rsidP="00275801">
      <w:pPr>
        <w:pStyle w:val="ListNumber"/>
      </w:pPr>
      <w:r w:rsidRPr="0056068F">
        <w:t xml:space="preserve">Select File &gt; Save or press </w:t>
      </w:r>
      <w:proofErr w:type="spellStart"/>
      <w:r w:rsidRPr="0056068F">
        <w:t>Ctrl+S</w:t>
      </w:r>
      <w:proofErr w:type="spellEnd"/>
      <w:r w:rsidRPr="0056068F">
        <w:t xml:space="preserve"> to save your work.</w:t>
      </w:r>
    </w:p>
    <w:p w14:paraId="1FD44C86" w14:textId="71D0037F" w:rsidR="00826C92" w:rsidRPr="0056068F" w:rsidRDefault="00603DBF" w:rsidP="00603DBF">
      <w:pPr>
        <w:pStyle w:val="Heading2"/>
        <w:rPr>
          <w:noProof/>
        </w:rPr>
      </w:pPr>
      <w:bookmarkStart w:id="75" w:name="_Toc216707784"/>
      <w:bookmarkStart w:id="76" w:name="_Toc213359298"/>
      <w:r w:rsidRPr="0056068F">
        <w:rPr>
          <w:noProof/>
        </w:rPr>
        <w:t>Semantic elements</w:t>
      </w:r>
      <w:bookmarkEnd w:id="75"/>
      <w:r w:rsidR="00216179" w:rsidRPr="0056068F">
        <w:rPr>
          <w:noProof/>
        </w:rPr>
        <w:t xml:space="preserve"> </w:t>
      </w:r>
      <w:bookmarkEnd w:id="76"/>
    </w:p>
    <w:p w14:paraId="53B40464" w14:textId="1A62C2F1" w:rsidR="00603DBF" w:rsidRPr="0056068F" w:rsidRDefault="00826C92" w:rsidP="00724376">
      <w:r w:rsidRPr="0056068F">
        <w:t>Semantic elements describe the purpose of each part of a webpage. They help browsers and screen readers understand the page structure, improving accessibility and how search engines interpret content.</w:t>
      </w:r>
    </w:p>
    <w:p w14:paraId="244F3149" w14:textId="3197A302" w:rsidR="00826C92" w:rsidRPr="0056068F" w:rsidRDefault="00826C92" w:rsidP="000E7401">
      <w:pPr>
        <w:pStyle w:val="Notebox"/>
        <w:rPr>
          <w:noProof/>
        </w:rPr>
      </w:pPr>
      <w:r w:rsidRPr="0056068F">
        <w:rPr>
          <w:rStyle w:val="Strong"/>
          <w:noProof/>
        </w:rPr>
        <w:t>Accessibility</w:t>
      </w:r>
      <w:r w:rsidR="000E7401" w:rsidRPr="0056068F">
        <w:rPr>
          <w:rStyle w:val="Strong"/>
          <w:noProof/>
        </w:rPr>
        <w:t>:</w:t>
      </w:r>
      <w:r w:rsidRPr="0056068F">
        <w:rPr>
          <w:noProof/>
        </w:rPr>
        <w:t xml:space="preserve"> Screen readers use semantic tags to navigate pages more efficiently</w:t>
      </w:r>
      <w:r w:rsidR="0039537B" w:rsidRPr="0056068F">
        <w:rPr>
          <w:noProof/>
        </w:rPr>
        <w:t>,</w:t>
      </w:r>
      <w:r w:rsidRPr="0056068F">
        <w:rPr>
          <w:noProof/>
        </w:rPr>
        <w:t xml:space="preserve"> for example, jumping to &lt;main&gt;, identifying &lt;nav&gt; as the menu, or moving between &lt;article&gt; and &lt;section&gt;.</w:t>
      </w:r>
    </w:p>
    <w:p w14:paraId="0D227D5D" w14:textId="2A9858E9" w:rsidR="00826C92" w:rsidRPr="0056068F" w:rsidRDefault="00826C92" w:rsidP="000E7401">
      <w:pPr>
        <w:pStyle w:val="Notebox"/>
        <w:rPr>
          <w:noProof/>
        </w:rPr>
      </w:pPr>
      <w:r w:rsidRPr="0056068F">
        <w:rPr>
          <w:rStyle w:val="Strong"/>
          <w:noProof/>
        </w:rPr>
        <w:t>SEO</w:t>
      </w:r>
      <w:r w:rsidR="000E7401" w:rsidRPr="0056068F">
        <w:rPr>
          <w:rStyle w:val="Strong"/>
          <w:noProof/>
        </w:rPr>
        <w:t>:</w:t>
      </w:r>
      <w:r w:rsidRPr="0056068F">
        <w:rPr>
          <w:noProof/>
        </w:rPr>
        <w:t xml:space="preserve"> Search engines use semantic tags to understand webpage structure. Correct use of elements like &lt;header&gt;, &lt;main&gt;</w:t>
      </w:r>
      <w:r w:rsidR="00603DBF" w:rsidRPr="0056068F">
        <w:rPr>
          <w:noProof/>
        </w:rPr>
        <w:t xml:space="preserve"> and</w:t>
      </w:r>
      <w:r w:rsidRPr="0056068F">
        <w:rPr>
          <w:noProof/>
        </w:rPr>
        <w:t xml:space="preserve"> &lt;article&gt; helps them index content accurately and display pages more effectively in search results.</w:t>
      </w:r>
    </w:p>
    <w:p w14:paraId="3C194DC4" w14:textId="3DF6BF40" w:rsidR="00603DBF" w:rsidRPr="0056068F" w:rsidRDefault="00826C92" w:rsidP="00724376">
      <w:r w:rsidRPr="0056068F">
        <w:t>Common semantic elements include:</w:t>
      </w:r>
    </w:p>
    <w:p w14:paraId="01F9B796" w14:textId="77777777" w:rsidR="00826C92" w:rsidRPr="0056068F" w:rsidRDefault="00826C92" w:rsidP="000E7401">
      <w:pPr>
        <w:pStyle w:val="ListBullet"/>
      </w:pPr>
      <w:r w:rsidRPr="0056068F">
        <w:rPr>
          <w:rStyle w:val="Strong"/>
        </w:rPr>
        <w:t>&lt;header&gt;</w:t>
      </w:r>
      <w:r w:rsidRPr="0056068F">
        <w:t xml:space="preserve"> contains the site name, logo, or top navigation.</w:t>
      </w:r>
    </w:p>
    <w:p w14:paraId="6404A84B" w14:textId="77777777" w:rsidR="00826C92" w:rsidRPr="0056068F" w:rsidRDefault="00826C92" w:rsidP="000E7401">
      <w:pPr>
        <w:pStyle w:val="ListBullet"/>
      </w:pPr>
      <w:r w:rsidRPr="0056068F">
        <w:rPr>
          <w:rStyle w:val="Strong"/>
        </w:rPr>
        <w:t>&lt;nav&gt;</w:t>
      </w:r>
      <w:r w:rsidRPr="0056068F">
        <w:t xml:space="preserve"> contains the main navigation links (sometimes found in the header).</w:t>
      </w:r>
    </w:p>
    <w:p w14:paraId="21B924EF" w14:textId="77777777" w:rsidR="00826C92" w:rsidRPr="0056068F" w:rsidRDefault="00826C92" w:rsidP="00B766CD">
      <w:pPr>
        <w:pStyle w:val="ListBullet"/>
        <w:keepNext/>
      </w:pPr>
      <w:r w:rsidRPr="0056068F">
        <w:rPr>
          <w:rStyle w:val="Strong"/>
        </w:rPr>
        <w:lastRenderedPageBreak/>
        <w:t>&lt;main&gt;</w:t>
      </w:r>
      <w:r w:rsidRPr="0056068F">
        <w:t xml:space="preserve"> holds the main page content. Inside this, you might include:</w:t>
      </w:r>
    </w:p>
    <w:p w14:paraId="56CAAD94" w14:textId="77777777" w:rsidR="00826C92" w:rsidRPr="0056068F" w:rsidRDefault="00826C92" w:rsidP="005E34E9">
      <w:pPr>
        <w:pStyle w:val="ListBullet"/>
        <w:numPr>
          <w:ilvl w:val="1"/>
          <w:numId w:val="1"/>
        </w:numPr>
      </w:pPr>
      <w:r w:rsidRPr="0056068F">
        <w:rPr>
          <w:rStyle w:val="Strong"/>
        </w:rPr>
        <w:t>&lt;section&gt;</w:t>
      </w:r>
      <w:r w:rsidRPr="0056068F">
        <w:t xml:space="preserve"> groups related content.</w:t>
      </w:r>
    </w:p>
    <w:p w14:paraId="3871EEEB" w14:textId="77777777" w:rsidR="00826C92" w:rsidRPr="0056068F" w:rsidRDefault="00826C92" w:rsidP="005E34E9">
      <w:pPr>
        <w:pStyle w:val="ListBullet"/>
        <w:numPr>
          <w:ilvl w:val="1"/>
          <w:numId w:val="1"/>
        </w:numPr>
      </w:pPr>
      <w:r w:rsidRPr="0056068F">
        <w:rPr>
          <w:rStyle w:val="Strong"/>
        </w:rPr>
        <w:t>&lt;article&gt;</w:t>
      </w:r>
      <w:r w:rsidRPr="0056068F">
        <w:t xml:space="preserve"> holds standalone content, such as a blog post or news story.</w:t>
      </w:r>
    </w:p>
    <w:p w14:paraId="05E77348" w14:textId="77777777" w:rsidR="00826C92" w:rsidRDefault="00826C92" w:rsidP="005E34E9">
      <w:pPr>
        <w:pStyle w:val="ListBullet"/>
        <w:numPr>
          <w:ilvl w:val="1"/>
          <w:numId w:val="1"/>
        </w:numPr>
      </w:pPr>
      <w:r w:rsidRPr="0056068F">
        <w:rPr>
          <w:rStyle w:val="Strong"/>
        </w:rPr>
        <w:t>&lt;aside&gt;</w:t>
      </w:r>
      <w:r w:rsidRPr="0056068F">
        <w:t xml:space="preserve"> holds related or side content, such as links or ads. Note: This element requires CSS to visually move it to the side.</w:t>
      </w:r>
    </w:p>
    <w:p w14:paraId="31C91F16" w14:textId="32B2F80D" w:rsidR="00603DBF" w:rsidRPr="002044A2" w:rsidRDefault="002044A2" w:rsidP="0065341B">
      <w:pPr>
        <w:pStyle w:val="ListBullet"/>
      </w:pPr>
      <w:r w:rsidRPr="002044A2">
        <w:rPr>
          <w:rStyle w:val="Strong"/>
        </w:rPr>
        <w:t>&lt;footer&gt;</w:t>
      </w:r>
      <w:r w:rsidRPr="002044A2">
        <w:t xml:space="preserve"> appears at the bottom of a page or section and often includes contact details or copyright information.</w:t>
      </w:r>
    </w:p>
    <w:p w14:paraId="19DA34D0" w14:textId="5F9828AA" w:rsidR="002044A2" w:rsidRDefault="004E1C00" w:rsidP="002044A2">
      <w:pPr>
        <w:rPr>
          <w:noProof/>
        </w:rPr>
      </w:pPr>
      <w:r>
        <w:rPr>
          <w:noProof/>
        </w:rPr>
        <w:drawing>
          <wp:inline distT="0" distB="0" distL="0" distR="0" wp14:anchorId="6B5CE902" wp14:editId="1D9F5356">
            <wp:extent cx="6120130" cy="3442335"/>
            <wp:effectExtent l="0" t="0" r="0" b="5715"/>
            <wp:docPr id="1713486524" name="Graphic 1" descr="HTML semantic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86524" name="Graphic 1" descr="HTML semantic elements"/>
                    <pic:cNvPicPr/>
                  </pic:nvPicPr>
                  <pic:blipFill>
                    <a:blip r:embed="rId141">
                      <a:extLst>
                        <a:ext uri="{96DAC541-7B7A-43D3-8B79-37D633B846F1}">
                          <asvg:svgBlip xmlns:asvg="http://schemas.microsoft.com/office/drawing/2016/SVG/main" r:embed="rId142"/>
                        </a:ext>
                      </a:extLst>
                    </a:blip>
                    <a:stretch>
                      <a:fillRect/>
                    </a:stretch>
                  </pic:blipFill>
                  <pic:spPr>
                    <a:xfrm>
                      <a:off x="0" y="0"/>
                      <a:ext cx="6120130" cy="3442335"/>
                    </a:xfrm>
                    <a:prstGeom prst="rect">
                      <a:avLst/>
                    </a:prstGeom>
                  </pic:spPr>
                </pic:pic>
              </a:graphicData>
            </a:graphic>
          </wp:inline>
        </w:drawing>
      </w:r>
    </w:p>
    <w:p w14:paraId="10B4AA74" w14:textId="2DD955CD" w:rsidR="004C426A" w:rsidRPr="0056068F" w:rsidRDefault="004C426A" w:rsidP="004C426A">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8</w:t>
      </w:r>
      <w:r w:rsidRPr="0056068F">
        <w:rPr>
          <w:noProof/>
        </w:rPr>
        <w:fldChar w:fldCharType="end"/>
      </w:r>
      <w:r w:rsidRPr="0056068F">
        <w:rPr>
          <w:noProof/>
        </w:rPr>
        <w:t xml:space="preserve">: © </w:t>
      </w:r>
      <w:r w:rsidR="00B766CD">
        <w:rPr>
          <w:noProof/>
        </w:rPr>
        <w:t>TAFE NSW 2025</w:t>
      </w:r>
      <w:r w:rsidRPr="0056068F">
        <w:rPr>
          <w:noProof/>
        </w:rPr>
        <w:t xml:space="preserve"> </w:t>
      </w:r>
    </w:p>
    <w:p w14:paraId="3E7244E2" w14:textId="6D96F362" w:rsidR="00826C92" w:rsidRPr="0056068F" w:rsidRDefault="00826C92" w:rsidP="00724376">
      <w:r w:rsidRPr="0056068F">
        <w:t>Not all semantic elements need to be used on every page</w:t>
      </w:r>
      <w:r w:rsidR="001A3E7D" w:rsidRPr="0056068F">
        <w:t>;</w:t>
      </w:r>
      <w:r w:rsidRPr="0056068F">
        <w:t xml:space="preserve"> use only those that suit your layout and content.</w:t>
      </w:r>
    </w:p>
    <w:p w14:paraId="40C9736F" w14:textId="3F256075" w:rsidR="00826C92" w:rsidRPr="0056068F" w:rsidRDefault="00826C92" w:rsidP="00826C92">
      <w:pPr>
        <w:pStyle w:val="Notebox"/>
        <w:rPr>
          <w:noProof/>
        </w:rPr>
      </w:pPr>
      <w:r w:rsidRPr="0056068F">
        <w:rPr>
          <w:noProof/>
        </w:rPr>
        <w:t>Sometimes a semantic element doesn</w:t>
      </w:r>
      <w:r w:rsidR="005E422F" w:rsidRPr="0056068F">
        <w:rPr>
          <w:noProof/>
        </w:rPr>
        <w:t>'</w:t>
      </w:r>
      <w:r w:rsidRPr="0056068F">
        <w:rPr>
          <w:noProof/>
        </w:rPr>
        <w:t>t fit where you need a container to group elements. In these cases, a &lt;div&gt; can be used, but a semantic element should always be used first whenever one is appropriate.</w:t>
      </w:r>
    </w:p>
    <w:p w14:paraId="3B2F95F4" w14:textId="281C7AD0" w:rsidR="00DF426F" w:rsidRPr="0056068F" w:rsidRDefault="00DF426F" w:rsidP="00DF426F">
      <w:pPr>
        <w:pStyle w:val="HeadingDecorative"/>
        <w:rPr>
          <w:noProof/>
        </w:rPr>
      </w:pPr>
      <w:r w:rsidRPr="0056068F">
        <w:rPr>
          <w:noProof/>
        </w:rPr>
        <w:tab/>
      </w:r>
      <w:r w:rsidRPr="0056068F">
        <w:rPr>
          <w:noProof/>
        </w:rPr>
        <w:drawing>
          <wp:inline distT="0" distB="0" distL="0" distR="0" wp14:anchorId="2B988410" wp14:editId="150F2C29">
            <wp:extent cx="324000" cy="324000"/>
            <wp:effectExtent l="0" t="0" r="0" b="0"/>
            <wp:docPr id="2069671163"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34A7865A" w14:textId="4C2F2193" w:rsidR="00826C92" w:rsidRPr="0056068F" w:rsidRDefault="00826C92" w:rsidP="00826C92">
      <w:r w:rsidRPr="0056068F">
        <w:t>The</w:t>
      </w:r>
      <w:r w:rsidR="001A3E7D" w:rsidRPr="0056068F">
        <w:t xml:space="preserve"> video </w:t>
      </w:r>
      <w:hyperlink r:id="rId143" w:history="1">
        <w:r w:rsidR="001A3E7D" w:rsidRPr="0056068F">
          <w:rPr>
            <w:rStyle w:val="Hyperlink"/>
          </w:rPr>
          <w:t>Semantic HTML and Accessibility</w:t>
        </w:r>
      </w:hyperlink>
      <w:r w:rsidR="001A3E7D" w:rsidRPr="0056068F">
        <w:t xml:space="preserve"> (LinkedIn Learning</w:t>
      </w:r>
      <w:r w:rsidR="00714EF6" w:rsidRPr="0056068F">
        <w:t xml:space="preserve">, </w:t>
      </w:r>
      <w:r w:rsidR="001A3E7D" w:rsidRPr="0056068F">
        <w:t>1:50 min)</w:t>
      </w:r>
      <w:r w:rsidR="00714EF6" w:rsidRPr="0056068F">
        <w:t xml:space="preserve"> </w:t>
      </w:r>
      <w:r w:rsidRPr="0056068F">
        <w:t>discusses the importance of semantic elements:</w:t>
      </w:r>
    </w:p>
    <w:p w14:paraId="54601F5C" w14:textId="77777777" w:rsidR="00536353" w:rsidRPr="00E65AF8" w:rsidRDefault="00536353" w:rsidP="00536353">
      <w:pPr>
        <w:pStyle w:val="Notebox"/>
      </w:pPr>
      <w:r w:rsidRPr="00E65AF8">
        <w:lastRenderedPageBreak/>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28E2A70F" w14:textId="77777777" w:rsidR="00DC021F" w:rsidRPr="00DC021F" w:rsidRDefault="00DC021F" w:rsidP="00DC021F">
      <w:pPr>
        <w:pStyle w:val="Heading3"/>
      </w:pPr>
      <w:r w:rsidRPr="00DC021F">
        <w:t>Headings</w:t>
      </w:r>
    </w:p>
    <w:p w14:paraId="1A2FB874" w14:textId="230769D6" w:rsidR="00DC021F" w:rsidRPr="00DC021F" w:rsidRDefault="00DC021F" w:rsidP="00DC021F">
      <w:r w:rsidRPr="00DC021F">
        <w:t xml:space="preserve">Headings define the outline of a page, </w:t>
      </w:r>
      <w:r w:rsidR="001C58DA">
        <w:t>like</w:t>
      </w:r>
      <w:r w:rsidRPr="00DC021F">
        <w:t xml:space="preserve"> headings in a report. They help users and search engines understand the structure of your content.</w:t>
      </w:r>
    </w:p>
    <w:p w14:paraId="7F00F23F" w14:textId="77777777" w:rsidR="00DC021F" w:rsidRPr="00DC021F" w:rsidRDefault="00DC021F" w:rsidP="00DC021F">
      <w:pPr>
        <w:pStyle w:val="ListBullet"/>
      </w:pPr>
      <w:r w:rsidRPr="00DC021F">
        <w:t>h1 is the main heading for the page. Use one h1 per page.</w:t>
      </w:r>
    </w:p>
    <w:p w14:paraId="625A6102" w14:textId="624634C9" w:rsidR="00DC021F" w:rsidRPr="00DC021F" w:rsidRDefault="00DC021F" w:rsidP="00DC021F">
      <w:pPr>
        <w:pStyle w:val="ListBullet"/>
      </w:pPr>
      <w:r w:rsidRPr="00DC021F">
        <w:t>h2</w:t>
      </w:r>
      <w:r w:rsidR="00D9059F">
        <w:t xml:space="preserve"> to </w:t>
      </w:r>
      <w:r w:rsidRPr="00DC021F">
        <w:t>h6 are subheadings. Use them to show sections and subsections.</w:t>
      </w:r>
    </w:p>
    <w:p w14:paraId="34EF7A0A" w14:textId="36DB38B4" w:rsidR="00DC021F" w:rsidRDefault="00DC021F" w:rsidP="00DB3C55">
      <w:pPr>
        <w:pStyle w:val="Standouttext"/>
      </w:pPr>
      <w:r w:rsidRPr="00DC021F">
        <w:t xml:space="preserve">Headings are for structure, not style. </w:t>
      </w:r>
      <w:r w:rsidR="007A2565">
        <w:t>Don't</w:t>
      </w:r>
      <w:r w:rsidR="00240CFE">
        <w:t xml:space="preserve"> choose a heading level b</w:t>
      </w:r>
      <w:r w:rsidR="00AB69CD">
        <w:t>ased on its appearance</w:t>
      </w:r>
      <w:r w:rsidR="00002838">
        <w:t>; use</w:t>
      </w:r>
      <w:r w:rsidRPr="00DC021F">
        <w:t xml:space="preserve"> CSS </w:t>
      </w:r>
      <w:r w:rsidR="00002838">
        <w:t>to style headings</w:t>
      </w:r>
      <w:r w:rsidR="00CC76D8">
        <w:t xml:space="preserve"> instead.</w:t>
      </w:r>
    </w:p>
    <w:p w14:paraId="5CDFDBB7" w14:textId="5F1E472E" w:rsidR="00147516" w:rsidRPr="00DC021F" w:rsidRDefault="00147516" w:rsidP="00DC021F">
      <w:r>
        <w:t>For example</w:t>
      </w:r>
      <w:r w:rsidR="00161D01">
        <w:t>:</w:t>
      </w:r>
    </w:p>
    <w:p w14:paraId="62298ED9" w14:textId="77777777" w:rsidR="00DC021F" w:rsidRPr="00DC021F" w:rsidRDefault="00DC021F" w:rsidP="00DC021F">
      <w:pPr>
        <w:pStyle w:val="ComputerCode"/>
      </w:pPr>
      <w:r w:rsidRPr="00DC021F">
        <w:t>&lt;h1&gt;About Me&lt;/h1&gt;</w:t>
      </w:r>
    </w:p>
    <w:p w14:paraId="6F5A0407" w14:textId="77777777" w:rsidR="00DC021F" w:rsidRPr="00DC021F" w:rsidRDefault="00DC021F" w:rsidP="00DC021F">
      <w:pPr>
        <w:pStyle w:val="ComputerCode"/>
      </w:pPr>
      <w:r w:rsidRPr="00DC021F">
        <w:t>&lt;h2&gt;Skills&lt;/h2&gt;</w:t>
      </w:r>
    </w:p>
    <w:p w14:paraId="6B5981A4" w14:textId="77777777" w:rsidR="00DC021F" w:rsidRPr="00DC021F" w:rsidRDefault="00DC021F" w:rsidP="00DC021F">
      <w:pPr>
        <w:pStyle w:val="ComputerCode"/>
      </w:pPr>
      <w:r w:rsidRPr="00DC021F">
        <w:t>&lt;h3&gt;Front-end Development&lt;/h3&gt;</w:t>
      </w:r>
    </w:p>
    <w:p w14:paraId="63CF6F94" w14:textId="77777777" w:rsidR="00DC021F" w:rsidRPr="00DC021F" w:rsidRDefault="00DC021F" w:rsidP="00DC021F">
      <w:pPr>
        <w:pStyle w:val="ComputerCode"/>
      </w:pPr>
      <w:r w:rsidRPr="00DC021F">
        <w:t>&lt;h3&gt;Back-end Development&lt;/h3&gt;</w:t>
      </w:r>
    </w:p>
    <w:p w14:paraId="27F87C79" w14:textId="77777777" w:rsidR="00DC021F" w:rsidRPr="00DC021F" w:rsidRDefault="00DC021F" w:rsidP="00DC021F">
      <w:pPr>
        <w:pStyle w:val="ComputerCode"/>
      </w:pPr>
      <w:r w:rsidRPr="00DC021F">
        <w:t>&lt;h2&gt;Experience&lt;/h2&gt;</w:t>
      </w:r>
    </w:p>
    <w:p w14:paraId="02CC0387" w14:textId="287F26EA" w:rsidR="00DC021F" w:rsidRPr="005E7900" w:rsidRDefault="00DC021F" w:rsidP="005E7900">
      <w:r w:rsidRPr="005E7900">
        <w:t xml:space="preserve">This </w:t>
      </w:r>
      <w:r w:rsidR="00887918">
        <w:t xml:space="preserve">heading structure </w:t>
      </w:r>
      <w:r w:rsidRPr="005E7900">
        <w:t xml:space="preserve">creates a clear hierarchy that screen readers and search engines can </w:t>
      </w:r>
      <w:r w:rsidR="00887918">
        <w:t xml:space="preserve">easily </w:t>
      </w:r>
      <w:r w:rsidRPr="005E7900">
        <w:t>follow.</w:t>
      </w:r>
    </w:p>
    <w:p w14:paraId="694EB447" w14:textId="77777777" w:rsidR="00DC021F" w:rsidRPr="00DC021F" w:rsidRDefault="00DC021F" w:rsidP="00DC021F">
      <w:pPr>
        <w:pStyle w:val="Heading3"/>
      </w:pPr>
      <w:r w:rsidRPr="00DC021F">
        <w:t>Hyperlinks</w:t>
      </w:r>
    </w:p>
    <w:p w14:paraId="0B66FE09" w14:textId="72531B28" w:rsidR="00DC021F" w:rsidRDefault="00DC021F" w:rsidP="00DC25BE">
      <w:pPr>
        <w:rPr>
          <w:lang w:eastAsia="en-AU"/>
        </w:rPr>
      </w:pPr>
      <w:r w:rsidRPr="00DC021F">
        <w:rPr>
          <w:lang w:eastAsia="en-AU"/>
        </w:rPr>
        <w:t xml:space="preserve">Links connect one page </w:t>
      </w:r>
      <w:r w:rsidR="00D403A5" w:rsidRPr="00DC021F">
        <w:rPr>
          <w:lang w:eastAsia="en-AU"/>
        </w:rPr>
        <w:t>to another</w:t>
      </w:r>
      <w:r w:rsidR="00D403A5">
        <w:rPr>
          <w:lang w:eastAsia="en-AU"/>
        </w:rPr>
        <w:t xml:space="preserve"> page</w:t>
      </w:r>
      <w:r w:rsidR="00D403A5" w:rsidRPr="00DC021F">
        <w:rPr>
          <w:lang w:eastAsia="en-AU"/>
        </w:rPr>
        <w:t xml:space="preserve"> </w:t>
      </w:r>
      <w:r w:rsidRPr="00DC021F">
        <w:rPr>
          <w:lang w:eastAsia="en-AU"/>
        </w:rPr>
        <w:t xml:space="preserve">or </w:t>
      </w:r>
      <w:r w:rsidR="00D403A5">
        <w:rPr>
          <w:lang w:eastAsia="en-AU"/>
        </w:rPr>
        <w:t xml:space="preserve">to a </w:t>
      </w:r>
      <w:r w:rsidRPr="00DC021F">
        <w:rPr>
          <w:lang w:eastAsia="en-AU"/>
        </w:rPr>
        <w:t xml:space="preserve">resource. The anchor element </w:t>
      </w:r>
      <w:r w:rsidRPr="00460BDC">
        <w:rPr>
          <w:rStyle w:val="Emphasis"/>
          <w:lang w:eastAsia="en-AU"/>
        </w:rPr>
        <w:t>&lt;a&gt;</w:t>
      </w:r>
      <w:r w:rsidRPr="00DC021F">
        <w:rPr>
          <w:lang w:eastAsia="en-AU"/>
        </w:rPr>
        <w:t xml:space="preserve"> uses the </w:t>
      </w:r>
      <w:proofErr w:type="spellStart"/>
      <w:r w:rsidRPr="00460BDC">
        <w:rPr>
          <w:rStyle w:val="Emphasis"/>
          <w:lang w:eastAsia="en-AU"/>
        </w:rPr>
        <w:t>href</w:t>
      </w:r>
      <w:proofErr w:type="spellEnd"/>
      <w:r w:rsidRPr="00DC021F">
        <w:rPr>
          <w:lang w:eastAsia="en-AU"/>
        </w:rPr>
        <w:t xml:space="preserve"> attribute to tell the browser where to go.</w:t>
      </w:r>
    </w:p>
    <w:p w14:paraId="2ABAF128" w14:textId="3E4D2F46" w:rsidR="0078029D" w:rsidRPr="00DC021F" w:rsidRDefault="0078029D" w:rsidP="0078029D">
      <w:pPr>
        <w:keepNext/>
        <w:rPr>
          <w:lang w:eastAsia="en-AU"/>
        </w:rPr>
      </w:pPr>
      <w:r>
        <w:rPr>
          <w:lang w:eastAsia="en-AU"/>
        </w:rPr>
        <w:t>For example:</w:t>
      </w:r>
    </w:p>
    <w:p w14:paraId="092C4483" w14:textId="77777777" w:rsidR="00DC021F" w:rsidRPr="00DC021F" w:rsidRDefault="00DC021F" w:rsidP="00DC021F">
      <w:pPr>
        <w:pStyle w:val="ComputerCode"/>
      </w:pPr>
      <w:r w:rsidRPr="00DC021F">
        <w:t xml:space="preserve">&lt;a </w:t>
      </w:r>
      <w:proofErr w:type="spellStart"/>
      <w:r w:rsidRPr="00DC021F">
        <w:t>href</w:t>
      </w:r>
      <w:proofErr w:type="spellEnd"/>
      <w:r w:rsidRPr="00DC021F">
        <w:t>="target.html"&gt;Link text&lt;/a&gt;</w:t>
      </w:r>
    </w:p>
    <w:p w14:paraId="61F6F09C" w14:textId="35A39604" w:rsidR="00DC021F" w:rsidRPr="00DC021F" w:rsidRDefault="00DC021F" w:rsidP="007D001A">
      <w:pPr>
        <w:keepNext/>
        <w:rPr>
          <w:lang w:eastAsia="en-AU"/>
        </w:rPr>
      </w:pPr>
      <w:proofErr w:type="spellStart"/>
      <w:r w:rsidRPr="00E5723A">
        <w:rPr>
          <w:rStyle w:val="Emphasis"/>
          <w:lang w:eastAsia="en-AU"/>
        </w:rPr>
        <w:lastRenderedPageBreak/>
        <w:t>href</w:t>
      </w:r>
      <w:proofErr w:type="spellEnd"/>
      <w:r w:rsidRPr="00DC021F">
        <w:rPr>
          <w:lang w:eastAsia="en-AU"/>
        </w:rPr>
        <w:t xml:space="preserve"> holds the destination</w:t>
      </w:r>
      <w:r w:rsidR="00E5723A">
        <w:rPr>
          <w:lang w:eastAsia="en-AU"/>
        </w:rPr>
        <w:t>, which could be</w:t>
      </w:r>
      <w:r w:rsidRPr="00DC021F">
        <w:rPr>
          <w:lang w:eastAsia="en-AU"/>
        </w:rPr>
        <w:t>:</w:t>
      </w:r>
    </w:p>
    <w:p w14:paraId="59798ACE" w14:textId="73E247F8" w:rsidR="00DC021F" w:rsidRPr="00DC021F" w:rsidRDefault="00BD3164" w:rsidP="00E04731">
      <w:pPr>
        <w:pStyle w:val="ListBullet"/>
      </w:pPr>
      <w:r>
        <w:t>a</w:t>
      </w:r>
      <w:r w:rsidR="00DC021F" w:rsidRPr="00DC021F">
        <w:t xml:space="preserve"> placeholder</w:t>
      </w:r>
      <w:r w:rsidR="00E04731">
        <w:t>,</w:t>
      </w:r>
      <w:r w:rsidR="00DC021F" w:rsidRPr="00DC021F">
        <w:t xml:space="preserve"> </w:t>
      </w:r>
      <w:r w:rsidR="003A0B41">
        <w:t>for example,</w:t>
      </w:r>
      <w:r w:rsidR="00DC021F" w:rsidRPr="00DC021F">
        <w:t xml:space="preserve"> #</w:t>
      </w:r>
    </w:p>
    <w:p w14:paraId="26CEF487" w14:textId="42AFE2A1" w:rsidR="00DC021F" w:rsidRPr="00DC021F" w:rsidRDefault="00DC021F" w:rsidP="00E04731">
      <w:pPr>
        <w:pStyle w:val="ListBullet"/>
      </w:pPr>
      <w:r w:rsidRPr="00DC021F">
        <w:t>another page in your site</w:t>
      </w:r>
      <w:r w:rsidR="00E04731">
        <w:t>,</w:t>
      </w:r>
      <w:r w:rsidRPr="00DC021F">
        <w:t xml:space="preserve"> </w:t>
      </w:r>
      <w:r w:rsidR="003A0B41">
        <w:t>for example,</w:t>
      </w:r>
      <w:r w:rsidR="003A0B41" w:rsidRPr="00DC021F">
        <w:t xml:space="preserve"> </w:t>
      </w:r>
      <w:r w:rsidRPr="00DC021F">
        <w:t>projects.html</w:t>
      </w:r>
    </w:p>
    <w:p w14:paraId="6C87A3E6" w14:textId="24700009" w:rsidR="00DC021F" w:rsidRPr="00DC021F" w:rsidRDefault="00DC021F" w:rsidP="00E04731">
      <w:pPr>
        <w:pStyle w:val="ListBullet"/>
      </w:pPr>
      <w:r w:rsidRPr="00DC021F">
        <w:t>a section on the same page</w:t>
      </w:r>
      <w:r w:rsidR="00E04731">
        <w:t>,</w:t>
      </w:r>
      <w:r w:rsidRPr="00DC021F">
        <w:t xml:space="preserve"> </w:t>
      </w:r>
      <w:r w:rsidR="003A0B41">
        <w:t>for example,</w:t>
      </w:r>
      <w:r w:rsidR="003A0B41" w:rsidRPr="00DC021F">
        <w:t xml:space="preserve"> </w:t>
      </w:r>
      <w:r w:rsidRPr="00DC021F">
        <w:t xml:space="preserve">#contact. Make sure the element you are linking to has a matching </w:t>
      </w:r>
      <w:r w:rsidRPr="00E04731">
        <w:rPr>
          <w:rStyle w:val="Emphasis"/>
        </w:rPr>
        <w:t>id</w:t>
      </w:r>
      <w:r w:rsidRPr="00DC021F">
        <w:t xml:space="preserve"> attribute.</w:t>
      </w:r>
    </w:p>
    <w:p w14:paraId="2AA7ABFC" w14:textId="300AD306" w:rsidR="00DC021F" w:rsidRPr="00DC021F" w:rsidRDefault="00DC021F" w:rsidP="00E04731">
      <w:pPr>
        <w:pStyle w:val="ListBullet"/>
      </w:pPr>
      <w:r w:rsidRPr="00DC021F">
        <w:t>an external site</w:t>
      </w:r>
      <w:r w:rsidR="00E04731">
        <w:t xml:space="preserve">, </w:t>
      </w:r>
      <w:r w:rsidR="003A0B41">
        <w:t>for example,</w:t>
      </w:r>
      <w:r w:rsidR="003A0B41" w:rsidRPr="00DC021F">
        <w:t xml:space="preserve"> </w:t>
      </w:r>
      <w:r w:rsidRPr="00DC021F">
        <w:t>https://www.tafensw.edu.au</w:t>
      </w:r>
      <w:r w:rsidR="00E04731">
        <w:t>.</w:t>
      </w:r>
    </w:p>
    <w:p w14:paraId="79B20BAE" w14:textId="3D46BA3D" w:rsidR="00DB1348" w:rsidRDefault="00690119" w:rsidP="000D3AEC">
      <w:r>
        <w:t>While # can be used</w:t>
      </w:r>
      <w:r w:rsidR="00ED3D8B">
        <w:t xml:space="preserve"> inside </w:t>
      </w:r>
      <w:proofErr w:type="spellStart"/>
      <w:r w:rsidR="00ED3D8B" w:rsidRPr="00ED3D8B">
        <w:rPr>
          <w:rStyle w:val="Emphasis"/>
        </w:rPr>
        <w:t>href</w:t>
      </w:r>
      <w:proofErr w:type="spellEnd"/>
      <w:r w:rsidR="00ED3D8B">
        <w:t xml:space="preserve"> to create a placeholder link, it's no</w:t>
      </w:r>
      <w:r w:rsidR="008E61A4">
        <w:t>t</w:t>
      </w:r>
      <w:r w:rsidR="00ED3D8B">
        <w:t xml:space="preserve"> required. </w:t>
      </w:r>
      <w:r w:rsidR="008E61A4">
        <w:t>By</w:t>
      </w:r>
      <w:r w:rsidR="00FB0275">
        <w:t xml:space="preserve"> </w:t>
      </w:r>
      <w:r w:rsidR="00AE4584">
        <w:t xml:space="preserve">removing </w:t>
      </w:r>
      <w:r w:rsidR="00FB0275">
        <w:t xml:space="preserve">the </w:t>
      </w:r>
      <w:proofErr w:type="spellStart"/>
      <w:r w:rsidR="00FB0275">
        <w:t>href</w:t>
      </w:r>
      <w:proofErr w:type="spellEnd"/>
      <w:r w:rsidR="00FB0275">
        <w:t xml:space="preserve"> attribute, the </w:t>
      </w:r>
      <w:r w:rsidR="0088254A">
        <w:t>anchor element becomes a placeholder link.</w:t>
      </w:r>
      <w:r w:rsidR="000D3AEC">
        <w:t xml:space="preserve"> </w:t>
      </w:r>
    </w:p>
    <w:p w14:paraId="5F6837C4" w14:textId="7580EF8D" w:rsidR="000D3AEC" w:rsidRDefault="000D3AEC" w:rsidP="000D3AEC">
      <w:r>
        <w:t>For example</w:t>
      </w:r>
      <w:r w:rsidR="00FE7AD4">
        <w:t xml:space="preserve">, these </w:t>
      </w:r>
      <w:r w:rsidR="0034033B">
        <w:t>2 statements are equivalent:</w:t>
      </w:r>
    </w:p>
    <w:p w14:paraId="037D0952" w14:textId="23C115DA" w:rsidR="000D3AEC" w:rsidRDefault="000D3AEC" w:rsidP="000D3AEC">
      <w:pPr>
        <w:pStyle w:val="ComputerCode"/>
      </w:pPr>
      <w:r w:rsidRPr="00DC021F">
        <w:t>&lt;a&gt;Link text&lt;/a&gt;</w:t>
      </w:r>
    </w:p>
    <w:p w14:paraId="6E090868" w14:textId="79A16C2A" w:rsidR="00FE7AD4" w:rsidRPr="00DC021F" w:rsidRDefault="00FE7AD4" w:rsidP="00FE7AD4">
      <w:pPr>
        <w:pStyle w:val="ComputerCode"/>
      </w:pPr>
      <w:r w:rsidRPr="00DC021F">
        <w:t xml:space="preserve">&lt;a </w:t>
      </w:r>
      <w:proofErr w:type="spellStart"/>
      <w:r w:rsidRPr="00DC021F">
        <w:t>href</w:t>
      </w:r>
      <w:proofErr w:type="spellEnd"/>
      <w:r w:rsidRPr="00DC021F">
        <w:t>="</w:t>
      </w:r>
      <w:r>
        <w:t>#</w:t>
      </w:r>
      <w:r w:rsidRPr="00DC021F">
        <w:t>"&gt;Link text&lt;/a&gt;</w:t>
      </w:r>
    </w:p>
    <w:p w14:paraId="7D7DBF14" w14:textId="5B662BFA" w:rsidR="00DC021F" w:rsidRPr="00DC021F" w:rsidRDefault="00DC021F" w:rsidP="0078029D">
      <w:pPr>
        <w:rPr>
          <w:lang w:eastAsia="en-AU"/>
        </w:rPr>
      </w:pPr>
      <w:r w:rsidRPr="00DC021F">
        <w:rPr>
          <w:lang w:eastAsia="en-AU"/>
        </w:rPr>
        <w:t>The link text should be meaningful, for example ‘View project’ rather than ‘Click here’.</w:t>
      </w:r>
    </w:p>
    <w:p w14:paraId="306671D2" w14:textId="77777777" w:rsidR="00DC021F" w:rsidRPr="00DC021F" w:rsidRDefault="00DC021F" w:rsidP="0078029D">
      <w:pPr>
        <w:rPr>
          <w:lang w:eastAsia="en-AU"/>
        </w:rPr>
      </w:pPr>
      <w:r w:rsidRPr="00DC021F">
        <w:rPr>
          <w:lang w:eastAsia="en-AU"/>
        </w:rPr>
        <w:t>For example:</w:t>
      </w:r>
    </w:p>
    <w:p w14:paraId="65294893" w14:textId="77777777" w:rsidR="00DC021F" w:rsidRPr="00DC021F" w:rsidRDefault="00DC021F" w:rsidP="00DC021F">
      <w:pPr>
        <w:pStyle w:val="ComputerCode"/>
      </w:pPr>
      <w:r w:rsidRPr="00DC021F">
        <w:t xml:space="preserve">&lt;a </w:t>
      </w:r>
      <w:proofErr w:type="spellStart"/>
      <w:r w:rsidRPr="00DC021F">
        <w:t>href</w:t>
      </w:r>
      <w:proofErr w:type="spellEnd"/>
      <w:r w:rsidRPr="00DC021F">
        <w:t>="index.html"&gt;Home&lt;/a&gt;</w:t>
      </w:r>
    </w:p>
    <w:p w14:paraId="7BD20D95" w14:textId="77777777" w:rsidR="00DC021F" w:rsidRPr="00DC021F" w:rsidRDefault="00DC021F" w:rsidP="00DC021F">
      <w:pPr>
        <w:pStyle w:val="ComputerCode"/>
      </w:pPr>
      <w:r w:rsidRPr="00DC021F">
        <w:t xml:space="preserve">&lt;a </w:t>
      </w:r>
      <w:proofErr w:type="spellStart"/>
      <w:r w:rsidRPr="00DC021F">
        <w:t>href</w:t>
      </w:r>
      <w:proofErr w:type="spellEnd"/>
      <w:r w:rsidRPr="00DC021F">
        <w:t>="#contact"&gt;Skip to contact section&lt;/a&gt;</w:t>
      </w:r>
    </w:p>
    <w:p w14:paraId="446019B2" w14:textId="77777777" w:rsidR="00DC021F" w:rsidRPr="00DC021F" w:rsidRDefault="00DC021F" w:rsidP="00DC021F">
      <w:pPr>
        <w:pStyle w:val="ComputerCode"/>
      </w:pPr>
      <w:r w:rsidRPr="00DC021F">
        <w:t xml:space="preserve">&lt;a </w:t>
      </w:r>
      <w:proofErr w:type="spellStart"/>
      <w:r w:rsidRPr="00DC021F">
        <w:t>href</w:t>
      </w:r>
      <w:proofErr w:type="spellEnd"/>
      <w:r w:rsidRPr="00DC021F">
        <w:t>="https://www.tafensw.edu.au"&gt;Visit TAFE NSW&lt;/a&gt;</w:t>
      </w:r>
    </w:p>
    <w:p w14:paraId="35C69237" w14:textId="5133673F" w:rsidR="00DC021F" w:rsidRPr="00145978" w:rsidRDefault="00DC021F" w:rsidP="00DC021F">
      <w:pPr>
        <w:pStyle w:val="Notebox"/>
      </w:pPr>
      <w:r w:rsidRPr="00DC021F">
        <w:rPr>
          <w:b/>
          <w:bCs/>
        </w:rPr>
        <w:t>Note:</w:t>
      </w:r>
      <w:r w:rsidRPr="00DC021F">
        <w:t xml:space="preserve"> The </w:t>
      </w:r>
      <w:r w:rsidRPr="003B5368">
        <w:rPr>
          <w:rStyle w:val="Emphasis"/>
        </w:rPr>
        <w:t>&lt;a&gt;</w:t>
      </w:r>
      <w:r w:rsidRPr="00DC021F">
        <w:t xml:space="preserve"> tag is called </w:t>
      </w:r>
      <w:r w:rsidR="003B5368">
        <w:t>'</w:t>
      </w:r>
      <w:r w:rsidRPr="00DC021F">
        <w:t>anchor</w:t>
      </w:r>
      <w:r w:rsidR="003B5368">
        <w:t>'</w:t>
      </w:r>
      <w:r w:rsidRPr="00DC021F">
        <w:t xml:space="preserve"> because it anchors a link to a specific destination.</w:t>
      </w:r>
    </w:p>
    <w:p w14:paraId="3664F37D" w14:textId="58C40F0C" w:rsidR="00826C92" w:rsidRPr="0056068F" w:rsidRDefault="00826C92" w:rsidP="00826C92">
      <w:pPr>
        <w:pStyle w:val="Heading3"/>
        <w:spacing w:before="0" w:after="0"/>
        <w:rPr>
          <w:noProof/>
        </w:rPr>
      </w:pPr>
      <w:r w:rsidRPr="0056068F">
        <w:rPr>
          <w:noProof/>
        </w:rPr>
        <w:t>Navigation</w:t>
      </w:r>
    </w:p>
    <w:p w14:paraId="2B8600E5" w14:textId="078E341F" w:rsidR="00826C92" w:rsidRPr="0056068F" w:rsidRDefault="00826C92" w:rsidP="00724376">
      <w:pPr>
        <w:rPr>
          <w:lang w:eastAsia="en-AU"/>
        </w:rPr>
      </w:pPr>
      <w:r w:rsidRPr="0056068F">
        <w:rPr>
          <w:lang w:eastAsia="en-AU"/>
        </w:rPr>
        <w:t xml:space="preserve">The navigation area, or menu, links main pages from the </w:t>
      </w:r>
      <w:r w:rsidR="00DC5916" w:rsidRPr="0056068F">
        <w:rPr>
          <w:lang w:eastAsia="en-AU"/>
        </w:rPr>
        <w:t xml:space="preserve">first </w:t>
      </w:r>
      <w:r w:rsidRPr="0056068F">
        <w:rPr>
          <w:lang w:eastAsia="en-AU"/>
        </w:rPr>
        <w:t>and</w:t>
      </w:r>
      <w:r w:rsidR="00DC5916" w:rsidRPr="0056068F">
        <w:rPr>
          <w:lang w:eastAsia="en-AU"/>
        </w:rPr>
        <w:t xml:space="preserve"> second</w:t>
      </w:r>
      <w:r w:rsidRPr="0056068F">
        <w:rPr>
          <w:lang w:eastAsia="en-AU"/>
        </w:rPr>
        <w:t xml:space="preserve"> tier of your sitemap, such as </w:t>
      </w:r>
      <w:r w:rsidRPr="0056068F">
        <w:rPr>
          <w:rStyle w:val="Emphasis"/>
        </w:rPr>
        <w:t>Home</w:t>
      </w:r>
      <w:r w:rsidRPr="0056068F">
        <w:rPr>
          <w:lang w:eastAsia="en-AU"/>
        </w:rPr>
        <w:t xml:space="preserve"> and </w:t>
      </w:r>
      <w:r w:rsidRPr="0056068F">
        <w:rPr>
          <w:rStyle w:val="Emphasis"/>
        </w:rPr>
        <w:t>Contact</w:t>
      </w:r>
      <w:r w:rsidRPr="0056068F">
        <w:rPr>
          <w:lang w:eastAsia="en-AU"/>
        </w:rPr>
        <w:t xml:space="preserve">. Navigation is placed inside the </w:t>
      </w:r>
      <w:r w:rsidRPr="0056068F">
        <w:rPr>
          <w:rStyle w:val="Strong"/>
        </w:rPr>
        <w:t>&lt;nav&gt;</w:t>
      </w:r>
      <w:r w:rsidRPr="0056068F">
        <w:rPr>
          <w:lang w:eastAsia="en-AU"/>
        </w:rPr>
        <w:t xml:space="preserve"> element and built using a list:</w:t>
      </w:r>
    </w:p>
    <w:p w14:paraId="4EDD184C" w14:textId="77777777" w:rsidR="00826C92" w:rsidRPr="0056068F" w:rsidRDefault="00826C92" w:rsidP="00A207F5">
      <w:pPr>
        <w:pStyle w:val="ListBullet"/>
      </w:pPr>
      <w:r w:rsidRPr="0056068F">
        <w:rPr>
          <w:rStyle w:val="Strong"/>
        </w:rPr>
        <w:t>&lt;ul&gt;</w:t>
      </w:r>
      <w:r w:rsidRPr="0056068F">
        <w:t xml:space="preserve"> unordered list (bullets)</w:t>
      </w:r>
    </w:p>
    <w:p w14:paraId="12FA03EA" w14:textId="77777777" w:rsidR="00826C92" w:rsidRPr="0056068F" w:rsidRDefault="00826C92" w:rsidP="00A207F5">
      <w:pPr>
        <w:pStyle w:val="ListBullet"/>
      </w:pPr>
      <w:r w:rsidRPr="0056068F">
        <w:rPr>
          <w:rStyle w:val="Strong"/>
        </w:rPr>
        <w:t>&lt;</w:t>
      </w:r>
      <w:proofErr w:type="spellStart"/>
      <w:r w:rsidRPr="0056068F">
        <w:rPr>
          <w:rStyle w:val="Strong"/>
        </w:rPr>
        <w:t>ol</w:t>
      </w:r>
      <w:proofErr w:type="spellEnd"/>
      <w:r w:rsidRPr="0056068F">
        <w:rPr>
          <w:rStyle w:val="Strong"/>
        </w:rPr>
        <w:t>&gt;</w:t>
      </w:r>
      <w:r w:rsidRPr="0056068F">
        <w:t xml:space="preserve"> ordered list (numbers)</w:t>
      </w:r>
    </w:p>
    <w:p w14:paraId="1C74D57E" w14:textId="77777777" w:rsidR="00826C92" w:rsidRPr="0056068F" w:rsidRDefault="00826C92" w:rsidP="00A207F5">
      <w:pPr>
        <w:pStyle w:val="ListBullet"/>
      </w:pPr>
      <w:r w:rsidRPr="0056068F">
        <w:rPr>
          <w:rStyle w:val="Strong"/>
        </w:rPr>
        <w:t>&lt;li&gt;</w:t>
      </w:r>
      <w:r w:rsidRPr="0056068F">
        <w:t xml:space="preserve"> list item</w:t>
      </w:r>
    </w:p>
    <w:p w14:paraId="492F0011" w14:textId="77777777" w:rsidR="00826C92" w:rsidRPr="0056068F" w:rsidRDefault="00826C92" w:rsidP="00A207F5">
      <w:pPr>
        <w:pStyle w:val="ListBullet"/>
      </w:pPr>
      <w:r w:rsidRPr="0056068F">
        <w:rPr>
          <w:rStyle w:val="Strong"/>
        </w:rPr>
        <w:t>&lt;a&gt;</w:t>
      </w:r>
      <w:r w:rsidRPr="0056068F">
        <w:t xml:space="preserve"> link (anchor)</w:t>
      </w:r>
    </w:p>
    <w:p w14:paraId="5F4954CD" w14:textId="77777777" w:rsidR="00826C92" w:rsidRPr="0056068F" w:rsidRDefault="00826C92" w:rsidP="00826C92">
      <w:pPr>
        <w:pStyle w:val="ComputerCode"/>
      </w:pPr>
      <w:r w:rsidRPr="0056068F">
        <w:t>&lt;nav&gt;</w:t>
      </w:r>
    </w:p>
    <w:p w14:paraId="1B47156A" w14:textId="0E7B434C" w:rsidR="00826C92" w:rsidRPr="0056068F" w:rsidRDefault="00826C92" w:rsidP="00826C92">
      <w:pPr>
        <w:pStyle w:val="ComputerCode"/>
      </w:pPr>
      <w:r w:rsidRPr="0056068F">
        <w:t xml:space="preserve">  &lt;ul&gt;</w:t>
      </w:r>
    </w:p>
    <w:p w14:paraId="110D4E4A" w14:textId="5A135741" w:rsidR="00826C92" w:rsidRPr="0056068F" w:rsidRDefault="00826C92" w:rsidP="00826C92">
      <w:pPr>
        <w:pStyle w:val="ComputerCode"/>
      </w:pPr>
      <w:r w:rsidRPr="0056068F">
        <w:t xml:space="preserve">    &lt;li&gt;&lt;a </w:t>
      </w:r>
      <w:proofErr w:type="spellStart"/>
      <w:r w:rsidRPr="0056068F">
        <w:t>href</w:t>
      </w:r>
      <w:proofErr w:type="spellEnd"/>
      <w:r w:rsidRPr="0056068F">
        <w:t>="index.html"&gt;Home&lt;/a&gt;&lt;/li&gt;</w:t>
      </w:r>
    </w:p>
    <w:p w14:paraId="46812B00" w14:textId="68140A73" w:rsidR="00826C92" w:rsidRPr="0056068F" w:rsidRDefault="00826C92" w:rsidP="00826C92">
      <w:pPr>
        <w:pStyle w:val="ComputerCode"/>
      </w:pPr>
      <w:r w:rsidRPr="0056068F">
        <w:t xml:space="preserve">    &lt;li&gt;&lt;a </w:t>
      </w:r>
      <w:proofErr w:type="spellStart"/>
      <w:r w:rsidRPr="0056068F">
        <w:t>href</w:t>
      </w:r>
      <w:proofErr w:type="spellEnd"/>
      <w:r w:rsidRPr="0056068F">
        <w:t>="contact.html"&gt;Contact&lt;/a&gt;&lt;/li&gt;</w:t>
      </w:r>
    </w:p>
    <w:p w14:paraId="645B68BA" w14:textId="63E1DE5A" w:rsidR="00826C92" w:rsidRPr="0056068F" w:rsidRDefault="00826C92" w:rsidP="00826C92">
      <w:pPr>
        <w:pStyle w:val="ComputerCode"/>
      </w:pPr>
      <w:r w:rsidRPr="0056068F">
        <w:lastRenderedPageBreak/>
        <w:t xml:space="preserve">  &lt;/ul&gt;</w:t>
      </w:r>
    </w:p>
    <w:p w14:paraId="21CD9D96" w14:textId="77777777" w:rsidR="00826C92" w:rsidRPr="0056068F" w:rsidRDefault="00826C92" w:rsidP="00826C92">
      <w:pPr>
        <w:pStyle w:val="ComputerCode"/>
      </w:pPr>
      <w:r w:rsidRPr="0056068F">
        <w:t>&lt;/nav&gt;</w:t>
      </w:r>
    </w:p>
    <w:p w14:paraId="0836241D" w14:textId="7E227B7E" w:rsidR="00826C92" w:rsidRPr="0056068F" w:rsidRDefault="00826C92" w:rsidP="00724376">
      <w:pPr>
        <w:rPr>
          <w:lang w:eastAsia="en-AU"/>
        </w:rPr>
      </w:pPr>
      <w:r w:rsidRPr="0056068F">
        <w:rPr>
          <w:lang w:eastAsia="en-AU"/>
        </w:rPr>
        <w:t xml:space="preserve">In a browser, this will show a bulleted list of links. Later, </w:t>
      </w:r>
      <w:r w:rsidRPr="0056068F">
        <w:rPr>
          <w:rStyle w:val="Strong"/>
        </w:rPr>
        <w:t>CSS</w:t>
      </w:r>
      <w:r w:rsidRPr="0056068F">
        <w:rPr>
          <w:lang w:eastAsia="en-AU"/>
        </w:rPr>
        <w:t xml:space="preserve"> can be used to remove the bullets or numbers for a cleaner layout.</w:t>
      </w:r>
    </w:p>
    <w:p w14:paraId="20141573" w14:textId="77777777" w:rsidR="00826C92" w:rsidRPr="0056068F" w:rsidRDefault="00826C92" w:rsidP="00826C92">
      <w:pPr>
        <w:pStyle w:val="Heading3"/>
        <w:spacing w:before="0" w:after="0"/>
        <w:rPr>
          <w:noProof/>
        </w:rPr>
      </w:pPr>
      <w:r w:rsidRPr="0056068F">
        <w:rPr>
          <w:noProof/>
        </w:rPr>
        <w:t>Images</w:t>
      </w:r>
    </w:p>
    <w:p w14:paraId="7ED98A83" w14:textId="5EC760DF" w:rsidR="00603DBF" w:rsidRPr="0056068F" w:rsidRDefault="00826C92" w:rsidP="00724376">
      <w:r w:rsidRPr="0056068F">
        <w:t>Images are added using the &lt;</w:t>
      </w:r>
      <w:proofErr w:type="spellStart"/>
      <w:r w:rsidRPr="0056068F">
        <w:t>img</w:t>
      </w:r>
      <w:proofErr w:type="spellEnd"/>
      <w:r w:rsidRPr="0056068F">
        <w:t>&gt; tag. This tag is self-closing,</w:t>
      </w:r>
      <w:r w:rsidR="000A0617" w:rsidRPr="0056068F">
        <w:t xml:space="preserve"> so</w:t>
      </w:r>
      <w:r w:rsidRPr="0056068F">
        <w:t xml:space="preserve"> it doesn</w:t>
      </w:r>
      <w:r w:rsidR="005E422F" w:rsidRPr="0056068F">
        <w:t>'</w:t>
      </w:r>
      <w:r w:rsidRPr="0056068F">
        <w:t>t need an end tag.</w:t>
      </w:r>
    </w:p>
    <w:p w14:paraId="0CED071F" w14:textId="77777777" w:rsidR="00826C92" w:rsidRPr="0056068F" w:rsidRDefault="00826C92" w:rsidP="00724376">
      <w:r w:rsidRPr="0056068F">
        <w:t>The &lt;</w:t>
      </w:r>
      <w:proofErr w:type="spellStart"/>
      <w:r w:rsidRPr="0056068F">
        <w:t>img</w:t>
      </w:r>
      <w:proofErr w:type="spellEnd"/>
      <w:r w:rsidRPr="0056068F">
        <w:t>&gt; tag uses attributes to define the image source and description:</w:t>
      </w:r>
    </w:p>
    <w:p w14:paraId="7C36F1F8" w14:textId="5D47C3C9" w:rsidR="00826C92" w:rsidRPr="0056068F" w:rsidRDefault="00826C92" w:rsidP="000A0617">
      <w:pPr>
        <w:pStyle w:val="ListBullet"/>
      </w:pPr>
      <w:proofErr w:type="spellStart"/>
      <w:r w:rsidRPr="0056068F">
        <w:rPr>
          <w:rStyle w:val="Strong"/>
        </w:rPr>
        <w:t>src</w:t>
      </w:r>
      <w:proofErr w:type="spellEnd"/>
      <w:r w:rsidRPr="0056068F">
        <w:t xml:space="preserve"> </w:t>
      </w:r>
      <w:r w:rsidR="000A0617" w:rsidRPr="0056068F">
        <w:t xml:space="preserve">is </w:t>
      </w:r>
      <w:r w:rsidRPr="0056068F">
        <w:t>the file name or path to the image</w:t>
      </w:r>
    </w:p>
    <w:p w14:paraId="62EDC2C2" w14:textId="6008492D" w:rsidR="00826C92" w:rsidRPr="0056068F" w:rsidRDefault="00826C92" w:rsidP="000A0617">
      <w:pPr>
        <w:pStyle w:val="ListBullet"/>
      </w:pPr>
      <w:r w:rsidRPr="0056068F">
        <w:rPr>
          <w:rStyle w:val="Strong"/>
        </w:rPr>
        <w:t>alt</w:t>
      </w:r>
      <w:r w:rsidRPr="0056068F">
        <w:t xml:space="preserve"> </w:t>
      </w:r>
      <w:r w:rsidR="000A0617" w:rsidRPr="0056068F">
        <w:t xml:space="preserve">is </w:t>
      </w:r>
      <w:r w:rsidRPr="0056068F">
        <w:t>short text shown if the image can</w:t>
      </w:r>
      <w:r w:rsidR="005E422F" w:rsidRPr="0056068F">
        <w:t>'</w:t>
      </w:r>
      <w:r w:rsidRPr="0056068F">
        <w:t>t load or be seen (important for accessibility)</w:t>
      </w:r>
      <w:r w:rsidR="000B3775" w:rsidRPr="0056068F">
        <w:t>.</w:t>
      </w:r>
    </w:p>
    <w:p w14:paraId="2895DCD2" w14:textId="65AB6D0F" w:rsidR="00826C92" w:rsidRPr="0056068F" w:rsidRDefault="00826C92" w:rsidP="00826C92">
      <w:pPr>
        <w:pStyle w:val="ComputerCode"/>
      </w:pPr>
      <w:r w:rsidRPr="0056068F">
        <w:t>&lt;</w:t>
      </w:r>
      <w:proofErr w:type="spellStart"/>
      <w:r w:rsidRPr="0056068F">
        <w:t>img</w:t>
      </w:r>
      <w:proofErr w:type="spellEnd"/>
      <w:r w:rsidRPr="0056068F">
        <w:t xml:space="preserve"> </w:t>
      </w:r>
      <w:proofErr w:type="spellStart"/>
      <w:r w:rsidRPr="0056068F">
        <w:t>src</w:t>
      </w:r>
      <w:proofErr w:type="spellEnd"/>
      <w:r w:rsidRPr="0056068F">
        <w:t>="beach.jpg" alt="A sunny beach"&gt;</w:t>
      </w:r>
    </w:p>
    <w:p w14:paraId="2CD0730D" w14:textId="6826CB36" w:rsidR="00826C92" w:rsidRPr="0056068F" w:rsidRDefault="00826C92" w:rsidP="00E40F57">
      <w:pPr>
        <w:keepNext/>
      </w:pPr>
      <w:r w:rsidRPr="0056068F">
        <w:t>You can also add width and height attributes to set an image</w:t>
      </w:r>
      <w:r w:rsidR="005E422F" w:rsidRPr="0056068F">
        <w:t>'</w:t>
      </w:r>
      <w:r w:rsidRPr="0056068F">
        <w:t>s initial display size</w:t>
      </w:r>
      <w:r w:rsidR="00466170" w:rsidRPr="0056068F">
        <w:t>, which</w:t>
      </w:r>
      <w:r w:rsidRPr="0056068F">
        <w:t xml:space="preserve"> can be scaled by CSS:</w:t>
      </w:r>
    </w:p>
    <w:p w14:paraId="53DA864C" w14:textId="74F5FB46" w:rsidR="00826C92" w:rsidRPr="0056068F" w:rsidRDefault="00826C92" w:rsidP="00826C92">
      <w:pPr>
        <w:pStyle w:val="ComputerCode"/>
      </w:pPr>
      <w:r w:rsidRPr="0056068F">
        <w:t>&lt;</w:t>
      </w:r>
      <w:proofErr w:type="spellStart"/>
      <w:r w:rsidRPr="0056068F">
        <w:t>img</w:t>
      </w:r>
      <w:proofErr w:type="spellEnd"/>
      <w:r w:rsidRPr="0056068F">
        <w:t xml:space="preserve"> </w:t>
      </w:r>
      <w:proofErr w:type="spellStart"/>
      <w:r w:rsidRPr="0056068F">
        <w:t>src</w:t>
      </w:r>
      <w:proofErr w:type="spellEnd"/>
      <w:r w:rsidRPr="0056068F">
        <w:t>="beach.jpg" alt="A sunny beach" width="300" height="200"&gt;</w:t>
      </w:r>
    </w:p>
    <w:p w14:paraId="54A72986" w14:textId="77777777" w:rsidR="00826C92" w:rsidRPr="0056068F" w:rsidRDefault="00826C92" w:rsidP="00466170">
      <w:pPr>
        <w:pStyle w:val="Heading3"/>
        <w:rPr>
          <w:noProof/>
        </w:rPr>
      </w:pPr>
      <w:r w:rsidRPr="0056068F">
        <w:rPr>
          <w:noProof/>
        </w:rPr>
        <w:t>Tables</w:t>
      </w:r>
    </w:p>
    <w:p w14:paraId="215CB410" w14:textId="6604EE77" w:rsidR="00603DBF" w:rsidRPr="0056068F" w:rsidRDefault="00826C92" w:rsidP="00724376">
      <w:r w:rsidRPr="0056068F">
        <w:t xml:space="preserve">Tables are used to display information in rows and columns, </w:t>
      </w:r>
      <w:r w:rsidR="005E2BC6" w:rsidRPr="0056068F">
        <w:t>like</w:t>
      </w:r>
      <w:r w:rsidRPr="0056068F">
        <w:t xml:space="preserve"> a spreadsheet.</w:t>
      </w:r>
    </w:p>
    <w:p w14:paraId="23B00B03" w14:textId="77777777" w:rsidR="00826C92" w:rsidRPr="0056068F" w:rsidRDefault="00826C92" w:rsidP="00724376">
      <w:r w:rsidRPr="0056068F">
        <w:t>Each table is built using these elements:</w:t>
      </w:r>
    </w:p>
    <w:p w14:paraId="33A32AD0" w14:textId="77777777" w:rsidR="00826C92" w:rsidRPr="0056068F" w:rsidRDefault="00826C92" w:rsidP="00E836A8">
      <w:pPr>
        <w:pStyle w:val="ListBullet"/>
      </w:pPr>
      <w:r w:rsidRPr="0056068F">
        <w:rPr>
          <w:rStyle w:val="Strong"/>
        </w:rPr>
        <w:t>&lt;table&gt;</w:t>
      </w:r>
      <w:r w:rsidRPr="0056068F">
        <w:t xml:space="preserve"> creates the table.</w:t>
      </w:r>
    </w:p>
    <w:p w14:paraId="15AE344C" w14:textId="77777777" w:rsidR="00826C92" w:rsidRPr="0056068F" w:rsidRDefault="00826C92" w:rsidP="00E836A8">
      <w:pPr>
        <w:pStyle w:val="ListBullet"/>
      </w:pPr>
      <w:r w:rsidRPr="0056068F">
        <w:rPr>
          <w:rStyle w:val="Strong"/>
        </w:rPr>
        <w:t>&lt;tr&gt;</w:t>
      </w:r>
      <w:r w:rsidRPr="0056068F">
        <w:t xml:space="preserve"> table row.</w:t>
      </w:r>
    </w:p>
    <w:p w14:paraId="57190D11" w14:textId="77777777" w:rsidR="00826C92" w:rsidRPr="0056068F" w:rsidRDefault="00826C92" w:rsidP="00E836A8">
      <w:pPr>
        <w:pStyle w:val="ListBullet"/>
      </w:pPr>
      <w:r w:rsidRPr="0056068F">
        <w:rPr>
          <w:rStyle w:val="Strong"/>
        </w:rPr>
        <w:t>&lt;</w:t>
      </w:r>
      <w:proofErr w:type="spellStart"/>
      <w:r w:rsidRPr="0056068F">
        <w:rPr>
          <w:rStyle w:val="Strong"/>
        </w:rPr>
        <w:t>th</w:t>
      </w:r>
      <w:proofErr w:type="spellEnd"/>
      <w:r w:rsidRPr="0056068F">
        <w:rPr>
          <w:rStyle w:val="Strong"/>
        </w:rPr>
        <w:t>&gt;</w:t>
      </w:r>
      <w:r w:rsidRPr="0056068F">
        <w:t xml:space="preserve"> table header (bold and centred by default).</w:t>
      </w:r>
    </w:p>
    <w:p w14:paraId="77172D9F" w14:textId="77777777" w:rsidR="00826C92" w:rsidRPr="0056068F" w:rsidRDefault="00826C92" w:rsidP="00E836A8">
      <w:pPr>
        <w:pStyle w:val="ListBullet"/>
      </w:pPr>
      <w:r w:rsidRPr="0056068F">
        <w:rPr>
          <w:rStyle w:val="Strong"/>
        </w:rPr>
        <w:t>&lt;td&gt;</w:t>
      </w:r>
      <w:r w:rsidRPr="0056068F">
        <w:t xml:space="preserve"> table data (regular cells).</w:t>
      </w:r>
    </w:p>
    <w:p w14:paraId="208083C5" w14:textId="77777777" w:rsidR="00826C92" w:rsidRPr="0056068F" w:rsidRDefault="00826C92" w:rsidP="00826C92">
      <w:pPr>
        <w:pStyle w:val="ComputerCode"/>
        <w:ind w:left="0" w:right="0"/>
      </w:pPr>
      <w:r w:rsidRPr="0056068F">
        <w:t>&lt;table&gt;</w:t>
      </w:r>
    </w:p>
    <w:p w14:paraId="7D4BEE16" w14:textId="77777777" w:rsidR="00826C92" w:rsidRPr="0056068F" w:rsidRDefault="00826C92" w:rsidP="00826C92">
      <w:pPr>
        <w:pStyle w:val="ComputerCode"/>
        <w:ind w:left="0" w:right="0"/>
      </w:pPr>
      <w:r w:rsidRPr="0056068F">
        <w:tab/>
        <w:t>&lt;tr&gt;</w:t>
      </w:r>
    </w:p>
    <w:p w14:paraId="64F9B3CE" w14:textId="77777777" w:rsidR="00826C92" w:rsidRPr="0056068F" w:rsidRDefault="00826C92" w:rsidP="00826C92">
      <w:pPr>
        <w:pStyle w:val="ComputerCode"/>
        <w:ind w:left="0" w:right="0"/>
      </w:pPr>
      <w:r w:rsidRPr="0056068F">
        <w:tab/>
      </w:r>
      <w:r w:rsidRPr="0056068F">
        <w:tab/>
        <w:t>&lt;</w:t>
      </w:r>
      <w:proofErr w:type="spellStart"/>
      <w:r w:rsidRPr="0056068F">
        <w:t>th</w:t>
      </w:r>
      <w:proofErr w:type="spellEnd"/>
      <w:r w:rsidRPr="0056068F">
        <w:t>&gt;Department&lt;/</w:t>
      </w:r>
      <w:proofErr w:type="spellStart"/>
      <w:r w:rsidRPr="0056068F">
        <w:t>th</w:t>
      </w:r>
      <w:proofErr w:type="spellEnd"/>
      <w:r w:rsidRPr="0056068F">
        <w:t>&gt;</w:t>
      </w:r>
    </w:p>
    <w:p w14:paraId="5A73E2BD" w14:textId="77777777" w:rsidR="00826C92" w:rsidRPr="0056068F" w:rsidRDefault="00826C92" w:rsidP="00826C92">
      <w:pPr>
        <w:pStyle w:val="ComputerCode"/>
        <w:ind w:left="0" w:right="0"/>
      </w:pPr>
      <w:r w:rsidRPr="0056068F">
        <w:tab/>
      </w:r>
      <w:r w:rsidRPr="0056068F">
        <w:tab/>
        <w:t>&lt;</w:t>
      </w:r>
      <w:proofErr w:type="spellStart"/>
      <w:r w:rsidRPr="0056068F">
        <w:t>th</w:t>
      </w:r>
      <w:proofErr w:type="spellEnd"/>
      <w:r w:rsidRPr="0056068F">
        <w:t>&gt;Manager&lt;/</w:t>
      </w:r>
      <w:proofErr w:type="spellStart"/>
      <w:r w:rsidRPr="0056068F">
        <w:t>th</w:t>
      </w:r>
      <w:proofErr w:type="spellEnd"/>
      <w:r w:rsidRPr="0056068F">
        <w:t>&gt;</w:t>
      </w:r>
    </w:p>
    <w:p w14:paraId="2ACE64FF" w14:textId="77777777" w:rsidR="00826C92" w:rsidRPr="0056068F" w:rsidRDefault="00826C92" w:rsidP="00826C92">
      <w:pPr>
        <w:pStyle w:val="ComputerCode"/>
        <w:ind w:left="0" w:right="0"/>
      </w:pPr>
      <w:r w:rsidRPr="0056068F">
        <w:tab/>
      </w:r>
      <w:r w:rsidRPr="0056068F">
        <w:tab/>
        <w:t>&lt;</w:t>
      </w:r>
      <w:proofErr w:type="spellStart"/>
      <w:r w:rsidRPr="0056068F">
        <w:t>th</w:t>
      </w:r>
      <w:proofErr w:type="spellEnd"/>
      <w:r w:rsidRPr="0056068F">
        <w:t>&gt;Contact&lt;/</w:t>
      </w:r>
      <w:proofErr w:type="spellStart"/>
      <w:r w:rsidRPr="0056068F">
        <w:t>th</w:t>
      </w:r>
      <w:proofErr w:type="spellEnd"/>
      <w:r w:rsidRPr="0056068F">
        <w:t>&gt;</w:t>
      </w:r>
    </w:p>
    <w:p w14:paraId="4B055989" w14:textId="77777777" w:rsidR="00826C92" w:rsidRPr="0056068F" w:rsidRDefault="00826C92" w:rsidP="00826C92">
      <w:pPr>
        <w:pStyle w:val="ComputerCode"/>
        <w:ind w:left="0" w:right="0"/>
      </w:pPr>
      <w:r w:rsidRPr="0056068F">
        <w:tab/>
        <w:t>&lt;/tr&gt;</w:t>
      </w:r>
    </w:p>
    <w:p w14:paraId="2748C0E0" w14:textId="77777777" w:rsidR="00826C92" w:rsidRPr="0056068F" w:rsidRDefault="00826C92" w:rsidP="00826C92">
      <w:pPr>
        <w:pStyle w:val="ComputerCode"/>
        <w:ind w:left="0" w:right="0"/>
      </w:pPr>
      <w:r w:rsidRPr="0056068F">
        <w:tab/>
        <w:t>&lt;tr&gt;</w:t>
      </w:r>
    </w:p>
    <w:p w14:paraId="2D1C1EA1" w14:textId="77777777" w:rsidR="00826C92" w:rsidRPr="0056068F" w:rsidRDefault="00826C92" w:rsidP="00826C92">
      <w:pPr>
        <w:pStyle w:val="ComputerCode"/>
        <w:ind w:left="0" w:right="0"/>
      </w:pPr>
      <w:r w:rsidRPr="0056068F">
        <w:lastRenderedPageBreak/>
        <w:tab/>
      </w:r>
      <w:r w:rsidRPr="0056068F">
        <w:tab/>
        <w:t>&lt;td&gt;IT Support&lt;/td&gt;</w:t>
      </w:r>
    </w:p>
    <w:p w14:paraId="2ACFC461" w14:textId="77777777" w:rsidR="00826C92" w:rsidRPr="0056068F" w:rsidRDefault="00826C92" w:rsidP="00826C92">
      <w:pPr>
        <w:pStyle w:val="ComputerCode"/>
        <w:ind w:left="0" w:right="0"/>
      </w:pPr>
      <w:r w:rsidRPr="0056068F">
        <w:tab/>
      </w:r>
      <w:r w:rsidRPr="0056068F">
        <w:tab/>
        <w:t>&lt;td&gt;Bruce Wayne&lt;/td&gt;</w:t>
      </w:r>
    </w:p>
    <w:p w14:paraId="7FAD986C" w14:textId="3E9297AC" w:rsidR="00826C92" w:rsidRPr="0056068F" w:rsidRDefault="00826C92" w:rsidP="00826C92">
      <w:pPr>
        <w:pStyle w:val="ComputerCode"/>
        <w:ind w:left="0" w:right="0"/>
      </w:pPr>
      <w:r w:rsidRPr="0056068F">
        <w:tab/>
      </w:r>
      <w:r w:rsidRPr="0056068F">
        <w:tab/>
        <w:t>&lt;td&gt;0</w:t>
      </w:r>
      <w:r w:rsidR="00540980" w:rsidRPr="0056068F">
        <w:t>4</w:t>
      </w:r>
      <w:r w:rsidRPr="0056068F">
        <w:t xml:space="preserve">14 123 </w:t>
      </w:r>
      <w:r w:rsidR="00540980" w:rsidRPr="0056068F">
        <w:t>xxx</w:t>
      </w:r>
      <w:r w:rsidRPr="0056068F">
        <w:t>&lt;/td&gt;</w:t>
      </w:r>
    </w:p>
    <w:p w14:paraId="41BD699C" w14:textId="77777777" w:rsidR="00826C92" w:rsidRPr="0056068F" w:rsidRDefault="00826C92" w:rsidP="00826C92">
      <w:pPr>
        <w:pStyle w:val="ComputerCode"/>
        <w:ind w:left="0" w:right="0"/>
      </w:pPr>
      <w:r w:rsidRPr="0056068F">
        <w:tab/>
        <w:t>&lt;/tr&gt;</w:t>
      </w:r>
    </w:p>
    <w:p w14:paraId="1A89619D" w14:textId="77777777" w:rsidR="00826C92" w:rsidRPr="0056068F" w:rsidRDefault="00826C92" w:rsidP="00826C92">
      <w:pPr>
        <w:pStyle w:val="ComputerCode"/>
        <w:ind w:left="0" w:right="0"/>
      </w:pPr>
      <w:r w:rsidRPr="0056068F">
        <w:tab/>
        <w:t>&lt;tr&gt;</w:t>
      </w:r>
    </w:p>
    <w:p w14:paraId="237272A5" w14:textId="77777777" w:rsidR="00826C92" w:rsidRPr="0056068F" w:rsidRDefault="00826C92" w:rsidP="00826C92">
      <w:pPr>
        <w:pStyle w:val="ComputerCode"/>
        <w:ind w:left="0" w:right="0"/>
      </w:pPr>
      <w:r w:rsidRPr="0056068F">
        <w:tab/>
      </w:r>
      <w:r w:rsidRPr="0056068F">
        <w:tab/>
        <w:t>&lt;td&gt;Finance&lt;/td&gt;</w:t>
      </w:r>
    </w:p>
    <w:p w14:paraId="78A4D6AA" w14:textId="77777777" w:rsidR="00826C92" w:rsidRPr="0056068F" w:rsidRDefault="00826C92" w:rsidP="00826C92">
      <w:pPr>
        <w:pStyle w:val="ComputerCode"/>
        <w:ind w:left="0" w:right="0"/>
      </w:pPr>
      <w:r w:rsidRPr="0056068F">
        <w:tab/>
      </w:r>
      <w:r w:rsidRPr="0056068F">
        <w:tab/>
        <w:t>&lt;td&gt;Robin Hood&lt;/td&gt;</w:t>
      </w:r>
    </w:p>
    <w:p w14:paraId="66CC36D6" w14:textId="77777777" w:rsidR="00826C92" w:rsidRPr="0056068F" w:rsidRDefault="00826C92" w:rsidP="00826C92">
      <w:pPr>
        <w:pStyle w:val="ComputerCode"/>
        <w:ind w:left="0" w:right="0"/>
      </w:pPr>
      <w:r w:rsidRPr="0056068F">
        <w:tab/>
      </w:r>
      <w:r w:rsidRPr="0056068F">
        <w:tab/>
        <w:t>&lt;td&gt;robin@batman.com.au&lt;/td&gt;</w:t>
      </w:r>
    </w:p>
    <w:p w14:paraId="43608BFB" w14:textId="77777777" w:rsidR="00826C92" w:rsidRPr="0056068F" w:rsidRDefault="00826C92" w:rsidP="00826C92">
      <w:pPr>
        <w:pStyle w:val="ComputerCode"/>
        <w:ind w:left="0" w:right="0"/>
      </w:pPr>
      <w:r w:rsidRPr="0056068F">
        <w:tab/>
        <w:t>&lt;/tr&gt;</w:t>
      </w:r>
    </w:p>
    <w:p w14:paraId="69E6E6A9" w14:textId="77777777" w:rsidR="00826C92" w:rsidRPr="0056068F" w:rsidRDefault="00826C92" w:rsidP="00826C92">
      <w:pPr>
        <w:pStyle w:val="ComputerCode"/>
        <w:ind w:left="0" w:right="0"/>
      </w:pPr>
      <w:r w:rsidRPr="0056068F">
        <w:tab/>
        <w:t>&lt;tr&gt;</w:t>
      </w:r>
    </w:p>
    <w:p w14:paraId="5A2BD05D" w14:textId="77777777" w:rsidR="00826C92" w:rsidRPr="0056068F" w:rsidRDefault="00826C92" w:rsidP="00826C92">
      <w:pPr>
        <w:pStyle w:val="ComputerCode"/>
        <w:ind w:left="0" w:right="0"/>
      </w:pPr>
      <w:r w:rsidRPr="0056068F">
        <w:tab/>
      </w:r>
      <w:r w:rsidRPr="0056068F">
        <w:tab/>
        <w:t>&lt;td&gt;Human Resources&lt;/td&gt;</w:t>
      </w:r>
    </w:p>
    <w:p w14:paraId="5DE559FF" w14:textId="77777777" w:rsidR="00826C92" w:rsidRPr="0056068F" w:rsidRDefault="00826C92" w:rsidP="00826C92">
      <w:pPr>
        <w:pStyle w:val="ComputerCode"/>
        <w:ind w:left="0" w:right="0"/>
      </w:pPr>
      <w:r w:rsidRPr="0056068F">
        <w:tab/>
      </w:r>
      <w:r w:rsidRPr="0056068F">
        <w:tab/>
        <w:t>&lt;td&gt;Clark Kent&lt;/td&gt;</w:t>
      </w:r>
    </w:p>
    <w:p w14:paraId="42BA8026" w14:textId="77777777" w:rsidR="00826C92" w:rsidRPr="0056068F" w:rsidRDefault="00826C92" w:rsidP="00826C92">
      <w:pPr>
        <w:pStyle w:val="ComputerCode"/>
        <w:ind w:left="0" w:right="0"/>
      </w:pPr>
      <w:r w:rsidRPr="0056068F">
        <w:tab/>
      </w:r>
      <w:r w:rsidRPr="0056068F">
        <w:tab/>
        <w:t>&lt;td&gt;clark@superman.com.au&lt;/td&gt;</w:t>
      </w:r>
    </w:p>
    <w:p w14:paraId="07D31CF5" w14:textId="77777777" w:rsidR="00826C92" w:rsidRPr="0056068F" w:rsidRDefault="00826C92" w:rsidP="00826C92">
      <w:pPr>
        <w:pStyle w:val="ComputerCode"/>
        <w:ind w:left="0" w:right="0"/>
      </w:pPr>
      <w:r w:rsidRPr="0056068F">
        <w:tab/>
        <w:t>&lt;/tr&gt;</w:t>
      </w:r>
    </w:p>
    <w:p w14:paraId="490A8CBD" w14:textId="77777777" w:rsidR="00826C92" w:rsidRPr="0056068F" w:rsidRDefault="00826C92" w:rsidP="00826C92">
      <w:pPr>
        <w:pStyle w:val="ComputerCode"/>
        <w:ind w:left="0" w:right="0"/>
      </w:pPr>
      <w:r w:rsidRPr="0056068F">
        <w:t>&lt;/table&gt;</w:t>
      </w:r>
    </w:p>
    <w:p w14:paraId="3FF3CF38" w14:textId="45C355E1" w:rsidR="006A6FD4" w:rsidRDefault="00826C92" w:rsidP="003255F3">
      <w:r w:rsidRPr="0056068F">
        <w:t xml:space="preserve">In a browser, this displays a table with </w:t>
      </w:r>
      <w:r w:rsidR="00902DD6" w:rsidRPr="0056068F">
        <w:t>3</w:t>
      </w:r>
      <w:r w:rsidRPr="0056068F">
        <w:t xml:space="preserve"> columns and </w:t>
      </w:r>
      <w:r w:rsidR="00902DD6" w:rsidRPr="0056068F">
        <w:t>3</w:t>
      </w:r>
      <w:r w:rsidRPr="0056068F">
        <w:t xml:space="preserve"> rows of data. </w:t>
      </w:r>
    </w:p>
    <w:p w14:paraId="089C4D06" w14:textId="2010F7EB" w:rsidR="002210BF" w:rsidRPr="003F0C4F" w:rsidRDefault="002210BF" w:rsidP="003255F3">
      <w:r>
        <w:rPr>
          <w:noProof/>
        </w:rPr>
        <w:drawing>
          <wp:inline distT="0" distB="0" distL="0" distR="0" wp14:anchorId="4603C4DE" wp14:editId="08401A0D">
            <wp:extent cx="6120130" cy="1484209"/>
            <wp:effectExtent l="0" t="0" r="0" b="1905"/>
            <wp:docPr id="505179167" name="Picture 2" descr="Table display with no form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9167" name="Picture 2" descr="Table display with no formating"/>
                    <pic:cNvPicPr/>
                  </pic:nvPicPr>
                  <pic:blipFill rotWithShape="1">
                    <a:blip r:embed="rId144"/>
                    <a:srcRect t="6619"/>
                    <a:stretch>
                      <a:fillRect/>
                    </a:stretch>
                  </pic:blipFill>
                  <pic:spPr bwMode="auto">
                    <a:xfrm>
                      <a:off x="0" y="0"/>
                      <a:ext cx="6120130" cy="1484209"/>
                    </a:xfrm>
                    <a:prstGeom prst="rect">
                      <a:avLst/>
                    </a:prstGeom>
                    <a:ln>
                      <a:noFill/>
                    </a:ln>
                    <a:extLst>
                      <a:ext uri="{53640926-AAD7-44D8-BBD7-CCE9431645EC}">
                        <a14:shadowObscured xmlns:a14="http://schemas.microsoft.com/office/drawing/2010/main"/>
                      </a:ext>
                    </a:extLst>
                  </pic:spPr>
                </pic:pic>
              </a:graphicData>
            </a:graphic>
          </wp:inline>
        </w:drawing>
      </w:r>
    </w:p>
    <w:p w14:paraId="7C747B7D" w14:textId="1F63DCC9" w:rsidR="00603DBF" w:rsidRPr="0056068F" w:rsidRDefault="006A6FD4" w:rsidP="00EA3FC5">
      <w:pPr>
        <w:pStyle w:val="CaptionFigure"/>
      </w:pPr>
      <w:r w:rsidRPr="009C2BE3">
        <w:t xml:space="preserve">Figure </w:t>
      </w:r>
      <w:r>
        <w:fldChar w:fldCharType="begin"/>
      </w:r>
      <w:r>
        <w:instrText xml:space="preserve"> SEQ Figure \* ARABIC </w:instrText>
      </w:r>
      <w:r>
        <w:fldChar w:fldCharType="separate"/>
      </w:r>
      <w:r w:rsidR="009769A3">
        <w:rPr>
          <w:noProof/>
        </w:rPr>
        <w:t>9</w:t>
      </w:r>
      <w:r>
        <w:rPr>
          <w:noProof/>
        </w:rPr>
        <w:fldChar w:fldCharType="end"/>
      </w:r>
      <w:r>
        <w:rPr>
          <w:noProof/>
        </w:rPr>
        <w:t>:</w:t>
      </w:r>
      <w:r w:rsidRPr="009C2BE3">
        <w:t xml:space="preserve"> © </w:t>
      </w:r>
      <w:r w:rsidR="00946932">
        <w:t>TAFE NSW 2025</w:t>
      </w:r>
      <w:r w:rsidRPr="006E2677">
        <w:t xml:space="preserve"> </w:t>
      </w:r>
    </w:p>
    <w:p w14:paraId="3BB74826" w14:textId="0085160A" w:rsidR="00826C92" w:rsidRPr="0056068F" w:rsidRDefault="00826C92" w:rsidP="00826C92">
      <w:pPr>
        <w:pStyle w:val="Heading3"/>
        <w:spacing w:before="0" w:after="0"/>
        <w:rPr>
          <w:noProof/>
        </w:rPr>
      </w:pPr>
      <w:r w:rsidRPr="0056068F">
        <w:rPr>
          <w:noProof/>
        </w:rPr>
        <w:t>Forms</w:t>
      </w:r>
    </w:p>
    <w:p w14:paraId="1BB254A9" w14:textId="779C6014" w:rsidR="00603DBF" w:rsidRPr="0056068F" w:rsidRDefault="00826C92" w:rsidP="00C11AFD">
      <w:pPr>
        <w:ind w:right="57"/>
        <w:rPr>
          <w:lang w:eastAsia="en-AU"/>
        </w:rPr>
      </w:pPr>
      <w:r w:rsidRPr="0056068F">
        <w:rPr>
          <w:lang w:eastAsia="en-AU"/>
        </w:rPr>
        <w:t>Forms are used to collect user input, such as names, emails, or feedback.</w:t>
      </w:r>
      <w:r w:rsidR="0090074B">
        <w:rPr>
          <w:lang w:eastAsia="en-AU"/>
        </w:rPr>
        <w:t xml:space="preserve"> </w:t>
      </w:r>
      <w:r w:rsidRPr="0056068F">
        <w:rPr>
          <w:lang w:eastAsia="en-AU"/>
        </w:rPr>
        <w:t>The information entered in a form</w:t>
      </w:r>
      <w:r w:rsidR="00BB17A6" w:rsidRPr="0056068F">
        <w:rPr>
          <w:lang w:eastAsia="en-AU"/>
        </w:rPr>
        <w:t xml:space="preserve"> (by a user)</w:t>
      </w:r>
      <w:r w:rsidRPr="0056068F">
        <w:rPr>
          <w:lang w:eastAsia="en-AU"/>
        </w:rPr>
        <w:t xml:space="preserve"> can later be processed by a script written in a language like JavaScript, PHP, or Python.</w:t>
      </w:r>
    </w:p>
    <w:p w14:paraId="24473D32" w14:textId="77777777" w:rsidR="00826C92" w:rsidRPr="0056068F" w:rsidRDefault="00826C92" w:rsidP="00724376">
      <w:pPr>
        <w:rPr>
          <w:lang w:eastAsia="en-AU"/>
        </w:rPr>
      </w:pPr>
      <w:r w:rsidRPr="0056068F">
        <w:rPr>
          <w:lang w:eastAsia="en-AU"/>
        </w:rPr>
        <w:t>Forms are created using the following elements:</w:t>
      </w:r>
    </w:p>
    <w:p w14:paraId="5C035F82" w14:textId="77777777" w:rsidR="00826C92" w:rsidRPr="0056068F" w:rsidRDefault="00826C92" w:rsidP="0020331D">
      <w:pPr>
        <w:pStyle w:val="ListBullet"/>
      </w:pPr>
      <w:r w:rsidRPr="0056068F">
        <w:rPr>
          <w:rStyle w:val="Strong"/>
        </w:rPr>
        <w:t>&lt;form&gt;</w:t>
      </w:r>
      <w:r w:rsidRPr="0056068F">
        <w:t xml:space="preserve"> wraps the form and includes the action attribute (the file or script that processes the data).</w:t>
      </w:r>
    </w:p>
    <w:p w14:paraId="0873EED9" w14:textId="32D59066" w:rsidR="00826C92" w:rsidRPr="0056068F" w:rsidRDefault="00826C92" w:rsidP="0020331D">
      <w:pPr>
        <w:pStyle w:val="ListBullet"/>
      </w:pPr>
      <w:r w:rsidRPr="0056068F">
        <w:rPr>
          <w:rStyle w:val="Strong"/>
        </w:rPr>
        <w:t>&lt;label&gt;</w:t>
      </w:r>
      <w:r w:rsidRPr="0056068F">
        <w:t xml:space="preserve"> describes the input field for accessibility. </w:t>
      </w:r>
    </w:p>
    <w:p w14:paraId="629EAE88" w14:textId="77777777" w:rsidR="00826C92" w:rsidRPr="0056068F" w:rsidRDefault="00826C92" w:rsidP="0020331D">
      <w:pPr>
        <w:pStyle w:val="ListBullet"/>
      </w:pPr>
      <w:r w:rsidRPr="0056068F">
        <w:rPr>
          <w:rStyle w:val="Strong"/>
        </w:rPr>
        <w:t>&lt;input&gt;</w:t>
      </w:r>
      <w:r w:rsidRPr="0056068F">
        <w:t xml:space="preserve"> creates different input types such as text, email, password, radio, or submit.</w:t>
      </w:r>
    </w:p>
    <w:p w14:paraId="7C9A7DFB" w14:textId="77777777" w:rsidR="00826C92" w:rsidRPr="0056068F" w:rsidRDefault="00826C92" w:rsidP="0020331D">
      <w:pPr>
        <w:pStyle w:val="ListBullet"/>
      </w:pPr>
      <w:r w:rsidRPr="0056068F">
        <w:rPr>
          <w:rStyle w:val="Strong"/>
        </w:rPr>
        <w:t>&lt;</w:t>
      </w:r>
      <w:proofErr w:type="spellStart"/>
      <w:r w:rsidRPr="0056068F">
        <w:rPr>
          <w:rStyle w:val="Strong"/>
        </w:rPr>
        <w:t>br</w:t>
      </w:r>
      <w:proofErr w:type="spellEnd"/>
      <w:r w:rsidRPr="0056068F">
        <w:rPr>
          <w:rStyle w:val="Strong"/>
        </w:rPr>
        <w:t>&gt;</w:t>
      </w:r>
      <w:r w:rsidRPr="0056068F">
        <w:t xml:space="preserve"> adds a line break between fields.</w:t>
      </w:r>
    </w:p>
    <w:p w14:paraId="30254102" w14:textId="2D06B1F4" w:rsidR="006F1045" w:rsidRPr="0056068F" w:rsidRDefault="006F1045" w:rsidP="006F1045">
      <w:pPr>
        <w:pStyle w:val="Notebox"/>
        <w:rPr>
          <w:noProof/>
        </w:rPr>
      </w:pPr>
      <w:r w:rsidRPr="0056068F">
        <w:rPr>
          <w:rStyle w:val="Strong"/>
          <w:noProof/>
        </w:rPr>
        <w:lastRenderedPageBreak/>
        <w:t>Note</w:t>
      </w:r>
      <w:r w:rsidRPr="0056068F">
        <w:rPr>
          <w:noProof/>
        </w:rPr>
        <w:t xml:space="preserve">: Ensure the </w:t>
      </w:r>
      <w:r w:rsidRPr="0056068F">
        <w:rPr>
          <w:rStyle w:val="Strong"/>
          <w:noProof/>
        </w:rPr>
        <w:t>label for</w:t>
      </w:r>
      <w:r w:rsidRPr="0056068F">
        <w:rPr>
          <w:noProof/>
        </w:rPr>
        <w:t xml:space="preserve"> attribute matches the </w:t>
      </w:r>
      <w:r w:rsidRPr="0056068F">
        <w:rPr>
          <w:rStyle w:val="Strong"/>
          <w:noProof/>
        </w:rPr>
        <w:t>input id</w:t>
      </w:r>
      <w:r w:rsidRPr="0056068F">
        <w:rPr>
          <w:noProof/>
        </w:rPr>
        <w:t>.</w:t>
      </w:r>
      <w:r w:rsidR="00B446FF" w:rsidRPr="0056068F">
        <w:rPr>
          <w:noProof/>
        </w:rPr>
        <w:t xml:space="preserve"> In this example</w:t>
      </w:r>
      <w:r w:rsidR="002E76D9" w:rsidRPr="0056068F">
        <w:rPr>
          <w:noProof/>
        </w:rPr>
        <w:t>, they're both "fname"</w:t>
      </w:r>
      <w:r w:rsidR="00B446FF" w:rsidRPr="0056068F">
        <w:rPr>
          <w:noProof/>
        </w:rPr>
        <w:t>:</w:t>
      </w:r>
    </w:p>
    <w:p w14:paraId="373AFEA0" w14:textId="6383038E" w:rsidR="00B446FF" w:rsidRPr="0056068F" w:rsidRDefault="00B446FF" w:rsidP="006F1045">
      <w:pPr>
        <w:pStyle w:val="Notebox"/>
        <w:rPr>
          <w:noProof/>
        </w:rPr>
      </w:pPr>
      <w:r w:rsidRPr="0056068F">
        <w:rPr>
          <w:noProof/>
        </w:rPr>
        <w:t>&lt;label for="fname"&gt;</w:t>
      </w:r>
      <w:r w:rsidR="00010A90">
        <w:rPr>
          <w:noProof/>
        </w:rPr>
        <w:br/>
      </w:r>
      <w:r w:rsidRPr="0056068F">
        <w:rPr>
          <w:noProof/>
        </w:rPr>
        <w:t>&lt;input type="text" id="fname" … &gt;</w:t>
      </w:r>
    </w:p>
    <w:p w14:paraId="24764BC1" w14:textId="4AAC692F" w:rsidR="00826C92" w:rsidRPr="0056068F" w:rsidRDefault="00826C92" w:rsidP="00826C92">
      <w:pPr>
        <w:pStyle w:val="ComputerCode"/>
      </w:pPr>
      <w:r w:rsidRPr="0056068F">
        <w:t>&lt;form action="/</w:t>
      </w:r>
      <w:proofErr w:type="spellStart"/>
      <w:r w:rsidRPr="0056068F">
        <w:t>action_page.php</w:t>
      </w:r>
      <w:proofErr w:type="spellEnd"/>
      <w:r w:rsidRPr="0056068F">
        <w:t>"&gt;</w:t>
      </w:r>
    </w:p>
    <w:p w14:paraId="6944EC4C" w14:textId="290AF1D3" w:rsidR="00826C92" w:rsidRPr="0056068F" w:rsidRDefault="00826C92" w:rsidP="00826C92">
      <w:pPr>
        <w:pStyle w:val="ComputerCode"/>
      </w:pPr>
      <w:r w:rsidRPr="0056068F">
        <w:tab/>
        <w:t>&lt;label for="</w:t>
      </w:r>
      <w:proofErr w:type="spellStart"/>
      <w:r w:rsidRPr="0056068F">
        <w:t>fname</w:t>
      </w:r>
      <w:proofErr w:type="spellEnd"/>
      <w:r w:rsidRPr="0056068F">
        <w:t>"&gt;First name:&lt;/label&gt;</w:t>
      </w:r>
    </w:p>
    <w:p w14:paraId="142A20DD" w14:textId="22955B9C" w:rsidR="00826C92" w:rsidRPr="0056068F" w:rsidRDefault="00826C92" w:rsidP="00826C92">
      <w:pPr>
        <w:pStyle w:val="ComputerCode"/>
      </w:pPr>
      <w:r w:rsidRPr="0056068F">
        <w:tab/>
        <w:t>&lt;input type="text" id="</w:t>
      </w:r>
      <w:proofErr w:type="spellStart"/>
      <w:r w:rsidRPr="0056068F">
        <w:t>fname</w:t>
      </w:r>
      <w:proofErr w:type="spellEnd"/>
      <w:r w:rsidRPr="0056068F">
        <w:t>" placeholder="Bruce"&gt;&lt;</w:t>
      </w:r>
      <w:proofErr w:type="spellStart"/>
      <w:r w:rsidRPr="0056068F">
        <w:t>br</w:t>
      </w:r>
      <w:proofErr w:type="spellEnd"/>
      <w:r w:rsidRPr="0056068F">
        <w:t>&gt;</w:t>
      </w:r>
    </w:p>
    <w:p w14:paraId="2F3B7E6D" w14:textId="77777777" w:rsidR="00826C92" w:rsidRPr="0056068F" w:rsidRDefault="00826C92" w:rsidP="00826C92">
      <w:pPr>
        <w:pStyle w:val="ComputerCode"/>
      </w:pPr>
    </w:p>
    <w:p w14:paraId="186DE1A9" w14:textId="22CCF827" w:rsidR="00826C92" w:rsidRPr="0056068F" w:rsidRDefault="00826C92" w:rsidP="00826C92">
      <w:pPr>
        <w:pStyle w:val="ComputerCode"/>
      </w:pPr>
      <w:r w:rsidRPr="0056068F">
        <w:tab/>
        <w:t>&lt;label for="</w:t>
      </w:r>
      <w:proofErr w:type="spellStart"/>
      <w:r w:rsidRPr="0056068F">
        <w:t>lname</w:t>
      </w:r>
      <w:proofErr w:type="spellEnd"/>
      <w:r w:rsidRPr="0056068F">
        <w:t>"&gt;Last name:&lt;/label&gt;</w:t>
      </w:r>
    </w:p>
    <w:p w14:paraId="4A76BD80" w14:textId="0DEDF238" w:rsidR="00826C92" w:rsidRPr="0056068F" w:rsidRDefault="00826C92" w:rsidP="00826C92">
      <w:pPr>
        <w:pStyle w:val="ComputerCode"/>
      </w:pPr>
      <w:r w:rsidRPr="0056068F">
        <w:tab/>
        <w:t>&lt;input type="text" id="</w:t>
      </w:r>
      <w:proofErr w:type="spellStart"/>
      <w:r w:rsidRPr="0056068F">
        <w:t>lname</w:t>
      </w:r>
      <w:proofErr w:type="spellEnd"/>
      <w:r w:rsidRPr="0056068F">
        <w:t>" placeholder="Wayne"&gt;&lt;</w:t>
      </w:r>
      <w:proofErr w:type="spellStart"/>
      <w:r w:rsidRPr="0056068F">
        <w:t>br</w:t>
      </w:r>
      <w:proofErr w:type="spellEnd"/>
      <w:r w:rsidRPr="0056068F">
        <w:t>&gt;</w:t>
      </w:r>
    </w:p>
    <w:p w14:paraId="4850BEAD" w14:textId="77777777" w:rsidR="00826C92" w:rsidRPr="0056068F" w:rsidRDefault="00826C92" w:rsidP="00826C92">
      <w:pPr>
        <w:pStyle w:val="ComputerCode"/>
      </w:pPr>
    </w:p>
    <w:p w14:paraId="5CAFD142" w14:textId="6D6478DD" w:rsidR="00826C92" w:rsidRPr="0056068F" w:rsidRDefault="00826C92" w:rsidP="00826C92">
      <w:pPr>
        <w:pStyle w:val="ComputerCode"/>
      </w:pPr>
      <w:r w:rsidRPr="0056068F">
        <w:tab/>
        <w:t>&lt;input type="submit" value="Submit"&gt;</w:t>
      </w:r>
    </w:p>
    <w:p w14:paraId="5FFBA5B8" w14:textId="77777777" w:rsidR="00826C92" w:rsidRPr="0056068F" w:rsidRDefault="00826C92" w:rsidP="00826C92">
      <w:pPr>
        <w:pStyle w:val="ComputerCode"/>
      </w:pPr>
      <w:r w:rsidRPr="0056068F">
        <w:t>&lt;/form&gt;</w:t>
      </w:r>
    </w:p>
    <w:p w14:paraId="09888BE6" w14:textId="5B4E5609" w:rsidR="00826C92" w:rsidRPr="0056068F" w:rsidRDefault="00826C92" w:rsidP="009E662C">
      <w:r w:rsidRPr="0056068F">
        <w:t>HTML supports many input types</w:t>
      </w:r>
      <w:r w:rsidR="00034A19" w:rsidRPr="0056068F">
        <w:t>,</w:t>
      </w:r>
      <w:r w:rsidRPr="0056068F">
        <w:t xml:space="preserve"> such as text, email, password, radio, checkbox, number, date</w:t>
      </w:r>
      <w:r w:rsidR="00603DBF" w:rsidRPr="0056068F">
        <w:t xml:space="preserve"> and</w:t>
      </w:r>
      <w:r w:rsidRPr="0056068F">
        <w:t xml:space="preserve"> submit.</w:t>
      </w:r>
      <w:r w:rsidR="009E662C" w:rsidRPr="0056068F">
        <w:t xml:space="preserve"> </w:t>
      </w:r>
      <w:r w:rsidRPr="0056068F">
        <w:t xml:space="preserve">For a list of input types, see </w:t>
      </w:r>
      <w:hyperlink r:id="rId145" w:history="1">
        <w:r w:rsidR="004A3B9B" w:rsidRPr="0056068F">
          <w:rPr>
            <w:rStyle w:val="Hyperlink"/>
          </w:rPr>
          <w:t>HTML Input Types</w:t>
        </w:r>
      </w:hyperlink>
      <w:r w:rsidR="0078135A" w:rsidRPr="0056068F">
        <w:t>.</w:t>
      </w:r>
    </w:p>
    <w:p w14:paraId="566BA53C" w14:textId="77777777" w:rsidR="00826C92" w:rsidRPr="0056068F" w:rsidRDefault="00826C92" w:rsidP="00826C92">
      <w:pPr>
        <w:pStyle w:val="Heading4"/>
        <w:rPr>
          <w:noProof/>
        </w:rPr>
      </w:pPr>
      <w:r w:rsidRPr="0056068F">
        <w:rPr>
          <w:noProof/>
        </w:rPr>
        <w:t>Textarea</w:t>
      </w:r>
    </w:p>
    <w:p w14:paraId="7AAECEDA" w14:textId="77777777" w:rsidR="00826C92" w:rsidRPr="0056068F" w:rsidRDefault="00826C92" w:rsidP="00724376">
      <w:pPr>
        <w:rPr>
          <w:lang w:eastAsia="en-AU"/>
        </w:rPr>
      </w:pPr>
      <w:r w:rsidRPr="0056068F">
        <w:rPr>
          <w:lang w:eastAsia="en-AU"/>
        </w:rPr>
        <w:t>Use &lt;</w:t>
      </w:r>
      <w:proofErr w:type="spellStart"/>
      <w:r w:rsidRPr="0056068F">
        <w:rPr>
          <w:lang w:eastAsia="en-AU"/>
        </w:rPr>
        <w:t>textarea</w:t>
      </w:r>
      <w:proofErr w:type="spellEnd"/>
      <w:r w:rsidRPr="0056068F">
        <w:rPr>
          <w:lang w:eastAsia="en-AU"/>
        </w:rPr>
        <w:t>&gt; when users need to enter longer text, such as comments or feedback.</w:t>
      </w:r>
    </w:p>
    <w:p w14:paraId="1F427C28" w14:textId="48023FFF" w:rsidR="00826C92" w:rsidRPr="0056068F" w:rsidRDefault="00826C92" w:rsidP="00826C92">
      <w:pPr>
        <w:pStyle w:val="ComputerCode"/>
      </w:pPr>
      <w:r w:rsidRPr="0056068F">
        <w:t>&lt;label for="message"&gt;Message:&lt;/label&gt;&lt;</w:t>
      </w:r>
      <w:proofErr w:type="spellStart"/>
      <w:r w:rsidRPr="0056068F">
        <w:t>br</w:t>
      </w:r>
      <w:proofErr w:type="spellEnd"/>
      <w:r w:rsidRPr="0056068F">
        <w:t>&gt;</w:t>
      </w:r>
    </w:p>
    <w:p w14:paraId="54A1C0DA" w14:textId="20C84CFC" w:rsidR="00826C92" w:rsidRPr="0056068F" w:rsidRDefault="00826C92" w:rsidP="00826C92">
      <w:pPr>
        <w:pStyle w:val="ComputerCode"/>
        <w:rPr>
          <w:highlight w:val="yellow"/>
        </w:rPr>
      </w:pPr>
      <w:r w:rsidRPr="0056068F">
        <w:t>&lt;</w:t>
      </w:r>
      <w:proofErr w:type="spellStart"/>
      <w:r w:rsidRPr="0056068F">
        <w:t>textarea</w:t>
      </w:r>
      <w:proofErr w:type="spellEnd"/>
      <w:r w:rsidRPr="0056068F">
        <w:t xml:space="preserve"> id="message" placeholder="Enter message"&gt;&lt;/</w:t>
      </w:r>
      <w:proofErr w:type="spellStart"/>
      <w:r w:rsidRPr="0056068F">
        <w:t>textarea</w:t>
      </w:r>
      <w:proofErr w:type="spellEnd"/>
      <w:r w:rsidRPr="0056068F">
        <w:t>&gt;</w:t>
      </w:r>
    </w:p>
    <w:p w14:paraId="5C705F7C" w14:textId="77777777" w:rsidR="00826C92" w:rsidRPr="0056068F" w:rsidRDefault="00826C92" w:rsidP="00826C92">
      <w:pPr>
        <w:pStyle w:val="Heading4"/>
        <w:rPr>
          <w:noProof/>
        </w:rPr>
      </w:pPr>
      <w:r w:rsidRPr="0056068F">
        <w:rPr>
          <w:noProof/>
        </w:rPr>
        <w:t>Dropdown list</w:t>
      </w:r>
    </w:p>
    <w:p w14:paraId="5E0BEE4A" w14:textId="77777777" w:rsidR="00826C92" w:rsidRPr="0056068F" w:rsidRDefault="00826C92" w:rsidP="00724376">
      <w:pPr>
        <w:rPr>
          <w:lang w:eastAsia="en-AU"/>
        </w:rPr>
      </w:pPr>
      <w:r w:rsidRPr="0056068F">
        <w:rPr>
          <w:lang w:eastAsia="en-AU"/>
        </w:rPr>
        <w:t>Use &lt;select&gt; and &lt;option&gt; to create a dropdown menu for users to choose from:</w:t>
      </w:r>
    </w:p>
    <w:p w14:paraId="0AC16959" w14:textId="5B9FD10B" w:rsidR="00826C92" w:rsidRPr="0056068F" w:rsidRDefault="00826C92" w:rsidP="00826C92">
      <w:pPr>
        <w:pStyle w:val="ComputerCode"/>
      </w:pPr>
      <w:r w:rsidRPr="0056068F">
        <w:t>&lt;label for="course"&gt;Choose a course:&lt;/label&gt;</w:t>
      </w:r>
    </w:p>
    <w:p w14:paraId="38F3345A" w14:textId="5A35D33A" w:rsidR="00826C92" w:rsidRPr="0056068F" w:rsidRDefault="00826C92" w:rsidP="00826C92">
      <w:pPr>
        <w:pStyle w:val="ComputerCode"/>
      </w:pPr>
      <w:r w:rsidRPr="0056068F">
        <w:t>&lt;select id="course" name="course"&gt;</w:t>
      </w:r>
    </w:p>
    <w:p w14:paraId="652C434D" w14:textId="256B4815" w:rsidR="00826C92" w:rsidRPr="0056068F" w:rsidRDefault="00826C92" w:rsidP="00826C92">
      <w:pPr>
        <w:pStyle w:val="ComputerCode"/>
        <w:ind w:firstLine="578"/>
      </w:pPr>
      <w:r w:rsidRPr="0056068F">
        <w:t>&lt;option value="web"&gt;Web Development&lt;/option&gt;</w:t>
      </w:r>
    </w:p>
    <w:p w14:paraId="6E1EBC4F" w14:textId="199CC144" w:rsidR="00826C92" w:rsidRPr="0056068F" w:rsidRDefault="00826C92" w:rsidP="00826C92">
      <w:pPr>
        <w:pStyle w:val="ComputerCode"/>
        <w:ind w:firstLine="578"/>
      </w:pPr>
      <w:r w:rsidRPr="0056068F">
        <w:t>&lt;option value="python"&gt;Python Programming&lt;/option&gt;</w:t>
      </w:r>
    </w:p>
    <w:p w14:paraId="2C2B0CA6" w14:textId="2E0970AB" w:rsidR="00826C92" w:rsidRPr="0056068F" w:rsidRDefault="00826C92" w:rsidP="00826C92">
      <w:pPr>
        <w:pStyle w:val="ComputerCode"/>
        <w:ind w:firstLine="578"/>
      </w:pPr>
      <w:r w:rsidRPr="0056068F">
        <w:t>&lt;option value="database"&gt;Database Design&lt;/option&gt;</w:t>
      </w:r>
    </w:p>
    <w:p w14:paraId="0A911027" w14:textId="77777777" w:rsidR="00826C92" w:rsidRPr="0056068F" w:rsidRDefault="00826C92" w:rsidP="00826C92">
      <w:pPr>
        <w:pStyle w:val="ComputerCode"/>
      </w:pPr>
      <w:r w:rsidRPr="0056068F">
        <w:t>&lt;/select&gt;</w:t>
      </w:r>
    </w:p>
    <w:p w14:paraId="200585B5" w14:textId="2AF4027A" w:rsidR="00826C92" w:rsidRPr="0056068F" w:rsidRDefault="00AD5329" w:rsidP="009C307A">
      <w:pPr>
        <w:pStyle w:val="Heading2"/>
        <w:rPr>
          <w:noProof/>
        </w:rPr>
      </w:pPr>
      <w:bookmarkStart w:id="77" w:name="_Toc216707785"/>
      <w:r>
        <w:rPr>
          <w:noProof/>
        </w:rPr>
        <w:lastRenderedPageBreak/>
        <w:t>Troubleshooting</w:t>
      </w:r>
      <w:r w:rsidR="007F4CBD">
        <w:rPr>
          <w:noProof/>
        </w:rPr>
        <w:t xml:space="preserve"> and v</w:t>
      </w:r>
      <w:r w:rsidR="00826C92" w:rsidRPr="0056068F">
        <w:rPr>
          <w:noProof/>
        </w:rPr>
        <w:t>alidating your HTML</w:t>
      </w:r>
      <w:bookmarkEnd w:id="77"/>
    </w:p>
    <w:p w14:paraId="7E77BB22" w14:textId="3387A0ED" w:rsidR="00570FBF" w:rsidRDefault="00570FBF" w:rsidP="0053540F">
      <w:r>
        <w:t>It</w:t>
      </w:r>
      <w:r w:rsidR="00530003">
        <w:t>'</w:t>
      </w:r>
      <w:r>
        <w:t xml:space="preserve">s important to </w:t>
      </w:r>
      <w:r w:rsidR="00D24A91">
        <w:t>troubleshoot errors</w:t>
      </w:r>
      <w:r w:rsidR="006661BB">
        <w:t xml:space="preserve"> and validate your HTML while building your website.</w:t>
      </w:r>
      <w:r w:rsidR="00530003">
        <w:t xml:space="preserve"> </w:t>
      </w:r>
    </w:p>
    <w:p w14:paraId="6C6457E2" w14:textId="25972CE0" w:rsidR="006517C9" w:rsidRDefault="006517C9" w:rsidP="006517C9">
      <w:pPr>
        <w:pStyle w:val="Heading3"/>
      </w:pPr>
      <w:r>
        <w:t>Troubleshooting errors</w:t>
      </w:r>
    </w:p>
    <w:p w14:paraId="4942A489" w14:textId="20E84D14" w:rsidR="00F16D78" w:rsidRPr="006517C9" w:rsidRDefault="00F16D78" w:rsidP="00F16D78">
      <w:r w:rsidRPr="006517C9">
        <w:t>Troubleshooting</w:t>
      </w:r>
      <w:r w:rsidR="00CD642E">
        <w:t xml:space="preserve"> and</w:t>
      </w:r>
      <w:r w:rsidRPr="006517C9">
        <w:t xml:space="preserve"> debugging allows you to catch errors early, preventing broken layouts or malfunctioning features.</w:t>
      </w:r>
    </w:p>
    <w:p w14:paraId="11B194B5" w14:textId="2A43A2C1" w:rsidR="006517C9" w:rsidRDefault="006517C9" w:rsidP="006517C9">
      <w:pPr>
        <w:rPr>
          <w:lang w:eastAsia="en-AU"/>
        </w:rPr>
      </w:pPr>
      <w:r>
        <w:rPr>
          <w:lang w:eastAsia="en-AU"/>
        </w:rPr>
        <w:t xml:space="preserve">Some troubleshooting methods </w:t>
      </w:r>
      <w:r w:rsidR="00F16D78">
        <w:rPr>
          <w:lang w:eastAsia="en-AU"/>
        </w:rPr>
        <w:t xml:space="preserve">you can use </w:t>
      </w:r>
      <w:r>
        <w:rPr>
          <w:lang w:eastAsia="en-AU"/>
        </w:rPr>
        <w:t>include the following:</w:t>
      </w:r>
    </w:p>
    <w:p w14:paraId="64A29A86" w14:textId="5368AFA5" w:rsidR="006517C9" w:rsidRDefault="006517C9" w:rsidP="006517C9">
      <w:pPr>
        <w:pStyle w:val="ListBullet"/>
      </w:pPr>
      <w:r>
        <w:t>A simple thing to check is your syntax</w:t>
      </w:r>
      <w:r w:rsidR="005A7F38">
        <w:t>;</w:t>
      </w:r>
      <w:r>
        <w:t xml:space="preserve"> these errors will generally be picked up by validators. </w:t>
      </w:r>
    </w:p>
    <w:p w14:paraId="4D0EFE6A" w14:textId="77777777" w:rsidR="006517C9" w:rsidRDefault="006517C9" w:rsidP="006517C9">
      <w:pPr>
        <w:pStyle w:val="ListBullet"/>
      </w:pPr>
      <w:r>
        <w:t xml:space="preserve">To identify problem code, temporarily remove sections of code (html or </w:t>
      </w:r>
      <w:proofErr w:type="spellStart"/>
      <w:r>
        <w:t>css</w:t>
      </w:r>
      <w:proofErr w:type="spellEnd"/>
      <w:r>
        <w:t>) and replace smaller parts of it until the error appears.</w:t>
      </w:r>
    </w:p>
    <w:p w14:paraId="53430C63" w14:textId="13BB4422" w:rsidR="006517C9" w:rsidRDefault="005A7F38" w:rsidP="006517C9">
      <w:pPr>
        <w:pStyle w:val="ListBullet"/>
      </w:pPr>
      <w:r>
        <w:t>Us</w:t>
      </w:r>
      <w:r w:rsidR="00950238">
        <w:t>e</w:t>
      </w:r>
      <w:r>
        <w:t xml:space="preserve"> the b</w:t>
      </w:r>
      <w:r w:rsidR="006517C9">
        <w:t>rowser</w:t>
      </w:r>
      <w:r w:rsidR="00D84D7B">
        <w:t>'s</w:t>
      </w:r>
      <w:r w:rsidR="006517C9">
        <w:t xml:space="preserve"> </w:t>
      </w:r>
      <w:proofErr w:type="spellStart"/>
      <w:r>
        <w:t>DevTools</w:t>
      </w:r>
      <w:proofErr w:type="spellEnd"/>
      <w:r w:rsidR="00E72CBC">
        <w:t xml:space="preserve"> to make temporary changes to code</w:t>
      </w:r>
      <w:r w:rsidR="004579A0">
        <w:t xml:space="preserve"> and</w:t>
      </w:r>
      <w:r w:rsidR="0051172C">
        <w:t xml:space="preserve"> check for missing styles</w:t>
      </w:r>
      <w:r w:rsidR="00D24486">
        <w:t xml:space="preserve"> and files.</w:t>
      </w:r>
    </w:p>
    <w:p w14:paraId="2F5F7F4B" w14:textId="5A36D219" w:rsidR="00950238" w:rsidRDefault="00950238" w:rsidP="006517C9">
      <w:pPr>
        <w:pStyle w:val="ListBullet"/>
      </w:pPr>
      <w:r>
        <w:t>Clear the browser's cache</w:t>
      </w:r>
      <w:r w:rsidR="00950E74">
        <w:t xml:space="preserve"> to remove previous versions that may be stored</w:t>
      </w:r>
      <w:r w:rsidR="00AD2957">
        <w:t xml:space="preserve"> and prevent conflicts with new code.</w:t>
      </w:r>
      <w:r w:rsidR="00B96B18">
        <w:t xml:space="preserve"> Different browsers cache differently so</w:t>
      </w:r>
      <w:r w:rsidR="00946297">
        <w:t xml:space="preserve"> this </w:t>
      </w:r>
      <w:r w:rsidR="00625D2D">
        <w:t>can help</w:t>
      </w:r>
      <w:r w:rsidR="00510361">
        <w:t xml:space="preserve"> ensure that </w:t>
      </w:r>
      <w:r w:rsidR="00D2526B">
        <w:t>you're testing the same version across browsers.</w:t>
      </w:r>
    </w:p>
    <w:p w14:paraId="622F54DE" w14:textId="37D38AD9" w:rsidR="00BF1E1C" w:rsidRDefault="00AF034F" w:rsidP="00AF034F">
      <w:pPr>
        <w:pStyle w:val="Heading3"/>
      </w:pPr>
      <w:r>
        <w:t>Validating</w:t>
      </w:r>
      <w:r w:rsidR="00F00166">
        <w:t xml:space="preserve"> HTML</w:t>
      </w:r>
    </w:p>
    <w:p w14:paraId="159C0809" w14:textId="77777777" w:rsidR="00F16D78" w:rsidRPr="006517C9" w:rsidRDefault="00F16D78" w:rsidP="00F16D78">
      <w:r w:rsidRPr="006517C9">
        <w:t>Validation checks your HTML code to make sure it follows web standards set by the W3C. It helps find errors such as missing tags, incorrect nesting, or invalid attributes.</w:t>
      </w:r>
    </w:p>
    <w:p w14:paraId="6B64CAA5" w14:textId="3C775D93" w:rsidR="00826C92" w:rsidRPr="0056068F" w:rsidRDefault="00826C92" w:rsidP="0053540F">
      <w:r w:rsidRPr="0056068F">
        <w:t xml:space="preserve">Go to the </w:t>
      </w:r>
      <w:hyperlink r:id="rId146" w:history="1">
        <w:r w:rsidR="003C0CE6" w:rsidRPr="0056068F">
          <w:rPr>
            <w:rStyle w:val="Hyperlink"/>
          </w:rPr>
          <w:t>W3C Markup Validation Service</w:t>
        </w:r>
      </w:hyperlink>
      <w:r w:rsidRPr="0056068F">
        <w:t xml:space="preserve"> site and upload your code using one of the </w:t>
      </w:r>
      <w:r w:rsidR="009E49E1" w:rsidRPr="0056068F">
        <w:t>3</w:t>
      </w:r>
      <w:r w:rsidR="00363749" w:rsidRPr="0056068F">
        <w:t xml:space="preserve"> following</w:t>
      </w:r>
      <w:r w:rsidRPr="0056068F">
        <w:t xml:space="preserve"> methods:</w:t>
      </w:r>
    </w:p>
    <w:p w14:paraId="14BEFBDA" w14:textId="77777777" w:rsidR="00826C92" w:rsidRPr="0056068F" w:rsidRDefault="00826C92" w:rsidP="00363749">
      <w:pPr>
        <w:pStyle w:val="ListBullet"/>
      </w:pPr>
      <w:r w:rsidRPr="0056068F">
        <w:t>Validate by URI</w:t>
      </w:r>
    </w:p>
    <w:p w14:paraId="7DD0A0D9" w14:textId="77777777" w:rsidR="00826C92" w:rsidRPr="0056068F" w:rsidRDefault="00826C92" w:rsidP="00363749">
      <w:pPr>
        <w:pStyle w:val="ListBullet"/>
        <w:numPr>
          <w:ilvl w:val="1"/>
          <w:numId w:val="1"/>
        </w:numPr>
      </w:pPr>
      <w:r w:rsidRPr="0056068F">
        <w:t>Enter the web address (URL) of your published webpage.</w:t>
      </w:r>
    </w:p>
    <w:p w14:paraId="47B7B00C" w14:textId="77777777" w:rsidR="00826C92" w:rsidRPr="0056068F" w:rsidRDefault="00826C92" w:rsidP="00363749">
      <w:pPr>
        <w:pStyle w:val="ListBullet"/>
        <w:numPr>
          <w:ilvl w:val="1"/>
          <w:numId w:val="1"/>
        </w:numPr>
      </w:pPr>
      <w:r w:rsidRPr="0056068F">
        <w:t>The validator will fetch and check the live page.</w:t>
      </w:r>
    </w:p>
    <w:p w14:paraId="6CE9A914" w14:textId="77777777" w:rsidR="00826C92" w:rsidRPr="0056068F" w:rsidRDefault="00826C92" w:rsidP="00363749">
      <w:pPr>
        <w:pStyle w:val="ListBullet"/>
      </w:pPr>
      <w:r w:rsidRPr="0056068F">
        <w:t>Validate by File Upload</w:t>
      </w:r>
    </w:p>
    <w:p w14:paraId="5B08539C" w14:textId="77777777" w:rsidR="00826C92" w:rsidRPr="0056068F" w:rsidRDefault="00826C92" w:rsidP="00363749">
      <w:pPr>
        <w:pStyle w:val="ListBullet"/>
        <w:numPr>
          <w:ilvl w:val="1"/>
          <w:numId w:val="1"/>
        </w:numPr>
      </w:pPr>
      <w:r w:rsidRPr="0056068F">
        <w:t>Upload your saved .html file from your computer.</w:t>
      </w:r>
    </w:p>
    <w:p w14:paraId="697C5E83" w14:textId="28E3FCE1" w:rsidR="00826C92" w:rsidRPr="0056068F" w:rsidRDefault="00826C92" w:rsidP="00363749">
      <w:pPr>
        <w:pStyle w:val="ListBullet"/>
        <w:numPr>
          <w:ilvl w:val="1"/>
          <w:numId w:val="1"/>
        </w:numPr>
      </w:pPr>
      <w:r w:rsidRPr="0056068F">
        <w:t>Useful for testing pages before they</w:t>
      </w:r>
      <w:r w:rsidR="00824C18" w:rsidRPr="0056068F">
        <w:t>’</w:t>
      </w:r>
      <w:r w:rsidRPr="0056068F">
        <w:t>re published online.</w:t>
      </w:r>
    </w:p>
    <w:p w14:paraId="6342B56F" w14:textId="77777777" w:rsidR="00826C92" w:rsidRPr="0056068F" w:rsidRDefault="00826C92" w:rsidP="00363749">
      <w:pPr>
        <w:pStyle w:val="ListBullet"/>
      </w:pPr>
      <w:r w:rsidRPr="0056068F">
        <w:t>Validate by Direct Input</w:t>
      </w:r>
    </w:p>
    <w:p w14:paraId="1137481B" w14:textId="77777777" w:rsidR="00826C92" w:rsidRPr="0056068F" w:rsidRDefault="00826C92" w:rsidP="00363749">
      <w:pPr>
        <w:pStyle w:val="ListBullet"/>
        <w:numPr>
          <w:ilvl w:val="1"/>
          <w:numId w:val="1"/>
        </w:numPr>
      </w:pPr>
      <w:r w:rsidRPr="0056068F">
        <w:t>Copy and paste your HTML code directly into the text box.</w:t>
      </w:r>
    </w:p>
    <w:p w14:paraId="10D5F30D" w14:textId="77777777" w:rsidR="00826C92" w:rsidRPr="0056068F" w:rsidRDefault="00826C92" w:rsidP="00363749">
      <w:pPr>
        <w:pStyle w:val="ListBullet"/>
        <w:numPr>
          <w:ilvl w:val="1"/>
          <w:numId w:val="1"/>
        </w:numPr>
      </w:pPr>
      <w:r w:rsidRPr="0056068F">
        <w:t>Best for testing small sections of code or snippets.</w:t>
      </w:r>
    </w:p>
    <w:p w14:paraId="35B58AE9" w14:textId="77777777" w:rsidR="00B11E52" w:rsidRPr="0056068F" w:rsidRDefault="00826C92" w:rsidP="00B11E52">
      <w:r w:rsidRPr="0056068F">
        <w:t xml:space="preserve">Your aim is to have no errors or warnings, like the </w:t>
      </w:r>
      <w:r w:rsidR="00B11E52" w:rsidRPr="0056068F">
        <w:t xml:space="preserve">following </w:t>
      </w:r>
      <w:r w:rsidRPr="0056068F">
        <w:t>screenshot:</w:t>
      </w:r>
    </w:p>
    <w:p w14:paraId="048CC822" w14:textId="0FBBE10E" w:rsidR="00AD2F04" w:rsidRPr="0056068F" w:rsidRDefault="00826C92" w:rsidP="00AD2F04">
      <w:pPr>
        <w:keepNext/>
      </w:pPr>
      <w:r w:rsidRPr="0056068F">
        <w:rPr>
          <w:noProof/>
        </w:rPr>
        <w:lastRenderedPageBreak/>
        <w:drawing>
          <wp:inline distT="0" distB="0" distL="0" distR="0" wp14:anchorId="1E1C0989" wp14:editId="7F6A6B0C">
            <wp:extent cx="6120000" cy="3318984"/>
            <wp:effectExtent l="0" t="0" r="0" b="0"/>
            <wp:docPr id="1352005227" name="Picture 1352005227" descr="Valid websit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a:srcRect l="3794" t="2484" b="12664"/>
                    <a:stretch>
                      <a:fillRect/>
                    </a:stretch>
                  </pic:blipFill>
                  <pic:spPr bwMode="auto">
                    <a:xfrm>
                      <a:off x="0" y="0"/>
                      <a:ext cx="6120000" cy="3318984"/>
                    </a:xfrm>
                    <a:prstGeom prst="rect">
                      <a:avLst/>
                    </a:prstGeom>
                    <a:ln>
                      <a:noFill/>
                    </a:ln>
                    <a:extLst>
                      <a:ext uri="{53640926-AAD7-44D8-BBD7-CCE9431645EC}">
                        <a14:shadowObscured xmlns:a14="http://schemas.microsoft.com/office/drawing/2010/main"/>
                      </a:ext>
                    </a:extLst>
                  </pic:spPr>
                </pic:pic>
              </a:graphicData>
            </a:graphic>
          </wp:inline>
        </w:drawing>
      </w:r>
    </w:p>
    <w:p w14:paraId="5BBFCCEE" w14:textId="121D2CFD" w:rsidR="00E6333A" w:rsidRDefault="00E6333A" w:rsidP="00E6333A">
      <w:pPr>
        <w:pStyle w:val="CaptionFigure"/>
        <w:rPr>
          <w:noProof/>
        </w:rPr>
      </w:pPr>
      <w:bookmarkStart w:id="78" w:name="_Ref216685667"/>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10</w:t>
      </w:r>
      <w:r w:rsidRPr="0056068F">
        <w:rPr>
          <w:noProof/>
        </w:rPr>
        <w:fldChar w:fldCharType="end"/>
      </w:r>
      <w:bookmarkEnd w:id="78"/>
      <w:r w:rsidRPr="0056068F">
        <w:rPr>
          <w:noProof/>
        </w:rPr>
        <w:t xml:space="preserve">: </w:t>
      </w:r>
      <w:r w:rsidR="007C1D73">
        <w:rPr>
          <w:noProof/>
        </w:rPr>
        <w:t>Valid website result</w:t>
      </w:r>
      <w:r w:rsidRPr="0056068F">
        <w:rPr>
          <w:noProof/>
        </w:rPr>
        <w:t xml:space="preserve"> </w:t>
      </w:r>
    </w:p>
    <w:p w14:paraId="13E394B0" w14:textId="77777777" w:rsidR="006206AB" w:rsidRPr="0056068F" w:rsidRDefault="006206AB" w:rsidP="006206AB">
      <w:pPr>
        <w:pStyle w:val="HeadingDecorative"/>
        <w:rPr>
          <w:noProof/>
        </w:rPr>
      </w:pPr>
      <w:r w:rsidRPr="0056068F">
        <w:rPr>
          <w:noProof/>
        </w:rPr>
        <w:tab/>
      </w:r>
      <w:r w:rsidRPr="0056068F">
        <w:rPr>
          <w:noProof/>
        </w:rPr>
        <w:drawing>
          <wp:inline distT="0" distB="0" distL="0" distR="0" wp14:anchorId="1CCBE7E6" wp14:editId="558C32BA">
            <wp:extent cx="324000" cy="324000"/>
            <wp:effectExtent l="0" t="0" r="0" b="0"/>
            <wp:docPr id="20802820"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27A1DEA0" w14:textId="18D3BE3F" w:rsidR="006944D2" w:rsidRPr="00B2780C" w:rsidRDefault="006944D2" w:rsidP="006944D2">
      <w:r>
        <w:t xml:space="preserve">Read through the webpage </w:t>
      </w:r>
      <w:hyperlink r:id="rId148" w:history="1">
        <w:r w:rsidRPr="00C6132D">
          <w:rPr>
            <w:rStyle w:val="Hyperlink"/>
          </w:rPr>
          <w:t>Handling common HTML and CSS problems</w:t>
        </w:r>
      </w:hyperlink>
      <w:r>
        <w:t>, which is a useful resource for troubleshooting.</w:t>
      </w:r>
    </w:p>
    <w:p w14:paraId="53735F75" w14:textId="77777777" w:rsidR="00B37BF2" w:rsidRPr="0056068F" w:rsidRDefault="00B37BF2" w:rsidP="00B37BF2">
      <w:pPr>
        <w:pStyle w:val="HeadingDecorative"/>
        <w:rPr>
          <w:noProof/>
        </w:rPr>
      </w:pPr>
      <w:r w:rsidRPr="0056068F">
        <w:rPr>
          <w:noProof/>
        </w:rPr>
        <w:tab/>
      </w:r>
      <w:r w:rsidRPr="0056068F">
        <w:rPr>
          <w:noProof/>
        </w:rPr>
        <w:drawing>
          <wp:inline distT="0" distB="0" distL="0" distR="0" wp14:anchorId="513D31C2" wp14:editId="33AACE99">
            <wp:extent cx="324000" cy="324000"/>
            <wp:effectExtent l="0" t="0" r="0" b="0"/>
            <wp:docPr id="312319360"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0C21DC94" w14:textId="534B322F" w:rsidR="00B37BF2" w:rsidRPr="0056068F" w:rsidRDefault="00B37BF2" w:rsidP="00B37BF2">
      <w:r w:rsidRPr="0056068F">
        <w:t xml:space="preserve">The video </w:t>
      </w:r>
      <w:hyperlink r:id="rId149" w:history="1">
        <w:r w:rsidRPr="0056068F">
          <w:rPr>
            <w:rStyle w:val="Hyperlink"/>
          </w:rPr>
          <w:t>Debugging HTML</w:t>
        </w:r>
      </w:hyperlink>
      <w:r w:rsidRPr="0056068F">
        <w:t xml:space="preserve"> (LinkedIn Learning, 3:13 min) demonstrates how to debug your HTML using </w:t>
      </w:r>
      <w:r>
        <w:t>b</w:t>
      </w:r>
      <w:r w:rsidRPr="0056068F">
        <w:t xml:space="preserve">rowser </w:t>
      </w:r>
      <w:proofErr w:type="spellStart"/>
      <w:r w:rsidRPr="003775D5">
        <w:rPr>
          <w:lang w:eastAsia="en-AU"/>
        </w:rPr>
        <w:t>DevTools</w:t>
      </w:r>
      <w:proofErr w:type="spellEnd"/>
      <w:r w:rsidRPr="0056068F">
        <w:t>.</w:t>
      </w:r>
    </w:p>
    <w:p w14:paraId="0A17E1C6" w14:textId="77777777" w:rsidR="00B37BF2" w:rsidRPr="00E65AF8" w:rsidRDefault="00B37BF2" w:rsidP="00B37BF2">
      <w:pPr>
        <w:pStyle w:val="Notebox"/>
      </w:pPr>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5A03F802" w14:textId="77777777" w:rsidR="00826C92" w:rsidRPr="0056068F" w:rsidRDefault="00826C92" w:rsidP="00826C92">
      <w:pPr>
        <w:pStyle w:val="HeadingDecorative"/>
        <w:rPr>
          <w:noProof/>
        </w:rPr>
      </w:pPr>
      <w:r w:rsidRPr="0056068F">
        <w:rPr>
          <w:noProof/>
        </w:rPr>
        <w:lastRenderedPageBreak/>
        <w:tab/>
      </w:r>
      <w:r w:rsidRPr="0056068F">
        <w:rPr>
          <w:noProof/>
        </w:rPr>
        <w:drawing>
          <wp:inline distT="0" distB="0" distL="0" distR="0" wp14:anchorId="73C66BB9" wp14:editId="1E1F7BF0">
            <wp:extent cx="324000" cy="324000"/>
            <wp:effectExtent l="0" t="0" r="0" b="0"/>
            <wp:docPr id="677857284"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7284" name="Graphic 677857284">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654E54F8" w14:textId="75050C74" w:rsidR="00826C92" w:rsidRPr="0056068F" w:rsidRDefault="002661DA" w:rsidP="00826C92">
      <w:pPr>
        <w:pStyle w:val="Heading3"/>
        <w:rPr>
          <w:noProof/>
        </w:rPr>
      </w:pPr>
      <w:bookmarkStart w:id="79" w:name="_Ref215569261"/>
      <w:bookmarkStart w:id="80" w:name="_Hlk50995974"/>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15</w:t>
      </w:r>
      <w:r w:rsidRPr="0056068F">
        <w:rPr>
          <w:noProof/>
        </w:rPr>
        <w:fldChar w:fldCharType="end"/>
      </w:r>
      <w:r w:rsidR="00826C92" w:rsidRPr="0056068F">
        <w:rPr>
          <w:noProof/>
        </w:rPr>
        <w:t>: Build the structure of your portfolio</w:t>
      </w:r>
      <w:r w:rsidR="00413ED3">
        <w:rPr>
          <w:noProof/>
        </w:rPr>
        <w:t xml:space="preserve"> website</w:t>
      </w:r>
      <w:bookmarkEnd w:id="79"/>
    </w:p>
    <w:p w14:paraId="563FEB3C" w14:textId="4F236100" w:rsidR="00A02B53" w:rsidRDefault="00A02B53" w:rsidP="00A02B53">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79E0AB00" w14:textId="77777777" w:rsidR="00D71E06" w:rsidRDefault="004073AD" w:rsidP="00FE3066">
      <w:pPr>
        <w:pStyle w:val="Notebox"/>
      </w:pPr>
      <w:r w:rsidRPr="004073AD">
        <w:rPr>
          <w:rStyle w:val="Strong"/>
        </w:rPr>
        <w:t>Note</w:t>
      </w:r>
      <w:r>
        <w:t xml:space="preserve">: You'll need to include some images </w:t>
      </w:r>
      <w:r w:rsidR="006667AF">
        <w:t xml:space="preserve">and a placeholder logo </w:t>
      </w:r>
      <w:r>
        <w:t>in your portfolio.</w:t>
      </w:r>
      <w:r w:rsidR="001E0125">
        <w:t xml:space="preserve"> </w:t>
      </w:r>
    </w:p>
    <w:p w14:paraId="4AF93177" w14:textId="3E90D277" w:rsidR="00012073" w:rsidRDefault="00D71E06" w:rsidP="00FE3066">
      <w:pPr>
        <w:pStyle w:val="Notebox"/>
      </w:pPr>
      <w:r w:rsidRPr="00D71E06">
        <w:t>For the p</w:t>
      </w:r>
      <w:r>
        <w:t>ortfolio images, y</w:t>
      </w:r>
      <w:r w:rsidR="00AF4B58" w:rsidRPr="00D71E06">
        <w:t>ou</w:t>
      </w:r>
      <w:r w:rsidR="00AF4B58">
        <w:t xml:space="preserve"> can use</w:t>
      </w:r>
      <w:r w:rsidR="008C61A9">
        <w:t xml:space="preserve"> your own </w:t>
      </w:r>
      <w:r w:rsidR="00FB5FF5">
        <w:t xml:space="preserve">or </w:t>
      </w:r>
      <w:r w:rsidR="00E429F2">
        <w:t xml:space="preserve">go to a site like </w:t>
      </w:r>
      <w:hyperlink r:id="rId150" w:history="1">
        <w:proofErr w:type="spellStart"/>
        <w:r w:rsidR="00EE77FC" w:rsidRPr="002521E5">
          <w:rPr>
            <w:rStyle w:val="Hyperlink"/>
          </w:rPr>
          <w:t>Pexels</w:t>
        </w:r>
        <w:proofErr w:type="spellEnd"/>
      </w:hyperlink>
      <w:r w:rsidR="00EE77FC">
        <w:t xml:space="preserve"> or </w:t>
      </w:r>
      <w:hyperlink r:id="rId151" w:history="1">
        <w:proofErr w:type="spellStart"/>
        <w:r w:rsidR="00D41C70" w:rsidRPr="00FA4F2E">
          <w:rPr>
            <w:rStyle w:val="Hyperlink"/>
          </w:rPr>
          <w:t>Unsplash</w:t>
        </w:r>
        <w:proofErr w:type="spellEnd"/>
      </w:hyperlink>
      <w:r w:rsidR="00FA4F2E">
        <w:t xml:space="preserve"> to </w:t>
      </w:r>
      <w:r w:rsidR="00F051B9">
        <w:t>find some free images.</w:t>
      </w:r>
      <w:r w:rsidR="00D6748E">
        <w:t xml:space="preserve"> It's best if the image</w:t>
      </w:r>
      <w:r w:rsidR="002B48AE">
        <w:t xml:space="preserve"> file size</w:t>
      </w:r>
      <w:r w:rsidR="005A2C1A">
        <w:t xml:space="preserve"> isn't</w:t>
      </w:r>
      <w:r w:rsidR="002B48AE">
        <w:t xml:space="preserve"> too large</w:t>
      </w:r>
      <w:r w:rsidR="00727C0D">
        <w:t>, for example, width less than 1,000 pixels</w:t>
      </w:r>
      <w:r w:rsidR="00F14AD3">
        <w:t xml:space="preserve"> </w:t>
      </w:r>
      <w:r w:rsidR="00D27C8F">
        <w:t xml:space="preserve">or </w:t>
      </w:r>
      <w:r w:rsidR="00D5643C">
        <w:t xml:space="preserve">file size </w:t>
      </w:r>
      <w:r w:rsidR="008741FF">
        <w:t xml:space="preserve">less than </w:t>
      </w:r>
      <w:r w:rsidR="007B7A28">
        <w:t>150</w:t>
      </w:r>
      <w:r w:rsidR="00D52305">
        <w:t xml:space="preserve"> </w:t>
      </w:r>
      <w:r w:rsidR="007E54CC">
        <w:t>KB</w:t>
      </w:r>
      <w:r w:rsidR="00727C0D">
        <w:t>.</w:t>
      </w:r>
      <w:r w:rsidR="001E0125">
        <w:t xml:space="preserve"> </w:t>
      </w:r>
    </w:p>
    <w:p w14:paraId="4897B795" w14:textId="3C471534" w:rsidR="00A12728" w:rsidRPr="00A12728" w:rsidRDefault="00012073" w:rsidP="00FE3066">
      <w:pPr>
        <w:pStyle w:val="Notebox"/>
      </w:pPr>
      <w:r>
        <w:t xml:space="preserve">For the placeholder logo, </w:t>
      </w:r>
      <w:r w:rsidR="00E45531">
        <w:t>y</w:t>
      </w:r>
      <w:r w:rsidR="00A12728" w:rsidRPr="00A12728">
        <w:t>ou can</w:t>
      </w:r>
      <w:r w:rsidR="00571CEE">
        <w:t xml:space="preserve"> </w:t>
      </w:r>
      <w:r w:rsidR="00E45531">
        <w:t>find one</w:t>
      </w:r>
      <w:r w:rsidR="00571CEE">
        <w:t xml:space="preserve"> at </w:t>
      </w:r>
      <w:hyperlink r:id="rId152" w:history="1">
        <w:proofErr w:type="spellStart"/>
        <w:r w:rsidR="00571CEE" w:rsidRPr="00B3533D">
          <w:rPr>
            <w:rStyle w:val="Hyperlink"/>
          </w:rPr>
          <w:t>Logoipsum</w:t>
        </w:r>
        <w:proofErr w:type="spellEnd"/>
      </w:hyperlink>
      <w:r w:rsidR="00571CEE">
        <w:t>.</w:t>
      </w:r>
    </w:p>
    <w:p w14:paraId="18370821" w14:textId="7317DFE6" w:rsidR="004D695A" w:rsidRPr="0056068F" w:rsidRDefault="004D695A" w:rsidP="004D695A">
      <w:pPr>
        <w:pStyle w:val="Heading4"/>
        <w:rPr>
          <w:noProof/>
        </w:rPr>
      </w:pPr>
      <w:r w:rsidRPr="0056068F">
        <w:rPr>
          <w:noProof/>
        </w:rPr>
        <w:t>Create your pages</w:t>
      </w:r>
    </w:p>
    <w:bookmarkEnd w:id="80"/>
    <w:p w14:paraId="59353390" w14:textId="77777777" w:rsidR="00826C92" w:rsidRPr="0056068F" w:rsidRDefault="00826C92" w:rsidP="00CC75E8">
      <w:pPr>
        <w:pStyle w:val="ListNumber"/>
        <w:numPr>
          <w:ilvl w:val="0"/>
          <w:numId w:val="32"/>
        </w:numPr>
      </w:pPr>
      <w:r w:rsidRPr="0056068F">
        <w:t>Open your existing template.html file in VS Code.</w:t>
      </w:r>
    </w:p>
    <w:p w14:paraId="375F4701" w14:textId="05E12F72" w:rsidR="00ED23FB" w:rsidRPr="0056068F" w:rsidRDefault="00ED23FB" w:rsidP="00ED23FB">
      <w:pPr>
        <w:pStyle w:val="ListNumber"/>
      </w:pPr>
      <w:r w:rsidRPr="0056068F">
        <w:t xml:space="preserve">From the menu, select </w:t>
      </w:r>
      <w:r w:rsidRPr="0056068F">
        <w:rPr>
          <w:rStyle w:val="Strong"/>
        </w:rPr>
        <w:t>File</w:t>
      </w:r>
      <w:r w:rsidRPr="0056068F">
        <w:t xml:space="preserve"> &gt; </w:t>
      </w:r>
      <w:r w:rsidRPr="0056068F">
        <w:rPr>
          <w:rStyle w:val="Strong"/>
        </w:rPr>
        <w:t>Open Folder</w:t>
      </w:r>
      <w:r>
        <w:t xml:space="preserve"> &gt; </w:t>
      </w:r>
      <w:r w:rsidRPr="000D0B65">
        <w:rPr>
          <w:rStyle w:val="Strong"/>
        </w:rPr>
        <w:t>New Folder</w:t>
      </w:r>
      <w:r w:rsidRPr="009E137C">
        <w:t xml:space="preserve">. </w:t>
      </w:r>
      <w:r>
        <w:t xml:space="preserve">Name the folder </w:t>
      </w:r>
      <w:r w:rsidR="00226A2A">
        <w:t>'</w:t>
      </w:r>
      <w:proofErr w:type="spellStart"/>
      <w:r w:rsidR="00D024CC">
        <w:t>Portfolio</w:t>
      </w:r>
      <w:r w:rsidR="00B33F66">
        <w:t>_Project</w:t>
      </w:r>
      <w:proofErr w:type="spellEnd"/>
      <w:r w:rsidR="00D024CC">
        <w:t>'</w:t>
      </w:r>
      <w:r>
        <w:t>.</w:t>
      </w:r>
    </w:p>
    <w:p w14:paraId="5D33B7B8" w14:textId="77777777" w:rsidR="00ED23FB" w:rsidRPr="0056068F" w:rsidRDefault="00ED23FB" w:rsidP="00ED23FB">
      <w:pPr>
        <w:pStyle w:val="ListNumber"/>
      </w:pPr>
      <w:r w:rsidRPr="0056068F">
        <w:t xml:space="preserve">Click </w:t>
      </w:r>
      <w:r w:rsidRPr="0056068F">
        <w:rPr>
          <w:rStyle w:val="Strong"/>
        </w:rPr>
        <w:t>Select Folder</w:t>
      </w:r>
      <w:r w:rsidRPr="0056068F">
        <w:t xml:space="preserve"> to open it in VS Code.</w:t>
      </w:r>
    </w:p>
    <w:p w14:paraId="69080A47" w14:textId="2BFA0BB9" w:rsidR="00826C92" w:rsidRPr="0056068F" w:rsidRDefault="00826C92" w:rsidP="004D695A">
      <w:pPr>
        <w:pStyle w:val="ListNumber"/>
      </w:pPr>
      <w:r w:rsidRPr="0056068F">
        <w:t xml:space="preserve">Save </w:t>
      </w:r>
      <w:r w:rsidR="00B1154D" w:rsidRPr="0056068F">
        <w:t>3</w:t>
      </w:r>
      <w:r w:rsidRPr="0056068F">
        <w:t xml:space="preserve"> new copies in your </w:t>
      </w:r>
      <w:r w:rsidR="00D40AD6">
        <w:t>portfolio</w:t>
      </w:r>
      <w:r w:rsidRPr="0056068F">
        <w:t xml:space="preserve"> </w:t>
      </w:r>
      <w:r w:rsidR="00B33F66">
        <w:t xml:space="preserve">project </w:t>
      </w:r>
      <w:r w:rsidRPr="0056068F">
        <w:t>folder:</w:t>
      </w:r>
    </w:p>
    <w:p w14:paraId="747F465E" w14:textId="77777777" w:rsidR="00826C92" w:rsidRPr="0056068F" w:rsidRDefault="00826C92" w:rsidP="00BD4345">
      <w:pPr>
        <w:pStyle w:val="ListNumber"/>
        <w:numPr>
          <w:ilvl w:val="1"/>
          <w:numId w:val="6"/>
        </w:numPr>
      </w:pPr>
      <w:r w:rsidRPr="0056068F">
        <w:t>index.html – Home page</w:t>
      </w:r>
    </w:p>
    <w:p w14:paraId="51BB78A9" w14:textId="77777777" w:rsidR="00826C92" w:rsidRPr="0056068F" w:rsidRDefault="00826C92" w:rsidP="00BD4345">
      <w:pPr>
        <w:pStyle w:val="ListNumber"/>
        <w:numPr>
          <w:ilvl w:val="1"/>
          <w:numId w:val="6"/>
        </w:numPr>
      </w:pPr>
      <w:r w:rsidRPr="0056068F">
        <w:t>projects.html – Projects page</w:t>
      </w:r>
    </w:p>
    <w:p w14:paraId="2010D69F" w14:textId="77777777" w:rsidR="00826C92" w:rsidRPr="0056068F" w:rsidRDefault="00826C92" w:rsidP="00BD4345">
      <w:pPr>
        <w:pStyle w:val="ListNumber"/>
        <w:numPr>
          <w:ilvl w:val="1"/>
          <w:numId w:val="6"/>
        </w:numPr>
      </w:pPr>
      <w:r w:rsidRPr="0056068F">
        <w:t>contact.html – Contact page</w:t>
      </w:r>
    </w:p>
    <w:p w14:paraId="41064277" w14:textId="6D4CA35A" w:rsidR="00826C92" w:rsidRPr="0056068F" w:rsidRDefault="00826C92" w:rsidP="004D695A">
      <w:pPr>
        <w:pStyle w:val="ListNumber"/>
      </w:pPr>
      <w:r w:rsidRPr="0056068F">
        <w:t>Ensure all files are saved in the same folder</w:t>
      </w:r>
      <w:r w:rsidR="00B33F66">
        <w:t>.</w:t>
      </w:r>
    </w:p>
    <w:p w14:paraId="2830AB9E" w14:textId="77777777" w:rsidR="00826C92" w:rsidRPr="0056068F" w:rsidRDefault="00826C92" w:rsidP="004D695A">
      <w:pPr>
        <w:pStyle w:val="ListNumber"/>
      </w:pPr>
      <w:r w:rsidRPr="0056068F">
        <w:t>Ensure all images are stored in the images folder.</w:t>
      </w:r>
    </w:p>
    <w:p w14:paraId="74A3A649" w14:textId="2281AF22" w:rsidR="00826C92" w:rsidRPr="0056068F" w:rsidRDefault="00087D71" w:rsidP="007E4FCC">
      <w:pPr>
        <w:keepNext/>
      </w:pPr>
      <w:r w:rsidRPr="009D126D">
        <w:lastRenderedPageBreak/>
        <w:t>Here's an e</w:t>
      </w:r>
      <w:r w:rsidR="00826C92" w:rsidRPr="009D126D">
        <w:t>xample folder structure:</w:t>
      </w:r>
    </w:p>
    <w:p w14:paraId="7CFE4ED9" w14:textId="1EFBBCF0" w:rsidR="007E4FCC" w:rsidRDefault="007E4FCC" w:rsidP="007E4FCC">
      <w:pPr>
        <w:rPr>
          <w:noProof/>
        </w:rPr>
      </w:pPr>
      <w:r>
        <w:rPr>
          <w:noProof/>
        </w:rPr>
        <w:drawing>
          <wp:inline distT="0" distB="0" distL="0" distR="0" wp14:anchorId="3A8C099F" wp14:editId="397F6D22">
            <wp:extent cx="6120130" cy="3182467"/>
            <wp:effectExtent l="0" t="0" r="0" b="0"/>
            <wp:docPr id="1479499039" name="Graphic 2" descr="A top folder named Portfolio_Project then underneath is a folder named images and 3 files each named index.html, pojects.html and contact.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9039" name="Graphic 2" descr="A top folder named Portfolio_Project then underneath is a folder named images and 3 files each named index.html, pojects.html and contact.html"/>
                    <pic:cNvPicPr/>
                  </pic:nvPicPr>
                  <pic:blipFill>
                    <a:blip r:embed="rId153">
                      <a:extLst>
                        <a:ext uri="{96DAC541-7B7A-43D3-8B79-37D633B846F1}">
                          <asvg:svgBlip xmlns:asvg="http://schemas.microsoft.com/office/drawing/2016/SVG/main" r:embed="rId154"/>
                        </a:ext>
                      </a:extLst>
                    </a:blip>
                    <a:stretch>
                      <a:fillRect/>
                    </a:stretch>
                  </pic:blipFill>
                  <pic:spPr>
                    <a:xfrm>
                      <a:off x="0" y="0"/>
                      <a:ext cx="6120130" cy="3182467"/>
                    </a:xfrm>
                    <a:prstGeom prst="rect">
                      <a:avLst/>
                    </a:prstGeom>
                  </pic:spPr>
                </pic:pic>
              </a:graphicData>
            </a:graphic>
          </wp:inline>
        </w:drawing>
      </w:r>
    </w:p>
    <w:p w14:paraId="0EEE243E" w14:textId="36B7DCEB" w:rsidR="003A2033" w:rsidRPr="0056068F" w:rsidRDefault="003A2033" w:rsidP="003A2033">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11</w:t>
      </w:r>
      <w:r w:rsidRPr="0056068F">
        <w:rPr>
          <w:noProof/>
        </w:rPr>
        <w:fldChar w:fldCharType="end"/>
      </w:r>
      <w:r w:rsidRPr="0056068F">
        <w:rPr>
          <w:noProof/>
        </w:rPr>
        <w:t xml:space="preserve">: © </w:t>
      </w:r>
      <w:r w:rsidR="00C31D4D">
        <w:rPr>
          <w:noProof/>
        </w:rPr>
        <w:t>TAFE NSW 2025</w:t>
      </w:r>
      <w:r w:rsidRPr="0056068F">
        <w:rPr>
          <w:noProof/>
        </w:rPr>
        <w:t xml:space="preserve"> </w:t>
      </w:r>
    </w:p>
    <w:p w14:paraId="452F3FEC" w14:textId="77777777" w:rsidR="00826C92" w:rsidRPr="0056068F" w:rsidRDefault="00826C92" w:rsidP="00826C92">
      <w:pPr>
        <w:pStyle w:val="Heading4"/>
        <w:rPr>
          <w:noProof/>
        </w:rPr>
      </w:pPr>
      <w:r w:rsidRPr="0056068F">
        <w:rPr>
          <w:noProof/>
        </w:rPr>
        <w:t>Add common header and navigation</w:t>
      </w:r>
    </w:p>
    <w:p w14:paraId="40B40EE3" w14:textId="32B62D3F" w:rsidR="00826C92" w:rsidRPr="0056068F" w:rsidRDefault="00826C92" w:rsidP="00F8385F">
      <w:r w:rsidRPr="0056068F">
        <w:t>Add the following elements inside the &lt;header&gt; section of your template.html.</w:t>
      </w:r>
    </w:p>
    <w:p w14:paraId="56ABDF3F" w14:textId="535E1C56" w:rsidR="00826C92" w:rsidRPr="0056068F" w:rsidRDefault="00826C92" w:rsidP="00CC75E8">
      <w:pPr>
        <w:pStyle w:val="ListNumber"/>
        <w:numPr>
          <w:ilvl w:val="0"/>
          <w:numId w:val="33"/>
        </w:numPr>
      </w:pPr>
      <w:r w:rsidRPr="0056068F">
        <w:t xml:space="preserve">Insert the </w:t>
      </w:r>
      <w:r w:rsidR="001D4D82">
        <w:t>placeholder</w:t>
      </w:r>
      <w:r w:rsidRPr="0056068F">
        <w:t xml:space="preserve"> logo</w:t>
      </w:r>
    </w:p>
    <w:p w14:paraId="1AA06A5A" w14:textId="2D6F3A2F" w:rsidR="00826C92" w:rsidRPr="0056068F" w:rsidRDefault="00826C92" w:rsidP="00BD4345">
      <w:pPr>
        <w:pStyle w:val="ListNumber"/>
        <w:numPr>
          <w:ilvl w:val="1"/>
          <w:numId w:val="6"/>
        </w:numPr>
      </w:pPr>
      <w:r w:rsidRPr="0056068F">
        <w:t xml:space="preserve">Save the logo image as </w:t>
      </w:r>
      <w:r w:rsidR="004A5AB1">
        <w:t>'</w:t>
      </w:r>
      <w:r w:rsidRPr="0056068F">
        <w:t>images/gelos-logo.png</w:t>
      </w:r>
      <w:r w:rsidR="00CC13B2" w:rsidRPr="0056068F">
        <w:t>’</w:t>
      </w:r>
      <w:r w:rsidRPr="0056068F">
        <w:t>.</w:t>
      </w:r>
    </w:p>
    <w:p w14:paraId="171CB8D8" w14:textId="23CCB9C6" w:rsidR="00826C92" w:rsidRPr="0056068F" w:rsidRDefault="00826C92" w:rsidP="00BD4345">
      <w:pPr>
        <w:pStyle w:val="ListNumber"/>
        <w:numPr>
          <w:ilvl w:val="1"/>
          <w:numId w:val="6"/>
        </w:numPr>
      </w:pPr>
      <w:r w:rsidRPr="0056068F">
        <w:t>Use meaningful alt text</w:t>
      </w:r>
      <w:r w:rsidR="003646B4">
        <w:t>,</w:t>
      </w:r>
      <w:r w:rsidRPr="0056068F">
        <w:t xml:space="preserve"> </w:t>
      </w:r>
      <w:r w:rsidR="00603DBF" w:rsidRPr="0056068F">
        <w:t>for example,</w:t>
      </w:r>
      <w:r w:rsidRPr="0056068F">
        <w:t xml:space="preserve"> </w:t>
      </w:r>
      <w:r w:rsidR="004A5AB1">
        <w:t>'</w:t>
      </w:r>
      <w:proofErr w:type="spellStart"/>
      <w:r w:rsidRPr="0056068F">
        <w:t>Gelos</w:t>
      </w:r>
      <w:proofErr w:type="spellEnd"/>
      <w:r w:rsidRPr="0056068F">
        <w:t xml:space="preserve"> Enterprises logo</w:t>
      </w:r>
      <w:r w:rsidR="005E422F" w:rsidRPr="0056068F">
        <w:t>'</w:t>
      </w:r>
      <w:r w:rsidRPr="0056068F">
        <w:t>.</w:t>
      </w:r>
    </w:p>
    <w:p w14:paraId="43EBE825" w14:textId="77777777" w:rsidR="00826C92" w:rsidRPr="0056068F" w:rsidRDefault="00826C92" w:rsidP="00275801">
      <w:pPr>
        <w:pStyle w:val="ListNumber"/>
      </w:pPr>
      <w:r w:rsidRPr="0056068F">
        <w:t>Add a site title</w:t>
      </w:r>
    </w:p>
    <w:p w14:paraId="4C35BDB0" w14:textId="38FEE417" w:rsidR="00826C92" w:rsidRPr="0056068F" w:rsidRDefault="00826C92" w:rsidP="00BD4345">
      <w:pPr>
        <w:pStyle w:val="ListNumber"/>
        <w:numPr>
          <w:ilvl w:val="1"/>
          <w:numId w:val="6"/>
        </w:numPr>
      </w:pPr>
      <w:r w:rsidRPr="0056068F">
        <w:t>Use a heading element (</w:t>
      </w:r>
      <w:r w:rsidR="00603DBF" w:rsidRPr="0056068F">
        <w:t>for example,</w:t>
      </w:r>
      <w:r w:rsidRPr="0056068F">
        <w:t xml:space="preserve"> &lt;h1&gt;My Portfolio&lt;/h1&gt;).</w:t>
      </w:r>
    </w:p>
    <w:p w14:paraId="44BAF881" w14:textId="77777777" w:rsidR="00826C92" w:rsidRPr="0056068F" w:rsidRDefault="00826C92" w:rsidP="00275801">
      <w:pPr>
        <w:pStyle w:val="ListNumber"/>
      </w:pPr>
      <w:r w:rsidRPr="0056068F">
        <w:t>Add a navigation menu</w:t>
      </w:r>
    </w:p>
    <w:p w14:paraId="53DC5876" w14:textId="77777777" w:rsidR="00826C92" w:rsidRPr="0056068F" w:rsidRDefault="00826C92" w:rsidP="00BD4345">
      <w:pPr>
        <w:pStyle w:val="ListNumber"/>
        <w:numPr>
          <w:ilvl w:val="1"/>
          <w:numId w:val="6"/>
        </w:numPr>
      </w:pPr>
      <w:r w:rsidRPr="0056068F">
        <w:t>Create a &lt;nav&gt; element with an unordered list (&lt;ul&gt;).</w:t>
      </w:r>
    </w:p>
    <w:p w14:paraId="473A7A6A" w14:textId="1B5029A7" w:rsidR="00826C92" w:rsidRPr="0056068F" w:rsidRDefault="00826C92" w:rsidP="00BD4345">
      <w:pPr>
        <w:pStyle w:val="ListNumber"/>
        <w:numPr>
          <w:ilvl w:val="1"/>
          <w:numId w:val="6"/>
        </w:numPr>
      </w:pPr>
      <w:r w:rsidRPr="0056068F">
        <w:t xml:space="preserve">Add </w:t>
      </w:r>
      <w:r w:rsidR="00F8385F" w:rsidRPr="0056068F">
        <w:t>3</w:t>
      </w:r>
      <w:r w:rsidRPr="0056068F">
        <w:t xml:space="preserve"> links:</w:t>
      </w:r>
    </w:p>
    <w:p w14:paraId="2976FC4A" w14:textId="77777777" w:rsidR="00826C92" w:rsidRPr="0056068F" w:rsidRDefault="00826C92" w:rsidP="00BD4345">
      <w:pPr>
        <w:pStyle w:val="ListNumber"/>
        <w:numPr>
          <w:ilvl w:val="2"/>
          <w:numId w:val="6"/>
        </w:numPr>
      </w:pPr>
      <w:r w:rsidRPr="0056068F">
        <w:t>Home → index.html</w:t>
      </w:r>
    </w:p>
    <w:p w14:paraId="54B97D2C" w14:textId="77777777" w:rsidR="00826C92" w:rsidRPr="0056068F" w:rsidRDefault="00826C92" w:rsidP="00BD4345">
      <w:pPr>
        <w:pStyle w:val="ListNumber"/>
        <w:numPr>
          <w:ilvl w:val="2"/>
          <w:numId w:val="6"/>
        </w:numPr>
      </w:pPr>
      <w:r w:rsidRPr="0056068F">
        <w:t>Projects → projects.html</w:t>
      </w:r>
    </w:p>
    <w:p w14:paraId="6B03D61A" w14:textId="77777777" w:rsidR="00826C92" w:rsidRPr="0056068F" w:rsidRDefault="00826C92" w:rsidP="00BD4345">
      <w:pPr>
        <w:pStyle w:val="ListNumber"/>
        <w:numPr>
          <w:ilvl w:val="2"/>
          <w:numId w:val="6"/>
        </w:numPr>
      </w:pPr>
      <w:r w:rsidRPr="0056068F">
        <w:t>Contact → contact.html</w:t>
      </w:r>
    </w:p>
    <w:p w14:paraId="0D398A7A" w14:textId="77777777" w:rsidR="00826C92" w:rsidRPr="0056068F" w:rsidRDefault="00826C92" w:rsidP="00BD4345">
      <w:pPr>
        <w:pStyle w:val="ListNumber"/>
        <w:numPr>
          <w:ilvl w:val="1"/>
          <w:numId w:val="6"/>
        </w:numPr>
      </w:pPr>
      <w:r w:rsidRPr="0056068F">
        <w:t>Highlight the current page using an id or class.</w:t>
      </w:r>
    </w:p>
    <w:p w14:paraId="73821481" w14:textId="77777777" w:rsidR="00826C92" w:rsidRPr="0056068F" w:rsidRDefault="00826C92" w:rsidP="00275801">
      <w:pPr>
        <w:pStyle w:val="ListNumber"/>
      </w:pPr>
      <w:r w:rsidRPr="0056068F">
        <w:t>Add a footer placeholder</w:t>
      </w:r>
    </w:p>
    <w:p w14:paraId="60597CD1" w14:textId="45CA62E1" w:rsidR="00826C92" w:rsidRPr="0056068F" w:rsidRDefault="00826C92" w:rsidP="00BD4345">
      <w:pPr>
        <w:pStyle w:val="ListNumber"/>
        <w:numPr>
          <w:ilvl w:val="1"/>
          <w:numId w:val="6"/>
        </w:numPr>
      </w:pPr>
      <w:r w:rsidRPr="0056068F">
        <w:t xml:space="preserve">Create a &lt;footer&gt; element with </w:t>
      </w:r>
      <w:r w:rsidR="004A2911">
        <w:t xml:space="preserve">the </w:t>
      </w:r>
      <w:r w:rsidR="004A2911" w:rsidRPr="0056068F">
        <w:t xml:space="preserve">copyright year and </w:t>
      </w:r>
      <w:r w:rsidRPr="0056068F">
        <w:t>your name</w:t>
      </w:r>
      <w:r w:rsidR="004A2911">
        <w:t xml:space="preserve">, </w:t>
      </w:r>
      <w:r w:rsidR="00C75F81">
        <w:t>for example</w:t>
      </w:r>
      <w:r w:rsidR="00603DBF" w:rsidRPr="0056068F">
        <w:t>,</w:t>
      </w:r>
      <w:r w:rsidRPr="0056068F">
        <w:t xml:space="preserve"> © 2025 Your Name.</w:t>
      </w:r>
    </w:p>
    <w:p w14:paraId="641643C0" w14:textId="77777777" w:rsidR="00826C92" w:rsidRPr="0056068F" w:rsidRDefault="00826C92" w:rsidP="00275801">
      <w:pPr>
        <w:pStyle w:val="ListNumber"/>
      </w:pPr>
      <w:r w:rsidRPr="0056068F">
        <w:t>Validate and test in your browser.</w:t>
      </w:r>
    </w:p>
    <w:p w14:paraId="4532172F" w14:textId="77777777" w:rsidR="00826C92" w:rsidRPr="0056068F" w:rsidRDefault="00826C92" w:rsidP="00BD4345">
      <w:pPr>
        <w:pStyle w:val="ListNumber"/>
        <w:numPr>
          <w:ilvl w:val="1"/>
          <w:numId w:val="6"/>
        </w:numPr>
      </w:pPr>
      <w:r w:rsidRPr="0056068F">
        <w:t>Ensure all links work.</w:t>
      </w:r>
    </w:p>
    <w:p w14:paraId="2DB03846" w14:textId="77777777" w:rsidR="00826C92" w:rsidRPr="0056068F" w:rsidRDefault="00826C92" w:rsidP="00BD4345">
      <w:pPr>
        <w:pStyle w:val="ListNumber"/>
        <w:numPr>
          <w:ilvl w:val="1"/>
          <w:numId w:val="6"/>
        </w:numPr>
      </w:pPr>
      <w:r w:rsidRPr="0056068F">
        <w:t>Ensure the logo image displays correctly from the images folder.</w:t>
      </w:r>
    </w:p>
    <w:p w14:paraId="4A6C0473" w14:textId="2EEE13F1" w:rsidR="00F325A3" w:rsidRPr="0056068F" w:rsidRDefault="00F325A3" w:rsidP="00F325A3">
      <w:pPr>
        <w:pStyle w:val="Caption"/>
        <w:rPr>
          <w:noProof/>
        </w:rPr>
      </w:pPr>
      <w:r w:rsidRPr="0056068F">
        <w:rPr>
          <w:noProof/>
        </w:rPr>
        <w:lastRenderedPageBreak/>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3</w:t>
      </w:r>
      <w:r w:rsidRPr="0056068F">
        <w:rPr>
          <w:noProof/>
        </w:rPr>
        <w:fldChar w:fldCharType="end"/>
      </w:r>
      <w:r w:rsidRPr="0056068F">
        <w:rPr>
          <w:noProof/>
        </w:rPr>
        <w:t>: Tags for Header, Navigation and Footer</w:t>
      </w:r>
    </w:p>
    <w:tbl>
      <w:tblPr>
        <w:tblStyle w:val="TableGrid"/>
        <w:tblW w:w="5000" w:type="pct"/>
        <w:tblLook w:val="04A0" w:firstRow="1" w:lastRow="0" w:firstColumn="1" w:lastColumn="0" w:noHBand="0" w:noVBand="1"/>
      </w:tblPr>
      <w:tblGrid>
        <w:gridCol w:w="1954"/>
        <w:gridCol w:w="1356"/>
        <w:gridCol w:w="4820"/>
        <w:gridCol w:w="1498"/>
      </w:tblGrid>
      <w:tr w:rsidR="00826C92" w:rsidRPr="0056068F" w14:paraId="03DFBB73" w14:textId="77777777" w:rsidTr="00341F0E">
        <w:trPr>
          <w:cnfStyle w:val="100000000000" w:firstRow="1" w:lastRow="0" w:firstColumn="0" w:lastColumn="0" w:oddVBand="0" w:evenVBand="0" w:oddHBand="0" w:evenHBand="0" w:firstRowFirstColumn="0" w:firstRowLastColumn="0" w:lastRowFirstColumn="0" w:lastRowLastColumn="0"/>
        </w:trPr>
        <w:tc>
          <w:tcPr>
            <w:tcW w:w="1838" w:type="dxa"/>
            <w:vAlign w:val="center"/>
          </w:tcPr>
          <w:p w14:paraId="4203567D" w14:textId="77777777" w:rsidR="00826C92" w:rsidRPr="0056068F" w:rsidRDefault="00826C92" w:rsidP="00341F0E">
            <w:r w:rsidRPr="0056068F">
              <w:t>Semantics</w:t>
            </w:r>
          </w:p>
        </w:tc>
        <w:tc>
          <w:tcPr>
            <w:tcW w:w="1276" w:type="dxa"/>
            <w:vAlign w:val="center"/>
          </w:tcPr>
          <w:p w14:paraId="1519D31A" w14:textId="77777777" w:rsidR="00826C92" w:rsidRPr="0056068F" w:rsidRDefault="00826C92" w:rsidP="00341F0E">
            <w:r w:rsidRPr="0056068F">
              <w:t>Open tag</w:t>
            </w:r>
          </w:p>
        </w:tc>
        <w:tc>
          <w:tcPr>
            <w:tcW w:w="4536" w:type="dxa"/>
            <w:vAlign w:val="center"/>
          </w:tcPr>
          <w:p w14:paraId="1AC4502F" w14:textId="77777777" w:rsidR="00826C92" w:rsidRPr="0056068F" w:rsidRDefault="00826C92" w:rsidP="00341F0E">
            <w:r w:rsidRPr="0056068F">
              <w:t>Content</w:t>
            </w:r>
          </w:p>
        </w:tc>
        <w:tc>
          <w:tcPr>
            <w:tcW w:w="1410" w:type="dxa"/>
            <w:vAlign w:val="center"/>
          </w:tcPr>
          <w:p w14:paraId="7844D657" w14:textId="77777777" w:rsidR="00826C92" w:rsidRPr="0056068F" w:rsidRDefault="00826C92" w:rsidP="00341F0E">
            <w:r w:rsidRPr="0056068F">
              <w:t>Close tag</w:t>
            </w:r>
          </w:p>
        </w:tc>
      </w:tr>
      <w:tr w:rsidR="00826C92" w:rsidRPr="0056068F" w14:paraId="0B4E82D2" w14:textId="77777777" w:rsidTr="00341F0E">
        <w:tc>
          <w:tcPr>
            <w:tcW w:w="1838" w:type="dxa"/>
          </w:tcPr>
          <w:p w14:paraId="3926D75C" w14:textId="77777777" w:rsidR="00826C92" w:rsidRPr="0056068F" w:rsidRDefault="00826C92" w:rsidP="00341F0E">
            <w:pPr>
              <w:rPr>
                <w:rStyle w:val="Strong"/>
              </w:rPr>
            </w:pPr>
            <w:r w:rsidRPr="0056068F">
              <w:rPr>
                <w:rStyle w:val="Strong"/>
              </w:rPr>
              <w:t>Header section</w:t>
            </w:r>
          </w:p>
        </w:tc>
        <w:tc>
          <w:tcPr>
            <w:tcW w:w="1276" w:type="dxa"/>
          </w:tcPr>
          <w:p w14:paraId="2220C12F" w14:textId="77777777" w:rsidR="00826C92" w:rsidRPr="0056068F" w:rsidRDefault="00826C92" w:rsidP="00341F0E">
            <w:r w:rsidRPr="0056068F">
              <w:t>&lt;header&gt;</w:t>
            </w:r>
          </w:p>
        </w:tc>
        <w:tc>
          <w:tcPr>
            <w:tcW w:w="4536" w:type="dxa"/>
          </w:tcPr>
          <w:p w14:paraId="5D9FFCF7" w14:textId="5369DCEA" w:rsidR="00826C92" w:rsidRPr="0056068F" w:rsidRDefault="00826C92" w:rsidP="00341F0E">
            <w:r w:rsidRPr="0056068F">
              <w:t>Holds the logo, title</w:t>
            </w:r>
            <w:r w:rsidR="00603DBF" w:rsidRPr="0056068F">
              <w:t xml:space="preserve"> and</w:t>
            </w:r>
            <w:r w:rsidRPr="0056068F">
              <w:t xml:space="preserve"> navigation menu</w:t>
            </w:r>
          </w:p>
        </w:tc>
        <w:tc>
          <w:tcPr>
            <w:tcW w:w="1410" w:type="dxa"/>
          </w:tcPr>
          <w:p w14:paraId="5DB88837" w14:textId="77777777" w:rsidR="00826C92" w:rsidRPr="0056068F" w:rsidRDefault="00826C92" w:rsidP="00341F0E">
            <w:r w:rsidRPr="0056068F">
              <w:t>&lt;/header&gt;</w:t>
            </w:r>
          </w:p>
        </w:tc>
      </w:tr>
      <w:tr w:rsidR="00826C92" w:rsidRPr="0056068F" w14:paraId="7D9CF6AC" w14:textId="77777777" w:rsidTr="00341F0E">
        <w:tc>
          <w:tcPr>
            <w:tcW w:w="1838" w:type="dxa"/>
          </w:tcPr>
          <w:p w14:paraId="5DFD67C9" w14:textId="77777777" w:rsidR="00826C92" w:rsidRPr="0056068F" w:rsidRDefault="00826C92" w:rsidP="00341F0E">
            <w:pPr>
              <w:rPr>
                <w:rStyle w:val="Strong"/>
              </w:rPr>
            </w:pPr>
            <w:r w:rsidRPr="0056068F">
              <w:rPr>
                <w:rStyle w:val="Strong"/>
              </w:rPr>
              <w:t>Image</w:t>
            </w:r>
          </w:p>
        </w:tc>
        <w:tc>
          <w:tcPr>
            <w:tcW w:w="1276" w:type="dxa"/>
          </w:tcPr>
          <w:p w14:paraId="5D837E62" w14:textId="77777777" w:rsidR="00826C92" w:rsidRPr="0056068F" w:rsidRDefault="00826C92" w:rsidP="00341F0E">
            <w:r w:rsidRPr="0056068F">
              <w:t>&lt;</w:t>
            </w:r>
            <w:proofErr w:type="spellStart"/>
            <w:r w:rsidRPr="0056068F">
              <w:t>img</w:t>
            </w:r>
            <w:proofErr w:type="spellEnd"/>
            <w:r w:rsidRPr="0056068F">
              <w:t>&gt;</w:t>
            </w:r>
          </w:p>
        </w:tc>
        <w:tc>
          <w:tcPr>
            <w:tcW w:w="4536" w:type="dxa"/>
          </w:tcPr>
          <w:p w14:paraId="130D7E4E" w14:textId="55EE9967" w:rsidR="00603DBF" w:rsidRPr="0056068F" w:rsidRDefault="00826C92" w:rsidP="00341F0E">
            <w:proofErr w:type="spellStart"/>
            <w:r w:rsidRPr="0056068F">
              <w:t>src</w:t>
            </w:r>
            <w:proofErr w:type="spellEnd"/>
            <w:r w:rsidRPr="0056068F">
              <w:t>=</w:t>
            </w:r>
            <w:r w:rsidR="00DE45A2" w:rsidRPr="0056068F">
              <w:t>'</w:t>
            </w:r>
            <w:r w:rsidRPr="0056068F">
              <w:t>images/gelos-logo.png</w:t>
            </w:r>
            <w:r w:rsidR="005E422F" w:rsidRPr="0056068F">
              <w:t>'</w:t>
            </w:r>
          </w:p>
          <w:p w14:paraId="189452D1" w14:textId="6FA08313" w:rsidR="00826C92" w:rsidRPr="0056068F" w:rsidRDefault="00826C92" w:rsidP="00341F0E">
            <w:r w:rsidRPr="0056068F">
              <w:t>alt=</w:t>
            </w:r>
            <w:r w:rsidR="00DE45A2" w:rsidRPr="0056068F">
              <w:t>'</w:t>
            </w:r>
            <w:proofErr w:type="spellStart"/>
            <w:r w:rsidRPr="0056068F">
              <w:t>Gelos</w:t>
            </w:r>
            <w:proofErr w:type="spellEnd"/>
            <w:r w:rsidRPr="0056068F">
              <w:t xml:space="preserve"> Enterprises logo</w:t>
            </w:r>
            <w:r w:rsidR="005E422F" w:rsidRPr="0056068F">
              <w:t>'</w:t>
            </w:r>
          </w:p>
        </w:tc>
        <w:tc>
          <w:tcPr>
            <w:tcW w:w="1410" w:type="dxa"/>
          </w:tcPr>
          <w:p w14:paraId="0D39CDE8" w14:textId="77777777" w:rsidR="00826C92" w:rsidRPr="0056068F" w:rsidRDefault="00826C92" w:rsidP="00341F0E">
            <w:r w:rsidRPr="0056068F">
              <w:t>self-closing</w:t>
            </w:r>
          </w:p>
        </w:tc>
      </w:tr>
      <w:tr w:rsidR="00826C92" w:rsidRPr="0056068F" w14:paraId="292C467F" w14:textId="77777777" w:rsidTr="00341F0E">
        <w:tc>
          <w:tcPr>
            <w:tcW w:w="1838" w:type="dxa"/>
          </w:tcPr>
          <w:p w14:paraId="09B029EF" w14:textId="77777777" w:rsidR="00826C92" w:rsidRPr="0056068F" w:rsidRDefault="00826C92" w:rsidP="00341F0E">
            <w:pPr>
              <w:rPr>
                <w:rStyle w:val="Strong"/>
              </w:rPr>
            </w:pPr>
            <w:r w:rsidRPr="0056068F">
              <w:rPr>
                <w:rStyle w:val="Strong"/>
              </w:rPr>
              <w:t>Site title</w:t>
            </w:r>
          </w:p>
        </w:tc>
        <w:tc>
          <w:tcPr>
            <w:tcW w:w="1276" w:type="dxa"/>
          </w:tcPr>
          <w:p w14:paraId="46457CA2" w14:textId="77777777" w:rsidR="00826C92" w:rsidRPr="0056068F" w:rsidRDefault="00826C92" w:rsidP="00341F0E">
            <w:r w:rsidRPr="0056068F">
              <w:t>&lt;h1&gt;</w:t>
            </w:r>
          </w:p>
        </w:tc>
        <w:tc>
          <w:tcPr>
            <w:tcW w:w="4536" w:type="dxa"/>
          </w:tcPr>
          <w:p w14:paraId="72CB1F47" w14:textId="77777777" w:rsidR="00826C92" w:rsidRPr="0056068F" w:rsidRDefault="00826C92" w:rsidP="00341F0E">
            <w:r w:rsidRPr="0056068F">
              <w:t>My Portfolio</w:t>
            </w:r>
          </w:p>
        </w:tc>
        <w:tc>
          <w:tcPr>
            <w:tcW w:w="1410" w:type="dxa"/>
          </w:tcPr>
          <w:p w14:paraId="757BCB1E" w14:textId="77777777" w:rsidR="00826C92" w:rsidRPr="0056068F" w:rsidRDefault="00826C92" w:rsidP="00341F0E">
            <w:r w:rsidRPr="0056068F">
              <w:t>&lt;/h1&gt;</w:t>
            </w:r>
          </w:p>
        </w:tc>
      </w:tr>
      <w:tr w:rsidR="00826C92" w:rsidRPr="0056068F" w14:paraId="7BF6A7F6" w14:textId="77777777" w:rsidTr="00341F0E">
        <w:tc>
          <w:tcPr>
            <w:tcW w:w="1838" w:type="dxa"/>
          </w:tcPr>
          <w:p w14:paraId="22992EB6" w14:textId="77777777" w:rsidR="00826C92" w:rsidRPr="0056068F" w:rsidRDefault="00826C92" w:rsidP="00341F0E">
            <w:pPr>
              <w:rPr>
                <w:rStyle w:val="Strong"/>
              </w:rPr>
            </w:pPr>
            <w:r w:rsidRPr="0056068F">
              <w:rPr>
                <w:rStyle w:val="Strong"/>
              </w:rPr>
              <w:t>Navigation</w:t>
            </w:r>
          </w:p>
        </w:tc>
        <w:tc>
          <w:tcPr>
            <w:tcW w:w="1276" w:type="dxa"/>
          </w:tcPr>
          <w:p w14:paraId="69A1B4E9" w14:textId="77777777" w:rsidR="00826C92" w:rsidRPr="0056068F" w:rsidRDefault="00826C92" w:rsidP="00341F0E">
            <w:r w:rsidRPr="0056068F">
              <w:t>&lt;nav&gt;</w:t>
            </w:r>
          </w:p>
        </w:tc>
        <w:tc>
          <w:tcPr>
            <w:tcW w:w="4536" w:type="dxa"/>
          </w:tcPr>
          <w:p w14:paraId="7BA642B5" w14:textId="77777777" w:rsidR="00826C92" w:rsidRPr="0056068F" w:rsidRDefault="00826C92" w:rsidP="00341F0E">
            <w:r w:rsidRPr="0056068F">
              <w:t>Contains navigation links</w:t>
            </w:r>
          </w:p>
        </w:tc>
        <w:tc>
          <w:tcPr>
            <w:tcW w:w="1410" w:type="dxa"/>
          </w:tcPr>
          <w:p w14:paraId="345A0175" w14:textId="77777777" w:rsidR="00826C92" w:rsidRPr="0056068F" w:rsidRDefault="00826C92" w:rsidP="00341F0E">
            <w:r w:rsidRPr="0056068F">
              <w:t>&lt;/nav&gt;</w:t>
            </w:r>
          </w:p>
        </w:tc>
      </w:tr>
      <w:tr w:rsidR="00826C92" w:rsidRPr="0056068F" w14:paraId="0516CF13" w14:textId="77777777" w:rsidTr="00341F0E">
        <w:tc>
          <w:tcPr>
            <w:tcW w:w="1838" w:type="dxa"/>
          </w:tcPr>
          <w:p w14:paraId="40968CFE" w14:textId="77777777" w:rsidR="00826C92" w:rsidRPr="0056068F" w:rsidRDefault="00826C92" w:rsidP="00341F0E">
            <w:pPr>
              <w:rPr>
                <w:rStyle w:val="Strong"/>
              </w:rPr>
            </w:pPr>
            <w:r w:rsidRPr="0056068F">
              <w:rPr>
                <w:rStyle w:val="Strong"/>
              </w:rPr>
              <w:t>List (unordered)</w:t>
            </w:r>
          </w:p>
        </w:tc>
        <w:tc>
          <w:tcPr>
            <w:tcW w:w="1276" w:type="dxa"/>
          </w:tcPr>
          <w:p w14:paraId="6AABB33A" w14:textId="77777777" w:rsidR="00826C92" w:rsidRPr="0056068F" w:rsidRDefault="00826C92" w:rsidP="00341F0E">
            <w:r w:rsidRPr="0056068F">
              <w:t>&lt;ul&gt;</w:t>
            </w:r>
          </w:p>
        </w:tc>
        <w:tc>
          <w:tcPr>
            <w:tcW w:w="4536" w:type="dxa"/>
          </w:tcPr>
          <w:p w14:paraId="5807B8CC" w14:textId="77777777" w:rsidR="00826C92" w:rsidRPr="0056068F" w:rsidRDefault="00826C92" w:rsidP="00341F0E">
            <w:r w:rsidRPr="0056068F">
              <w:t>Holds navigation list items</w:t>
            </w:r>
          </w:p>
        </w:tc>
        <w:tc>
          <w:tcPr>
            <w:tcW w:w="1410" w:type="dxa"/>
          </w:tcPr>
          <w:p w14:paraId="3B494632" w14:textId="77777777" w:rsidR="00826C92" w:rsidRPr="0056068F" w:rsidRDefault="00826C92" w:rsidP="00341F0E">
            <w:r w:rsidRPr="0056068F">
              <w:t>&lt;/ul&gt;</w:t>
            </w:r>
          </w:p>
        </w:tc>
      </w:tr>
      <w:tr w:rsidR="00826C92" w:rsidRPr="0056068F" w14:paraId="5ADD9F9C" w14:textId="77777777" w:rsidTr="00341F0E">
        <w:tc>
          <w:tcPr>
            <w:tcW w:w="1838" w:type="dxa"/>
          </w:tcPr>
          <w:p w14:paraId="5712B663" w14:textId="77777777" w:rsidR="00826C92" w:rsidRPr="0056068F" w:rsidRDefault="00826C92" w:rsidP="00341F0E">
            <w:pPr>
              <w:rPr>
                <w:rStyle w:val="Strong"/>
              </w:rPr>
            </w:pPr>
            <w:r w:rsidRPr="0056068F">
              <w:rPr>
                <w:rStyle w:val="Strong"/>
              </w:rPr>
              <w:t>List item</w:t>
            </w:r>
          </w:p>
        </w:tc>
        <w:tc>
          <w:tcPr>
            <w:tcW w:w="1276" w:type="dxa"/>
          </w:tcPr>
          <w:p w14:paraId="03EBCD6F" w14:textId="77777777" w:rsidR="00826C92" w:rsidRPr="0056068F" w:rsidRDefault="00826C92" w:rsidP="00341F0E">
            <w:r w:rsidRPr="0056068F">
              <w:t>&lt;li&gt;</w:t>
            </w:r>
          </w:p>
        </w:tc>
        <w:tc>
          <w:tcPr>
            <w:tcW w:w="4536" w:type="dxa"/>
          </w:tcPr>
          <w:p w14:paraId="0834CA28" w14:textId="77777777" w:rsidR="00826C92" w:rsidRPr="0056068F" w:rsidRDefault="00826C92" w:rsidP="00341F0E">
            <w:r w:rsidRPr="0056068F">
              <w:t>Each navigation link item</w:t>
            </w:r>
          </w:p>
        </w:tc>
        <w:tc>
          <w:tcPr>
            <w:tcW w:w="1410" w:type="dxa"/>
          </w:tcPr>
          <w:p w14:paraId="6C3C2829" w14:textId="77777777" w:rsidR="00826C92" w:rsidRPr="0056068F" w:rsidRDefault="00826C92" w:rsidP="00341F0E">
            <w:r w:rsidRPr="0056068F">
              <w:t>&lt;/li&gt;</w:t>
            </w:r>
          </w:p>
        </w:tc>
      </w:tr>
      <w:tr w:rsidR="00826C92" w:rsidRPr="0056068F" w14:paraId="69DDD5A7" w14:textId="77777777" w:rsidTr="00341F0E">
        <w:tc>
          <w:tcPr>
            <w:tcW w:w="1838" w:type="dxa"/>
          </w:tcPr>
          <w:p w14:paraId="0341011D" w14:textId="77777777" w:rsidR="00826C92" w:rsidRPr="0056068F" w:rsidRDefault="00826C92" w:rsidP="00341F0E">
            <w:pPr>
              <w:rPr>
                <w:rStyle w:val="Strong"/>
              </w:rPr>
            </w:pPr>
            <w:r w:rsidRPr="0056068F">
              <w:rPr>
                <w:rStyle w:val="Strong"/>
              </w:rPr>
              <w:t>Link</w:t>
            </w:r>
          </w:p>
        </w:tc>
        <w:tc>
          <w:tcPr>
            <w:tcW w:w="1276" w:type="dxa"/>
          </w:tcPr>
          <w:p w14:paraId="6FD4560D" w14:textId="77777777" w:rsidR="00826C92" w:rsidRPr="0056068F" w:rsidRDefault="00826C92" w:rsidP="00341F0E">
            <w:r w:rsidRPr="0056068F">
              <w:t>&lt;a&gt;</w:t>
            </w:r>
          </w:p>
        </w:tc>
        <w:tc>
          <w:tcPr>
            <w:tcW w:w="4536" w:type="dxa"/>
          </w:tcPr>
          <w:p w14:paraId="3FF62A7C" w14:textId="77777777" w:rsidR="00826C92" w:rsidRPr="0056068F" w:rsidRDefault="00826C92" w:rsidP="00341F0E">
            <w:r w:rsidRPr="0056068F">
              <w:t>Home, Projects, Contact</w:t>
            </w:r>
          </w:p>
        </w:tc>
        <w:tc>
          <w:tcPr>
            <w:tcW w:w="1410" w:type="dxa"/>
          </w:tcPr>
          <w:p w14:paraId="61C8A7E5" w14:textId="77777777" w:rsidR="00826C92" w:rsidRPr="0056068F" w:rsidRDefault="00826C92" w:rsidP="00341F0E">
            <w:r w:rsidRPr="0056068F">
              <w:t>&lt;/a&gt;</w:t>
            </w:r>
          </w:p>
        </w:tc>
      </w:tr>
      <w:tr w:rsidR="00826C92" w:rsidRPr="0056068F" w14:paraId="605C8BD3" w14:textId="77777777" w:rsidTr="00341F0E">
        <w:tc>
          <w:tcPr>
            <w:tcW w:w="1838" w:type="dxa"/>
          </w:tcPr>
          <w:p w14:paraId="7E5A6339" w14:textId="77777777" w:rsidR="00826C92" w:rsidRPr="0056068F" w:rsidRDefault="00826C92" w:rsidP="00341F0E">
            <w:pPr>
              <w:rPr>
                <w:rStyle w:val="Strong"/>
              </w:rPr>
            </w:pPr>
            <w:r w:rsidRPr="0056068F">
              <w:rPr>
                <w:rStyle w:val="Strong"/>
              </w:rPr>
              <w:t>Footer</w:t>
            </w:r>
          </w:p>
        </w:tc>
        <w:tc>
          <w:tcPr>
            <w:tcW w:w="1276" w:type="dxa"/>
          </w:tcPr>
          <w:p w14:paraId="6C9D6FB3" w14:textId="77777777" w:rsidR="00826C92" w:rsidRPr="0056068F" w:rsidRDefault="00826C92" w:rsidP="00341F0E">
            <w:r w:rsidRPr="0056068F">
              <w:t>&lt;footer&gt;</w:t>
            </w:r>
          </w:p>
        </w:tc>
        <w:tc>
          <w:tcPr>
            <w:tcW w:w="4536" w:type="dxa"/>
          </w:tcPr>
          <w:p w14:paraId="6ED318BD" w14:textId="77777777" w:rsidR="00826C92" w:rsidRPr="0056068F" w:rsidRDefault="00826C92" w:rsidP="00341F0E">
            <w:r w:rsidRPr="0056068F">
              <w:t>Copyright and project note</w:t>
            </w:r>
          </w:p>
        </w:tc>
        <w:tc>
          <w:tcPr>
            <w:tcW w:w="1410" w:type="dxa"/>
          </w:tcPr>
          <w:p w14:paraId="33690E76" w14:textId="77777777" w:rsidR="00826C92" w:rsidRPr="0056068F" w:rsidRDefault="00826C92" w:rsidP="00341F0E">
            <w:r w:rsidRPr="0056068F">
              <w:t>&lt;/footer&gt;</w:t>
            </w:r>
          </w:p>
        </w:tc>
      </w:tr>
    </w:tbl>
    <w:p w14:paraId="596CF804" w14:textId="20BE64D0" w:rsidR="00826C92" w:rsidRPr="0056068F" w:rsidRDefault="00603DBF" w:rsidP="00603DBF">
      <w:pPr>
        <w:pStyle w:val="Heading4"/>
        <w:rPr>
          <w:noProof/>
        </w:rPr>
      </w:pPr>
      <w:r w:rsidRPr="0056068F">
        <w:rPr>
          <w:noProof/>
        </w:rPr>
        <w:t>Add home page content (index.html)</w:t>
      </w:r>
    </w:p>
    <w:p w14:paraId="378A2C09" w14:textId="3D694CF7" w:rsidR="00566BAD" w:rsidRPr="0056068F" w:rsidRDefault="00566BAD" w:rsidP="00F95658">
      <w:r w:rsidRPr="0056068F">
        <w:t>Make a copy</w:t>
      </w:r>
      <w:r w:rsidR="00806992" w:rsidRPr="0056068F">
        <w:t xml:space="preserve"> of the template and save it as index.html.</w:t>
      </w:r>
    </w:p>
    <w:p w14:paraId="44738D8A" w14:textId="77460ECD" w:rsidR="00826C92" w:rsidRPr="0056068F" w:rsidRDefault="00806992" w:rsidP="00F95658">
      <w:r w:rsidRPr="0056068F">
        <w:t xml:space="preserve">Add the following elements inside the </w:t>
      </w:r>
      <w:r w:rsidR="00826C92" w:rsidRPr="0056068F">
        <w:t>&lt;main&gt; element:</w:t>
      </w:r>
    </w:p>
    <w:p w14:paraId="2009CA0A" w14:textId="77777777" w:rsidR="00826C92" w:rsidRPr="0056068F" w:rsidRDefault="00826C92" w:rsidP="00CC75E8">
      <w:pPr>
        <w:pStyle w:val="ListNumber"/>
        <w:numPr>
          <w:ilvl w:val="0"/>
          <w:numId w:val="34"/>
        </w:numPr>
      </w:pPr>
      <w:r w:rsidRPr="0056068F">
        <w:t xml:space="preserve">Add a major heading such as </w:t>
      </w:r>
      <w:r w:rsidRPr="0056068F">
        <w:rPr>
          <w:rStyle w:val="Strong"/>
        </w:rPr>
        <w:t>About Me</w:t>
      </w:r>
      <w:r w:rsidRPr="0056068F">
        <w:t>.</w:t>
      </w:r>
    </w:p>
    <w:p w14:paraId="3298B27B" w14:textId="237E14D4" w:rsidR="00826C92" w:rsidRPr="0056068F" w:rsidRDefault="00826C92" w:rsidP="00275801">
      <w:pPr>
        <w:pStyle w:val="ListNumber"/>
      </w:pPr>
      <w:r w:rsidRPr="0056068F">
        <w:t xml:space="preserve">Add one or </w:t>
      </w:r>
      <w:r w:rsidR="00603DBF" w:rsidRPr="0056068F">
        <w:t>2</w:t>
      </w:r>
      <w:r w:rsidRPr="0056068F">
        <w:t xml:space="preserve"> paragraphs introducing yourself and your web development skills.</w:t>
      </w:r>
    </w:p>
    <w:p w14:paraId="2703F226" w14:textId="36F1D717" w:rsidR="00826C92" w:rsidRPr="0056068F" w:rsidRDefault="00826C92" w:rsidP="00275801">
      <w:pPr>
        <w:pStyle w:val="ListNumber"/>
      </w:pPr>
      <w:r w:rsidRPr="0056068F">
        <w:t xml:space="preserve">Add a photo that represents your work (store it in the images folder, </w:t>
      </w:r>
      <w:r w:rsidR="00603DBF" w:rsidRPr="0056068F">
        <w:t>for example,</w:t>
      </w:r>
      <w:r w:rsidRPr="0056068F">
        <w:t xml:space="preserve"> images/portfolio-hero.jpg).</w:t>
      </w:r>
    </w:p>
    <w:p w14:paraId="5D6D70FF" w14:textId="77777777" w:rsidR="00826C92" w:rsidRPr="0056068F" w:rsidRDefault="00826C92" w:rsidP="00275801">
      <w:pPr>
        <w:pStyle w:val="ListNumber"/>
      </w:pPr>
      <w:r w:rsidRPr="0056068F">
        <w:t>Include:</w:t>
      </w:r>
    </w:p>
    <w:p w14:paraId="4A94D4A2" w14:textId="77777777" w:rsidR="00826C92" w:rsidRPr="0056068F" w:rsidRDefault="00826C92" w:rsidP="00BD4345">
      <w:pPr>
        <w:pStyle w:val="ListNumber"/>
        <w:numPr>
          <w:ilvl w:val="1"/>
          <w:numId w:val="6"/>
        </w:numPr>
      </w:pPr>
      <w:r w:rsidRPr="0056068F">
        <w:t>alt text describing the image</w:t>
      </w:r>
    </w:p>
    <w:p w14:paraId="4AAE1734" w14:textId="176F8BA5" w:rsidR="00826C92" w:rsidRPr="0056068F" w:rsidRDefault="00826C92" w:rsidP="00BD4345">
      <w:pPr>
        <w:pStyle w:val="ListNumber"/>
        <w:numPr>
          <w:ilvl w:val="1"/>
          <w:numId w:val="6"/>
        </w:numPr>
      </w:pPr>
      <w:r w:rsidRPr="0056068F">
        <w:t>optional title attribute</w:t>
      </w:r>
      <w:r w:rsidR="001A6D27" w:rsidRPr="0056068F">
        <w:t>.</w:t>
      </w:r>
    </w:p>
    <w:p w14:paraId="13BD0341" w14:textId="76D57188" w:rsidR="00826C92" w:rsidRPr="0056068F" w:rsidRDefault="00826C92" w:rsidP="00275801">
      <w:pPr>
        <w:pStyle w:val="ListNumber"/>
      </w:pPr>
      <w:r w:rsidRPr="0056068F">
        <w:t>Save, validate</w:t>
      </w:r>
      <w:r w:rsidR="00603DBF" w:rsidRPr="0056068F">
        <w:t xml:space="preserve"> and</w:t>
      </w:r>
      <w:r w:rsidRPr="0056068F">
        <w:t xml:space="preserve"> view in your browser.</w:t>
      </w:r>
    </w:p>
    <w:p w14:paraId="10F46759" w14:textId="4CAA9D65" w:rsidR="00050EE6" w:rsidRPr="0056068F" w:rsidRDefault="00050EE6" w:rsidP="00050EE6">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4</w:t>
      </w:r>
      <w:r w:rsidRPr="0056068F">
        <w:rPr>
          <w:noProof/>
        </w:rPr>
        <w:fldChar w:fldCharType="end"/>
      </w:r>
      <w:r w:rsidRPr="0056068F">
        <w:rPr>
          <w:noProof/>
        </w:rPr>
        <w:t>: Tags for Home page content</w:t>
      </w:r>
    </w:p>
    <w:tbl>
      <w:tblPr>
        <w:tblStyle w:val="TableGrid"/>
        <w:tblW w:w="5000" w:type="pct"/>
        <w:tblLook w:val="04A0" w:firstRow="1" w:lastRow="0" w:firstColumn="1" w:lastColumn="0" w:noHBand="0" w:noVBand="1"/>
      </w:tblPr>
      <w:tblGrid>
        <w:gridCol w:w="1803"/>
        <w:gridCol w:w="1205"/>
        <w:gridCol w:w="5273"/>
        <w:gridCol w:w="1347"/>
      </w:tblGrid>
      <w:tr w:rsidR="00826C92" w:rsidRPr="0056068F" w14:paraId="63BC9C21" w14:textId="77777777" w:rsidTr="00341F0E">
        <w:trPr>
          <w:cnfStyle w:val="100000000000" w:firstRow="1" w:lastRow="0" w:firstColumn="0" w:lastColumn="0" w:oddVBand="0" w:evenVBand="0" w:oddHBand="0" w:evenHBand="0" w:firstRowFirstColumn="0" w:firstRowLastColumn="0" w:lastRowFirstColumn="0" w:lastRowLastColumn="0"/>
        </w:trPr>
        <w:tc>
          <w:tcPr>
            <w:tcW w:w="1696" w:type="dxa"/>
            <w:vAlign w:val="center"/>
          </w:tcPr>
          <w:p w14:paraId="06CC0BC9" w14:textId="77777777" w:rsidR="00826C92" w:rsidRPr="0056068F" w:rsidRDefault="00826C92" w:rsidP="00341F0E">
            <w:r w:rsidRPr="0056068F">
              <w:t>Semantics</w:t>
            </w:r>
          </w:p>
        </w:tc>
        <w:tc>
          <w:tcPr>
            <w:tcW w:w="1134" w:type="dxa"/>
            <w:vAlign w:val="center"/>
          </w:tcPr>
          <w:p w14:paraId="5CECDDB5" w14:textId="77777777" w:rsidR="00826C92" w:rsidRPr="0056068F" w:rsidRDefault="00826C92" w:rsidP="00341F0E">
            <w:r w:rsidRPr="0056068F">
              <w:t>Open tag</w:t>
            </w:r>
          </w:p>
        </w:tc>
        <w:tc>
          <w:tcPr>
            <w:tcW w:w="4962" w:type="dxa"/>
            <w:vAlign w:val="center"/>
          </w:tcPr>
          <w:p w14:paraId="060251BB" w14:textId="77777777" w:rsidR="00826C92" w:rsidRPr="0056068F" w:rsidRDefault="00826C92" w:rsidP="00341F0E">
            <w:r w:rsidRPr="0056068F">
              <w:t>Content</w:t>
            </w:r>
          </w:p>
        </w:tc>
        <w:tc>
          <w:tcPr>
            <w:tcW w:w="1268" w:type="dxa"/>
            <w:vAlign w:val="center"/>
          </w:tcPr>
          <w:p w14:paraId="220638C5" w14:textId="77777777" w:rsidR="00826C92" w:rsidRPr="0056068F" w:rsidRDefault="00826C92" w:rsidP="00341F0E">
            <w:r w:rsidRPr="0056068F">
              <w:t>Close tag</w:t>
            </w:r>
          </w:p>
        </w:tc>
      </w:tr>
      <w:tr w:rsidR="00826C92" w:rsidRPr="0056068F" w14:paraId="690AFE57" w14:textId="77777777" w:rsidTr="00341F0E">
        <w:tc>
          <w:tcPr>
            <w:tcW w:w="1696" w:type="dxa"/>
          </w:tcPr>
          <w:p w14:paraId="55BE9187" w14:textId="77777777" w:rsidR="00826C92" w:rsidRPr="0056068F" w:rsidRDefault="00826C92" w:rsidP="00341F0E">
            <w:pPr>
              <w:rPr>
                <w:rStyle w:val="Strong"/>
              </w:rPr>
            </w:pPr>
            <w:r w:rsidRPr="0056068F">
              <w:rPr>
                <w:rStyle w:val="Strong"/>
              </w:rPr>
              <w:t>Major heading</w:t>
            </w:r>
          </w:p>
        </w:tc>
        <w:tc>
          <w:tcPr>
            <w:tcW w:w="1134" w:type="dxa"/>
          </w:tcPr>
          <w:p w14:paraId="0AE1C555" w14:textId="77777777" w:rsidR="00826C92" w:rsidRPr="0056068F" w:rsidRDefault="00826C92" w:rsidP="00341F0E">
            <w:r w:rsidRPr="0056068F">
              <w:t>&lt;h1&gt;</w:t>
            </w:r>
          </w:p>
        </w:tc>
        <w:tc>
          <w:tcPr>
            <w:tcW w:w="4962" w:type="dxa"/>
          </w:tcPr>
          <w:p w14:paraId="125C06D4" w14:textId="77777777" w:rsidR="00826C92" w:rsidRPr="0056068F" w:rsidRDefault="00826C92" w:rsidP="00341F0E">
            <w:r w:rsidRPr="0056068F">
              <w:t>About Me</w:t>
            </w:r>
          </w:p>
        </w:tc>
        <w:tc>
          <w:tcPr>
            <w:tcW w:w="1268" w:type="dxa"/>
          </w:tcPr>
          <w:p w14:paraId="6F7EA849" w14:textId="77777777" w:rsidR="00826C92" w:rsidRPr="0056068F" w:rsidRDefault="00826C92" w:rsidP="00341F0E">
            <w:r w:rsidRPr="0056068F">
              <w:t>&lt;/h1&gt;</w:t>
            </w:r>
          </w:p>
        </w:tc>
      </w:tr>
      <w:tr w:rsidR="00826C92" w:rsidRPr="0056068F" w14:paraId="75215CFE" w14:textId="77777777" w:rsidTr="00341F0E">
        <w:tc>
          <w:tcPr>
            <w:tcW w:w="1696" w:type="dxa"/>
          </w:tcPr>
          <w:p w14:paraId="65CC3954" w14:textId="77777777" w:rsidR="00826C92" w:rsidRPr="0056068F" w:rsidRDefault="00826C92" w:rsidP="00341F0E">
            <w:pPr>
              <w:rPr>
                <w:rStyle w:val="Strong"/>
              </w:rPr>
            </w:pPr>
            <w:r w:rsidRPr="0056068F">
              <w:rPr>
                <w:rStyle w:val="Strong"/>
              </w:rPr>
              <w:lastRenderedPageBreak/>
              <w:t>Paragraph</w:t>
            </w:r>
          </w:p>
        </w:tc>
        <w:tc>
          <w:tcPr>
            <w:tcW w:w="1134" w:type="dxa"/>
          </w:tcPr>
          <w:p w14:paraId="66C030AB" w14:textId="77777777" w:rsidR="00826C92" w:rsidRPr="0056068F" w:rsidRDefault="00826C92" w:rsidP="00341F0E">
            <w:r w:rsidRPr="0056068F">
              <w:t>&lt;p&gt;</w:t>
            </w:r>
          </w:p>
        </w:tc>
        <w:tc>
          <w:tcPr>
            <w:tcW w:w="4962" w:type="dxa"/>
          </w:tcPr>
          <w:p w14:paraId="7617F233" w14:textId="77777777" w:rsidR="00826C92" w:rsidRPr="0056068F" w:rsidRDefault="00826C92" w:rsidP="00341F0E">
            <w:r w:rsidRPr="0056068F">
              <w:t xml:space="preserve">I am a web developer completing my internship at </w:t>
            </w:r>
            <w:proofErr w:type="spellStart"/>
            <w:r w:rsidRPr="0056068F">
              <w:t>Gelos</w:t>
            </w:r>
            <w:proofErr w:type="spellEnd"/>
            <w:r w:rsidRPr="0056068F">
              <w:t xml:space="preserve"> Enterprises.</w:t>
            </w:r>
          </w:p>
        </w:tc>
        <w:tc>
          <w:tcPr>
            <w:tcW w:w="1268" w:type="dxa"/>
          </w:tcPr>
          <w:p w14:paraId="0FB385D1" w14:textId="77777777" w:rsidR="00826C92" w:rsidRPr="0056068F" w:rsidRDefault="00826C92" w:rsidP="00341F0E">
            <w:r w:rsidRPr="0056068F">
              <w:t>&lt;/p&gt;</w:t>
            </w:r>
          </w:p>
        </w:tc>
      </w:tr>
      <w:tr w:rsidR="00826C92" w:rsidRPr="0056068F" w14:paraId="136E3689" w14:textId="77777777" w:rsidTr="00341F0E">
        <w:tc>
          <w:tcPr>
            <w:tcW w:w="1696" w:type="dxa"/>
          </w:tcPr>
          <w:p w14:paraId="1BF973B6" w14:textId="77777777" w:rsidR="00826C92" w:rsidRPr="0056068F" w:rsidRDefault="00826C92" w:rsidP="00341F0E">
            <w:pPr>
              <w:rPr>
                <w:rStyle w:val="Strong"/>
              </w:rPr>
            </w:pPr>
            <w:r w:rsidRPr="0056068F">
              <w:rPr>
                <w:rStyle w:val="Strong"/>
              </w:rPr>
              <w:t>Paragraph</w:t>
            </w:r>
          </w:p>
        </w:tc>
        <w:tc>
          <w:tcPr>
            <w:tcW w:w="1134" w:type="dxa"/>
          </w:tcPr>
          <w:p w14:paraId="4BD8D546" w14:textId="77777777" w:rsidR="00826C92" w:rsidRPr="0056068F" w:rsidRDefault="00826C92" w:rsidP="00341F0E">
            <w:r w:rsidRPr="0056068F">
              <w:t>&lt;p&gt;</w:t>
            </w:r>
          </w:p>
        </w:tc>
        <w:tc>
          <w:tcPr>
            <w:tcW w:w="4962" w:type="dxa"/>
          </w:tcPr>
          <w:p w14:paraId="587AB532" w14:textId="77777777" w:rsidR="00826C92" w:rsidRPr="0056068F" w:rsidRDefault="00826C92" w:rsidP="00341F0E">
            <w:r w:rsidRPr="0056068F">
              <w:t>I enjoy designing and coding responsive websites.</w:t>
            </w:r>
          </w:p>
        </w:tc>
        <w:tc>
          <w:tcPr>
            <w:tcW w:w="1268" w:type="dxa"/>
          </w:tcPr>
          <w:p w14:paraId="7686260A" w14:textId="77777777" w:rsidR="00826C92" w:rsidRPr="0056068F" w:rsidRDefault="00826C92" w:rsidP="00341F0E">
            <w:r w:rsidRPr="0056068F">
              <w:t>&lt;/p&gt;</w:t>
            </w:r>
          </w:p>
        </w:tc>
      </w:tr>
      <w:tr w:rsidR="00826C92" w:rsidRPr="0056068F" w14:paraId="24DBE439" w14:textId="77777777" w:rsidTr="00341F0E">
        <w:tc>
          <w:tcPr>
            <w:tcW w:w="1696" w:type="dxa"/>
          </w:tcPr>
          <w:p w14:paraId="062EE4A3" w14:textId="77777777" w:rsidR="00826C92" w:rsidRPr="0056068F" w:rsidRDefault="00826C92" w:rsidP="00341F0E">
            <w:pPr>
              <w:rPr>
                <w:rStyle w:val="Strong"/>
              </w:rPr>
            </w:pPr>
            <w:r w:rsidRPr="0056068F">
              <w:rPr>
                <w:rStyle w:val="Strong"/>
              </w:rPr>
              <w:t>Image</w:t>
            </w:r>
          </w:p>
        </w:tc>
        <w:tc>
          <w:tcPr>
            <w:tcW w:w="1134" w:type="dxa"/>
          </w:tcPr>
          <w:p w14:paraId="500603E6" w14:textId="77777777" w:rsidR="00826C92" w:rsidRPr="0056068F" w:rsidRDefault="00826C92" w:rsidP="00341F0E">
            <w:r w:rsidRPr="0056068F">
              <w:t>&lt;</w:t>
            </w:r>
            <w:proofErr w:type="spellStart"/>
            <w:r w:rsidRPr="0056068F">
              <w:t>img</w:t>
            </w:r>
            <w:proofErr w:type="spellEnd"/>
            <w:r w:rsidRPr="0056068F">
              <w:t>&gt;</w:t>
            </w:r>
          </w:p>
        </w:tc>
        <w:tc>
          <w:tcPr>
            <w:tcW w:w="4962" w:type="dxa"/>
          </w:tcPr>
          <w:p w14:paraId="11D081B9" w14:textId="24BC0427" w:rsidR="00826C92" w:rsidRPr="0056068F" w:rsidRDefault="00826C92" w:rsidP="00341F0E">
            <w:proofErr w:type="spellStart"/>
            <w:r w:rsidRPr="0056068F">
              <w:t>src</w:t>
            </w:r>
            <w:proofErr w:type="spellEnd"/>
            <w:r w:rsidRPr="0056068F">
              <w:t>=</w:t>
            </w:r>
            <w:r w:rsidR="00DE45A2" w:rsidRPr="0056068F">
              <w:t>'</w:t>
            </w:r>
            <w:r w:rsidRPr="0056068F">
              <w:t>images/portfolio-hero.jpg</w:t>
            </w:r>
            <w:r w:rsidR="005E422F" w:rsidRPr="0056068F">
              <w:t>'</w:t>
            </w:r>
            <w:r w:rsidRPr="0056068F">
              <w:t xml:space="preserve"> alt=</w:t>
            </w:r>
            <w:r w:rsidR="00DE45A2" w:rsidRPr="0056068F">
              <w:t>'</w:t>
            </w:r>
            <w:r w:rsidRPr="0056068F">
              <w:t>Portfolio image</w:t>
            </w:r>
            <w:r w:rsidR="005E422F" w:rsidRPr="0056068F">
              <w:t>'</w:t>
            </w:r>
          </w:p>
        </w:tc>
        <w:tc>
          <w:tcPr>
            <w:tcW w:w="1268" w:type="dxa"/>
          </w:tcPr>
          <w:p w14:paraId="070D50A8" w14:textId="2188A75F" w:rsidR="00826C92" w:rsidRPr="0056068F" w:rsidRDefault="00050EE6" w:rsidP="00341F0E">
            <w:r w:rsidRPr="0056068F">
              <w:t>(</w:t>
            </w:r>
            <w:r w:rsidR="00826C92" w:rsidRPr="0056068F">
              <w:t>self-closing</w:t>
            </w:r>
            <w:r w:rsidRPr="0056068F">
              <w:t>)</w:t>
            </w:r>
          </w:p>
        </w:tc>
      </w:tr>
    </w:tbl>
    <w:p w14:paraId="22CF121C" w14:textId="122EFDF4" w:rsidR="00826C92" w:rsidRPr="0056068F" w:rsidRDefault="00603DBF" w:rsidP="00603DBF">
      <w:pPr>
        <w:pStyle w:val="Heading4"/>
        <w:rPr>
          <w:noProof/>
        </w:rPr>
      </w:pPr>
      <w:r w:rsidRPr="0056068F">
        <w:rPr>
          <w:noProof/>
        </w:rPr>
        <w:t>Add projects page content (projects.html)</w:t>
      </w:r>
      <w:r w:rsidR="00216179" w:rsidRPr="0056068F">
        <w:rPr>
          <w:noProof/>
        </w:rPr>
        <w:t xml:space="preserve"> </w:t>
      </w:r>
    </w:p>
    <w:p w14:paraId="4395B750" w14:textId="5B8C5795" w:rsidR="00E915FD" w:rsidRPr="0056068F" w:rsidRDefault="00E915FD" w:rsidP="00E915FD">
      <w:r w:rsidRPr="0056068F">
        <w:t xml:space="preserve">Make a copy of the template and save it as </w:t>
      </w:r>
      <w:r>
        <w:t>projects</w:t>
      </w:r>
      <w:r w:rsidRPr="0056068F">
        <w:t>.html.</w:t>
      </w:r>
    </w:p>
    <w:p w14:paraId="7CF686DF" w14:textId="77777777" w:rsidR="00826C92" w:rsidRPr="0056068F" w:rsidRDefault="00826C92" w:rsidP="00511B8F">
      <w:r w:rsidRPr="0056068F">
        <w:t>Inside the &lt;main&gt; element:</w:t>
      </w:r>
    </w:p>
    <w:p w14:paraId="18A11CE3" w14:textId="77777777" w:rsidR="00826C92" w:rsidRPr="0056068F" w:rsidRDefault="00826C92" w:rsidP="00CC75E8">
      <w:pPr>
        <w:pStyle w:val="ListNumber"/>
        <w:numPr>
          <w:ilvl w:val="0"/>
          <w:numId w:val="17"/>
        </w:numPr>
      </w:pPr>
      <w:r w:rsidRPr="0056068F">
        <w:t xml:space="preserve">Add a major heading such as </w:t>
      </w:r>
      <w:r w:rsidRPr="0056068F">
        <w:rPr>
          <w:rStyle w:val="Strong"/>
        </w:rPr>
        <w:t>Projects</w:t>
      </w:r>
      <w:r w:rsidRPr="0056068F">
        <w:t>.</w:t>
      </w:r>
    </w:p>
    <w:p w14:paraId="77DDFE50" w14:textId="77777777" w:rsidR="00826C92" w:rsidRPr="0056068F" w:rsidRDefault="00826C92" w:rsidP="00275801">
      <w:pPr>
        <w:pStyle w:val="ListNumber"/>
      </w:pPr>
      <w:r w:rsidRPr="0056068F">
        <w:t>Create a table to display placeholder project information.</w:t>
      </w:r>
    </w:p>
    <w:p w14:paraId="1A7238B4" w14:textId="2FD141B9" w:rsidR="00826C92" w:rsidRPr="0056068F" w:rsidRDefault="00826C92" w:rsidP="00275801">
      <w:pPr>
        <w:pStyle w:val="ListNumber"/>
      </w:pPr>
      <w:r w:rsidRPr="0056068F">
        <w:t>Include columns for Project, Type, Year</w:t>
      </w:r>
      <w:r w:rsidR="00603DBF" w:rsidRPr="0056068F">
        <w:t xml:space="preserve"> and</w:t>
      </w:r>
      <w:r w:rsidRPr="0056068F">
        <w:t xml:space="preserve"> Link.</w:t>
      </w:r>
    </w:p>
    <w:p w14:paraId="2AF60BC3" w14:textId="09D32602" w:rsidR="00826C92" w:rsidRPr="0056068F" w:rsidRDefault="00826C92" w:rsidP="00275801">
      <w:pPr>
        <w:pStyle w:val="ListNumber"/>
      </w:pPr>
      <w:r w:rsidRPr="0056068F">
        <w:t>Add 3–5 dummy projects. Each link should point to a placeholder (</w:t>
      </w:r>
      <w:r w:rsidR="00603DBF" w:rsidRPr="0056068F">
        <w:t>for example,</w:t>
      </w:r>
      <w:r w:rsidRPr="0056068F">
        <w:t xml:space="preserve"> #) and use meaningful text like </w:t>
      </w:r>
      <w:r w:rsidRPr="0056068F">
        <w:rPr>
          <w:rStyle w:val="Strong"/>
        </w:rPr>
        <w:t>View project</w:t>
      </w:r>
      <w:r w:rsidRPr="0056068F">
        <w:t>.</w:t>
      </w:r>
    </w:p>
    <w:p w14:paraId="3C2DFE6C" w14:textId="77777777" w:rsidR="00826C92" w:rsidRPr="0056068F" w:rsidRDefault="00826C92" w:rsidP="00275801">
      <w:pPr>
        <w:pStyle w:val="ListNumber"/>
      </w:pPr>
      <w:r w:rsidRPr="0056068F">
        <w:t>Validate and test in your browser.</w:t>
      </w:r>
    </w:p>
    <w:p w14:paraId="61BBDD5E" w14:textId="4C3DD9BA" w:rsidR="00511B8F" w:rsidRPr="0056068F" w:rsidRDefault="00511B8F" w:rsidP="00511B8F">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5</w:t>
      </w:r>
      <w:r w:rsidRPr="0056068F">
        <w:rPr>
          <w:noProof/>
        </w:rPr>
        <w:fldChar w:fldCharType="end"/>
      </w:r>
      <w:r w:rsidRPr="0056068F">
        <w:rPr>
          <w:noProof/>
        </w:rPr>
        <w:t>: Tags for Projects page content</w:t>
      </w:r>
    </w:p>
    <w:tbl>
      <w:tblPr>
        <w:tblStyle w:val="TableGrid"/>
        <w:tblW w:w="5000" w:type="pct"/>
        <w:tblLook w:val="04A0" w:firstRow="1" w:lastRow="0" w:firstColumn="1" w:lastColumn="0" w:noHBand="0" w:noVBand="1"/>
      </w:tblPr>
      <w:tblGrid>
        <w:gridCol w:w="2095"/>
        <w:gridCol w:w="1260"/>
        <w:gridCol w:w="4926"/>
        <w:gridCol w:w="1347"/>
      </w:tblGrid>
      <w:tr w:rsidR="00826C92" w:rsidRPr="0056068F" w14:paraId="4D0281EC" w14:textId="77777777" w:rsidTr="00687E34">
        <w:trPr>
          <w:cnfStyle w:val="100000000000" w:firstRow="1" w:lastRow="0" w:firstColumn="0" w:lastColumn="0" w:oddVBand="0" w:evenVBand="0" w:oddHBand="0" w:evenHBand="0" w:firstRowFirstColumn="0" w:firstRowLastColumn="0" w:lastRowFirstColumn="0" w:lastRowLastColumn="0"/>
        </w:trPr>
        <w:tc>
          <w:tcPr>
            <w:tcW w:w="1971" w:type="dxa"/>
            <w:vAlign w:val="center"/>
          </w:tcPr>
          <w:p w14:paraId="6BB0FFE3" w14:textId="77777777" w:rsidR="00826C92" w:rsidRPr="0056068F" w:rsidRDefault="00826C92" w:rsidP="00687E34">
            <w:r w:rsidRPr="0056068F">
              <w:t>Semantics</w:t>
            </w:r>
          </w:p>
        </w:tc>
        <w:tc>
          <w:tcPr>
            <w:tcW w:w="1186" w:type="dxa"/>
            <w:vAlign w:val="center"/>
          </w:tcPr>
          <w:p w14:paraId="00558A00" w14:textId="77777777" w:rsidR="00826C92" w:rsidRPr="0056068F" w:rsidRDefault="00826C92" w:rsidP="00687E34">
            <w:r w:rsidRPr="0056068F">
              <w:t>Open tag</w:t>
            </w:r>
          </w:p>
        </w:tc>
        <w:tc>
          <w:tcPr>
            <w:tcW w:w="4635" w:type="dxa"/>
            <w:vAlign w:val="center"/>
          </w:tcPr>
          <w:p w14:paraId="6C9BD014" w14:textId="77777777" w:rsidR="00826C92" w:rsidRPr="0056068F" w:rsidRDefault="00826C92" w:rsidP="00687E34">
            <w:r w:rsidRPr="0056068F">
              <w:t>Content</w:t>
            </w:r>
          </w:p>
        </w:tc>
        <w:tc>
          <w:tcPr>
            <w:tcW w:w="1268" w:type="dxa"/>
            <w:vAlign w:val="center"/>
          </w:tcPr>
          <w:p w14:paraId="308A844E" w14:textId="77777777" w:rsidR="00826C92" w:rsidRPr="0056068F" w:rsidRDefault="00826C92" w:rsidP="00687E34">
            <w:r w:rsidRPr="0056068F">
              <w:t>Close tag</w:t>
            </w:r>
          </w:p>
        </w:tc>
      </w:tr>
      <w:tr w:rsidR="00826C92" w:rsidRPr="0056068F" w14:paraId="3F294BE1" w14:textId="77777777" w:rsidTr="00687E34">
        <w:tc>
          <w:tcPr>
            <w:tcW w:w="1971" w:type="dxa"/>
          </w:tcPr>
          <w:p w14:paraId="743F0F8D" w14:textId="77777777" w:rsidR="00826C92" w:rsidRPr="0056068F" w:rsidRDefault="00826C92" w:rsidP="00687E34">
            <w:pPr>
              <w:rPr>
                <w:rStyle w:val="Strong"/>
              </w:rPr>
            </w:pPr>
            <w:r w:rsidRPr="0056068F">
              <w:rPr>
                <w:rStyle w:val="Strong"/>
              </w:rPr>
              <w:t>Major heading</w:t>
            </w:r>
          </w:p>
        </w:tc>
        <w:tc>
          <w:tcPr>
            <w:tcW w:w="1186" w:type="dxa"/>
          </w:tcPr>
          <w:p w14:paraId="324485BD" w14:textId="77777777" w:rsidR="00826C92" w:rsidRPr="0056068F" w:rsidRDefault="00826C92" w:rsidP="00687E34">
            <w:r w:rsidRPr="0056068F">
              <w:t>&lt;h1&gt;</w:t>
            </w:r>
          </w:p>
        </w:tc>
        <w:tc>
          <w:tcPr>
            <w:tcW w:w="4635" w:type="dxa"/>
          </w:tcPr>
          <w:p w14:paraId="09CB84B2" w14:textId="77777777" w:rsidR="00826C92" w:rsidRPr="0056068F" w:rsidRDefault="00826C92" w:rsidP="00687E34">
            <w:r w:rsidRPr="0056068F">
              <w:t>Projects</w:t>
            </w:r>
          </w:p>
        </w:tc>
        <w:tc>
          <w:tcPr>
            <w:tcW w:w="1268" w:type="dxa"/>
          </w:tcPr>
          <w:p w14:paraId="5FAE5CC1" w14:textId="77777777" w:rsidR="00826C92" w:rsidRPr="0056068F" w:rsidRDefault="00826C92" w:rsidP="00687E34">
            <w:r w:rsidRPr="0056068F">
              <w:t>&lt;/h1&gt;</w:t>
            </w:r>
          </w:p>
        </w:tc>
      </w:tr>
      <w:tr w:rsidR="00826C92" w:rsidRPr="0056068F" w14:paraId="59429144" w14:textId="77777777" w:rsidTr="00687E34">
        <w:tc>
          <w:tcPr>
            <w:tcW w:w="1971" w:type="dxa"/>
          </w:tcPr>
          <w:p w14:paraId="2E50C291" w14:textId="77777777" w:rsidR="00826C92" w:rsidRPr="0056068F" w:rsidRDefault="00826C92" w:rsidP="00687E34">
            <w:pPr>
              <w:rPr>
                <w:rStyle w:val="Strong"/>
              </w:rPr>
            </w:pPr>
            <w:r w:rsidRPr="0056068F">
              <w:rPr>
                <w:rStyle w:val="Strong"/>
              </w:rPr>
              <w:t>Paragraph</w:t>
            </w:r>
          </w:p>
        </w:tc>
        <w:tc>
          <w:tcPr>
            <w:tcW w:w="1186" w:type="dxa"/>
          </w:tcPr>
          <w:p w14:paraId="6B45079E" w14:textId="77777777" w:rsidR="00826C92" w:rsidRPr="0056068F" w:rsidRDefault="00826C92" w:rsidP="00687E34">
            <w:r w:rsidRPr="0056068F">
              <w:t>&lt;p&gt;</w:t>
            </w:r>
          </w:p>
        </w:tc>
        <w:tc>
          <w:tcPr>
            <w:tcW w:w="4635" w:type="dxa"/>
          </w:tcPr>
          <w:p w14:paraId="52423B86" w14:textId="77777777" w:rsidR="00826C92" w:rsidRPr="0056068F" w:rsidRDefault="00826C92" w:rsidP="00687E34">
            <w:r w:rsidRPr="0056068F">
              <w:t>Below are examples of my portfolio projects.</w:t>
            </w:r>
          </w:p>
        </w:tc>
        <w:tc>
          <w:tcPr>
            <w:tcW w:w="1268" w:type="dxa"/>
          </w:tcPr>
          <w:p w14:paraId="51F258B9" w14:textId="77777777" w:rsidR="00826C92" w:rsidRPr="0056068F" w:rsidRDefault="00826C92" w:rsidP="00687E34">
            <w:r w:rsidRPr="0056068F">
              <w:t>&lt;/p&gt;</w:t>
            </w:r>
          </w:p>
        </w:tc>
      </w:tr>
      <w:tr w:rsidR="00826C92" w:rsidRPr="0056068F" w14:paraId="65633059" w14:textId="77777777" w:rsidTr="00687E34">
        <w:tc>
          <w:tcPr>
            <w:tcW w:w="1971" w:type="dxa"/>
          </w:tcPr>
          <w:p w14:paraId="69CBB24C" w14:textId="77777777" w:rsidR="00826C92" w:rsidRPr="0056068F" w:rsidRDefault="00826C92" w:rsidP="00687E34">
            <w:pPr>
              <w:rPr>
                <w:rStyle w:val="Strong"/>
              </w:rPr>
            </w:pPr>
            <w:r w:rsidRPr="0056068F">
              <w:rPr>
                <w:rStyle w:val="Strong"/>
              </w:rPr>
              <w:t>Table</w:t>
            </w:r>
          </w:p>
        </w:tc>
        <w:tc>
          <w:tcPr>
            <w:tcW w:w="1186" w:type="dxa"/>
          </w:tcPr>
          <w:p w14:paraId="4683EA38" w14:textId="77777777" w:rsidR="00826C92" w:rsidRPr="0056068F" w:rsidRDefault="00826C92" w:rsidP="00687E34">
            <w:r w:rsidRPr="0056068F">
              <w:t>&lt;table&gt;</w:t>
            </w:r>
          </w:p>
        </w:tc>
        <w:tc>
          <w:tcPr>
            <w:tcW w:w="4635" w:type="dxa"/>
          </w:tcPr>
          <w:p w14:paraId="4DBD53AA" w14:textId="77777777" w:rsidR="00826C92" w:rsidRPr="0056068F" w:rsidRDefault="00826C92" w:rsidP="00687E34">
            <w:r w:rsidRPr="0056068F">
              <w:t>Defines project information in tabular format</w:t>
            </w:r>
          </w:p>
        </w:tc>
        <w:tc>
          <w:tcPr>
            <w:tcW w:w="1268" w:type="dxa"/>
          </w:tcPr>
          <w:p w14:paraId="733F7B1E" w14:textId="77777777" w:rsidR="00826C92" w:rsidRPr="0056068F" w:rsidRDefault="00826C92" w:rsidP="00687E34">
            <w:r w:rsidRPr="0056068F">
              <w:t>&lt;/table&gt;</w:t>
            </w:r>
          </w:p>
        </w:tc>
      </w:tr>
      <w:tr w:rsidR="00826C92" w:rsidRPr="0056068F" w14:paraId="02544983" w14:textId="77777777" w:rsidTr="00687E34">
        <w:tc>
          <w:tcPr>
            <w:tcW w:w="1971" w:type="dxa"/>
          </w:tcPr>
          <w:p w14:paraId="2942A950" w14:textId="77777777" w:rsidR="00826C92" w:rsidRPr="0056068F" w:rsidRDefault="00826C92" w:rsidP="00687E34">
            <w:pPr>
              <w:rPr>
                <w:rStyle w:val="Strong"/>
              </w:rPr>
            </w:pPr>
            <w:r w:rsidRPr="0056068F">
              <w:rPr>
                <w:rStyle w:val="Strong"/>
              </w:rPr>
              <w:t>Table header row</w:t>
            </w:r>
          </w:p>
        </w:tc>
        <w:tc>
          <w:tcPr>
            <w:tcW w:w="1186" w:type="dxa"/>
          </w:tcPr>
          <w:p w14:paraId="7D6639E0" w14:textId="77777777" w:rsidR="00826C92" w:rsidRPr="0056068F" w:rsidRDefault="00826C92" w:rsidP="00687E34">
            <w:r w:rsidRPr="0056068F">
              <w:t>&lt;tr&gt;&lt;</w:t>
            </w:r>
            <w:proofErr w:type="spellStart"/>
            <w:r w:rsidRPr="0056068F">
              <w:t>th</w:t>
            </w:r>
            <w:proofErr w:type="spellEnd"/>
            <w:r w:rsidRPr="0056068F">
              <w:t>&gt;</w:t>
            </w:r>
          </w:p>
        </w:tc>
        <w:tc>
          <w:tcPr>
            <w:tcW w:w="4635" w:type="dxa"/>
          </w:tcPr>
          <w:p w14:paraId="55C74215" w14:textId="77777777" w:rsidR="00826C92" w:rsidRPr="0056068F" w:rsidRDefault="00826C92" w:rsidP="00687E34">
            <w:r w:rsidRPr="0056068F">
              <w:t>Project, Type, Year, Link</w:t>
            </w:r>
          </w:p>
        </w:tc>
        <w:tc>
          <w:tcPr>
            <w:tcW w:w="1268" w:type="dxa"/>
          </w:tcPr>
          <w:p w14:paraId="583EF545" w14:textId="77777777" w:rsidR="00826C92" w:rsidRPr="0056068F" w:rsidRDefault="00826C92" w:rsidP="00687E34">
            <w:r w:rsidRPr="0056068F">
              <w:t>&lt;/</w:t>
            </w:r>
            <w:proofErr w:type="spellStart"/>
            <w:r w:rsidRPr="0056068F">
              <w:t>th</w:t>
            </w:r>
            <w:proofErr w:type="spellEnd"/>
            <w:r w:rsidRPr="0056068F">
              <w:t>&gt;&lt;/tr&gt;</w:t>
            </w:r>
          </w:p>
        </w:tc>
      </w:tr>
      <w:tr w:rsidR="00826C92" w:rsidRPr="0056068F" w14:paraId="703042A3" w14:textId="77777777" w:rsidTr="00687E34">
        <w:tc>
          <w:tcPr>
            <w:tcW w:w="1971" w:type="dxa"/>
          </w:tcPr>
          <w:p w14:paraId="7694DA36" w14:textId="77777777" w:rsidR="00826C92" w:rsidRPr="0056068F" w:rsidRDefault="00826C92" w:rsidP="00687E34">
            <w:pPr>
              <w:rPr>
                <w:rStyle w:val="Strong"/>
              </w:rPr>
            </w:pPr>
            <w:r w:rsidRPr="0056068F">
              <w:rPr>
                <w:rStyle w:val="Strong"/>
              </w:rPr>
              <w:t>Table data row</w:t>
            </w:r>
          </w:p>
        </w:tc>
        <w:tc>
          <w:tcPr>
            <w:tcW w:w="1186" w:type="dxa"/>
          </w:tcPr>
          <w:p w14:paraId="47844F97" w14:textId="77777777" w:rsidR="00826C92" w:rsidRPr="0056068F" w:rsidRDefault="00826C92" w:rsidP="00687E34">
            <w:r w:rsidRPr="0056068F">
              <w:t>&lt;tr&gt;&lt;td&gt;</w:t>
            </w:r>
          </w:p>
        </w:tc>
        <w:tc>
          <w:tcPr>
            <w:tcW w:w="4635" w:type="dxa"/>
          </w:tcPr>
          <w:p w14:paraId="39EE3C15" w14:textId="77777777" w:rsidR="00826C92" w:rsidRPr="0056068F" w:rsidRDefault="00826C92" w:rsidP="00687E34">
            <w:r w:rsidRPr="0056068F">
              <w:t>Example project information</w:t>
            </w:r>
          </w:p>
        </w:tc>
        <w:tc>
          <w:tcPr>
            <w:tcW w:w="1268" w:type="dxa"/>
          </w:tcPr>
          <w:p w14:paraId="0383BE82" w14:textId="77777777" w:rsidR="00826C92" w:rsidRPr="0056068F" w:rsidRDefault="00826C92" w:rsidP="00687E34">
            <w:r w:rsidRPr="0056068F">
              <w:t>&lt;/td&gt;&lt;/tr&gt;</w:t>
            </w:r>
          </w:p>
        </w:tc>
      </w:tr>
      <w:tr w:rsidR="00826C92" w:rsidRPr="0056068F" w14:paraId="415B4C0F" w14:textId="77777777" w:rsidTr="00687E34">
        <w:tc>
          <w:tcPr>
            <w:tcW w:w="1971" w:type="dxa"/>
          </w:tcPr>
          <w:p w14:paraId="06795703" w14:textId="77777777" w:rsidR="00826C92" w:rsidRPr="0056068F" w:rsidRDefault="00826C92" w:rsidP="00687E34">
            <w:pPr>
              <w:rPr>
                <w:rStyle w:val="Strong"/>
              </w:rPr>
            </w:pPr>
            <w:r w:rsidRPr="0056068F">
              <w:rPr>
                <w:rStyle w:val="Strong"/>
              </w:rPr>
              <w:t>Link</w:t>
            </w:r>
          </w:p>
        </w:tc>
        <w:tc>
          <w:tcPr>
            <w:tcW w:w="1186" w:type="dxa"/>
          </w:tcPr>
          <w:p w14:paraId="780BC1DD" w14:textId="77777777" w:rsidR="00826C92" w:rsidRPr="0056068F" w:rsidRDefault="00826C92" w:rsidP="00687E34">
            <w:r w:rsidRPr="0056068F">
              <w:t>&lt;a&gt;</w:t>
            </w:r>
          </w:p>
        </w:tc>
        <w:tc>
          <w:tcPr>
            <w:tcW w:w="4635" w:type="dxa"/>
          </w:tcPr>
          <w:p w14:paraId="761928D4" w14:textId="48E8A22C" w:rsidR="00826C92" w:rsidRPr="0056068F" w:rsidRDefault="008E2716" w:rsidP="00687E34">
            <w:r w:rsidRPr="0056068F">
              <w:t>View project</w:t>
            </w:r>
          </w:p>
        </w:tc>
        <w:tc>
          <w:tcPr>
            <w:tcW w:w="1268" w:type="dxa"/>
          </w:tcPr>
          <w:p w14:paraId="3E403C6F" w14:textId="77777777" w:rsidR="00826C92" w:rsidRPr="0056068F" w:rsidRDefault="00826C92" w:rsidP="00687E34">
            <w:r w:rsidRPr="0056068F">
              <w:t>&lt;/a&gt;</w:t>
            </w:r>
          </w:p>
        </w:tc>
      </w:tr>
    </w:tbl>
    <w:p w14:paraId="6681BE34" w14:textId="4D62A10C" w:rsidR="00826C92" w:rsidRPr="0056068F" w:rsidRDefault="00603DBF" w:rsidP="00603DBF">
      <w:pPr>
        <w:pStyle w:val="Heading4"/>
        <w:rPr>
          <w:noProof/>
        </w:rPr>
      </w:pPr>
      <w:r w:rsidRPr="0056068F">
        <w:rPr>
          <w:noProof/>
        </w:rPr>
        <w:lastRenderedPageBreak/>
        <w:t>Add contact page content (contact.html)</w:t>
      </w:r>
      <w:r w:rsidR="00216179" w:rsidRPr="0056068F">
        <w:rPr>
          <w:noProof/>
        </w:rPr>
        <w:t xml:space="preserve"> </w:t>
      </w:r>
    </w:p>
    <w:p w14:paraId="3208D64E" w14:textId="5737E264" w:rsidR="00E915FD" w:rsidRPr="0056068F" w:rsidRDefault="00E915FD" w:rsidP="00687E34">
      <w:pPr>
        <w:keepNext/>
      </w:pPr>
      <w:r w:rsidRPr="0056068F">
        <w:t xml:space="preserve">Make a copy of the template and save it as </w:t>
      </w:r>
      <w:r>
        <w:t>contact</w:t>
      </w:r>
      <w:r w:rsidRPr="0056068F">
        <w:t>.html.</w:t>
      </w:r>
    </w:p>
    <w:p w14:paraId="1A6ABA2B" w14:textId="77777777" w:rsidR="00826C92" w:rsidRPr="0056068F" w:rsidRDefault="00826C92" w:rsidP="008E2716">
      <w:r w:rsidRPr="0056068F">
        <w:t>Inside the &lt;main&gt; element:</w:t>
      </w:r>
    </w:p>
    <w:p w14:paraId="0B74BEF8" w14:textId="77777777" w:rsidR="00826C92" w:rsidRPr="0056068F" w:rsidRDefault="00826C92" w:rsidP="00CC75E8">
      <w:pPr>
        <w:pStyle w:val="ListNumber"/>
        <w:numPr>
          <w:ilvl w:val="0"/>
          <w:numId w:val="18"/>
        </w:numPr>
      </w:pPr>
      <w:r w:rsidRPr="0056068F">
        <w:t xml:space="preserve">Add a heading such as </w:t>
      </w:r>
      <w:r w:rsidRPr="0056068F">
        <w:rPr>
          <w:rStyle w:val="Strong"/>
        </w:rPr>
        <w:t>Contact Me</w:t>
      </w:r>
      <w:r w:rsidRPr="0056068F">
        <w:t>.</w:t>
      </w:r>
    </w:p>
    <w:p w14:paraId="18CEDE2D" w14:textId="77777777" w:rsidR="00826C92" w:rsidRPr="0056068F" w:rsidRDefault="00826C92" w:rsidP="00275801">
      <w:pPr>
        <w:pStyle w:val="ListNumber"/>
      </w:pPr>
      <w:r w:rsidRPr="0056068F">
        <w:t>Add a paragraph explaining how users can reach you.</w:t>
      </w:r>
    </w:p>
    <w:p w14:paraId="532E3306" w14:textId="77777777" w:rsidR="00826C92" w:rsidRPr="0056068F" w:rsidRDefault="00826C92" w:rsidP="00275801">
      <w:pPr>
        <w:pStyle w:val="ListNumber"/>
      </w:pPr>
      <w:r w:rsidRPr="0056068F">
        <w:t>Create a form with these fields:</w:t>
      </w:r>
    </w:p>
    <w:p w14:paraId="2E683C61" w14:textId="77777777" w:rsidR="00826C92" w:rsidRPr="0056068F" w:rsidRDefault="00826C92" w:rsidP="00BD4345">
      <w:pPr>
        <w:pStyle w:val="ListNumber"/>
        <w:numPr>
          <w:ilvl w:val="1"/>
          <w:numId w:val="6"/>
        </w:numPr>
      </w:pPr>
      <w:r w:rsidRPr="0056068F">
        <w:t>Full Name (text input)</w:t>
      </w:r>
    </w:p>
    <w:p w14:paraId="6FE12EDA" w14:textId="77777777" w:rsidR="00826C92" w:rsidRPr="0056068F" w:rsidRDefault="00826C92" w:rsidP="00BD4345">
      <w:pPr>
        <w:pStyle w:val="ListNumber"/>
        <w:numPr>
          <w:ilvl w:val="1"/>
          <w:numId w:val="6"/>
        </w:numPr>
      </w:pPr>
      <w:r w:rsidRPr="0056068F">
        <w:t>Email Address (email input)</w:t>
      </w:r>
    </w:p>
    <w:p w14:paraId="2CCF4454" w14:textId="77777777" w:rsidR="00826C92" w:rsidRPr="0056068F" w:rsidRDefault="00826C92" w:rsidP="00BD4345">
      <w:pPr>
        <w:pStyle w:val="ListNumber"/>
        <w:numPr>
          <w:ilvl w:val="1"/>
          <w:numId w:val="6"/>
        </w:numPr>
      </w:pPr>
      <w:r w:rsidRPr="0056068F">
        <w:t>Contact Reason (select with 3–4 options)</w:t>
      </w:r>
    </w:p>
    <w:p w14:paraId="267D09FB" w14:textId="77777777" w:rsidR="00826C92" w:rsidRPr="0056068F" w:rsidRDefault="00826C92" w:rsidP="00BD4345">
      <w:pPr>
        <w:pStyle w:val="ListNumber"/>
        <w:numPr>
          <w:ilvl w:val="1"/>
          <w:numId w:val="6"/>
        </w:numPr>
      </w:pPr>
      <w:r w:rsidRPr="0056068F">
        <w:t>Message (</w:t>
      </w:r>
      <w:proofErr w:type="spellStart"/>
      <w:r w:rsidRPr="0056068F">
        <w:t>textarea</w:t>
      </w:r>
      <w:proofErr w:type="spellEnd"/>
      <w:r w:rsidRPr="0056068F">
        <w:t>)</w:t>
      </w:r>
    </w:p>
    <w:p w14:paraId="25F4B641" w14:textId="77777777" w:rsidR="00826C92" w:rsidRPr="0056068F" w:rsidRDefault="00826C92" w:rsidP="00BD4345">
      <w:pPr>
        <w:pStyle w:val="ListNumber"/>
        <w:numPr>
          <w:ilvl w:val="1"/>
          <w:numId w:val="6"/>
        </w:numPr>
      </w:pPr>
      <w:r w:rsidRPr="0056068F">
        <w:t>Submit button</w:t>
      </w:r>
    </w:p>
    <w:p w14:paraId="3800ADCF" w14:textId="77777777" w:rsidR="00826C92" w:rsidRPr="0056068F" w:rsidRDefault="00826C92" w:rsidP="00275801">
      <w:pPr>
        <w:pStyle w:val="ListNumber"/>
      </w:pPr>
      <w:r w:rsidRPr="0056068F">
        <w:t>Ensure all inputs have a matching &lt;label&gt; with the correct for and id.</w:t>
      </w:r>
    </w:p>
    <w:p w14:paraId="0D18C202" w14:textId="77777777" w:rsidR="00826C92" w:rsidRPr="0056068F" w:rsidRDefault="00826C92" w:rsidP="00275801">
      <w:pPr>
        <w:pStyle w:val="ListNumber"/>
      </w:pPr>
      <w:r w:rsidRPr="0056068F">
        <w:t>Save and validate your file.</w:t>
      </w:r>
    </w:p>
    <w:p w14:paraId="60595289" w14:textId="5B576E90" w:rsidR="00F10F76" w:rsidRPr="0056068F" w:rsidRDefault="00F10F76" w:rsidP="00F10F76">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6</w:t>
      </w:r>
      <w:r w:rsidRPr="0056068F">
        <w:rPr>
          <w:noProof/>
        </w:rPr>
        <w:fldChar w:fldCharType="end"/>
      </w:r>
      <w:r w:rsidRPr="0056068F">
        <w:rPr>
          <w:noProof/>
        </w:rPr>
        <w:t>: Tags for Contact page content</w:t>
      </w:r>
    </w:p>
    <w:tbl>
      <w:tblPr>
        <w:tblStyle w:val="TableGrid"/>
        <w:tblW w:w="5000" w:type="pct"/>
        <w:tblLook w:val="04A0" w:firstRow="1" w:lastRow="0" w:firstColumn="1" w:lastColumn="0" w:noHBand="0" w:noVBand="1"/>
      </w:tblPr>
      <w:tblGrid>
        <w:gridCol w:w="1803"/>
        <w:gridCol w:w="2712"/>
        <w:gridCol w:w="3615"/>
        <w:gridCol w:w="1498"/>
      </w:tblGrid>
      <w:tr w:rsidR="00826C92" w:rsidRPr="0056068F" w14:paraId="2BE73300" w14:textId="77777777" w:rsidTr="00687E34">
        <w:trPr>
          <w:cnfStyle w:val="100000000000" w:firstRow="1" w:lastRow="0" w:firstColumn="0" w:lastColumn="0" w:oddVBand="0" w:evenVBand="0" w:oddHBand="0" w:evenHBand="0" w:firstRowFirstColumn="0" w:firstRowLastColumn="0" w:lastRowFirstColumn="0" w:lastRowLastColumn="0"/>
        </w:trPr>
        <w:tc>
          <w:tcPr>
            <w:tcW w:w="1696" w:type="dxa"/>
          </w:tcPr>
          <w:p w14:paraId="46544EC3" w14:textId="77777777" w:rsidR="00826C92" w:rsidRPr="0056068F" w:rsidRDefault="00826C92" w:rsidP="00687E34">
            <w:r w:rsidRPr="0056068F">
              <w:t>Semantics</w:t>
            </w:r>
          </w:p>
        </w:tc>
        <w:tc>
          <w:tcPr>
            <w:tcW w:w="2552" w:type="dxa"/>
          </w:tcPr>
          <w:p w14:paraId="2B5E78F1" w14:textId="77777777" w:rsidR="00826C92" w:rsidRPr="0056068F" w:rsidRDefault="00826C92" w:rsidP="00687E34">
            <w:r w:rsidRPr="0056068F">
              <w:t>Open tag</w:t>
            </w:r>
          </w:p>
        </w:tc>
        <w:tc>
          <w:tcPr>
            <w:tcW w:w="3402" w:type="dxa"/>
          </w:tcPr>
          <w:p w14:paraId="625270D1" w14:textId="77777777" w:rsidR="00826C92" w:rsidRPr="0056068F" w:rsidRDefault="00826C92" w:rsidP="00687E34">
            <w:r w:rsidRPr="0056068F">
              <w:t>Content</w:t>
            </w:r>
          </w:p>
        </w:tc>
        <w:tc>
          <w:tcPr>
            <w:tcW w:w="1410" w:type="dxa"/>
          </w:tcPr>
          <w:p w14:paraId="0FBEF5C5" w14:textId="77777777" w:rsidR="00826C92" w:rsidRPr="0056068F" w:rsidRDefault="00826C92" w:rsidP="00687E34">
            <w:r w:rsidRPr="0056068F">
              <w:t>Close tag</w:t>
            </w:r>
          </w:p>
        </w:tc>
      </w:tr>
      <w:tr w:rsidR="00826C92" w:rsidRPr="0056068F" w14:paraId="79FA340E" w14:textId="77777777" w:rsidTr="00687E34">
        <w:tc>
          <w:tcPr>
            <w:tcW w:w="1696" w:type="dxa"/>
          </w:tcPr>
          <w:p w14:paraId="5F9C55D3" w14:textId="77777777" w:rsidR="00826C92" w:rsidRPr="0056068F" w:rsidRDefault="00826C92" w:rsidP="00687E34">
            <w:pPr>
              <w:rPr>
                <w:rStyle w:val="Strong"/>
              </w:rPr>
            </w:pPr>
            <w:r w:rsidRPr="0056068F">
              <w:rPr>
                <w:rStyle w:val="Strong"/>
              </w:rPr>
              <w:t>Major heading</w:t>
            </w:r>
          </w:p>
        </w:tc>
        <w:tc>
          <w:tcPr>
            <w:tcW w:w="2552" w:type="dxa"/>
          </w:tcPr>
          <w:p w14:paraId="0B955CCB" w14:textId="77777777" w:rsidR="00826C92" w:rsidRPr="0056068F" w:rsidRDefault="00826C92" w:rsidP="00687E34">
            <w:r w:rsidRPr="0056068F">
              <w:t>&lt;h1&gt;</w:t>
            </w:r>
          </w:p>
        </w:tc>
        <w:tc>
          <w:tcPr>
            <w:tcW w:w="3402" w:type="dxa"/>
          </w:tcPr>
          <w:p w14:paraId="7C1582C0" w14:textId="77777777" w:rsidR="00826C92" w:rsidRPr="0056068F" w:rsidRDefault="00826C92" w:rsidP="00687E34">
            <w:r w:rsidRPr="0056068F">
              <w:t>Contact Me</w:t>
            </w:r>
          </w:p>
        </w:tc>
        <w:tc>
          <w:tcPr>
            <w:tcW w:w="1410" w:type="dxa"/>
          </w:tcPr>
          <w:p w14:paraId="604609FE" w14:textId="77777777" w:rsidR="00826C92" w:rsidRPr="0056068F" w:rsidRDefault="00826C92" w:rsidP="00687E34">
            <w:r w:rsidRPr="0056068F">
              <w:t>&lt;/h1&gt;</w:t>
            </w:r>
          </w:p>
        </w:tc>
      </w:tr>
      <w:tr w:rsidR="00826C92" w:rsidRPr="0056068F" w14:paraId="11ABDE6C" w14:textId="77777777" w:rsidTr="00687E34">
        <w:tc>
          <w:tcPr>
            <w:tcW w:w="1696" w:type="dxa"/>
          </w:tcPr>
          <w:p w14:paraId="0EABF4AD" w14:textId="77777777" w:rsidR="00826C92" w:rsidRPr="0056068F" w:rsidRDefault="00826C92" w:rsidP="00687E34">
            <w:pPr>
              <w:rPr>
                <w:rStyle w:val="Strong"/>
              </w:rPr>
            </w:pPr>
            <w:r w:rsidRPr="0056068F">
              <w:rPr>
                <w:rStyle w:val="Strong"/>
              </w:rPr>
              <w:t>Paragraph</w:t>
            </w:r>
          </w:p>
        </w:tc>
        <w:tc>
          <w:tcPr>
            <w:tcW w:w="2552" w:type="dxa"/>
          </w:tcPr>
          <w:p w14:paraId="75D6406D" w14:textId="77777777" w:rsidR="00826C92" w:rsidRPr="0056068F" w:rsidRDefault="00826C92" w:rsidP="00687E34">
            <w:r w:rsidRPr="0056068F">
              <w:t>&lt;p&gt;</w:t>
            </w:r>
          </w:p>
        </w:tc>
        <w:tc>
          <w:tcPr>
            <w:tcW w:w="3402" w:type="dxa"/>
          </w:tcPr>
          <w:p w14:paraId="37727C8D" w14:textId="77777777" w:rsidR="00826C92" w:rsidRPr="0056068F" w:rsidRDefault="00826C92" w:rsidP="00687E34">
            <w:r w:rsidRPr="0056068F">
              <w:t>Please use the form below to send me a message.</w:t>
            </w:r>
          </w:p>
        </w:tc>
        <w:tc>
          <w:tcPr>
            <w:tcW w:w="1410" w:type="dxa"/>
          </w:tcPr>
          <w:p w14:paraId="3E20F6E1" w14:textId="77777777" w:rsidR="00826C92" w:rsidRPr="0056068F" w:rsidRDefault="00826C92" w:rsidP="00687E34">
            <w:r w:rsidRPr="0056068F">
              <w:t>&lt;/p&gt;</w:t>
            </w:r>
          </w:p>
        </w:tc>
      </w:tr>
      <w:tr w:rsidR="00826C92" w:rsidRPr="0056068F" w14:paraId="24979799" w14:textId="77777777" w:rsidTr="00687E34">
        <w:tc>
          <w:tcPr>
            <w:tcW w:w="1696" w:type="dxa"/>
          </w:tcPr>
          <w:p w14:paraId="0980900F" w14:textId="77777777" w:rsidR="00826C92" w:rsidRPr="0056068F" w:rsidRDefault="00826C92" w:rsidP="00687E34">
            <w:pPr>
              <w:rPr>
                <w:rStyle w:val="Strong"/>
              </w:rPr>
            </w:pPr>
            <w:r w:rsidRPr="0056068F">
              <w:rPr>
                <w:rStyle w:val="Strong"/>
              </w:rPr>
              <w:t>Form</w:t>
            </w:r>
          </w:p>
        </w:tc>
        <w:tc>
          <w:tcPr>
            <w:tcW w:w="2552" w:type="dxa"/>
          </w:tcPr>
          <w:p w14:paraId="2423331E" w14:textId="77777777" w:rsidR="00826C92" w:rsidRPr="0056068F" w:rsidRDefault="00826C92" w:rsidP="00687E34">
            <w:r w:rsidRPr="0056068F">
              <w:t>&lt;form&gt;</w:t>
            </w:r>
          </w:p>
        </w:tc>
        <w:tc>
          <w:tcPr>
            <w:tcW w:w="3402" w:type="dxa"/>
          </w:tcPr>
          <w:p w14:paraId="756CCB0E" w14:textId="77777777" w:rsidR="00826C92" w:rsidRPr="0056068F" w:rsidRDefault="00826C92" w:rsidP="00687E34">
            <w:r w:rsidRPr="0056068F">
              <w:t>Holds all input fields and submit button</w:t>
            </w:r>
          </w:p>
        </w:tc>
        <w:tc>
          <w:tcPr>
            <w:tcW w:w="1410" w:type="dxa"/>
          </w:tcPr>
          <w:p w14:paraId="69B6CB06" w14:textId="77777777" w:rsidR="00826C92" w:rsidRPr="0056068F" w:rsidRDefault="00826C92" w:rsidP="00687E34">
            <w:r w:rsidRPr="0056068F">
              <w:t>&lt;/form&gt;</w:t>
            </w:r>
          </w:p>
        </w:tc>
      </w:tr>
      <w:tr w:rsidR="00826C92" w:rsidRPr="0056068F" w14:paraId="5C4FF1F2" w14:textId="77777777" w:rsidTr="00687E34">
        <w:tc>
          <w:tcPr>
            <w:tcW w:w="1696" w:type="dxa"/>
          </w:tcPr>
          <w:p w14:paraId="669F8A11" w14:textId="77777777" w:rsidR="00826C92" w:rsidRPr="0056068F" w:rsidRDefault="00826C92" w:rsidP="00687E34">
            <w:pPr>
              <w:rPr>
                <w:rStyle w:val="Strong"/>
              </w:rPr>
            </w:pPr>
            <w:r w:rsidRPr="0056068F">
              <w:rPr>
                <w:rStyle w:val="Strong"/>
              </w:rPr>
              <w:t>Label</w:t>
            </w:r>
          </w:p>
        </w:tc>
        <w:tc>
          <w:tcPr>
            <w:tcW w:w="2552" w:type="dxa"/>
          </w:tcPr>
          <w:p w14:paraId="1180A4F1" w14:textId="77777777" w:rsidR="00826C92" w:rsidRPr="0056068F" w:rsidRDefault="00826C92" w:rsidP="00687E34">
            <w:r w:rsidRPr="0056068F">
              <w:t>&lt;label&gt;</w:t>
            </w:r>
          </w:p>
        </w:tc>
        <w:tc>
          <w:tcPr>
            <w:tcW w:w="3402" w:type="dxa"/>
          </w:tcPr>
          <w:p w14:paraId="0F446135" w14:textId="77777777" w:rsidR="00826C92" w:rsidRPr="0056068F" w:rsidRDefault="00826C92" w:rsidP="00687E34">
            <w:r w:rsidRPr="0056068F">
              <w:t>Describes each input field</w:t>
            </w:r>
          </w:p>
        </w:tc>
        <w:tc>
          <w:tcPr>
            <w:tcW w:w="1410" w:type="dxa"/>
          </w:tcPr>
          <w:p w14:paraId="4D51F5CF" w14:textId="77777777" w:rsidR="00826C92" w:rsidRPr="0056068F" w:rsidRDefault="00826C92" w:rsidP="00687E34">
            <w:r w:rsidRPr="0056068F">
              <w:t>&lt;/label&gt;</w:t>
            </w:r>
          </w:p>
        </w:tc>
      </w:tr>
      <w:tr w:rsidR="00826C92" w:rsidRPr="0056068F" w14:paraId="678CA532" w14:textId="77777777" w:rsidTr="00687E34">
        <w:tc>
          <w:tcPr>
            <w:tcW w:w="1696" w:type="dxa"/>
          </w:tcPr>
          <w:p w14:paraId="0201B266" w14:textId="77777777" w:rsidR="00826C92" w:rsidRPr="0056068F" w:rsidRDefault="00826C92" w:rsidP="00687E34">
            <w:pPr>
              <w:rPr>
                <w:rStyle w:val="Strong"/>
              </w:rPr>
            </w:pPr>
            <w:r w:rsidRPr="0056068F">
              <w:rPr>
                <w:rStyle w:val="Strong"/>
              </w:rPr>
              <w:t>Text input</w:t>
            </w:r>
          </w:p>
        </w:tc>
        <w:tc>
          <w:tcPr>
            <w:tcW w:w="2552" w:type="dxa"/>
          </w:tcPr>
          <w:p w14:paraId="1625B299" w14:textId="5A574B1E" w:rsidR="00826C92" w:rsidRPr="0056068F" w:rsidRDefault="00826C92" w:rsidP="00687E34">
            <w:r w:rsidRPr="0056068F">
              <w:t>&lt;input type=</w:t>
            </w:r>
            <w:r w:rsidR="00DE45A2" w:rsidRPr="0056068F">
              <w:t>'</w:t>
            </w:r>
            <w:r w:rsidRPr="0056068F">
              <w:t>text</w:t>
            </w:r>
            <w:r w:rsidR="005E422F" w:rsidRPr="0056068F">
              <w:t>'</w:t>
            </w:r>
            <w:r w:rsidRPr="0056068F">
              <w:t>&gt;</w:t>
            </w:r>
          </w:p>
        </w:tc>
        <w:tc>
          <w:tcPr>
            <w:tcW w:w="3402" w:type="dxa"/>
          </w:tcPr>
          <w:p w14:paraId="3F414C42" w14:textId="77777777" w:rsidR="00826C92" w:rsidRPr="0056068F" w:rsidRDefault="00826C92" w:rsidP="00687E34">
            <w:r w:rsidRPr="0056068F">
              <w:t>Full Name</w:t>
            </w:r>
          </w:p>
        </w:tc>
        <w:tc>
          <w:tcPr>
            <w:tcW w:w="1410" w:type="dxa"/>
          </w:tcPr>
          <w:p w14:paraId="4717650E" w14:textId="77777777" w:rsidR="00826C92" w:rsidRPr="0056068F" w:rsidRDefault="00826C92" w:rsidP="00687E34">
            <w:r w:rsidRPr="0056068F">
              <w:t>self-closing</w:t>
            </w:r>
          </w:p>
        </w:tc>
      </w:tr>
      <w:tr w:rsidR="00826C92" w:rsidRPr="0056068F" w14:paraId="69D234D2" w14:textId="77777777" w:rsidTr="00687E34">
        <w:tc>
          <w:tcPr>
            <w:tcW w:w="1696" w:type="dxa"/>
          </w:tcPr>
          <w:p w14:paraId="19AA6A93" w14:textId="77777777" w:rsidR="00826C92" w:rsidRPr="0056068F" w:rsidRDefault="00826C92" w:rsidP="00687E34">
            <w:pPr>
              <w:rPr>
                <w:rStyle w:val="Strong"/>
              </w:rPr>
            </w:pPr>
            <w:r w:rsidRPr="0056068F">
              <w:rPr>
                <w:rStyle w:val="Strong"/>
              </w:rPr>
              <w:t>Email input</w:t>
            </w:r>
          </w:p>
        </w:tc>
        <w:tc>
          <w:tcPr>
            <w:tcW w:w="2552" w:type="dxa"/>
          </w:tcPr>
          <w:p w14:paraId="39C74319" w14:textId="5D575253" w:rsidR="00826C92" w:rsidRPr="0056068F" w:rsidRDefault="00826C92" w:rsidP="00687E34">
            <w:r w:rsidRPr="0056068F">
              <w:t>&lt;input type=</w:t>
            </w:r>
            <w:r w:rsidR="00DE45A2" w:rsidRPr="0056068F">
              <w:t>'</w:t>
            </w:r>
            <w:r w:rsidRPr="0056068F">
              <w:t>email</w:t>
            </w:r>
            <w:r w:rsidR="005E422F" w:rsidRPr="0056068F">
              <w:t>'</w:t>
            </w:r>
            <w:r w:rsidRPr="0056068F">
              <w:t>&gt;</w:t>
            </w:r>
          </w:p>
        </w:tc>
        <w:tc>
          <w:tcPr>
            <w:tcW w:w="3402" w:type="dxa"/>
          </w:tcPr>
          <w:p w14:paraId="2C65EAAD" w14:textId="77777777" w:rsidR="00826C92" w:rsidRPr="0056068F" w:rsidRDefault="00826C92" w:rsidP="00687E34">
            <w:r w:rsidRPr="0056068F">
              <w:t>Email Address</w:t>
            </w:r>
          </w:p>
        </w:tc>
        <w:tc>
          <w:tcPr>
            <w:tcW w:w="1410" w:type="dxa"/>
          </w:tcPr>
          <w:p w14:paraId="5CE8CB75" w14:textId="77777777" w:rsidR="00826C92" w:rsidRPr="0056068F" w:rsidRDefault="00826C92" w:rsidP="00687E34">
            <w:r w:rsidRPr="0056068F">
              <w:t>self-closing</w:t>
            </w:r>
          </w:p>
        </w:tc>
      </w:tr>
      <w:tr w:rsidR="00826C92" w:rsidRPr="0056068F" w14:paraId="2F0D6726" w14:textId="77777777" w:rsidTr="00687E34">
        <w:tc>
          <w:tcPr>
            <w:tcW w:w="1696" w:type="dxa"/>
          </w:tcPr>
          <w:p w14:paraId="40415D04" w14:textId="77777777" w:rsidR="00826C92" w:rsidRPr="0056068F" w:rsidRDefault="00826C92" w:rsidP="00687E34">
            <w:pPr>
              <w:rPr>
                <w:rStyle w:val="Strong"/>
              </w:rPr>
            </w:pPr>
            <w:r w:rsidRPr="0056068F">
              <w:rPr>
                <w:rStyle w:val="Strong"/>
              </w:rPr>
              <w:t>Select list</w:t>
            </w:r>
          </w:p>
        </w:tc>
        <w:tc>
          <w:tcPr>
            <w:tcW w:w="2552" w:type="dxa"/>
          </w:tcPr>
          <w:p w14:paraId="269A3E8B" w14:textId="77777777" w:rsidR="00826C92" w:rsidRPr="0056068F" w:rsidRDefault="00826C92" w:rsidP="00687E34">
            <w:r w:rsidRPr="0056068F">
              <w:t>&lt;select&gt;</w:t>
            </w:r>
          </w:p>
        </w:tc>
        <w:tc>
          <w:tcPr>
            <w:tcW w:w="3402" w:type="dxa"/>
          </w:tcPr>
          <w:p w14:paraId="065E170B" w14:textId="77777777" w:rsidR="00826C92" w:rsidRPr="0056068F" w:rsidRDefault="00826C92" w:rsidP="00687E34">
            <w:r w:rsidRPr="0056068F">
              <w:t>Contact Reason</w:t>
            </w:r>
          </w:p>
        </w:tc>
        <w:tc>
          <w:tcPr>
            <w:tcW w:w="1410" w:type="dxa"/>
          </w:tcPr>
          <w:p w14:paraId="62A6AB7B" w14:textId="77777777" w:rsidR="00826C92" w:rsidRPr="0056068F" w:rsidRDefault="00826C92" w:rsidP="00687E34">
            <w:r w:rsidRPr="0056068F">
              <w:t>&lt;/select&gt;</w:t>
            </w:r>
          </w:p>
        </w:tc>
      </w:tr>
      <w:tr w:rsidR="00826C92" w:rsidRPr="0056068F" w14:paraId="3DDFE587" w14:textId="77777777" w:rsidTr="00687E34">
        <w:tc>
          <w:tcPr>
            <w:tcW w:w="1696" w:type="dxa"/>
          </w:tcPr>
          <w:p w14:paraId="303AF200" w14:textId="77777777" w:rsidR="00826C92" w:rsidRPr="0056068F" w:rsidRDefault="00826C92" w:rsidP="00687E34">
            <w:pPr>
              <w:rPr>
                <w:rStyle w:val="Strong"/>
              </w:rPr>
            </w:pPr>
            <w:r w:rsidRPr="0056068F">
              <w:rPr>
                <w:rStyle w:val="Strong"/>
              </w:rPr>
              <w:t>Text area</w:t>
            </w:r>
          </w:p>
        </w:tc>
        <w:tc>
          <w:tcPr>
            <w:tcW w:w="2552" w:type="dxa"/>
          </w:tcPr>
          <w:p w14:paraId="6062B1A1" w14:textId="77777777" w:rsidR="00826C92" w:rsidRPr="0056068F" w:rsidRDefault="00826C92" w:rsidP="00687E34">
            <w:r w:rsidRPr="0056068F">
              <w:t>&lt;</w:t>
            </w:r>
            <w:proofErr w:type="spellStart"/>
            <w:r w:rsidRPr="0056068F">
              <w:t>textarea</w:t>
            </w:r>
            <w:proofErr w:type="spellEnd"/>
            <w:r w:rsidRPr="0056068F">
              <w:t>&gt;</w:t>
            </w:r>
          </w:p>
        </w:tc>
        <w:tc>
          <w:tcPr>
            <w:tcW w:w="3402" w:type="dxa"/>
          </w:tcPr>
          <w:p w14:paraId="45456034" w14:textId="77777777" w:rsidR="00826C92" w:rsidRPr="0056068F" w:rsidRDefault="00826C92" w:rsidP="00687E34">
            <w:r w:rsidRPr="0056068F">
              <w:t>Message</w:t>
            </w:r>
          </w:p>
        </w:tc>
        <w:tc>
          <w:tcPr>
            <w:tcW w:w="1410" w:type="dxa"/>
          </w:tcPr>
          <w:p w14:paraId="11888841" w14:textId="77777777" w:rsidR="00826C92" w:rsidRPr="0056068F" w:rsidRDefault="00826C92" w:rsidP="00687E34">
            <w:r w:rsidRPr="0056068F">
              <w:t>&lt;/</w:t>
            </w:r>
            <w:proofErr w:type="spellStart"/>
            <w:r w:rsidRPr="0056068F">
              <w:t>textarea</w:t>
            </w:r>
            <w:proofErr w:type="spellEnd"/>
            <w:r w:rsidRPr="0056068F">
              <w:t>&gt;</w:t>
            </w:r>
          </w:p>
        </w:tc>
      </w:tr>
      <w:tr w:rsidR="00826C92" w:rsidRPr="0056068F" w14:paraId="5FF635C4" w14:textId="77777777" w:rsidTr="00687E34">
        <w:tc>
          <w:tcPr>
            <w:tcW w:w="1696" w:type="dxa"/>
          </w:tcPr>
          <w:p w14:paraId="5175438F" w14:textId="77777777" w:rsidR="00826C92" w:rsidRPr="0056068F" w:rsidRDefault="00826C92" w:rsidP="00687E34">
            <w:pPr>
              <w:rPr>
                <w:rStyle w:val="Strong"/>
              </w:rPr>
            </w:pPr>
            <w:r w:rsidRPr="0056068F">
              <w:rPr>
                <w:rStyle w:val="Strong"/>
              </w:rPr>
              <w:t>Submit button</w:t>
            </w:r>
          </w:p>
        </w:tc>
        <w:tc>
          <w:tcPr>
            <w:tcW w:w="2552" w:type="dxa"/>
          </w:tcPr>
          <w:p w14:paraId="1AADA4C9" w14:textId="26CCE0DB" w:rsidR="00826C92" w:rsidRPr="0056068F" w:rsidRDefault="00826C92" w:rsidP="00687E34">
            <w:r w:rsidRPr="0056068F">
              <w:t>&lt;input type=</w:t>
            </w:r>
            <w:r w:rsidR="00DE45A2" w:rsidRPr="0056068F">
              <w:t>'</w:t>
            </w:r>
            <w:r w:rsidRPr="0056068F">
              <w:t>submit</w:t>
            </w:r>
            <w:r w:rsidR="005E422F" w:rsidRPr="0056068F">
              <w:t>'</w:t>
            </w:r>
            <w:r w:rsidRPr="0056068F">
              <w:t>&gt;</w:t>
            </w:r>
          </w:p>
        </w:tc>
        <w:tc>
          <w:tcPr>
            <w:tcW w:w="3402" w:type="dxa"/>
          </w:tcPr>
          <w:p w14:paraId="129772B6" w14:textId="77777777" w:rsidR="00826C92" w:rsidRPr="0056068F" w:rsidRDefault="00826C92" w:rsidP="00687E34">
            <w:r w:rsidRPr="0056068F">
              <w:t>Send</w:t>
            </w:r>
          </w:p>
        </w:tc>
        <w:tc>
          <w:tcPr>
            <w:tcW w:w="1410" w:type="dxa"/>
          </w:tcPr>
          <w:p w14:paraId="571872BA" w14:textId="4359E3BA" w:rsidR="00826C92" w:rsidRPr="0056068F" w:rsidRDefault="00F10F76" w:rsidP="00687E34">
            <w:r w:rsidRPr="0056068F">
              <w:t>(</w:t>
            </w:r>
            <w:r w:rsidR="00826C92" w:rsidRPr="0056068F">
              <w:t>self-closing</w:t>
            </w:r>
            <w:r w:rsidRPr="0056068F">
              <w:t>)</w:t>
            </w:r>
          </w:p>
        </w:tc>
      </w:tr>
    </w:tbl>
    <w:p w14:paraId="67F53687" w14:textId="77777777" w:rsidR="00826C92" w:rsidRPr="0056068F" w:rsidRDefault="00826C92" w:rsidP="00826C92">
      <w:pPr>
        <w:pStyle w:val="Heading4"/>
        <w:rPr>
          <w:noProof/>
        </w:rPr>
      </w:pPr>
      <w:r w:rsidRPr="0056068F">
        <w:rPr>
          <w:noProof/>
        </w:rPr>
        <w:lastRenderedPageBreak/>
        <w:t>Validate and test</w:t>
      </w:r>
    </w:p>
    <w:p w14:paraId="4539B654" w14:textId="77777777" w:rsidR="00826C92" w:rsidRPr="0056068F" w:rsidRDefault="00826C92" w:rsidP="00CC75E8">
      <w:pPr>
        <w:pStyle w:val="ListNumber"/>
        <w:numPr>
          <w:ilvl w:val="0"/>
          <w:numId w:val="19"/>
        </w:numPr>
      </w:pPr>
      <w:r w:rsidRPr="0056068F">
        <w:t>Validate all pages using the W3C Validator.</w:t>
      </w:r>
    </w:p>
    <w:p w14:paraId="521493D3" w14:textId="77777777" w:rsidR="00826C92" w:rsidRPr="0056068F" w:rsidRDefault="00826C92" w:rsidP="00275801">
      <w:pPr>
        <w:pStyle w:val="ListNumber"/>
      </w:pPr>
      <w:r w:rsidRPr="0056068F">
        <w:t>Fix any warnings or errors until each page passes.</w:t>
      </w:r>
    </w:p>
    <w:p w14:paraId="7A77E149" w14:textId="77777777" w:rsidR="00826C92" w:rsidRPr="0056068F" w:rsidRDefault="00826C92" w:rsidP="00687E34">
      <w:pPr>
        <w:pStyle w:val="ListNumber"/>
        <w:keepNext/>
      </w:pPr>
      <w:r w:rsidRPr="0056068F">
        <w:t>Open each page in a browser and test:</w:t>
      </w:r>
    </w:p>
    <w:p w14:paraId="640AB357" w14:textId="25E8E3CC" w:rsidR="00826C92" w:rsidRPr="0056068F" w:rsidRDefault="00DE45A2" w:rsidP="00BD4345">
      <w:pPr>
        <w:pStyle w:val="ListNumber"/>
        <w:numPr>
          <w:ilvl w:val="1"/>
          <w:numId w:val="6"/>
        </w:numPr>
      </w:pPr>
      <w:r w:rsidRPr="0056068F">
        <w:t>all navigation links work</w:t>
      </w:r>
    </w:p>
    <w:p w14:paraId="098EFA55" w14:textId="7277D04A" w:rsidR="00826C92" w:rsidRPr="0056068F" w:rsidRDefault="00DE45A2" w:rsidP="00BD4345">
      <w:pPr>
        <w:pStyle w:val="ListNumber"/>
        <w:numPr>
          <w:ilvl w:val="1"/>
          <w:numId w:val="6"/>
        </w:numPr>
      </w:pPr>
      <w:r w:rsidRPr="0056068F">
        <w:t>all images display correctly from the images folder</w:t>
      </w:r>
    </w:p>
    <w:p w14:paraId="4D264DAB" w14:textId="4D9345C8" w:rsidR="00826C92" w:rsidRPr="0056068F" w:rsidRDefault="00DE45A2" w:rsidP="00BD4345">
      <w:pPr>
        <w:pStyle w:val="ListNumber"/>
        <w:numPr>
          <w:ilvl w:val="1"/>
          <w:numId w:val="6"/>
        </w:numPr>
      </w:pPr>
      <w:r w:rsidRPr="0056068F">
        <w:t>the form fields are labelled and focusable.</w:t>
      </w:r>
    </w:p>
    <w:p w14:paraId="517E7B34" w14:textId="77777777" w:rsidR="00826C92" w:rsidRPr="0056068F" w:rsidRDefault="00826C92" w:rsidP="00275801">
      <w:pPr>
        <w:pStyle w:val="ListNumber"/>
      </w:pPr>
      <w:r w:rsidRPr="0056068F">
        <w:t>Ensure each page shares the same header and footer structure.</w:t>
      </w:r>
    </w:p>
    <w:p w14:paraId="35073E2C" w14:textId="77777777" w:rsidR="00C86EA0" w:rsidRPr="0056068F" w:rsidRDefault="00C86EA0" w:rsidP="008A4A3E">
      <w:pPr>
        <w:pStyle w:val="HeadingDecorative"/>
        <w:rPr>
          <w:noProof/>
        </w:rPr>
      </w:pPr>
      <w:r w:rsidRPr="0056068F">
        <w:rPr>
          <w:noProof/>
        </w:rPr>
        <w:tab/>
      </w:r>
      <w:r w:rsidRPr="0056068F">
        <w:rPr>
          <w:noProof/>
        </w:rPr>
        <w:drawing>
          <wp:inline distT="0" distB="0" distL="0" distR="0" wp14:anchorId="0C4B7C4F" wp14:editId="46EC8C0F">
            <wp:extent cx="324000" cy="324000"/>
            <wp:effectExtent l="0" t="0" r="0" b="0"/>
            <wp:docPr id="848017213"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szCs w:val="40"/>
        </w:rPr>
        <w:t>Self-check</w:t>
      </w:r>
    </w:p>
    <w:p w14:paraId="71E8EE28" w14:textId="77777777" w:rsidR="00C86EA0" w:rsidRPr="0056068F" w:rsidRDefault="00C86EA0" w:rsidP="00851EF1">
      <w:pPr>
        <w:pStyle w:val="Heading3"/>
        <w:rPr>
          <w:noProof/>
        </w:rPr>
      </w:pPr>
      <w:r w:rsidRPr="0056068F">
        <w:rPr>
          <w:noProof/>
        </w:rPr>
        <w:t>How did you go?</w:t>
      </w:r>
    </w:p>
    <w:p w14:paraId="10055C03" w14:textId="3B9F740F" w:rsidR="00C86EA0" w:rsidRDefault="00C86EA0" w:rsidP="00BA6D8F">
      <w:pPr>
        <w:keepNext/>
        <w:rPr>
          <w:color w:val="000000" w:themeColor="text1"/>
        </w:rPr>
      </w:pPr>
      <w:r w:rsidRPr="0056068F">
        <w:rPr>
          <w:color w:val="000000" w:themeColor="text1"/>
        </w:rPr>
        <w:t xml:space="preserve">You have completed the lesson: </w:t>
      </w:r>
      <w:r w:rsidR="002E62A5" w:rsidRPr="002E62A5">
        <w:rPr>
          <w:rStyle w:val="Strong"/>
        </w:rPr>
        <w:t>Creating website structure using HTML</w:t>
      </w:r>
      <w:r w:rsidRPr="0056068F">
        <w:rPr>
          <w:color w:val="000000" w:themeColor="text1"/>
        </w:rPr>
        <w:t xml:space="preserve">. Check the boxes for the tasks you feel confident you can complete. </w:t>
      </w:r>
    </w:p>
    <w:p w14:paraId="38A78CB9" w14:textId="358A4680" w:rsidR="00C86EA0" w:rsidRPr="0056068F" w:rsidRDefault="00000000" w:rsidP="000F0D6C">
      <w:pPr>
        <w:tabs>
          <w:tab w:val="left" w:pos="709"/>
        </w:tabs>
        <w:ind w:left="709" w:hanging="425"/>
        <w:rPr>
          <w:color w:val="000000" w:themeColor="text1"/>
        </w:rPr>
      </w:pPr>
      <w:sdt>
        <w:sdtPr>
          <w:rPr>
            <w:color w:val="000000" w:themeColor="text1"/>
          </w:rPr>
          <w:id w:val="-1388793399"/>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2E62A5">
        <w:rPr>
          <w:color w:val="000000" w:themeColor="text1"/>
        </w:rPr>
        <w:t xml:space="preserve">I can </w:t>
      </w:r>
      <w:r w:rsidR="002E62A5" w:rsidRPr="002E62A5">
        <w:rPr>
          <w:color w:val="000000" w:themeColor="text1"/>
        </w:rPr>
        <w:t>create web pages according to requirements</w:t>
      </w:r>
      <w:r w:rsidR="002E62A5">
        <w:rPr>
          <w:color w:val="000000" w:themeColor="text1"/>
        </w:rPr>
        <w:t>.</w:t>
      </w:r>
    </w:p>
    <w:p w14:paraId="0ECE6070" w14:textId="71A6754D" w:rsidR="00C86EA0" w:rsidRDefault="00000000" w:rsidP="000F0D6C">
      <w:pPr>
        <w:tabs>
          <w:tab w:val="left" w:pos="709"/>
        </w:tabs>
        <w:ind w:left="709" w:hanging="425"/>
        <w:rPr>
          <w:color w:val="000000" w:themeColor="text1"/>
        </w:rPr>
      </w:pPr>
      <w:sdt>
        <w:sdtPr>
          <w:rPr>
            <w:color w:val="000000" w:themeColor="text1"/>
          </w:rPr>
          <w:id w:val="-655308635"/>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2E62A5">
        <w:rPr>
          <w:color w:val="000000" w:themeColor="text1"/>
        </w:rPr>
        <w:t xml:space="preserve">I can </w:t>
      </w:r>
      <w:r w:rsidR="002E62A5" w:rsidRPr="002E62A5">
        <w:rPr>
          <w:color w:val="000000" w:themeColor="text1"/>
        </w:rPr>
        <w:t>structure web pages using basic HTML elements</w:t>
      </w:r>
      <w:r w:rsidR="002E62A5">
        <w:rPr>
          <w:color w:val="000000" w:themeColor="text1"/>
        </w:rPr>
        <w:t>.</w:t>
      </w:r>
    </w:p>
    <w:p w14:paraId="14975BFC" w14:textId="77777777" w:rsidR="00056561" w:rsidRPr="00E70E68" w:rsidRDefault="00056561" w:rsidP="00056561">
      <w:pPr>
        <w:pStyle w:val="HeadingDecorative"/>
        <w:rPr>
          <w:position w:val="12"/>
        </w:rPr>
      </w:pPr>
      <w:r w:rsidRPr="003F0C4F">
        <w:tab/>
      </w:r>
      <w:r>
        <w:rPr>
          <w:noProof/>
        </w:rPr>
        <w:drawing>
          <wp:inline distT="0" distB="0" distL="0" distR="0" wp14:anchorId="50A65D6B" wp14:editId="195AA44B">
            <wp:extent cx="324000" cy="324000"/>
            <wp:effectExtent l="0" t="0" r="0" b="0"/>
            <wp:docPr id="1312816701"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0DB097DC" w14:textId="516C1A6A" w:rsidR="00056561" w:rsidRPr="003F0C4F" w:rsidRDefault="00056561" w:rsidP="00056561">
      <w:pPr>
        <w:pStyle w:val="Heading3"/>
      </w:pPr>
      <w:r>
        <w:t xml:space="preserve">Assessment 2 of 2: Project Part </w:t>
      </w:r>
      <w:r w:rsidR="00D74633">
        <w:t>3</w:t>
      </w:r>
    </w:p>
    <w:p w14:paraId="4ABE8712" w14:textId="5EFFF5E9" w:rsidR="00056561" w:rsidRPr="00E3331C" w:rsidRDefault="00056561" w:rsidP="00056561">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Pr="00887E30">
        <w:rPr>
          <w:rStyle w:val="Strong"/>
        </w:rPr>
        <w:t>start</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sidR="00D74633">
        <w:rPr>
          <w:color w:val="000000" w:themeColor="text1"/>
        </w:rPr>
        <w:t>3</w:t>
      </w:r>
      <w:r w:rsidRPr="00E3331C">
        <w:rPr>
          <w:color w:val="000000" w:themeColor="text1"/>
        </w:rPr>
        <w:t xml:space="preserve">. </w:t>
      </w:r>
    </w:p>
    <w:p w14:paraId="0A50A791" w14:textId="77777777" w:rsidR="00056561" w:rsidRPr="00E3331C" w:rsidRDefault="00056561" w:rsidP="00056561">
      <w:pPr>
        <w:rPr>
          <w:color w:val="000000" w:themeColor="text1"/>
        </w:rPr>
      </w:pPr>
      <w:r w:rsidRPr="00E3331C">
        <w:rPr>
          <w:color w:val="000000" w:themeColor="text1"/>
        </w:rPr>
        <w:t>If your assessments are online, go to Assessments in the top menu and access the files.</w:t>
      </w:r>
    </w:p>
    <w:p w14:paraId="783B4372" w14:textId="17C8EF32" w:rsidR="00056561" w:rsidRPr="00056561" w:rsidRDefault="00056561" w:rsidP="00056561">
      <w:pPr>
        <w:pStyle w:val="Notebox"/>
      </w:pPr>
      <w:r w:rsidRPr="004E3705">
        <w:rPr>
          <w:rStyle w:val="Strong"/>
        </w:rPr>
        <w:t>Note</w:t>
      </w:r>
      <w:r>
        <w:rPr>
          <w:rStyle w:val="Strong"/>
        </w:rPr>
        <w:t>:</w:t>
      </w:r>
      <w:r>
        <w:t xml:space="preserve"> To access the entire assessment, you must download and save each part separately.</w:t>
      </w:r>
    </w:p>
    <w:p w14:paraId="1309AB23" w14:textId="6E90770D" w:rsidR="00603DBF" w:rsidRPr="0056068F" w:rsidRDefault="00603DBF" w:rsidP="007E22C2"/>
    <w:p w14:paraId="60DF2781" w14:textId="77777777" w:rsidR="00C86EA0" w:rsidRPr="0056068F" w:rsidRDefault="00C86EA0" w:rsidP="00495134">
      <w:pPr>
        <w:sectPr w:rsidR="00C86EA0" w:rsidRPr="0056068F" w:rsidSect="00C86EA0">
          <w:headerReference w:type="even" r:id="rId155"/>
          <w:footerReference w:type="even" r:id="rId156"/>
          <w:headerReference w:type="first" r:id="rId157"/>
          <w:footerReference w:type="first" r:id="rId158"/>
          <w:pgSz w:w="11906" w:h="16838" w:code="9"/>
          <w:pgMar w:top="1134" w:right="1134" w:bottom="1134" w:left="1134" w:header="680" w:footer="482" w:gutter="0"/>
          <w:cols w:space="4253"/>
          <w:docGrid w:linePitch="360"/>
        </w:sectPr>
      </w:pPr>
    </w:p>
    <w:p w14:paraId="6BFB787F" w14:textId="5F788F4F" w:rsidR="00C86EA0" w:rsidRPr="0056068F" w:rsidRDefault="00C86EA0" w:rsidP="00495134">
      <w:pPr>
        <w:pStyle w:val="Heading1LessonTitle"/>
        <w:framePr w:h="3005" w:hRule="exact" w:wrap="notBeside"/>
        <w:rPr>
          <w:noProof/>
        </w:rPr>
      </w:pPr>
      <w:bookmarkStart w:id="81" w:name="_Toc216707786"/>
      <w:r w:rsidRPr="0056068F">
        <w:rPr>
          <w:rStyle w:val="Strong"/>
          <w:noProof/>
        </w:rPr>
        <w:lastRenderedPageBreak/>
        <w:t xml:space="preserve">Lesson </w:t>
      </w:r>
      <w:r w:rsidRPr="0056068F">
        <w:rPr>
          <w:rStyle w:val="Strong"/>
          <w:noProof/>
        </w:rPr>
        <w:fldChar w:fldCharType="begin"/>
      </w:r>
      <w:r w:rsidRPr="0056068F">
        <w:rPr>
          <w:rStyle w:val="Strong"/>
          <w:noProof/>
        </w:rPr>
        <w:instrText xml:space="preserve"> SEQ Lesson \* ARABIC </w:instrText>
      </w:r>
      <w:r w:rsidRPr="0056068F">
        <w:rPr>
          <w:rStyle w:val="Strong"/>
          <w:noProof/>
        </w:rPr>
        <w:fldChar w:fldCharType="separate"/>
      </w:r>
      <w:r w:rsidR="009769A3">
        <w:rPr>
          <w:rStyle w:val="Strong"/>
          <w:noProof/>
        </w:rPr>
        <w:t>3</w:t>
      </w:r>
      <w:r w:rsidRPr="0056068F">
        <w:rPr>
          <w:rStyle w:val="Strong"/>
          <w:noProof/>
        </w:rPr>
        <w:fldChar w:fldCharType="end"/>
      </w:r>
      <w:r w:rsidRPr="0056068F">
        <w:rPr>
          <w:rStyle w:val="Strong"/>
          <w:noProof/>
        </w:rPr>
        <w:t>:</w:t>
      </w:r>
      <w:r w:rsidRPr="0056068F">
        <w:rPr>
          <w:rStyle w:val="Strong"/>
          <w:noProof/>
        </w:rPr>
        <w:br/>
      </w:r>
      <w:r w:rsidR="00397A4D" w:rsidRPr="0056068F">
        <w:rPr>
          <w:noProof/>
        </w:rPr>
        <w:t>Styling websites using CSS</w:t>
      </w:r>
      <w:bookmarkEnd w:id="81"/>
    </w:p>
    <w:bookmarkStart w:id="82" w:name="_Toc216707787"/>
    <w:p w14:paraId="294A8AE9" w14:textId="77777777" w:rsidR="00C86EA0" w:rsidRPr="0056068F" w:rsidRDefault="00C86EA0" w:rsidP="00495134">
      <w:pPr>
        <w:pStyle w:val="Heading2"/>
        <w:rPr>
          <w:noProof/>
        </w:rPr>
      </w:pPr>
      <w:r w:rsidRPr="0056068F">
        <w:rPr>
          <w:noProof/>
          <w:shd w:val="clear" w:color="auto" w:fill="FFFFFF" w:themeFill="background1"/>
        </w:rPr>
        <mc:AlternateContent>
          <mc:Choice Requires="wps">
            <w:drawing>
              <wp:anchor distT="0" distB="1800225" distL="0" distR="0" simplePos="0" relativeHeight="251658245" behindDoc="1" locked="0" layoutInCell="1" allowOverlap="1" wp14:anchorId="2740E284" wp14:editId="7F3EB14C">
                <wp:simplePos x="0" y="0"/>
                <wp:positionH relativeFrom="page">
                  <wp:align>left</wp:align>
                </wp:positionH>
                <wp:positionV relativeFrom="page">
                  <wp:align>top</wp:align>
                </wp:positionV>
                <wp:extent cx="7560000" cy="2700000"/>
                <wp:effectExtent l="0" t="0" r="3175" b="5715"/>
                <wp:wrapNone/>
                <wp:docPr id="455828397"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26D83A0" id="Rectangle 1" o:spid="_x0000_s1026" alt="&quot;&quot;" style="position:absolute;margin-left:0;margin-top:0;width:595.3pt;height:212.6pt;z-index:-251633664;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" stroked="f" strokeweight="2pt">
                <v:fill r:id="rId134" o:title="" recolor="t" rotate="t" type="frame"/>
                <w10:wrap anchorx="page" anchory="page"/>
              </v:rect>
            </w:pict>
          </mc:Fallback>
        </mc:AlternateContent>
      </w:r>
      <w:r w:rsidRPr="0056068F">
        <w:rPr>
          <w:noProof/>
        </w:rPr>
        <w:t>Overview</w:t>
      </w:r>
      <w:bookmarkEnd w:id="82"/>
    </w:p>
    <w:p w14:paraId="5960D7DB" w14:textId="299DA25A" w:rsidR="00F71787" w:rsidRDefault="00F71787" w:rsidP="00F71787">
      <w:bookmarkStart w:id="83" w:name="_Toc16862011"/>
      <w:bookmarkStart w:id="84" w:name="_Toc21091475"/>
      <w:r w:rsidRPr="00C207B3">
        <w:t xml:space="preserve">Picture a website stripped down to </w:t>
      </w:r>
      <w:r>
        <w:t xml:space="preserve">the </w:t>
      </w:r>
      <w:r w:rsidRPr="00C207B3">
        <w:t>essentials</w:t>
      </w:r>
      <w:r>
        <w:t xml:space="preserve">, </w:t>
      </w:r>
      <w:r w:rsidRPr="00C207B3">
        <w:t>just text and links, functional but lifeless.</w:t>
      </w:r>
      <w:r>
        <w:t xml:space="preserve"> </w:t>
      </w:r>
      <w:r w:rsidRPr="00C207B3">
        <w:t xml:space="preserve">You </w:t>
      </w:r>
      <w:r w:rsidR="00E6499C">
        <w:t>can</w:t>
      </w:r>
      <w:r w:rsidRPr="00C207B3">
        <w:t xml:space="preserve"> decide whether it feels sleek and modern, warm and inviting, or bold and vibrant. That’s the power of CSS</w:t>
      </w:r>
      <w:r>
        <w:t>;</w:t>
      </w:r>
      <w:r w:rsidRPr="00C207B3">
        <w:t xml:space="preserve"> it’s the design language that transforms structure into style</w:t>
      </w:r>
      <w:r>
        <w:t xml:space="preserve">. </w:t>
      </w:r>
      <w:r w:rsidRPr="00C207B3">
        <w:t>With CSS, you can shift colo</w:t>
      </w:r>
      <w:r>
        <w:t>u</w:t>
      </w:r>
      <w:r w:rsidRPr="00C207B3">
        <w:t>rs, adjust layouts and create a visual identity that feels entirely different, all without touching the content.</w:t>
      </w:r>
    </w:p>
    <w:p w14:paraId="37A5ACB9" w14:textId="26D01868" w:rsidR="0096232E" w:rsidRPr="0056068F" w:rsidRDefault="0096232E" w:rsidP="0096232E">
      <w:r w:rsidRPr="0056068F">
        <w:t>Understanding CSS is essential for transforming basic HTML into a visually engaging and accessible website. These skills will allow you to design layouts that are flexible, readable</w:t>
      </w:r>
      <w:r w:rsidR="00603DBF" w:rsidRPr="0056068F">
        <w:t xml:space="preserve"> and</w:t>
      </w:r>
      <w:r w:rsidRPr="0056068F">
        <w:t xml:space="preserve"> consistent across all devices.</w:t>
      </w:r>
    </w:p>
    <w:p w14:paraId="05264C65" w14:textId="77777777" w:rsidR="001838DE" w:rsidRPr="0056068F" w:rsidRDefault="001838DE" w:rsidP="001838DE">
      <w:pPr>
        <w:rPr>
          <w:color w:val="000000" w:themeColor="text1"/>
        </w:rPr>
      </w:pPr>
      <w:r w:rsidRPr="0056068F">
        <w:rPr>
          <w:color w:val="000000" w:themeColor="text1"/>
        </w:rPr>
        <w:t>In this lesson, you will learn to:</w:t>
      </w:r>
    </w:p>
    <w:p w14:paraId="3792BD72" w14:textId="77777777" w:rsidR="005A01EA" w:rsidRDefault="005A01EA" w:rsidP="005A01EA">
      <w:pPr>
        <w:pStyle w:val="ListBullet"/>
      </w:pPr>
      <w:r w:rsidRPr="00F85702">
        <w:t xml:space="preserve">customise </w:t>
      </w:r>
      <w:r>
        <w:t xml:space="preserve">the style and layout of </w:t>
      </w:r>
      <w:r w:rsidRPr="00F85702">
        <w:t xml:space="preserve">websites </w:t>
      </w:r>
      <w:r>
        <w:t xml:space="preserve">using CSS, </w:t>
      </w:r>
      <w:r w:rsidRPr="00F85702">
        <w:t>according to user requirements</w:t>
      </w:r>
    </w:p>
    <w:p w14:paraId="20854C02" w14:textId="7A2834F0" w:rsidR="001838DE" w:rsidRPr="0056068F" w:rsidRDefault="005A01EA">
      <w:pPr>
        <w:pStyle w:val="ListBullet"/>
      </w:pPr>
      <w:r>
        <w:t>apply consistent styling using CSS across multiple web pages.</w:t>
      </w:r>
    </w:p>
    <w:p w14:paraId="69E0059A" w14:textId="1F60953E" w:rsidR="0096232E" w:rsidRPr="0056068F" w:rsidRDefault="0096232E" w:rsidP="0096232E">
      <w:pPr>
        <w:pStyle w:val="Heading2"/>
        <w:rPr>
          <w:noProof/>
        </w:rPr>
      </w:pPr>
      <w:bookmarkStart w:id="85" w:name="_Toc213359301"/>
      <w:bookmarkStart w:id="86" w:name="_Toc216707788"/>
      <w:r w:rsidRPr="0056068F">
        <w:rPr>
          <w:noProof/>
        </w:rPr>
        <w:t>Basic structure of CSS</w:t>
      </w:r>
      <w:bookmarkEnd w:id="83"/>
      <w:bookmarkEnd w:id="84"/>
      <w:bookmarkEnd w:id="85"/>
      <w:bookmarkEnd w:id="86"/>
    </w:p>
    <w:p w14:paraId="74F72A37" w14:textId="46AE1A1C" w:rsidR="00603DBF" w:rsidRPr="0056068F" w:rsidRDefault="0096232E" w:rsidP="00215725">
      <w:r w:rsidRPr="0056068F">
        <w:t>CSS defines how web documents are presented</w:t>
      </w:r>
      <w:r w:rsidR="001128D3" w:rsidRPr="0056068F">
        <w:t xml:space="preserve"> –</w:t>
      </w:r>
      <w:r w:rsidRPr="0056068F">
        <w:t xml:space="preserve"> their</w:t>
      </w:r>
      <w:r w:rsidR="001128D3" w:rsidRPr="0056068F">
        <w:t xml:space="preserve"> </w:t>
      </w:r>
      <w:r w:rsidRPr="0056068F">
        <w:t>style, layout</w:t>
      </w:r>
      <w:r w:rsidR="00603DBF" w:rsidRPr="0056068F">
        <w:t xml:space="preserve"> and</w:t>
      </w:r>
      <w:r w:rsidRPr="0056068F">
        <w:t xml:space="preserve"> visual design. The same HTML can look different under different CSS rules or in different </w:t>
      </w:r>
      <w:r w:rsidR="00EC35D4">
        <w:t>devices</w:t>
      </w:r>
      <w:r w:rsidRPr="0056068F">
        <w:t>.</w:t>
      </w:r>
    </w:p>
    <w:p w14:paraId="7AA46AFF" w14:textId="7F735FEF" w:rsidR="0096232E" w:rsidRPr="0056068F" w:rsidRDefault="0096232E" w:rsidP="00215725">
      <w:r w:rsidRPr="0056068F">
        <w:t>CSS controls visual details such as spacing, indentation, colours</w:t>
      </w:r>
      <w:r w:rsidR="00603DBF" w:rsidRPr="0056068F">
        <w:t xml:space="preserve"> and</w:t>
      </w:r>
      <w:r w:rsidRPr="0056068F">
        <w:t xml:space="preserve"> fonts.</w:t>
      </w:r>
    </w:p>
    <w:p w14:paraId="10A9C4E8" w14:textId="77777777" w:rsidR="0096232E" w:rsidRPr="0056068F" w:rsidRDefault="0096232E" w:rsidP="0096232E">
      <w:pPr>
        <w:pStyle w:val="Heading3"/>
        <w:rPr>
          <w:noProof/>
        </w:rPr>
      </w:pPr>
      <w:r w:rsidRPr="0056068F">
        <w:rPr>
          <w:noProof/>
        </w:rPr>
        <w:t>Anatomy of a CSS style</w:t>
      </w:r>
    </w:p>
    <w:p w14:paraId="2E3F0115" w14:textId="6F43FC8C" w:rsidR="0096232E" w:rsidRPr="0056068F" w:rsidRDefault="0096232E" w:rsidP="00724376">
      <w:pPr>
        <w:rPr>
          <w:lang w:eastAsia="en-AU"/>
        </w:rPr>
      </w:pPr>
      <w:r w:rsidRPr="0056068F">
        <w:rPr>
          <w:lang w:eastAsia="en-AU"/>
        </w:rPr>
        <w:t>A CSS rule defines how HTML elements are styled.</w:t>
      </w:r>
      <w:r w:rsidR="00CE70B4">
        <w:rPr>
          <w:lang w:eastAsia="en-AU"/>
        </w:rPr>
        <w:t xml:space="preserve"> </w:t>
      </w:r>
      <w:r w:rsidRPr="0056068F">
        <w:rPr>
          <w:lang w:eastAsia="en-AU"/>
        </w:rPr>
        <w:t>It includes:</w:t>
      </w:r>
    </w:p>
    <w:p w14:paraId="42194072" w14:textId="182A5CFB" w:rsidR="0096232E" w:rsidRPr="0056068F" w:rsidRDefault="00781DAE" w:rsidP="00DE6ADB">
      <w:pPr>
        <w:pStyle w:val="ListBullet"/>
      </w:pPr>
      <w:r w:rsidRPr="0056068F">
        <w:t>the</w:t>
      </w:r>
      <w:r w:rsidRPr="0056068F">
        <w:rPr>
          <w:rStyle w:val="Strong"/>
        </w:rPr>
        <w:t xml:space="preserve"> </w:t>
      </w:r>
      <w:r w:rsidR="0096232E" w:rsidRPr="0056068F">
        <w:rPr>
          <w:rStyle w:val="Strong"/>
        </w:rPr>
        <w:t>Selector</w:t>
      </w:r>
      <w:r w:rsidRPr="0056068F">
        <w:t>: this</w:t>
      </w:r>
      <w:r w:rsidR="00CE2305" w:rsidRPr="0056068F">
        <w:t xml:space="preserve"> </w:t>
      </w:r>
      <w:r w:rsidR="0096232E" w:rsidRPr="0056068F">
        <w:t>identifies which HTML elements to style (</w:t>
      </w:r>
      <w:r w:rsidR="00603DBF" w:rsidRPr="0056068F">
        <w:t>for example,</w:t>
      </w:r>
      <w:r w:rsidR="0096232E" w:rsidRPr="0056068F">
        <w:t xml:space="preserve"> p targets all paragraphs)</w:t>
      </w:r>
    </w:p>
    <w:p w14:paraId="5DCA29A2" w14:textId="5A92CF0D" w:rsidR="0096232E" w:rsidRPr="0056068F" w:rsidRDefault="00781DAE" w:rsidP="00DE6ADB">
      <w:pPr>
        <w:pStyle w:val="ListBullet"/>
      </w:pPr>
      <w:r w:rsidRPr="0056068F">
        <w:t xml:space="preserve">the </w:t>
      </w:r>
      <w:r w:rsidR="0096232E" w:rsidRPr="0056068F">
        <w:rPr>
          <w:rStyle w:val="Strong"/>
        </w:rPr>
        <w:t>Declaration block</w:t>
      </w:r>
      <w:r w:rsidRPr="0056068F">
        <w:t>: this</w:t>
      </w:r>
      <w:r w:rsidR="0096232E" w:rsidRPr="0056068F">
        <w:t xml:space="preserve"> is enclosed in curly braces { } and it contains one or more declarations separated by semicolons.</w:t>
      </w:r>
    </w:p>
    <w:p w14:paraId="1578B612" w14:textId="7C3CDF5C" w:rsidR="0096232E" w:rsidRPr="0056068F" w:rsidRDefault="0096232E" w:rsidP="00A74E54">
      <w:pPr>
        <w:pStyle w:val="Heading4"/>
        <w:rPr>
          <w:noProof/>
        </w:rPr>
      </w:pPr>
      <w:r w:rsidRPr="0056068F">
        <w:rPr>
          <w:noProof/>
        </w:rPr>
        <w:lastRenderedPageBreak/>
        <w:t>Selector</w:t>
      </w:r>
    </w:p>
    <w:p w14:paraId="52ED93E6" w14:textId="5CC16978" w:rsidR="0096232E" w:rsidRPr="0056068F" w:rsidRDefault="0096232E" w:rsidP="0096232E">
      <w:pPr>
        <w:rPr>
          <w:lang w:eastAsia="en-AU"/>
        </w:rPr>
      </w:pPr>
      <w:r w:rsidRPr="0056068F">
        <w:rPr>
          <w:lang w:eastAsia="en-AU"/>
        </w:rPr>
        <w:t xml:space="preserve">The selector is the HTML element, </w:t>
      </w:r>
      <w:r w:rsidR="00D923B0" w:rsidRPr="0056068F">
        <w:rPr>
          <w:lang w:eastAsia="en-AU"/>
        </w:rPr>
        <w:t xml:space="preserve">ID or </w:t>
      </w:r>
      <w:r w:rsidRPr="0056068F">
        <w:rPr>
          <w:lang w:eastAsia="en-AU"/>
        </w:rPr>
        <w:t>class you want to style.</w:t>
      </w:r>
    </w:p>
    <w:p w14:paraId="3213D8D6" w14:textId="62684F94" w:rsidR="0096232E" w:rsidRPr="0056068F" w:rsidRDefault="00D923B0" w:rsidP="00A74E54">
      <w:pPr>
        <w:pStyle w:val="Heading5"/>
        <w:rPr>
          <w:noProof/>
        </w:rPr>
      </w:pPr>
      <w:r w:rsidRPr="0056068F">
        <w:rPr>
          <w:noProof/>
        </w:rPr>
        <w:t>HTML e</w:t>
      </w:r>
      <w:r w:rsidR="0096232E" w:rsidRPr="0056068F">
        <w:rPr>
          <w:noProof/>
        </w:rPr>
        <w:t>lement</w:t>
      </w:r>
    </w:p>
    <w:p w14:paraId="3E725ABD" w14:textId="77777777" w:rsidR="0096232E" w:rsidRPr="0056068F" w:rsidRDefault="0096232E" w:rsidP="0096232E">
      <w:pPr>
        <w:rPr>
          <w:lang w:eastAsia="en-AU"/>
        </w:rPr>
      </w:pPr>
      <w:r w:rsidRPr="0056068F">
        <w:rPr>
          <w:lang w:eastAsia="en-AU"/>
        </w:rPr>
        <w:t>This can be any HTML element. For example:</w:t>
      </w:r>
    </w:p>
    <w:p w14:paraId="440FEC10" w14:textId="77777777" w:rsidR="0096232E" w:rsidRPr="0056068F" w:rsidRDefault="0096232E" w:rsidP="0096232E">
      <w:pPr>
        <w:pStyle w:val="ComputerCode"/>
      </w:pPr>
      <w:r w:rsidRPr="0056068F">
        <w:t>h1 {</w:t>
      </w:r>
    </w:p>
    <w:p w14:paraId="31DFEEC4" w14:textId="77777777" w:rsidR="0096232E" w:rsidRPr="0056068F" w:rsidRDefault="0096232E" w:rsidP="0096232E">
      <w:pPr>
        <w:pStyle w:val="ComputerCode"/>
        <w:ind w:firstLine="578"/>
      </w:pPr>
      <w:r w:rsidRPr="0056068F">
        <w:t>font-size: 2em;</w:t>
      </w:r>
    </w:p>
    <w:p w14:paraId="76D79D95" w14:textId="77777777" w:rsidR="0096232E" w:rsidRPr="0056068F" w:rsidRDefault="0096232E" w:rsidP="0096232E">
      <w:pPr>
        <w:pStyle w:val="ComputerCode"/>
      </w:pPr>
      <w:r w:rsidRPr="0056068F">
        <w:t>}</w:t>
      </w:r>
    </w:p>
    <w:p w14:paraId="48C548CD" w14:textId="77777777" w:rsidR="0096232E" w:rsidRPr="0056068F" w:rsidRDefault="0096232E" w:rsidP="00A74E54">
      <w:pPr>
        <w:pStyle w:val="Heading5"/>
        <w:rPr>
          <w:noProof/>
        </w:rPr>
      </w:pPr>
      <w:r w:rsidRPr="0056068F">
        <w:rPr>
          <w:noProof/>
        </w:rPr>
        <w:t>ID</w:t>
      </w:r>
    </w:p>
    <w:p w14:paraId="5386BB0F" w14:textId="170B9A45" w:rsidR="0096232E" w:rsidRPr="0056068F" w:rsidRDefault="0096232E" w:rsidP="0096232E">
      <w:r w:rsidRPr="0056068F">
        <w:rPr>
          <w:lang w:eastAsia="en-AU"/>
        </w:rPr>
        <w:t xml:space="preserve">ID selectors must be unique on a page. </w:t>
      </w:r>
      <w:r w:rsidR="004D2F42" w:rsidRPr="0056068F">
        <w:rPr>
          <w:lang w:eastAsia="en-AU"/>
        </w:rPr>
        <w:t>They're</w:t>
      </w:r>
      <w:r w:rsidRPr="0056068F">
        <w:rPr>
          <w:lang w:eastAsia="en-AU"/>
        </w:rPr>
        <w:t xml:space="preserve"> identified as a hash symbol (#) combined with the ID name. ID names can</w:t>
      </w:r>
      <w:r w:rsidR="005E422F" w:rsidRPr="0056068F">
        <w:rPr>
          <w:lang w:eastAsia="en-AU"/>
        </w:rPr>
        <w:t>'</w:t>
      </w:r>
      <w:r w:rsidRPr="0056068F">
        <w:rPr>
          <w:lang w:eastAsia="en-AU"/>
        </w:rPr>
        <w:t>t start with a number. For example:</w:t>
      </w:r>
    </w:p>
    <w:p w14:paraId="72C31F70" w14:textId="77777777" w:rsidR="0096232E" w:rsidRPr="0056068F" w:rsidRDefault="0096232E" w:rsidP="0096232E">
      <w:pPr>
        <w:pStyle w:val="ComputerCode"/>
      </w:pPr>
      <w:r w:rsidRPr="0056068F">
        <w:t>#blue-heading {</w:t>
      </w:r>
    </w:p>
    <w:p w14:paraId="429A0898" w14:textId="77777777" w:rsidR="0096232E" w:rsidRPr="0056068F" w:rsidRDefault="0096232E" w:rsidP="0096232E">
      <w:pPr>
        <w:pStyle w:val="ComputerCode"/>
        <w:ind w:firstLine="578"/>
      </w:pPr>
      <w:proofErr w:type="spellStart"/>
      <w:r w:rsidRPr="0056068F">
        <w:t>color</w:t>
      </w:r>
      <w:proofErr w:type="spellEnd"/>
      <w:r w:rsidRPr="0056068F">
        <w:t>: blue;</w:t>
      </w:r>
    </w:p>
    <w:p w14:paraId="2A488144" w14:textId="77777777" w:rsidR="0096232E" w:rsidRPr="0056068F" w:rsidRDefault="0096232E" w:rsidP="0096232E">
      <w:pPr>
        <w:pStyle w:val="ComputerCode"/>
      </w:pPr>
      <w:r w:rsidRPr="0056068F">
        <w:t>}</w:t>
      </w:r>
    </w:p>
    <w:p w14:paraId="3A93E392" w14:textId="77777777" w:rsidR="0096232E" w:rsidRPr="0056068F" w:rsidRDefault="0096232E" w:rsidP="00A74E54">
      <w:pPr>
        <w:pStyle w:val="Heading5"/>
        <w:rPr>
          <w:noProof/>
        </w:rPr>
      </w:pPr>
      <w:r w:rsidRPr="0056068F">
        <w:rPr>
          <w:noProof/>
        </w:rPr>
        <w:t>Class</w:t>
      </w:r>
    </w:p>
    <w:p w14:paraId="568E3805" w14:textId="0B6CD581" w:rsidR="0096232E" w:rsidRPr="0056068F" w:rsidRDefault="0096232E" w:rsidP="0096232E">
      <w:pPr>
        <w:rPr>
          <w:lang w:eastAsia="en-AU"/>
        </w:rPr>
      </w:pPr>
      <w:r w:rsidRPr="0056068F">
        <w:rPr>
          <w:lang w:eastAsia="en-AU"/>
        </w:rPr>
        <w:t>A class selector lets you define a style that can be used for multiple elements. It</w:t>
      </w:r>
      <w:r w:rsidR="005E422F" w:rsidRPr="0056068F">
        <w:rPr>
          <w:lang w:eastAsia="en-AU"/>
        </w:rPr>
        <w:t>'</w:t>
      </w:r>
      <w:r w:rsidRPr="0056068F">
        <w:rPr>
          <w:lang w:eastAsia="en-AU"/>
        </w:rPr>
        <w:t>s denoted by a full stop (.) at the beginning of the class name. For example:</w:t>
      </w:r>
    </w:p>
    <w:p w14:paraId="29080BCF" w14:textId="77777777" w:rsidR="0096232E" w:rsidRPr="0056068F" w:rsidRDefault="0096232E" w:rsidP="0096232E">
      <w:pPr>
        <w:pStyle w:val="ComputerCode"/>
      </w:pPr>
      <w:r w:rsidRPr="0056068F">
        <w:t>.half-width {</w:t>
      </w:r>
    </w:p>
    <w:p w14:paraId="34B9BE92" w14:textId="77777777" w:rsidR="0096232E" w:rsidRPr="0056068F" w:rsidRDefault="0096232E" w:rsidP="0096232E">
      <w:pPr>
        <w:pStyle w:val="ComputerCode"/>
        <w:ind w:firstLine="578"/>
      </w:pPr>
      <w:r w:rsidRPr="0056068F">
        <w:t>width: 50vw;</w:t>
      </w:r>
    </w:p>
    <w:p w14:paraId="54D0AD9F" w14:textId="77777777" w:rsidR="0096232E" w:rsidRPr="0056068F" w:rsidRDefault="0096232E" w:rsidP="0096232E">
      <w:pPr>
        <w:pStyle w:val="ComputerCode"/>
      </w:pPr>
      <w:r w:rsidRPr="0056068F">
        <w:t>}</w:t>
      </w:r>
    </w:p>
    <w:p w14:paraId="2E327A3B" w14:textId="5BC993A0" w:rsidR="00FC0F98" w:rsidRPr="0056068F" w:rsidRDefault="006D30F4" w:rsidP="00A74E54">
      <w:pPr>
        <w:pStyle w:val="Heading4"/>
        <w:rPr>
          <w:noProof/>
        </w:rPr>
      </w:pPr>
      <w:r w:rsidRPr="0056068F">
        <w:rPr>
          <w:noProof/>
        </w:rPr>
        <w:t>Declaration</w:t>
      </w:r>
    </w:p>
    <w:p w14:paraId="63A84438" w14:textId="02936D34" w:rsidR="00D01DD0" w:rsidRPr="0056068F" w:rsidRDefault="00D01DD0" w:rsidP="00D371F1">
      <w:pPr>
        <w:keepNext/>
        <w:rPr>
          <w:lang w:eastAsia="en-AU"/>
        </w:rPr>
      </w:pPr>
      <w:r w:rsidRPr="0056068F">
        <w:rPr>
          <w:lang w:eastAsia="en-AU"/>
        </w:rPr>
        <w:t xml:space="preserve">Each declaration has a </w:t>
      </w:r>
      <w:r w:rsidRPr="0056068F">
        <w:rPr>
          <w:rStyle w:val="Strong"/>
        </w:rPr>
        <w:t>property</w:t>
      </w:r>
      <w:r w:rsidRPr="0056068F">
        <w:rPr>
          <w:lang w:eastAsia="en-AU"/>
        </w:rPr>
        <w:t xml:space="preserve"> and a </w:t>
      </w:r>
      <w:r w:rsidRPr="0056068F">
        <w:rPr>
          <w:rStyle w:val="Strong"/>
        </w:rPr>
        <w:t>value</w:t>
      </w:r>
      <w:r w:rsidRPr="0056068F">
        <w:rPr>
          <w:lang w:eastAsia="en-AU"/>
        </w:rPr>
        <w:t xml:space="preserve"> separated by a colon</w:t>
      </w:r>
      <w:r w:rsidR="00EC64AC" w:rsidRPr="0056068F">
        <w:rPr>
          <w:lang w:eastAsia="en-AU"/>
        </w:rPr>
        <w:t>:</w:t>
      </w:r>
    </w:p>
    <w:p w14:paraId="494E14A6" w14:textId="77777777" w:rsidR="00D01DD0" w:rsidRPr="0056068F" w:rsidRDefault="00D01DD0" w:rsidP="00D371F1">
      <w:pPr>
        <w:pStyle w:val="ComputerCode"/>
        <w:keepNext/>
        <w:keepLines/>
      </w:pPr>
      <w:r w:rsidRPr="0056068F">
        <w:t>selector {</w:t>
      </w:r>
    </w:p>
    <w:p w14:paraId="537B0B41" w14:textId="77777777" w:rsidR="00D01DD0" w:rsidRPr="0056068F" w:rsidRDefault="00D01DD0" w:rsidP="00D371F1">
      <w:pPr>
        <w:pStyle w:val="ComputerCode"/>
        <w:keepNext/>
        <w:keepLines/>
      </w:pPr>
      <w:r w:rsidRPr="0056068F">
        <w:t xml:space="preserve">  property: value;</w:t>
      </w:r>
    </w:p>
    <w:p w14:paraId="326BAC7B" w14:textId="77777777" w:rsidR="00D01DD0" w:rsidRPr="0056068F" w:rsidRDefault="00D01DD0" w:rsidP="00D371F1">
      <w:pPr>
        <w:pStyle w:val="ComputerCode"/>
        <w:keepLines/>
      </w:pPr>
      <w:r w:rsidRPr="0056068F">
        <w:t>}</w:t>
      </w:r>
    </w:p>
    <w:p w14:paraId="6187FEB3" w14:textId="77777777" w:rsidR="00FC0F98" w:rsidRPr="0056068F" w:rsidRDefault="00FC0F98" w:rsidP="00FC0F98">
      <w:pPr>
        <w:rPr>
          <w:lang w:eastAsia="en-AU"/>
        </w:rPr>
      </w:pPr>
      <w:r w:rsidRPr="0056068F">
        <w:rPr>
          <w:lang w:eastAsia="en-AU"/>
        </w:rPr>
        <w:lastRenderedPageBreak/>
        <w:t>CSS properties define which visual aspect of an element is being styled. Each property has a value that sets how it should appear.</w:t>
      </w:r>
    </w:p>
    <w:p w14:paraId="39430DFE" w14:textId="77777777" w:rsidR="00FC0F98" w:rsidRPr="0056068F" w:rsidRDefault="00FC0F98" w:rsidP="00FC0F98">
      <w:pPr>
        <w:rPr>
          <w:lang w:eastAsia="en-AU"/>
        </w:rPr>
      </w:pPr>
      <w:r w:rsidRPr="0056068F">
        <w:rPr>
          <w:lang w:eastAsia="en-AU"/>
        </w:rPr>
        <w:t>For example:</w:t>
      </w:r>
    </w:p>
    <w:p w14:paraId="5C7C9181" w14:textId="77777777" w:rsidR="00FC0F98" w:rsidRPr="0056068F" w:rsidRDefault="00FC0F98" w:rsidP="00FC0F98">
      <w:pPr>
        <w:pStyle w:val="ComputerCode"/>
      </w:pPr>
      <w:r w:rsidRPr="0056068F">
        <w:t>p {</w:t>
      </w:r>
    </w:p>
    <w:p w14:paraId="31E6DF9A" w14:textId="77777777" w:rsidR="00FC0F98" w:rsidRPr="0056068F" w:rsidRDefault="00FC0F98" w:rsidP="00FC0F98">
      <w:pPr>
        <w:pStyle w:val="ComputerCode"/>
      </w:pPr>
      <w:r w:rsidRPr="0056068F">
        <w:t xml:space="preserve">  </w:t>
      </w:r>
      <w:proofErr w:type="spellStart"/>
      <w:r w:rsidRPr="0056068F">
        <w:t>color</w:t>
      </w:r>
      <w:proofErr w:type="spellEnd"/>
      <w:r w:rsidRPr="0056068F">
        <w:t>: blue;</w:t>
      </w:r>
    </w:p>
    <w:p w14:paraId="011CD357" w14:textId="77777777" w:rsidR="00FC0F98" w:rsidRPr="0056068F" w:rsidRDefault="00FC0F98" w:rsidP="00FC0F98">
      <w:pPr>
        <w:pStyle w:val="ComputerCode"/>
      </w:pPr>
      <w:r w:rsidRPr="0056068F">
        <w:t xml:space="preserve">  margin: 20px;</w:t>
      </w:r>
    </w:p>
    <w:p w14:paraId="49E47384" w14:textId="77777777" w:rsidR="00FC0F98" w:rsidRPr="0056068F" w:rsidRDefault="00FC0F98" w:rsidP="00FC0F98">
      <w:pPr>
        <w:pStyle w:val="ComputerCode"/>
      </w:pPr>
      <w:r w:rsidRPr="0056068F">
        <w:t>}</w:t>
      </w:r>
    </w:p>
    <w:p w14:paraId="5C3070A9" w14:textId="77777777" w:rsidR="00FC0F98" w:rsidRPr="0056068F" w:rsidRDefault="00FC0F98" w:rsidP="00FC0F98">
      <w:pPr>
        <w:rPr>
          <w:lang w:eastAsia="en-AU"/>
        </w:rPr>
      </w:pPr>
      <w:r w:rsidRPr="0056068F">
        <w:rPr>
          <w:lang w:eastAsia="en-AU"/>
        </w:rPr>
        <w:t xml:space="preserve">In this example, </w:t>
      </w:r>
      <w:proofErr w:type="spellStart"/>
      <w:r w:rsidRPr="00242E1A">
        <w:rPr>
          <w:rStyle w:val="Emphasis"/>
        </w:rPr>
        <w:t>color</w:t>
      </w:r>
      <w:proofErr w:type="spellEnd"/>
      <w:r w:rsidRPr="0056068F">
        <w:rPr>
          <w:lang w:eastAsia="en-AU"/>
        </w:rPr>
        <w:t xml:space="preserve"> and </w:t>
      </w:r>
      <w:r w:rsidRPr="00242E1A">
        <w:rPr>
          <w:rStyle w:val="Emphasis"/>
        </w:rPr>
        <w:t>margin</w:t>
      </w:r>
      <w:r w:rsidRPr="0056068F">
        <w:rPr>
          <w:lang w:eastAsia="en-AU"/>
        </w:rPr>
        <w:t xml:space="preserve"> are properties, while </w:t>
      </w:r>
      <w:r w:rsidRPr="00242E1A">
        <w:rPr>
          <w:rStyle w:val="Emphasis"/>
        </w:rPr>
        <w:t>blue</w:t>
      </w:r>
      <w:r w:rsidRPr="0056068F">
        <w:rPr>
          <w:lang w:eastAsia="en-AU"/>
        </w:rPr>
        <w:t xml:space="preserve"> and </w:t>
      </w:r>
      <w:r w:rsidRPr="00242E1A">
        <w:rPr>
          <w:rStyle w:val="Emphasis"/>
        </w:rPr>
        <w:t>20px</w:t>
      </w:r>
      <w:r w:rsidRPr="0056068F">
        <w:rPr>
          <w:lang w:eastAsia="en-AU"/>
        </w:rPr>
        <w:t xml:space="preserve"> are values.</w:t>
      </w:r>
    </w:p>
    <w:p w14:paraId="495EE34D" w14:textId="77777777" w:rsidR="00FC0F98" w:rsidRPr="0056068F" w:rsidRDefault="00FC0F98" w:rsidP="001675B3">
      <w:pPr>
        <w:pStyle w:val="Heading3"/>
        <w:rPr>
          <w:noProof/>
        </w:rPr>
      </w:pPr>
      <w:r w:rsidRPr="0056068F">
        <w:rPr>
          <w:noProof/>
        </w:rPr>
        <w:t>Units</w:t>
      </w:r>
    </w:p>
    <w:p w14:paraId="5842EDFE" w14:textId="77777777" w:rsidR="00FC0F98" w:rsidRPr="0056068F" w:rsidRDefault="00FC0F98" w:rsidP="00FC0F98">
      <w:pPr>
        <w:rPr>
          <w:lang w:eastAsia="en-AU"/>
        </w:rPr>
      </w:pPr>
      <w:r w:rsidRPr="0056068F">
        <w:rPr>
          <w:lang w:eastAsia="en-AU"/>
        </w:rPr>
        <w:t>Units define measurements used in CSS values, such as size, spacing and layout. They can be absolute (fixed) or relative (adjust to screen or parent size).</w:t>
      </w:r>
    </w:p>
    <w:p w14:paraId="1AB10E21" w14:textId="77777777" w:rsidR="00FC0F98" w:rsidRPr="0056068F" w:rsidRDefault="00FC0F98" w:rsidP="00FC0F98">
      <w:pPr>
        <w:rPr>
          <w:lang w:eastAsia="en-AU"/>
        </w:rPr>
      </w:pPr>
      <w:r w:rsidRPr="0056068F">
        <w:rPr>
          <w:lang w:eastAsia="en-AU"/>
        </w:rPr>
        <w:t>Here are some common units:</w:t>
      </w:r>
    </w:p>
    <w:p w14:paraId="1577CE33" w14:textId="73F1CBF7" w:rsidR="00FC0F98" w:rsidRPr="0056068F" w:rsidRDefault="00FC0F98" w:rsidP="00FC0F98">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7</w:t>
      </w:r>
      <w:r w:rsidRPr="0056068F">
        <w:rPr>
          <w:noProof/>
        </w:rPr>
        <w:fldChar w:fldCharType="end"/>
      </w:r>
      <w:r w:rsidRPr="0056068F">
        <w:rPr>
          <w:noProof/>
        </w:rPr>
        <w:t xml:space="preserve">: </w:t>
      </w:r>
      <w:r w:rsidRPr="0056068F">
        <w:rPr>
          <w:noProof/>
          <w:lang w:eastAsia="en-AU"/>
        </w:rPr>
        <w:t>Common units</w:t>
      </w:r>
    </w:p>
    <w:tbl>
      <w:tblPr>
        <w:tblStyle w:val="TableGrid"/>
        <w:tblW w:w="5000" w:type="pct"/>
        <w:tblLook w:val="04A0" w:firstRow="1" w:lastRow="0" w:firstColumn="1" w:lastColumn="0" w:noHBand="0" w:noVBand="1"/>
      </w:tblPr>
      <w:tblGrid>
        <w:gridCol w:w="1350"/>
        <w:gridCol w:w="8278"/>
      </w:tblGrid>
      <w:tr w:rsidR="00FC0F98" w:rsidRPr="0056068F" w14:paraId="1B942F9E" w14:textId="77777777">
        <w:trPr>
          <w:cnfStyle w:val="100000000000" w:firstRow="1" w:lastRow="0" w:firstColumn="0" w:lastColumn="0" w:oddVBand="0" w:evenVBand="0" w:oddHBand="0" w:evenHBand="0" w:firstRowFirstColumn="0" w:firstRowLastColumn="0" w:lastRowFirstColumn="0" w:lastRowLastColumn="0"/>
        </w:trPr>
        <w:tc>
          <w:tcPr>
            <w:tcW w:w="701" w:type="pct"/>
            <w:vAlign w:val="center"/>
          </w:tcPr>
          <w:p w14:paraId="302E3592" w14:textId="77777777" w:rsidR="00FC0F98" w:rsidRPr="0056068F" w:rsidRDefault="00FC0F98" w:rsidP="00CE70B4">
            <w:r w:rsidRPr="0056068F">
              <w:t>Unit</w:t>
            </w:r>
          </w:p>
        </w:tc>
        <w:tc>
          <w:tcPr>
            <w:tcW w:w="4299" w:type="pct"/>
            <w:vAlign w:val="center"/>
          </w:tcPr>
          <w:p w14:paraId="77CA00F8" w14:textId="77777777" w:rsidR="00FC0F98" w:rsidRPr="0056068F" w:rsidRDefault="00FC0F98" w:rsidP="00CE70B4">
            <w:r w:rsidRPr="0056068F">
              <w:t>Description</w:t>
            </w:r>
          </w:p>
        </w:tc>
      </w:tr>
      <w:tr w:rsidR="00FC0F98" w:rsidRPr="0056068F" w14:paraId="54788143" w14:textId="77777777" w:rsidTr="00CE70B4">
        <w:tc>
          <w:tcPr>
            <w:tcW w:w="701" w:type="pct"/>
          </w:tcPr>
          <w:p w14:paraId="1EF38E40" w14:textId="77777777" w:rsidR="00FC0F98" w:rsidRPr="0056068F" w:rsidRDefault="00FC0F98" w:rsidP="00CE70B4">
            <w:pPr>
              <w:rPr>
                <w:rStyle w:val="Strong"/>
              </w:rPr>
            </w:pPr>
            <w:proofErr w:type="spellStart"/>
            <w:r w:rsidRPr="0056068F">
              <w:rPr>
                <w:rStyle w:val="Strong"/>
              </w:rPr>
              <w:t>px</w:t>
            </w:r>
            <w:proofErr w:type="spellEnd"/>
          </w:p>
        </w:tc>
        <w:tc>
          <w:tcPr>
            <w:tcW w:w="4299" w:type="pct"/>
          </w:tcPr>
          <w:p w14:paraId="00A4FC87" w14:textId="77777777" w:rsidR="00FC0F98" w:rsidRPr="0056068F" w:rsidRDefault="00FC0F98" w:rsidP="00CE70B4">
            <w:pPr>
              <w:rPr>
                <w:lang w:eastAsia="en-AU"/>
              </w:rPr>
            </w:pPr>
            <w:r w:rsidRPr="0056068F">
              <w:rPr>
                <w:lang w:eastAsia="en-AU"/>
              </w:rPr>
              <w:t>Fixed size, does not scale with screen or user settings.</w:t>
            </w:r>
          </w:p>
        </w:tc>
      </w:tr>
      <w:tr w:rsidR="00FC0F98" w:rsidRPr="0056068F" w14:paraId="7E6A86A8" w14:textId="77777777" w:rsidTr="00CE70B4">
        <w:tc>
          <w:tcPr>
            <w:tcW w:w="701" w:type="pct"/>
          </w:tcPr>
          <w:p w14:paraId="2E03C65A" w14:textId="77777777" w:rsidR="00FC0F98" w:rsidRPr="0056068F" w:rsidRDefault="00FC0F98" w:rsidP="00CE70B4">
            <w:pPr>
              <w:rPr>
                <w:rStyle w:val="Strong"/>
              </w:rPr>
            </w:pPr>
            <w:proofErr w:type="spellStart"/>
            <w:r w:rsidRPr="0056068F">
              <w:rPr>
                <w:rStyle w:val="Strong"/>
              </w:rPr>
              <w:t>em</w:t>
            </w:r>
            <w:proofErr w:type="spellEnd"/>
          </w:p>
        </w:tc>
        <w:tc>
          <w:tcPr>
            <w:tcW w:w="4299" w:type="pct"/>
          </w:tcPr>
          <w:p w14:paraId="61DD35EC" w14:textId="77777777" w:rsidR="00FC0F98" w:rsidRPr="0056068F" w:rsidRDefault="00FC0F98" w:rsidP="00CE70B4">
            <w:pPr>
              <w:rPr>
                <w:lang w:eastAsia="en-AU"/>
              </w:rPr>
            </w:pPr>
            <w:r w:rsidRPr="0056068F">
              <w:rPr>
                <w:lang w:eastAsia="en-AU"/>
              </w:rPr>
              <w:t>Based on the font size of the parent element.</w:t>
            </w:r>
          </w:p>
        </w:tc>
      </w:tr>
      <w:tr w:rsidR="00FC0F98" w:rsidRPr="0056068F" w14:paraId="2DAE1456" w14:textId="77777777" w:rsidTr="00CE70B4">
        <w:tc>
          <w:tcPr>
            <w:tcW w:w="701" w:type="pct"/>
          </w:tcPr>
          <w:p w14:paraId="57BCD8C3" w14:textId="77777777" w:rsidR="00FC0F98" w:rsidRPr="0056068F" w:rsidRDefault="00FC0F98" w:rsidP="00CE70B4">
            <w:pPr>
              <w:rPr>
                <w:rStyle w:val="Strong"/>
              </w:rPr>
            </w:pPr>
            <w:r w:rsidRPr="0056068F">
              <w:rPr>
                <w:rStyle w:val="Strong"/>
              </w:rPr>
              <w:t>rem</w:t>
            </w:r>
          </w:p>
        </w:tc>
        <w:tc>
          <w:tcPr>
            <w:tcW w:w="4299" w:type="pct"/>
          </w:tcPr>
          <w:p w14:paraId="02D482E4" w14:textId="77777777" w:rsidR="00FC0F98" w:rsidRPr="0056068F" w:rsidRDefault="00FC0F98" w:rsidP="00CE70B4">
            <w:pPr>
              <w:rPr>
                <w:lang w:eastAsia="en-AU"/>
              </w:rPr>
            </w:pPr>
            <w:r w:rsidRPr="0056068F">
              <w:rPr>
                <w:lang w:eastAsia="en-AU"/>
              </w:rPr>
              <w:t>Based on the font size of the root (&lt;html&gt;) element.</w:t>
            </w:r>
          </w:p>
        </w:tc>
      </w:tr>
      <w:tr w:rsidR="00FC0F98" w:rsidRPr="0056068F" w14:paraId="428082AD" w14:textId="77777777" w:rsidTr="00CE70B4">
        <w:tc>
          <w:tcPr>
            <w:tcW w:w="701" w:type="pct"/>
          </w:tcPr>
          <w:p w14:paraId="0A4EE0DE" w14:textId="77777777" w:rsidR="00FC0F98" w:rsidRPr="0056068F" w:rsidRDefault="00FC0F98" w:rsidP="00CE70B4">
            <w:pPr>
              <w:rPr>
                <w:rStyle w:val="Strong"/>
              </w:rPr>
            </w:pPr>
            <w:r w:rsidRPr="0056068F">
              <w:rPr>
                <w:rStyle w:val="Strong"/>
              </w:rPr>
              <w:t>%</w:t>
            </w:r>
          </w:p>
        </w:tc>
        <w:tc>
          <w:tcPr>
            <w:tcW w:w="4299" w:type="pct"/>
          </w:tcPr>
          <w:p w14:paraId="0F1562EB" w14:textId="77777777" w:rsidR="00FC0F98" w:rsidRPr="0056068F" w:rsidRDefault="00FC0F98" w:rsidP="00CE70B4">
            <w:pPr>
              <w:rPr>
                <w:lang w:eastAsia="en-AU"/>
              </w:rPr>
            </w:pPr>
            <w:r w:rsidRPr="0056068F">
              <w:rPr>
                <w:lang w:eastAsia="en-AU"/>
              </w:rPr>
              <w:t>Based on the size of the parent element.</w:t>
            </w:r>
          </w:p>
        </w:tc>
      </w:tr>
      <w:tr w:rsidR="00FC0F98" w:rsidRPr="0056068F" w14:paraId="55AF45F5" w14:textId="77777777" w:rsidTr="00CE70B4">
        <w:tc>
          <w:tcPr>
            <w:tcW w:w="701" w:type="pct"/>
          </w:tcPr>
          <w:p w14:paraId="5721EE41" w14:textId="77777777" w:rsidR="00FC0F98" w:rsidRPr="0056068F" w:rsidRDefault="00FC0F98" w:rsidP="00CE70B4">
            <w:pPr>
              <w:rPr>
                <w:rStyle w:val="Strong"/>
              </w:rPr>
            </w:pPr>
            <w:proofErr w:type="spellStart"/>
            <w:r w:rsidRPr="0056068F">
              <w:rPr>
                <w:rStyle w:val="Strong"/>
              </w:rPr>
              <w:t>vw</w:t>
            </w:r>
            <w:proofErr w:type="spellEnd"/>
            <w:r w:rsidRPr="0056068F">
              <w:rPr>
                <w:rStyle w:val="Strong"/>
              </w:rPr>
              <w:t xml:space="preserve"> / </w:t>
            </w:r>
            <w:proofErr w:type="spellStart"/>
            <w:r w:rsidRPr="0056068F">
              <w:rPr>
                <w:rStyle w:val="Strong"/>
              </w:rPr>
              <w:t>vh</w:t>
            </w:r>
            <w:proofErr w:type="spellEnd"/>
          </w:p>
        </w:tc>
        <w:tc>
          <w:tcPr>
            <w:tcW w:w="4299" w:type="pct"/>
          </w:tcPr>
          <w:p w14:paraId="4BBE116C" w14:textId="77777777" w:rsidR="00FC0F98" w:rsidRPr="0056068F" w:rsidRDefault="00FC0F98" w:rsidP="00CE70B4">
            <w:pPr>
              <w:rPr>
                <w:lang w:eastAsia="en-AU"/>
              </w:rPr>
            </w:pPr>
            <w:r w:rsidRPr="0056068F">
              <w:rPr>
                <w:lang w:eastAsia="en-AU"/>
              </w:rPr>
              <w:t>Based on viewport width or height (1vw = 1% of width, 1vh = 1% of height).</w:t>
            </w:r>
          </w:p>
        </w:tc>
      </w:tr>
    </w:tbl>
    <w:p w14:paraId="689B2579" w14:textId="0F034FC4" w:rsidR="005A2933" w:rsidRPr="0056068F" w:rsidRDefault="00CC7DA9" w:rsidP="003255F3">
      <w:r w:rsidRPr="0056068F">
        <w:rPr>
          <w:lang w:eastAsia="en-AU"/>
        </w:rPr>
        <w:t xml:space="preserve">The following image </w:t>
      </w:r>
      <w:r w:rsidR="00052737">
        <w:rPr>
          <w:lang w:eastAsia="en-AU"/>
        </w:rPr>
        <w:t>compares</w:t>
      </w:r>
      <w:r w:rsidR="00B60727" w:rsidRPr="0056068F">
        <w:rPr>
          <w:lang w:eastAsia="en-AU"/>
        </w:rPr>
        <w:t xml:space="preserve"> CSS font size units</w:t>
      </w:r>
      <w:r w:rsidR="00E61E0F" w:rsidRPr="0056068F">
        <w:rPr>
          <w:lang w:eastAsia="en-AU"/>
        </w:rPr>
        <w:t>:</w:t>
      </w:r>
    </w:p>
    <w:p w14:paraId="673D90E5" w14:textId="2600C729" w:rsidR="007D53B1" w:rsidRDefault="007D53B1" w:rsidP="007D53B1">
      <w:pPr>
        <w:rPr>
          <w:noProof/>
        </w:rPr>
      </w:pPr>
      <w:r w:rsidRPr="0056068F">
        <w:rPr>
          <w:noProof/>
        </w:rPr>
        <w:lastRenderedPageBreak/>
        <w:drawing>
          <wp:inline distT="0" distB="0" distL="0" distR="0" wp14:anchorId="06E54804" wp14:editId="250865F2">
            <wp:extent cx="6120000" cy="2566956"/>
            <wp:effectExtent l="0" t="0" r="0" b="5080"/>
            <wp:docPr id="295757556" name="Picture 1" descr="Sample text using different font size uni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7556" name="Picture 1" descr="Sample text using different font size units">
                      <a:extLst>
                        <a:ext uri="{C183D7F6-B498-43B3-948B-1728B52AA6E4}">
                          <adec:decorative xmlns:adec="http://schemas.microsoft.com/office/drawing/2017/decorative" val="0"/>
                        </a:ext>
                      </a:extLst>
                    </pic:cNvPr>
                    <pic:cNvPicPr/>
                  </pic:nvPicPr>
                  <pic:blipFill>
                    <a:blip r:embed="rId159"/>
                    <a:stretch>
                      <a:fillRect/>
                    </a:stretch>
                  </pic:blipFill>
                  <pic:spPr>
                    <a:xfrm>
                      <a:off x="0" y="0"/>
                      <a:ext cx="6120000" cy="2566956"/>
                    </a:xfrm>
                    <a:prstGeom prst="rect">
                      <a:avLst/>
                    </a:prstGeom>
                  </pic:spPr>
                </pic:pic>
              </a:graphicData>
            </a:graphic>
          </wp:inline>
        </w:drawing>
      </w:r>
    </w:p>
    <w:p w14:paraId="22F98A3F" w14:textId="3CF3ADC8" w:rsidR="005A2933" w:rsidRPr="0056068F" w:rsidRDefault="005A2933" w:rsidP="006E267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12</w:t>
      </w:r>
      <w:r w:rsidRPr="0056068F">
        <w:rPr>
          <w:noProof/>
        </w:rPr>
        <w:fldChar w:fldCharType="end"/>
      </w:r>
      <w:r w:rsidRPr="0056068F">
        <w:rPr>
          <w:noProof/>
        </w:rPr>
        <w:t xml:space="preserve">: © </w:t>
      </w:r>
      <w:r w:rsidR="00631E87">
        <w:rPr>
          <w:noProof/>
        </w:rPr>
        <w:t>TAFE NSW 2025</w:t>
      </w:r>
      <w:r w:rsidRPr="0056068F">
        <w:rPr>
          <w:noProof/>
        </w:rPr>
        <w:t xml:space="preserve"> </w:t>
      </w:r>
    </w:p>
    <w:p w14:paraId="1994AE35" w14:textId="6EF4B43F" w:rsidR="005A2933" w:rsidRPr="0056068F" w:rsidRDefault="00CC7DA9" w:rsidP="003255F3">
      <w:r w:rsidRPr="0056068F">
        <w:rPr>
          <w:lang w:eastAsia="en-AU"/>
        </w:rPr>
        <w:t xml:space="preserve">The following image </w:t>
      </w:r>
      <w:r w:rsidR="00052737">
        <w:rPr>
          <w:lang w:eastAsia="en-AU"/>
        </w:rPr>
        <w:t>compares</w:t>
      </w:r>
      <w:r w:rsidR="00052737" w:rsidRPr="0056068F">
        <w:rPr>
          <w:lang w:eastAsia="en-AU"/>
        </w:rPr>
        <w:t xml:space="preserve"> </w:t>
      </w:r>
      <w:r w:rsidR="00B672F9" w:rsidRPr="0056068F">
        <w:rPr>
          <w:lang w:eastAsia="en-AU"/>
        </w:rPr>
        <w:t>CSS element size units</w:t>
      </w:r>
      <w:r w:rsidR="00B672F9" w:rsidRPr="0056068F">
        <w:t>:</w:t>
      </w:r>
    </w:p>
    <w:p w14:paraId="56C10A9B" w14:textId="206604CA" w:rsidR="007D53B1" w:rsidRDefault="007D53B1" w:rsidP="007D53B1">
      <w:pPr>
        <w:rPr>
          <w:noProof/>
        </w:rPr>
      </w:pPr>
      <w:r w:rsidRPr="0056068F">
        <w:rPr>
          <w:noProof/>
        </w:rPr>
        <w:drawing>
          <wp:inline distT="0" distB="0" distL="0" distR="0" wp14:anchorId="04D27A59" wp14:editId="19AC6E51">
            <wp:extent cx="6120000" cy="3599036"/>
            <wp:effectExtent l="0" t="0" r="0" b="1905"/>
            <wp:docPr id="1324587147" name="Picture 1" descr="Sample text in different element size uni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7147" name="Picture 1" descr="Sample text in different element size units">
                      <a:extLst>
                        <a:ext uri="{C183D7F6-B498-43B3-948B-1728B52AA6E4}">
                          <adec:decorative xmlns:adec="http://schemas.microsoft.com/office/drawing/2017/decorative" val="0"/>
                        </a:ext>
                      </a:extLst>
                    </pic:cNvPr>
                    <pic:cNvPicPr/>
                  </pic:nvPicPr>
                  <pic:blipFill>
                    <a:blip r:embed="rId160"/>
                    <a:stretch>
                      <a:fillRect/>
                    </a:stretch>
                  </pic:blipFill>
                  <pic:spPr>
                    <a:xfrm>
                      <a:off x="0" y="0"/>
                      <a:ext cx="6120000" cy="3599036"/>
                    </a:xfrm>
                    <a:prstGeom prst="rect">
                      <a:avLst/>
                    </a:prstGeom>
                  </pic:spPr>
                </pic:pic>
              </a:graphicData>
            </a:graphic>
          </wp:inline>
        </w:drawing>
      </w:r>
    </w:p>
    <w:p w14:paraId="77EBE3B8" w14:textId="17AEF36D" w:rsidR="005A2933" w:rsidRPr="0056068F" w:rsidRDefault="005A2933" w:rsidP="006E267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13</w:t>
      </w:r>
      <w:r w:rsidRPr="0056068F">
        <w:rPr>
          <w:noProof/>
        </w:rPr>
        <w:fldChar w:fldCharType="end"/>
      </w:r>
      <w:r w:rsidRPr="0056068F">
        <w:rPr>
          <w:noProof/>
        </w:rPr>
        <w:t xml:space="preserve">: </w:t>
      </w:r>
      <w:r w:rsidR="00631E87" w:rsidRPr="0056068F">
        <w:rPr>
          <w:noProof/>
        </w:rPr>
        <w:t xml:space="preserve">© </w:t>
      </w:r>
      <w:r w:rsidR="00631E87">
        <w:rPr>
          <w:noProof/>
        </w:rPr>
        <w:t>TAFE NSW 2025</w:t>
      </w:r>
    </w:p>
    <w:p w14:paraId="00CEB99E" w14:textId="010E5E78" w:rsidR="00FC0F98" w:rsidRPr="0056068F" w:rsidRDefault="005C5F7F" w:rsidP="007C321C">
      <w:pPr>
        <w:keepNext/>
        <w:rPr>
          <w:lang w:eastAsia="en-AU"/>
        </w:rPr>
      </w:pPr>
      <w:r w:rsidRPr="0056068F">
        <w:rPr>
          <w:lang w:eastAsia="en-AU"/>
        </w:rPr>
        <w:lastRenderedPageBreak/>
        <w:t>For e</w:t>
      </w:r>
      <w:r w:rsidR="00FC0F98" w:rsidRPr="0056068F">
        <w:rPr>
          <w:lang w:eastAsia="en-AU"/>
        </w:rPr>
        <w:t>xample:</w:t>
      </w:r>
    </w:p>
    <w:p w14:paraId="15B38CF6" w14:textId="77777777" w:rsidR="00FC0F98" w:rsidRPr="0056068F" w:rsidRDefault="00FC0F98" w:rsidP="007C321C">
      <w:pPr>
        <w:pStyle w:val="ComputerCode"/>
        <w:keepNext/>
      </w:pPr>
      <w:r w:rsidRPr="0056068F">
        <w:t>h1 {</w:t>
      </w:r>
    </w:p>
    <w:p w14:paraId="24337371" w14:textId="77777777" w:rsidR="00FC0F98" w:rsidRPr="0056068F" w:rsidRDefault="00FC0F98" w:rsidP="007C321C">
      <w:pPr>
        <w:pStyle w:val="ComputerCode"/>
        <w:keepNext/>
        <w:ind w:firstLine="578"/>
      </w:pPr>
      <w:r w:rsidRPr="0056068F">
        <w:t>font-size: 2rem;</w:t>
      </w:r>
    </w:p>
    <w:p w14:paraId="64E06C42" w14:textId="77777777" w:rsidR="00FC0F98" w:rsidRPr="0056068F" w:rsidRDefault="00FC0F98" w:rsidP="007C321C">
      <w:pPr>
        <w:pStyle w:val="ComputerCode"/>
        <w:keepNext/>
        <w:ind w:firstLine="578"/>
      </w:pPr>
      <w:r w:rsidRPr="0056068F">
        <w:t>width: 50vw;</w:t>
      </w:r>
    </w:p>
    <w:p w14:paraId="10A61CFF" w14:textId="77777777" w:rsidR="00FC0F98" w:rsidRPr="0056068F" w:rsidRDefault="00FC0F98" w:rsidP="00FC0F98">
      <w:pPr>
        <w:pStyle w:val="ComputerCode"/>
      </w:pPr>
      <w:r w:rsidRPr="0056068F">
        <w:t>}</w:t>
      </w:r>
    </w:p>
    <w:p w14:paraId="4FB32BEA" w14:textId="77777777" w:rsidR="00FC0F98" w:rsidRPr="0056068F" w:rsidRDefault="00FC0F98" w:rsidP="00FC0F98">
      <w:pPr>
        <w:pStyle w:val="Notebox"/>
        <w:rPr>
          <w:noProof/>
        </w:rPr>
      </w:pPr>
      <w:r w:rsidRPr="0056068F">
        <w:rPr>
          <w:rStyle w:val="Strong"/>
          <w:noProof/>
        </w:rPr>
        <w:t xml:space="preserve">Note: </w:t>
      </w:r>
      <w:r w:rsidRPr="0056068F">
        <w:rPr>
          <w:noProof/>
        </w:rPr>
        <w:t xml:space="preserve">When designing responsive layouts, use </w:t>
      </w:r>
      <w:r w:rsidRPr="00D4413A">
        <w:rPr>
          <w:rStyle w:val="Strong"/>
        </w:rPr>
        <w:t>relative</w:t>
      </w:r>
      <w:r w:rsidRPr="0056068F">
        <w:rPr>
          <w:noProof/>
        </w:rPr>
        <w:t xml:space="preserve"> units like %, em, rem, vw and vh instead of </w:t>
      </w:r>
      <w:r w:rsidRPr="00D4413A">
        <w:rPr>
          <w:rStyle w:val="Strong"/>
        </w:rPr>
        <w:t>fixed</w:t>
      </w:r>
      <w:r w:rsidRPr="0056068F">
        <w:rPr>
          <w:noProof/>
        </w:rPr>
        <w:t xml:space="preserve"> px values.</w:t>
      </w:r>
    </w:p>
    <w:p w14:paraId="10377CBB" w14:textId="77777777" w:rsidR="00F14065" w:rsidRPr="0056068F" w:rsidRDefault="00F14065" w:rsidP="00F14065">
      <w:pPr>
        <w:pStyle w:val="Heading3"/>
        <w:rPr>
          <w:noProof/>
        </w:rPr>
      </w:pPr>
      <w:r w:rsidRPr="0056068F">
        <w:rPr>
          <w:noProof/>
        </w:rPr>
        <w:t>Font hierarchy</w:t>
      </w:r>
    </w:p>
    <w:p w14:paraId="119E44D6" w14:textId="77777777" w:rsidR="00D4413A" w:rsidRDefault="00F14065" w:rsidP="00F14065">
      <w:pPr>
        <w:rPr>
          <w:lang w:eastAsia="en-AU"/>
        </w:rPr>
      </w:pPr>
      <w:r w:rsidRPr="0056068F">
        <w:rPr>
          <w:lang w:eastAsia="en-AU"/>
        </w:rPr>
        <w:t>A font-family rule often lists several fonts to ensure compatibility across devices.</w:t>
      </w:r>
    </w:p>
    <w:p w14:paraId="3BB8B9CC" w14:textId="7FC3789D" w:rsidR="00F14065" w:rsidRPr="0056068F" w:rsidRDefault="00F14065" w:rsidP="00F14065">
      <w:pPr>
        <w:rPr>
          <w:lang w:eastAsia="en-AU"/>
        </w:rPr>
      </w:pPr>
      <w:r w:rsidRPr="0056068F">
        <w:rPr>
          <w:lang w:eastAsia="en-AU"/>
        </w:rPr>
        <w:t>For example:</w:t>
      </w:r>
    </w:p>
    <w:p w14:paraId="38BC92DD" w14:textId="77777777" w:rsidR="00F14065" w:rsidRPr="0056068F" w:rsidRDefault="00F14065" w:rsidP="00F14065">
      <w:pPr>
        <w:pStyle w:val="ComputerCode"/>
      </w:pPr>
      <w:r w:rsidRPr="0056068F">
        <w:t>body {</w:t>
      </w:r>
    </w:p>
    <w:p w14:paraId="355AF443" w14:textId="77777777" w:rsidR="00F14065" w:rsidRPr="0056068F" w:rsidRDefault="00F14065" w:rsidP="00F14065">
      <w:pPr>
        <w:pStyle w:val="ComputerCode"/>
      </w:pPr>
      <w:r w:rsidRPr="0056068F">
        <w:t>font-family: Helvetica, Calibri, Arial, sans-serif;</w:t>
      </w:r>
    </w:p>
    <w:p w14:paraId="7D598F38" w14:textId="77777777" w:rsidR="00F14065" w:rsidRPr="0056068F" w:rsidRDefault="00F14065" w:rsidP="00F14065">
      <w:pPr>
        <w:pStyle w:val="ComputerCode"/>
      </w:pPr>
      <w:r w:rsidRPr="0056068F">
        <w:t>}</w:t>
      </w:r>
    </w:p>
    <w:p w14:paraId="6FD85239" w14:textId="77777777" w:rsidR="00F14065" w:rsidRPr="0056068F" w:rsidRDefault="00F14065" w:rsidP="00F14065">
      <w:pPr>
        <w:rPr>
          <w:lang w:eastAsia="en-AU"/>
        </w:rPr>
      </w:pPr>
      <w:r w:rsidRPr="0056068F">
        <w:rPr>
          <w:lang w:eastAsia="en-AU"/>
        </w:rPr>
        <w:t xml:space="preserve">The browser displays the first available font in the list; this list is called a </w:t>
      </w:r>
      <w:r w:rsidRPr="0056068F">
        <w:rPr>
          <w:rStyle w:val="Strong"/>
        </w:rPr>
        <w:t>font stack</w:t>
      </w:r>
      <w:r w:rsidRPr="0056068F">
        <w:rPr>
          <w:lang w:eastAsia="en-AU"/>
        </w:rPr>
        <w:t xml:space="preserve">. </w:t>
      </w:r>
    </w:p>
    <w:p w14:paraId="58D750B6" w14:textId="77777777" w:rsidR="00F14065" w:rsidRPr="0056068F" w:rsidRDefault="00F14065" w:rsidP="00F14065">
      <w:pPr>
        <w:rPr>
          <w:lang w:eastAsia="en-AU"/>
        </w:rPr>
      </w:pPr>
      <w:r w:rsidRPr="0056068F">
        <w:rPr>
          <w:lang w:eastAsia="en-AU"/>
        </w:rPr>
        <w:t xml:space="preserve">If none of the listed fonts are available, the browser uses its default serif font (usually Times New Roman). </w:t>
      </w:r>
    </w:p>
    <w:p w14:paraId="574047A2" w14:textId="77777777" w:rsidR="00F14065" w:rsidRPr="0056068F" w:rsidRDefault="00F14065" w:rsidP="00F14065">
      <w:pPr>
        <w:rPr>
          <w:lang w:eastAsia="en-AU"/>
        </w:rPr>
      </w:pPr>
      <w:r w:rsidRPr="0056068F">
        <w:rPr>
          <w:lang w:eastAsia="en-AU"/>
        </w:rPr>
        <w:t>Fonts are separated by commas and may appear slightly different in size or spacing depending on the chosen typeface.</w:t>
      </w:r>
    </w:p>
    <w:p w14:paraId="45C92FEB" w14:textId="77777777" w:rsidR="0012032B" w:rsidRPr="0056068F" w:rsidRDefault="0012032B" w:rsidP="0012032B">
      <w:pPr>
        <w:pStyle w:val="Heading3"/>
        <w:rPr>
          <w:noProof/>
        </w:rPr>
      </w:pPr>
      <w:r w:rsidRPr="0056068F">
        <w:rPr>
          <w:noProof/>
        </w:rPr>
        <w:t>Pseudo classes</w:t>
      </w:r>
    </w:p>
    <w:p w14:paraId="52402DA6" w14:textId="77777777" w:rsidR="0012032B" w:rsidRPr="0056068F" w:rsidRDefault="0012032B" w:rsidP="0012032B">
      <w:r w:rsidRPr="0056068F">
        <w:t>A pseudo-class defines a special state of an element. It lets you style elements based on user interaction or other conditions.</w:t>
      </w:r>
    </w:p>
    <w:p w14:paraId="03242CFF" w14:textId="77777777" w:rsidR="0012032B" w:rsidRPr="0056068F" w:rsidRDefault="0012032B" w:rsidP="0012032B">
      <w:r w:rsidRPr="0056068F">
        <w:t>For example, pseudo-classes can:</w:t>
      </w:r>
    </w:p>
    <w:p w14:paraId="1DDEF780" w14:textId="77777777" w:rsidR="0012032B" w:rsidRPr="0056068F" w:rsidRDefault="0012032B" w:rsidP="0012032B">
      <w:pPr>
        <w:pStyle w:val="ListBullet"/>
      </w:pPr>
      <w:r w:rsidRPr="0056068F">
        <w:t>change a link's colour when hovered or visited</w:t>
      </w:r>
    </w:p>
    <w:p w14:paraId="0DC99A36" w14:textId="77777777" w:rsidR="0012032B" w:rsidRPr="0056068F" w:rsidRDefault="0012032B" w:rsidP="0012032B">
      <w:pPr>
        <w:pStyle w:val="ListBullet"/>
      </w:pPr>
      <w:r w:rsidRPr="0056068F">
        <w:t>highlight a form field when it gains focus</w:t>
      </w:r>
    </w:p>
    <w:p w14:paraId="0A2DB049" w14:textId="77777777" w:rsidR="0012032B" w:rsidRPr="0056068F" w:rsidRDefault="0012032B" w:rsidP="0012032B">
      <w:pPr>
        <w:pStyle w:val="ListBullet"/>
      </w:pPr>
      <w:r w:rsidRPr="0056068F">
        <w:t>apply a style to an element that is the first or last child.</w:t>
      </w:r>
    </w:p>
    <w:p w14:paraId="15D08982" w14:textId="77777777" w:rsidR="0012032B" w:rsidRPr="0056068F" w:rsidRDefault="0012032B" w:rsidP="00626502">
      <w:pPr>
        <w:keepNext/>
      </w:pPr>
      <w:r w:rsidRPr="0056068F">
        <w:lastRenderedPageBreak/>
        <w:t>The syntax of pseudo classes is:</w:t>
      </w:r>
    </w:p>
    <w:p w14:paraId="7C380169" w14:textId="77777777" w:rsidR="0012032B" w:rsidRPr="0056068F" w:rsidRDefault="0012032B" w:rsidP="0012032B">
      <w:pPr>
        <w:pStyle w:val="ComputerCode"/>
      </w:pPr>
      <w:proofErr w:type="spellStart"/>
      <w:r w:rsidRPr="0056068F">
        <w:t>selector:pseudo-class</w:t>
      </w:r>
      <w:proofErr w:type="spellEnd"/>
      <w:r w:rsidRPr="0056068F">
        <w:t xml:space="preserve"> {</w:t>
      </w:r>
    </w:p>
    <w:p w14:paraId="0B9B1A66" w14:textId="77777777" w:rsidR="0012032B" w:rsidRPr="0056068F" w:rsidRDefault="0012032B" w:rsidP="0012032B">
      <w:pPr>
        <w:pStyle w:val="ComputerCode"/>
        <w:ind w:firstLine="578"/>
      </w:pPr>
      <w:r w:rsidRPr="0056068F">
        <w:t>property: value;</w:t>
      </w:r>
    </w:p>
    <w:p w14:paraId="58507B44" w14:textId="77777777" w:rsidR="0012032B" w:rsidRPr="0056068F" w:rsidRDefault="0012032B" w:rsidP="0012032B">
      <w:pPr>
        <w:pStyle w:val="ComputerCode"/>
      </w:pPr>
      <w:r w:rsidRPr="0056068F">
        <w:t>}</w:t>
      </w:r>
    </w:p>
    <w:p w14:paraId="2295D318" w14:textId="77777777" w:rsidR="0012032B" w:rsidRPr="0056068F" w:rsidRDefault="0012032B" w:rsidP="0012032B">
      <w:r w:rsidRPr="0056068F">
        <w:t>The most common pseudo-classes are used on links:</w:t>
      </w:r>
    </w:p>
    <w:p w14:paraId="68D00F11" w14:textId="77777777" w:rsidR="0012032B" w:rsidRPr="0056068F" w:rsidRDefault="0012032B" w:rsidP="0012032B">
      <w:pPr>
        <w:pStyle w:val="ComputerCode"/>
      </w:pPr>
      <w:r w:rsidRPr="0056068F">
        <w:t>/* unvisited link */</w:t>
      </w:r>
    </w:p>
    <w:p w14:paraId="10DEE6BB" w14:textId="77777777" w:rsidR="0012032B" w:rsidRPr="0056068F" w:rsidRDefault="0012032B" w:rsidP="0012032B">
      <w:pPr>
        <w:pStyle w:val="ComputerCode"/>
      </w:pPr>
      <w:r w:rsidRPr="0056068F">
        <w:t>a:link {</w:t>
      </w:r>
    </w:p>
    <w:p w14:paraId="52464875" w14:textId="77777777" w:rsidR="0012032B" w:rsidRPr="0056068F" w:rsidRDefault="0012032B" w:rsidP="0012032B">
      <w:pPr>
        <w:pStyle w:val="ComputerCode"/>
        <w:ind w:firstLine="578"/>
      </w:pPr>
      <w:proofErr w:type="spellStart"/>
      <w:r w:rsidRPr="0056068F">
        <w:t>color</w:t>
      </w:r>
      <w:proofErr w:type="spellEnd"/>
      <w:r w:rsidRPr="0056068F">
        <w:t>: #FF0000;</w:t>
      </w:r>
    </w:p>
    <w:p w14:paraId="6D569701" w14:textId="77777777" w:rsidR="0012032B" w:rsidRPr="0056068F" w:rsidRDefault="0012032B" w:rsidP="0012032B">
      <w:pPr>
        <w:pStyle w:val="ComputerCode"/>
      </w:pPr>
      <w:r w:rsidRPr="0056068F">
        <w:t>}</w:t>
      </w:r>
    </w:p>
    <w:p w14:paraId="2DEBEDC9" w14:textId="77777777" w:rsidR="0012032B" w:rsidRPr="0056068F" w:rsidRDefault="0012032B" w:rsidP="0012032B">
      <w:pPr>
        <w:pStyle w:val="ComputerCode"/>
      </w:pPr>
    </w:p>
    <w:p w14:paraId="4F0E0B90" w14:textId="77777777" w:rsidR="0012032B" w:rsidRPr="0056068F" w:rsidRDefault="0012032B" w:rsidP="0012032B">
      <w:pPr>
        <w:pStyle w:val="ComputerCode"/>
      </w:pPr>
      <w:r w:rsidRPr="0056068F">
        <w:t>/* visited link */</w:t>
      </w:r>
    </w:p>
    <w:p w14:paraId="68DE8174" w14:textId="77777777" w:rsidR="0012032B" w:rsidRPr="0056068F" w:rsidRDefault="0012032B" w:rsidP="0012032B">
      <w:pPr>
        <w:pStyle w:val="ComputerCode"/>
      </w:pPr>
      <w:r w:rsidRPr="0056068F">
        <w:t>a:visited {</w:t>
      </w:r>
    </w:p>
    <w:p w14:paraId="3B193FCB" w14:textId="77777777" w:rsidR="0012032B" w:rsidRPr="0056068F" w:rsidRDefault="0012032B" w:rsidP="0012032B">
      <w:pPr>
        <w:pStyle w:val="ComputerCode"/>
        <w:ind w:firstLine="578"/>
      </w:pPr>
      <w:proofErr w:type="spellStart"/>
      <w:r w:rsidRPr="0056068F">
        <w:t>color</w:t>
      </w:r>
      <w:proofErr w:type="spellEnd"/>
      <w:r w:rsidRPr="0056068F">
        <w:t>: #00FF00;</w:t>
      </w:r>
    </w:p>
    <w:p w14:paraId="52B123DD" w14:textId="77777777" w:rsidR="0012032B" w:rsidRPr="0056068F" w:rsidRDefault="0012032B" w:rsidP="0012032B">
      <w:pPr>
        <w:pStyle w:val="ComputerCode"/>
      </w:pPr>
      <w:r w:rsidRPr="0056068F">
        <w:t>}</w:t>
      </w:r>
    </w:p>
    <w:p w14:paraId="70B9BC4F" w14:textId="77777777" w:rsidR="0012032B" w:rsidRPr="0056068F" w:rsidRDefault="0012032B" w:rsidP="0012032B">
      <w:pPr>
        <w:pStyle w:val="ComputerCode"/>
      </w:pPr>
    </w:p>
    <w:p w14:paraId="207A198A" w14:textId="77777777" w:rsidR="0012032B" w:rsidRPr="0056068F" w:rsidRDefault="0012032B" w:rsidP="0012032B">
      <w:pPr>
        <w:pStyle w:val="ComputerCode"/>
      </w:pPr>
      <w:r w:rsidRPr="0056068F">
        <w:t>/* mouse over link */</w:t>
      </w:r>
    </w:p>
    <w:p w14:paraId="073279E9" w14:textId="77777777" w:rsidR="0012032B" w:rsidRPr="0056068F" w:rsidRDefault="0012032B" w:rsidP="0012032B">
      <w:pPr>
        <w:pStyle w:val="ComputerCode"/>
      </w:pPr>
      <w:r w:rsidRPr="0056068F">
        <w:t>a:hover {</w:t>
      </w:r>
    </w:p>
    <w:p w14:paraId="367B8AA7" w14:textId="77777777" w:rsidR="0012032B" w:rsidRPr="0056068F" w:rsidRDefault="0012032B" w:rsidP="0012032B">
      <w:pPr>
        <w:pStyle w:val="ComputerCode"/>
        <w:ind w:firstLine="578"/>
      </w:pPr>
      <w:proofErr w:type="spellStart"/>
      <w:r w:rsidRPr="0056068F">
        <w:t>color</w:t>
      </w:r>
      <w:proofErr w:type="spellEnd"/>
      <w:r w:rsidRPr="0056068F">
        <w:t>: #FF00FF;</w:t>
      </w:r>
    </w:p>
    <w:p w14:paraId="3C830C8C" w14:textId="77777777" w:rsidR="0012032B" w:rsidRPr="0056068F" w:rsidRDefault="0012032B" w:rsidP="0012032B">
      <w:pPr>
        <w:pStyle w:val="ComputerCode"/>
      </w:pPr>
      <w:r w:rsidRPr="0056068F">
        <w:t>}</w:t>
      </w:r>
    </w:p>
    <w:p w14:paraId="0A853593" w14:textId="77777777" w:rsidR="0012032B" w:rsidRPr="0056068F" w:rsidRDefault="0012032B" w:rsidP="0012032B">
      <w:pPr>
        <w:pStyle w:val="ComputerCode"/>
      </w:pPr>
    </w:p>
    <w:p w14:paraId="3364EC4B" w14:textId="77777777" w:rsidR="0012032B" w:rsidRPr="0056068F" w:rsidRDefault="0012032B" w:rsidP="0012032B">
      <w:pPr>
        <w:pStyle w:val="ComputerCode"/>
      </w:pPr>
      <w:r w:rsidRPr="0056068F">
        <w:t>/* selected (active) link */</w:t>
      </w:r>
    </w:p>
    <w:p w14:paraId="41C9D34F" w14:textId="77777777" w:rsidR="0012032B" w:rsidRPr="0056068F" w:rsidRDefault="0012032B" w:rsidP="0012032B">
      <w:pPr>
        <w:pStyle w:val="ComputerCode"/>
      </w:pPr>
      <w:r w:rsidRPr="0056068F">
        <w:t>a:active {</w:t>
      </w:r>
    </w:p>
    <w:p w14:paraId="76BC6446" w14:textId="77777777" w:rsidR="0012032B" w:rsidRPr="0056068F" w:rsidRDefault="0012032B" w:rsidP="0012032B">
      <w:pPr>
        <w:pStyle w:val="ComputerCode"/>
        <w:ind w:firstLine="578"/>
      </w:pPr>
      <w:proofErr w:type="spellStart"/>
      <w:r w:rsidRPr="0056068F">
        <w:t>color</w:t>
      </w:r>
      <w:proofErr w:type="spellEnd"/>
      <w:r w:rsidRPr="0056068F">
        <w:t>: #0000FF;</w:t>
      </w:r>
    </w:p>
    <w:p w14:paraId="345FC4D2" w14:textId="77777777" w:rsidR="0012032B" w:rsidRPr="0056068F" w:rsidRDefault="0012032B" w:rsidP="0012032B">
      <w:pPr>
        <w:pStyle w:val="ComputerCode"/>
      </w:pPr>
      <w:r w:rsidRPr="0056068F">
        <w:t>}</w:t>
      </w:r>
    </w:p>
    <w:p w14:paraId="590E7BA3" w14:textId="77777777" w:rsidR="0012032B" w:rsidRPr="0056068F" w:rsidRDefault="0012032B" w:rsidP="0012032B">
      <w:pPr>
        <w:pStyle w:val="Notebox"/>
        <w:rPr>
          <w:noProof/>
        </w:rPr>
      </w:pPr>
      <w:r w:rsidRPr="0056068F">
        <w:rPr>
          <w:rStyle w:val="Strong"/>
          <w:noProof/>
        </w:rPr>
        <w:t>Important</w:t>
      </w:r>
      <w:r w:rsidRPr="0056068F">
        <w:rPr>
          <w:noProof/>
        </w:rPr>
        <w:t xml:space="preserve">: </w:t>
      </w:r>
      <w:r w:rsidRPr="00AE6E05">
        <w:rPr>
          <w:rStyle w:val="Emphasis"/>
        </w:rPr>
        <w:t>a:hover</w:t>
      </w:r>
      <w:r w:rsidRPr="0056068F">
        <w:rPr>
          <w:noProof/>
        </w:rPr>
        <w:t xml:space="preserve"> must come after </w:t>
      </w:r>
      <w:r w:rsidRPr="00AE6E05">
        <w:rPr>
          <w:rStyle w:val="Emphasis"/>
        </w:rPr>
        <w:t>a:link</w:t>
      </w:r>
      <w:r w:rsidRPr="0056068F">
        <w:rPr>
          <w:noProof/>
        </w:rPr>
        <w:t xml:space="preserve"> and </w:t>
      </w:r>
      <w:r w:rsidRPr="00AE6E05">
        <w:rPr>
          <w:rStyle w:val="Emphasis"/>
        </w:rPr>
        <w:t>a:visited</w:t>
      </w:r>
      <w:r w:rsidRPr="0056068F">
        <w:rPr>
          <w:noProof/>
        </w:rPr>
        <w:t xml:space="preserve"> in your CSS to work correctly.</w:t>
      </w:r>
    </w:p>
    <w:p w14:paraId="64A18AA5" w14:textId="71338D3A" w:rsidR="0096232E" w:rsidRPr="0056068F" w:rsidRDefault="0096232E" w:rsidP="00620F42">
      <w:pPr>
        <w:pStyle w:val="Heading3"/>
        <w:rPr>
          <w:noProof/>
        </w:rPr>
      </w:pPr>
      <w:r w:rsidRPr="0056068F">
        <w:rPr>
          <w:noProof/>
        </w:rPr>
        <w:t>Applying styles</w:t>
      </w:r>
      <w:r w:rsidR="00EB790C">
        <w:rPr>
          <w:noProof/>
        </w:rPr>
        <w:t xml:space="preserve"> to elements</w:t>
      </w:r>
    </w:p>
    <w:p w14:paraId="0420C3F8" w14:textId="46D3E0B5" w:rsidR="00603DBF" w:rsidRPr="0056068F" w:rsidRDefault="0096232E" w:rsidP="00724376">
      <w:r w:rsidRPr="0056068F">
        <w:t>Element selectors</w:t>
      </w:r>
      <w:r w:rsidR="00620F42" w:rsidRPr="0056068F">
        <w:t>,</w:t>
      </w:r>
      <w:r w:rsidRPr="0056068F">
        <w:t xml:space="preserve"> like </w:t>
      </w:r>
      <w:r w:rsidRPr="00846C71">
        <w:rPr>
          <w:rStyle w:val="Emphasis"/>
        </w:rPr>
        <w:t>h1</w:t>
      </w:r>
      <w:r w:rsidRPr="0056068F">
        <w:t xml:space="preserve"> or </w:t>
      </w:r>
      <w:r w:rsidRPr="00846C71">
        <w:rPr>
          <w:rStyle w:val="Emphasis"/>
        </w:rPr>
        <w:t>p</w:t>
      </w:r>
      <w:r w:rsidR="00620F42" w:rsidRPr="0056068F">
        <w:t>,</w:t>
      </w:r>
      <w:r w:rsidRPr="0056068F">
        <w:t xml:space="preserve"> apply automatically to all matching elements.</w:t>
      </w:r>
    </w:p>
    <w:p w14:paraId="1E5A6AE9" w14:textId="77777777" w:rsidR="00FB3960" w:rsidRDefault="0096232E" w:rsidP="00724376">
      <w:r w:rsidRPr="0056068F">
        <w:t>IDs and classes work differently from element selectors. IDs and classes must be added manually in HTML</w:t>
      </w:r>
      <w:r w:rsidR="000C187B" w:rsidRPr="0056068F">
        <w:t xml:space="preserve">. </w:t>
      </w:r>
    </w:p>
    <w:p w14:paraId="4AC743E2" w14:textId="60259F3A" w:rsidR="0096232E" w:rsidRPr="0056068F" w:rsidRDefault="000C187B" w:rsidP="00FB3960">
      <w:pPr>
        <w:keepNext/>
      </w:pPr>
      <w:r w:rsidRPr="0056068F">
        <w:lastRenderedPageBreak/>
        <w:t>Remember:</w:t>
      </w:r>
    </w:p>
    <w:p w14:paraId="5984178E" w14:textId="5B576FED" w:rsidR="0096232E" w:rsidRPr="0056068F" w:rsidRDefault="00C94C84" w:rsidP="00E25E1E">
      <w:pPr>
        <w:pStyle w:val="ListBullet"/>
      </w:pPr>
      <w:r>
        <w:t xml:space="preserve">an </w:t>
      </w:r>
      <w:r w:rsidR="0096232E" w:rsidRPr="0056068F">
        <w:t>ID must be unique on a webpage</w:t>
      </w:r>
      <w:r w:rsidR="000F5340">
        <w:t>;</w:t>
      </w:r>
      <w:r w:rsidR="00F7171A">
        <w:t xml:space="preserve"> it can only be used once on a webpage</w:t>
      </w:r>
    </w:p>
    <w:p w14:paraId="3B88965A" w14:textId="42CFEED4" w:rsidR="0096232E" w:rsidRPr="0056068F" w:rsidRDefault="00C94C84" w:rsidP="00E25E1E">
      <w:pPr>
        <w:pStyle w:val="ListBullet"/>
      </w:pPr>
      <w:r>
        <w:t>a c</w:t>
      </w:r>
      <w:r w:rsidR="0096232E" w:rsidRPr="0056068F">
        <w:t>lass</w:t>
      </w:r>
      <w:r w:rsidR="000C187B" w:rsidRPr="0056068F">
        <w:t xml:space="preserve"> is</w:t>
      </w:r>
      <w:r w:rsidR="0096232E" w:rsidRPr="0056068F">
        <w:t xml:space="preserve"> reusable</w:t>
      </w:r>
      <w:r w:rsidR="000F5340">
        <w:t>;</w:t>
      </w:r>
      <w:r w:rsidR="0096232E" w:rsidRPr="0056068F">
        <w:t xml:space="preserve"> </w:t>
      </w:r>
      <w:r w:rsidR="0019114B">
        <w:t xml:space="preserve">it </w:t>
      </w:r>
      <w:r w:rsidR="000C187B" w:rsidRPr="0056068F">
        <w:t xml:space="preserve">can be </w:t>
      </w:r>
      <w:r w:rsidR="0096232E" w:rsidRPr="0056068F">
        <w:t>used on multiple elements on a webpage.</w:t>
      </w:r>
    </w:p>
    <w:p w14:paraId="01FCC687" w14:textId="3F84FE1B" w:rsidR="0096232E" w:rsidRPr="0056068F" w:rsidRDefault="0096232E" w:rsidP="0096232E">
      <w:pPr>
        <w:rPr>
          <w:lang w:eastAsia="en-AU"/>
        </w:rPr>
      </w:pPr>
      <w:r w:rsidRPr="0056068F">
        <w:rPr>
          <w:lang w:eastAsia="en-AU"/>
        </w:rPr>
        <w:t xml:space="preserve">To apply an ID to your html, add </w:t>
      </w:r>
      <w:r w:rsidRPr="00A436F6">
        <w:rPr>
          <w:rStyle w:val="Emphasis"/>
        </w:rPr>
        <w:t>id=</w:t>
      </w:r>
      <w:r w:rsidR="00B354F9" w:rsidRPr="00A436F6">
        <w:rPr>
          <w:rStyle w:val="Emphasis"/>
        </w:rPr>
        <w:t>"</w:t>
      </w:r>
      <w:proofErr w:type="spellStart"/>
      <w:r w:rsidRPr="00A436F6">
        <w:rPr>
          <w:rStyle w:val="Emphasis"/>
        </w:rPr>
        <w:t>IDName</w:t>
      </w:r>
      <w:proofErr w:type="spellEnd"/>
      <w:r w:rsidR="00B354F9" w:rsidRPr="00A436F6">
        <w:rPr>
          <w:rStyle w:val="Emphasis"/>
        </w:rPr>
        <w:t>"</w:t>
      </w:r>
      <w:r w:rsidRPr="0056068F">
        <w:rPr>
          <w:lang w:eastAsia="en-AU"/>
        </w:rPr>
        <w:t xml:space="preserve"> to an element</w:t>
      </w:r>
      <w:r w:rsidR="006750E3">
        <w:rPr>
          <w:lang w:eastAsia="en-AU"/>
        </w:rPr>
        <w:t xml:space="preserve"> (where </w:t>
      </w:r>
      <w:proofErr w:type="spellStart"/>
      <w:r w:rsidR="006750E3" w:rsidRPr="00E424A6">
        <w:rPr>
          <w:rStyle w:val="Emphasis"/>
        </w:rPr>
        <w:t>IDName</w:t>
      </w:r>
      <w:proofErr w:type="spellEnd"/>
      <w:r w:rsidR="00E424A6">
        <w:rPr>
          <w:lang w:eastAsia="en-AU"/>
        </w:rPr>
        <w:t xml:space="preserve"> is the name of the ID)</w:t>
      </w:r>
      <w:r w:rsidRPr="0056068F">
        <w:rPr>
          <w:lang w:eastAsia="en-AU"/>
        </w:rPr>
        <w:t>, for example:</w:t>
      </w:r>
    </w:p>
    <w:p w14:paraId="5958D5A0" w14:textId="391B1048" w:rsidR="0096232E" w:rsidRPr="0056068F" w:rsidRDefault="0096232E" w:rsidP="0096232E">
      <w:pPr>
        <w:pStyle w:val="ComputerCode"/>
      </w:pPr>
      <w:r w:rsidRPr="0056068F">
        <w:t>&lt;h2 id="blue-heading"&gt;This is a blue heading&lt;/h2&gt;</w:t>
      </w:r>
    </w:p>
    <w:p w14:paraId="400837E4" w14:textId="11E829F9" w:rsidR="0096232E" w:rsidRPr="0056068F" w:rsidRDefault="0096232E" w:rsidP="0096232E">
      <w:pPr>
        <w:rPr>
          <w:lang w:eastAsia="en-AU"/>
        </w:rPr>
      </w:pPr>
      <w:r w:rsidRPr="0056068F">
        <w:rPr>
          <w:lang w:eastAsia="en-AU"/>
        </w:rPr>
        <w:t xml:space="preserve">To apply a class to your html, add </w:t>
      </w:r>
      <w:r w:rsidRPr="000456B4">
        <w:rPr>
          <w:rStyle w:val="Emphasis"/>
        </w:rPr>
        <w:t>class=</w:t>
      </w:r>
      <w:r w:rsidR="00B354F9" w:rsidRPr="000456B4">
        <w:rPr>
          <w:rStyle w:val="Emphasis"/>
        </w:rPr>
        <w:t>"</w:t>
      </w:r>
      <w:proofErr w:type="spellStart"/>
      <w:r w:rsidRPr="000456B4">
        <w:rPr>
          <w:rStyle w:val="Emphasis"/>
        </w:rPr>
        <w:t>className</w:t>
      </w:r>
      <w:proofErr w:type="spellEnd"/>
      <w:r w:rsidR="00B354F9" w:rsidRPr="000456B4">
        <w:rPr>
          <w:rStyle w:val="Emphasis"/>
        </w:rPr>
        <w:t>"</w:t>
      </w:r>
      <w:r w:rsidRPr="0056068F">
        <w:rPr>
          <w:lang w:eastAsia="en-AU"/>
        </w:rPr>
        <w:t xml:space="preserve"> to an element</w:t>
      </w:r>
      <w:r w:rsidR="00E424A6">
        <w:rPr>
          <w:lang w:eastAsia="en-AU"/>
        </w:rPr>
        <w:t xml:space="preserve"> (where </w:t>
      </w:r>
      <w:proofErr w:type="spellStart"/>
      <w:r w:rsidR="00E424A6" w:rsidRPr="00E424A6">
        <w:rPr>
          <w:rStyle w:val="Emphasis"/>
        </w:rPr>
        <w:t>className</w:t>
      </w:r>
      <w:proofErr w:type="spellEnd"/>
      <w:r w:rsidR="00E424A6">
        <w:rPr>
          <w:lang w:eastAsia="en-AU"/>
        </w:rPr>
        <w:t xml:space="preserve"> is the name of the class)</w:t>
      </w:r>
      <w:r w:rsidRPr="0056068F">
        <w:rPr>
          <w:lang w:eastAsia="en-AU"/>
        </w:rPr>
        <w:t>, for example:</w:t>
      </w:r>
    </w:p>
    <w:p w14:paraId="1654EB5D" w14:textId="1EFD18D8" w:rsidR="0096232E" w:rsidRPr="0056068F" w:rsidRDefault="0096232E" w:rsidP="0096232E">
      <w:pPr>
        <w:pStyle w:val="ComputerCode"/>
      </w:pPr>
      <w:r w:rsidRPr="0056068F">
        <w:t>&lt;p class=</w:t>
      </w:r>
      <w:r w:rsidR="00B354F9" w:rsidRPr="0056068F">
        <w:t>"</w:t>
      </w:r>
      <w:r w:rsidRPr="0056068F">
        <w:t>half-width</w:t>
      </w:r>
      <w:r w:rsidR="00B354F9" w:rsidRPr="0056068F">
        <w:t>"</w:t>
      </w:r>
      <w:r w:rsidRPr="0056068F">
        <w:t>&gt;Here is some sample text&lt;/p&gt;</w:t>
      </w:r>
    </w:p>
    <w:p w14:paraId="52D617D7" w14:textId="77777777" w:rsidR="0096232E" w:rsidRPr="0056068F" w:rsidRDefault="0096232E" w:rsidP="0096232E">
      <w:pPr>
        <w:rPr>
          <w:lang w:eastAsia="en-AU"/>
        </w:rPr>
      </w:pPr>
      <w:r w:rsidRPr="0056068F">
        <w:rPr>
          <w:lang w:eastAsia="en-AU"/>
        </w:rPr>
        <w:t>You can apply more than one class to an element by separating each with a space inside the quotes:</w:t>
      </w:r>
    </w:p>
    <w:p w14:paraId="7A5D70C3" w14:textId="723A7EB0" w:rsidR="0096232E" w:rsidRPr="0056068F" w:rsidRDefault="0096232E" w:rsidP="0096232E">
      <w:pPr>
        <w:pStyle w:val="ComputerCode"/>
      </w:pPr>
      <w:r w:rsidRPr="0056068F">
        <w:t>&lt;p class=</w:t>
      </w:r>
      <w:r w:rsidR="00B354F9" w:rsidRPr="0056068F">
        <w:t>"</w:t>
      </w:r>
      <w:r w:rsidRPr="0056068F">
        <w:t xml:space="preserve">half-width </w:t>
      </w:r>
      <w:proofErr w:type="spellStart"/>
      <w:r w:rsidRPr="0056068F">
        <w:t>bg</w:t>
      </w:r>
      <w:proofErr w:type="spellEnd"/>
      <w:r w:rsidRPr="0056068F">
        <w:t>-blue</w:t>
      </w:r>
      <w:r w:rsidR="00B354F9" w:rsidRPr="0056068F">
        <w:t>"</w:t>
      </w:r>
      <w:r w:rsidRPr="0056068F">
        <w:t>&gt;Here is some sample text&lt;/p&gt;</w:t>
      </w:r>
    </w:p>
    <w:p w14:paraId="6DBBEAFD" w14:textId="5FED9C33" w:rsidR="0096232E" w:rsidRPr="0056068F" w:rsidRDefault="0096232E" w:rsidP="0096232E">
      <w:pPr>
        <w:pStyle w:val="Notebox"/>
        <w:rPr>
          <w:noProof/>
        </w:rPr>
      </w:pPr>
      <w:r w:rsidRPr="0056068F">
        <w:rPr>
          <w:noProof/>
        </w:rPr>
        <w:t xml:space="preserve">Note that the hash (for IDs) and full stop (for classes) </w:t>
      </w:r>
      <w:r w:rsidR="006220CB">
        <w:rPr>
          <w:noProof/>
        </w:rPr>
        <w:t xml:space="preserve">in the selector name </w:t>
      </w:r>
      <w:r w:rsidRPr="0056068F">
        <w:rPr>
          <w:noProof/>
        </w:rPr>
        <w:t>are only shown in the CSS code. They</w:t>
      </w:r>
      <w:r w:rsidR="005E422F" w:rsidRPr="0056068F">
        <w:rPr>
          <w:noProof/>
        </w:rPr>
        <w:t>'</w:t>
      </w:r>
      <w:r w:rsidRPr="0056068F">
        <w:rPr>
          <w:noProof/>
        </w:rPr>
        <w:t>re not used when applying the styles to your html.</w:t>
      </w:r>
    </w:p>
    <w:p w14:paraId="55908F84" w14:textId="77777777" w:rsidR="0096232E" w:rsidRPr="0056068F" w:rsidRDefault="0096232E" w:rsidP="00E903B6">
      <w:pPr>
        <w:pStyle w:val="Heading4"/>
        <w:rPr>
          <w:noProof/>
        </w:rPr>
      </w:pPr>
      <w:r w:rsidRPr="0056068F">
        <w:rPr>
          <w:noProof/>
        </w:rPr>
        <w:t>Combinators</w:t>
      </w:r>
    </w:p>
    <w:p w14:paraId="7B2249B0" w14:textId="340148AB" w:rsidR="0096232E" w:rsidRPr="0056068F" w:rsidRDefault="0096232E" w:rsidP="00724376">
      <w:pPr>
        <w:rPr>
          <w:lang w:eastAsia="en-AU"/>
        </w:rPr>
      </w:pPr>
      <w:r w:rsidRPr="0056068F">
        <w:rPr>
          <w:lang w:eastAsia="en-AU"/>
        </w:rPr>
        <w:t>Combinators and grouping selectors define how elements are connected or grouped in HTML.</w:t>
      </w:r>
      <w:r w:rsidR="00DB19EF" w:rsidRPr="0056068F">
        <w:rPr>
          <w:lang w:eastAsia="en-AU"/>
        </w:rPr>
        <w:t xml:space="preserve"> </w:t>
      </w:r>
      <w:r w:rsidRPr="0056068F">
        <w:rPr>
          <w:lang w:eastAsia="en-AU"/>
        </w:rPr>
        <w:t>Combinators define relationships between elements in HTML</w:t>
      </w:r>
      <w:r w:rsidR="00204570" w:rsidRPr="0056068F">
        <w:rPr>
          <w:lang w:eastAsia="en-AU"/>
        </w:rPr>
        <w:t>, including the following:</w:t>
      </w:r>
    </w:p>
    <w:p w14:paraId="0D6FFFFE" w14:textId="76A5F357" w:rsidR="0018559D" w:rsidRPr="0056068F" w:rsidRDefault="0018559D" w:rsidP="0018559D">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8</w:t>
      </w:r>
      <w:r w:rsidRPr="0056068F">
        <w:rPr>
          <w:noProof/>
        </w:rPr>
        <w:fldChar w:fldCharType="end"/>
      </w:r>
      <w:r w:rsidR="005665E1" w:rsidRPr="0056068F">
        <w:rPr>
          <w:noProof/>
        </w:rPr>
        <w:t>:</w:t>
      </w:r>
      <w:r w:rsidR="00AA1B87" w:rsidRPr="0056068F">
        <w:rPr>
          <w:noProof/>
        </w:rPr>
        <w:t xml:space="preserve"> HTML combinators</w:t>
      </w:r>
    </w:p>
    <w:tbl>
      <w:tblPr>
        <w:tblStyle w:val="TableGrid"/>
        <w:tblW w:w="5000" w:type="pct"/>
        <w:tblLook w:val="04A0" w:firstRow="1" w:lastRow="0" w:firstColumn="1" w:lastColumn="0" w:noHBand="0" w:noVBand="1"/>
      </w:tblPr>
      <w:tblGrid>
        <w:gridCol w:w="1017"/>
        <w:gridCol w:w="1964"/>
        <w:gridCol w:w="1685"/>
        <w:gridCol w:w="4962"/>
      </w:tblGrid>
      <w:tr w:rsidR="0096232E" w:rsidRPr="0056068F" w14:paraId="6F067579" w14:textId="77777777" w:rsidTr="0018559D">
        <w:trPr>
          <w:cnfStyle w:val="100000000000" w:firstRow="1" w:lastRow="0" w:firstColumn="0" w:lastColumn="0" w:oddVBand="0" w:evenVBand="0" w:oddHBand="0" w:evenHBand="0" w:firstRowFirstColumn="0" w:firstRowLastColumn="0" w:lastRowFirstColumn="0" w:lastRowLastColumn="0"/>
        </w:trPr>
        <w:tc>
          <w:tcPr>
            <w:tcW w:w="528" w:type="pct"/>
            <w:vAlign w:val="center"/>
          </w:tcPr>
          <w:p w14:paraId="42400C8E" w14:textId="77777777" w:rsidR="0096232E" w:rsidRPr="0056068F" w:rsidRDefault="0096232E" w:rsidP="006E5D41">
            <w:r w:rsidRPr="0056068F">
              <w:t>Symbol</w:t>
            </w:r>
          </w:p>
        </w:tc>
        <w:tc>
          <w:tcPr>
            <w:tcW w:w="1020" w:type="pct"/>
            <w:vAlign w:val="center"/>
          </w:tcPr>
          <w:p w14:paraId="2E2E7123" w14:textId="77777777" w:rsidR="0096232E" w:rsidRPr="0056068F" w:rsidRDefault="0096232E" w:rsidP="006E5D41">
            <w:r w:rsidRPr="0056068F">
              <w:t>Name</w:t>
            </w:r>
          </w:p>
        </w:tc>
        <w:tc>
          <w:tcPr>
            <w:tcW w:w="875" w:type="pct"/>
            <w:vAlign w:val="center"/>
          </w:tcPr>
          <w:p w14:paraId="46B7257B" w14:textId="77777777" w:rsidR="0096232E" w:rsidRPr="0056068F" w:rsidRDefault="0096232E" w:rsidP="006E5D41">
            <w:r w:rsidRPr="0056068F">
              <w:t>Example</w:t>
            </w:r>
          </w:p>
        </w:tc>
        <w:tc>
          <w:tcPr>
            <w:tcW w:w="2577" w:type="pct"/>
            <w:vAlign w:val="center"/>
          </w:tcPr>
          <w:p w14:paraId="7B25AA62" w14:textId="77777777" w:rsidR="0096232E" w:rsidRPr="0056068F" w:rsidRDefault="0096232E" w:rsidP="006E5D41">
            <w:r w:rsidRPr="0056068F">
              <w:t>Description</w:t>
            </w:r>
          </w:p>
        </w:tc>
      </w:tr>
      <w:tr w:rsidR="0096232E" w:rsidRPr="0056068F" w14:paraId="68C9B755" w14:textId="77777777" w:rsidTr="006E5D41">
        <w:tc>
          <w:tcPr>
            <w:tcW w:w="528" w:type="pct"/>
          </w:tcPr>
          <w:p w14:paraId="65D5972B" w14:textId="77777777" w:rsidR="0096232E" w:rsidRPr="0056068F" w:rsidRDefault="0096232E" w:rsidP="006E5D41">
            <w:pPr>
              <w:rPr>
                <w:lang w:eastAsia="en-AU"/>
              </w:rPr>
            </w:pPr>
            <w:r w:rsidRPr="0056068F">
              <w:rPr>
                <w:lang w:eastAsia="en-AU"/>
              </w:rPr>
              <w:t>(space)</w:t>
            </w:r>
          </w:p>
        </w:tc>
        <w:tc>
          <w:tcPr>
            <w:tcW w:w="1020" w:type="pct"/>
          </w:tcPr>
          <w:p w14:paraId="4E154255" w14:textId="77777777" w:rsidR="0096232E" w:rsidRPr="0056068F" w:rsidRDefault="0096232E" w:rsidP="006E5D41">
            <w:pPr>
              <w:rPr>
                <w:lang w:eastAsia="en-AU"/>
              </w:rPr>
            </w:pPr>
            <w:r w:rsidRPr="0056068F">
              <w:rPr>
                <w:rStyle w:val="Strong"/>
              </w:rPr>
              <w:t>Descendant</w:t>
            </w:r>
          </w:p>
        </w:tc>
        <w:tc>
          <w:tcPr>
            <w:tcW w:w="875" w:type="pct"/>
          </w:tcPr>
          <w:p w14:paraId="209E9E6F" w14:textId="77777777" w:rsidR="0096232E" w:rsidRPr="0056068F" w:rsidRDefault="0096232E" w:rsidP="006E5D41">
            <w:pPr>
              <w:rPr>
                <w:rStyle w:val="Emphasis"/>
              </w:rPr>
            </w:pPr>
            <w:r w:rsidRPr="0056068F">
              <w:rPr>
                <w:rStyle w:val="Emphasis"/>
              </w:rPr>
              <w:t>article p</w:t>
            </w:r>
          </w:p>
        </w:tc>
        <w:tc>
          <w:tcPr>
            <w:tcW w:w="2577" w:type="pct"/>
          </w:tcPr>
          <w:p w14:paraId="0030BCDA" w14:textId="77777777" w:rsidR="0096232E" w:rsidRPr="0056068F" w:rsidRDefault="0096232E" w:rsidP="006E5D41">
            <w:pPr>
              <w:rPr>
                <w:lang w:eastAsia="en-AU"/>
              </w:rPr>
            </w:pPr>
            <w:r w:rsidRPr="0056068F">
              <w:rPr>
                <w:lang w:eastAsia="en-AU"/>
              </w:rPr>
              <w:t xml:space="preserve">Targets all </w:t>
            </w:r>
            <w:r w:rsidRPr="0056068F">
              <w:rPr>
                <w:rStyle w:val="Emphasis"/>
              </w:rPr>
              <w:t>&lt;p&gt;</w:t>
            </w:r>
            <w:r w:rsidRPr="0056068F">
              <w:rPr>
                <w:lang w:eastAsia="en-AU"/>
              </w:rPr>
              <w:t xml:space="preserve"> elements inside an </w:t>
            </w:r>
            <w:r w:rsidRPr="0056068F">
              <w:rPr>
                <w:rStyle w:val="Emphasis"/>
              </w:rPr>
              <w:t>&lt;article&gt;</w:t>
            </w:r>
            <w:r w:rsidRPr="0056068F">
              <w:rPr>
                <w:lang w:eastAsia="en-AU"/>
              </w:rPr>
              <w:t>, no matter how deeply nested.</w:t>
            </w:r>
          </w:p>
        </w:tc>
      </w:tr>
      <w:tr w:rsidR="0096232E" w:rsidRPr="0056068F" w14:paraId="6B0E783A" w14:textId="77777777" w:rsidTr="006E5D41">
        <w:tc>
          <w:tcPr>
            <w:tcW w:w="528" w:type="pct"/>
          </w:tcPr>
          <w:p w14:paraId="1D8B244E" w14:textId="77777777" w:rsidR="0096232E" w:rsidRPr="0056068F" w:rsidRDefault="0096232E" w:rsidP="006E5D41">
            <w:pPr>
              <w:rPr>
                <w:lang w:eastAsia="en-AU"/>
              </w:rPr>
            </w:pPr>
            <w:r w:rsidRPr="0056068F">
              <w:rPr>
                <w:lang w:eastAsia="en-AU"/>
              </w:rPr>
              <w:t>&gt;</w:t>
            </w:r>
          </w:p>
        </w:tc>
        <w:tc>
          <w:tcPr>
            <w:tcW w:w="1020" w:type="pct"/>
          </w:tcPr>
          <w:p w14:paraId="7DFC7FD3" w14:textId="77777777" w:rsidR="0096232E" w:rsidRPr="0056068F" w:rsidRDefault="0096232E" w:rsidP="006E5D41">
            <w:pPr>
              <w:rPr>
                <w:lang w:eastAsia="en-AU"/>
              </w:rPr>
            </w:pPr>
            <w:r w:rsidRPr="0056068F">
              <w:rPr>
                <w:rStyle w:val="Strong"/>
              </w:rPr>
              <w:t>Child</w:t>
            </w:r>
          </w:p>
        </w:tc>
        <w:tc>
          <w:tcPr>
            <w:tcW w:w="875" w:type="pct"/>
          </w:tcPr>
          <w:p w14:paraId="5AC0CA65" w14:textId="77777777" w:rsidR="0096232E" w:rsidRPr="0056068F" w:rsidRDefault="0096232E" w:rsidP="006E5D41">
            <w:pPr>
              <w:rPr>
                <w:rStyle w:val="Emphasis"/>
              </w:rPr>
            </w:pPr>
            <w:r w:rsidRPr="0056068F">
              <w:rPr>
                <w:rStyle w:val="Emphasis"/>
              </w:rPr>
              <w:t>ul &gt; li</w:t>
            </w:r>
          </w:p>
        </w:tc>
        <w:tc>
          <w:tcPr>
            <w:tcW w:w="2577" w:type="pct"/>
          </w:tcPr>
          <w:p w14:paraId="31217190" w14:textId="77777777" w:rsidR="0096232E" w:rsidRPr="0056068F" w:rsidRDefault="0096232E" w:rsidP="006E5D41">
            <w:pPr>
              <w:rPr>
                <w:lang w:eastAsia="en-AU"/>
              </w:rPr>
            </w:pPr>
            <w:r w:rsidRPr="0056068F">
              <w:rPr>
                <w:lang w:eastAsia="en-AU"/>
              </w:rPr>
              <w:t xml:space="preserve">Targets </w:t>
            </w:r>
            <w:r w:rsidRPr="0056068F">
              <w:rPr>
                <w:rStyle w:val="Emphasis"/>
              </w:rPr>
              <w:t>&lt;li&gt;</w:t>
            </w:r>
            <w:r w:rsidRPr="0056068F">
              <w:rPr>
                <w:lang w:eastAsia="en-AU"/>
              </w:rPr>
              <w:t xml:space="preserve"> elements that are </w:t>
            </w:r>
            <w:r w:rsidRPr="0056068F">
              <w:rPr>
                <w:rStyle w:val="Strong"/>
              </w:rPr>
              <w:t>direct children</w:t>
            </w:r>
            <w:r w:rsidRPr="0056068F">
              <w:rPr>
                <w:lang w:eastAsia="en-AU"/>
              </w:rPr>
              <w:t xml:space="preserve"> of a </w:t>
            </w:r>
            <w:r w:rsidRPr="0056068F">
              <w:rPr>
                <w:rStyle w:val="Emphasis"/>
              </w:rPr>
              <w:t>&lt;ul&gt;.</w:t>
            </w:r>
          </w:p>
        </w:tc>
      </w:tr>
      <w:tr w:rsidR="0096232E" w:rsidRPr="0056068F" w14:paraId="33747AB4" w14:textId="77777777" w:rsidTr="006E5D41">
        <w:tc>
          <w:tcPr>
            <w:tcW w:w="528" w:type="pct"/>
          </w:tcPr>
          <w:p w14:paraId="25273DE3" w14:textId="77777777" w:rsidR="0096232E" w:rsidRPr="0056068F" w:rsidRDefault="0096232E" w:rsidP="006E5D41">
            <w:pPr>
              <w:rPr>
                <w:lang w:eastAsia="en-AU"/>
              </w:rPr>
            </w:pPr>
            <w:r w:rsidRPr="0056068F">
              <w:rPr>
                <w:lang w:eastAsia="en-AU"/>
              </w:rPr>
              <w:t>+</w:t>
            </w:r>
          </w:p>
        </w:tc>
        <w:tc>
          <w:tcPr>
            <w:tcW w:w="1020" w:type="pct"/>
          </w:tcPr>
          <w:p w14:paraId="6D7DE7D5" w14:textId="77777777" w:rsidR="0096232E" w:rsidRPr="0056068F" w:rsidRDefault="0096232E" w:rsidP="006E5D41">
            <w:pPr>
              <w:rPr>
                <w:lang w:eastAsia="en-AU"/>
              </w:rPr>
            </w:pPr>
            <w:r w:rsidRPr="0056068F">
              <w:rPr>
                <w:rStyle w:val="Strong"/>
              </w:rPr>
              <w:t>Adjacent sibling</w:t>
            </w:r>
          </w:p>
        </w:tc>
        <w:tc>
          <w:tcPr>
            <w:tcW w:w="875" w:type="pct"/>
          </w:tcPr>
          <w:p w14:paraId="1233C354" w14:textId="77777777" w:rsidR="0096232E" w:rsidRPr="0056068F" w:rsidRDefault="0096232E" w:rsidP="006E5D41">
            <w:pPr>
              <w:rPr>
                <w:rStyle w:val="Emphasis"/>
              </w:rPr>
            </w:pPr>
            <w:r w:rsidRPr="0056068F">
              <w:rPr>
                <w:rStyle w:val="Emphasis"/>
              </w:rPr>
              <w:t>h2 + p</w:t>
            </w:r>
          </w:p>
        </w:tc>
        <w:tc>
          <w:tcPr>
            <w:tcW w:w="2577" w:type="pct"/>
          </w:tcPr>
          <w:p w14:paraId="66D9252F" w14:textId="77777777" w:rsidR="0096232E" w:rsidRPr="0056068F" w:rsidRDefault="0096232E" w:rsidP="006E5D41">
            <w:pPr>
              <w:rPr>
                <w:lang w:eastAsia="en-AU"/>
              </w:rPr>
            </w:pPr>
            <w:r w:rsidRPr="0056068F">
              <w:rPr>
                <w:lang w:eastAsia="en-AU"/>
              </w:rPr>
              <w:t xml:space="preserve">Targets the </w:t>
            </w:r>
            <w:r w:rsidRPr="0056068F">
              <w:rPr>
                <w:rStyle w:val="Strong"/>
              </w:rPr>
              <w:t xml:space="preserve">first </w:t>
            </w:r>
            <w:r w:rsidRPr="0056068F">
              <w:rPr>
                <w:rStyle w:val="Emphasis"/>
              </w:rPr>
              <w:t>&lt;p&gt;</w:t>
            </w:r>
            <w:r w:rsidRPr="0056068F">
              <w:rPr>
                <w:lang w:eastAsia="en-AU"/>
              </w:rPr>
              <w:t xml:space="preserve"> immediately after an </w:t>
            </w:r>
            <w:r w:rsidRPr="0056068F">
              <w:rPr>
                <w:rStyle w:val="Emphasis"/>
              </w:rPr>
              <w:t>&lt;h2&gt;.</w:t>
            </w:r>
          </w:p>
        </w:tc>
      </w:tr>
      <w:tr w:rsidR="0096232E" w:rsidRPr="0056068F" w14:paraId="1A55A9B4" w14:textId="77777777" w:rsidTr="006E5D41">
        <w:tc>
          <w:tcPr>
            <w:tcW w:w="528" w:type="pct"/>
          </w:tcPr>
          <w:p w14:paraId="1694242F" w14:textId="77777777" w:rsidR="0096232E" w:rsidRPr="0056068F" w:rsidRDefault="0096232E" w:rsidP="006E5D41">
            <w:pPr>
              <w:rPr>
                <w:lang w:eastAsia="en-AU"/>
              </w:rPr>
            </w:pPr>
            <w:r w:rsidRPr="0056068F">
              <w:rPr>
                <w:lang w:eastAsia="en-AU"/>
              </w:rPr>
              <w:lastRenderedPageBreak/>
              <w:t>~</w:t>
            </w:r>
          </w:p>
        </w:tc>
        <w:tc>
          <w:tcPr>
            <w:tcW w:w="1020" w:type="pct"/>
          </w:tcPr>
          <w:p w14:paraId="4C3CDBEA" w14:textId="77777777" w:rsidR="0096232E" w:rsidRPr="0056068F" w:rsidRDefault="0096232E" w:rsidP="006E5D41">
            <w:pPr>
              <w:rPr>
                <w:lang w:eastAsia="en-AU"/>
              </w:rPr>
            </w:pPr>
            <w:r w:rsidRPr="0056068F">
              <w:rPr>
                <w:rStyle w:val="Strong"/>
              </w:rPr>
              <w:t>General sibling</w:t>
            </w:r>
          </w:p>
        </w:tc>
        <w:tc>
          <w:tcPr>
            <w:tcW w:w="875" w:type="pct"/>
          </w:tcPr>
          <w:p w14:paraId="55CD8CBA" w14:textId="77777777" w:rsidR="0096232E" w:rsidRPr="0056068F" w:rsidRDefault="0096232E" w:rsidP="006E5D41">
            <w:pPr>
              <w:rPr>
                <w:rStyle w:val="Emphasis"/>
              </w:rPr>
            </w:pPr>
            <w:r w:rsidRPr="0056068F">
              <w:rPr>
                <w:rStyle w:val="Emphasis"/>
              </w:rPr>
              <w:t>h2 ~ p</w:t>
            </w:r>
          </w:p>
        </w:tc>
        <w:tc>
          <w:tcPr>
            <w:tcW w:w="2577" w:type="pct"/>
          </w:tcPr>
          <w:p w14:paraId="499CAAEA" w14:textId="77777777" w:rsidR="0096232E" w:rsidRPr="0056068F" w:rsidRDefault="0096232E" w:rsidP="006E5D41">
            <w:pPr>
              <w:rPr>
                <w:lang w:eastAsia="en-AU"/>
              </w:rPr>
            </w:pPr>
            <w:r w:rsidRPr="0056068F">
              <w:rPr>
                <w:lang w:eastAsia="en-AU"/>
              </w:rPr>
              <w:t xml:space="preserve">Targets </w:t>
            </w:r>
            <w:r w:rsidRPr="0056068F">
              <w:rPr>
                <w:rStyle w:val="Strong"/>
              </w:rPr>
              <w:t xml:space="preserve">all </w:t>
            </w:r>
            <w:r w:rsidRPr="0056068F">
              <w:rPr>
                <w:rStyle w:val="Emphasis"/>
              </w:rPr>
              <w:t>&lt;p&gt;</w:t>
            </w:r>
            <w:r w:rsidRPr="0056068F">
              <w:rPr>
                <w:rStyle w:val="Strong"/>
              </w:rPr>
              <w:t xml:space="preserve"> </w:t>
            </w:r>
            <w:r w:rsidRPr="0056068F">
              <w:t>elements</w:t>
            </w:r>
            <w:r w:rsidRPr="0056068F">
              <w:rPr>
                <w:lang w:eastAsia="en-AU"/>
              </w:rPr>
              <w:t xml:space="preserve"> that appear after an </w:t>
            </w:r>
            <w:r w:rsidRPr="0056068F">
              <w:rPr>
                <w:rStyle w:val="Emphasis"/>
              </w:rPr>
              <w:t>&lt;h2&gt;</w:t>
            </w:r>
            <w:r w:rsidRPr="0056068F">
              <w:rPr>
                <w:lang w:eastAsia="en-AU"/>
              </w:rPr>
              <w:t xml:space="preserve"> on the same level.</w:t>
            </w:r>
          </w:p>
        </w:tc>
      </w:tr>
    </w:tbl>
    <w:p w14:paraId="5F0F18D8" w14:textId="77777777" w:rsidR="0096232E" w:rsidRPr="0056068F" w:rsidRDefault="0096232E" w:rsidP="00724376">
      <w:pPr>
        <w:rPr>
          <w:lang w:eastAsia="en-AU"/>
        </w:rPr>
      </w:pPr>
      <w:r w:rsidRPr="0056068F">
        <w:rPr>
          <w:lang w:eastAsia="en-AU"/>
        </w:rPr>
        <w:t>The comma ( , ) groups multiple selectors so they share the same style rule:</w:t>
      </w:r>
    </w:p>
    <w:p w14:paraId="6138FB52" w14:textId="77777777" w:rsidR="0096232E" w:rsidRPr="0056068F" w:rsidRDefault="0096232E" w:rsidP="0096232E">
      <w:pPr>
        <w:pStyle w:val="ComputerCode"/>
      </w:pPr>
      <w:r w:rsidRPr="0056068F">
        <w:t>h1, h2, h3 {</w:t>
      </w:r>
    </w:p>
    <w:p w14:paraId="620E655C" w14:textId="7D1CAEBA" w:rsidR="0096232E" w:rsidRPr="0056068F" w:rsidRDefault="0096232E" w:rsidP="0096232E">
      <w:pPr>
        <w:pStyle w:val="ComputerCode"/>
      </w:pPr>
      <w:r w:rsidRPr="0056068F">
        <w:t xml:space="preserve">  </w:t>
      </w:r>
      <w:proofErr w:type="spellStart"/>
      <w:r w:rsidRPr="0056068F">
        <w:t>color</w:t>
      </w:r>
      <w:proofErr w:type="spellEnd"/>
      <w:r w:rsidRPr="0056068F">
        <w:t>: blue;</w:t>
      </w:r>
    </w:p>
    <w:p w14:paraId="5D535BD4" w14:textId="77777777" w:rsidR="0096232E" w:rsidRPr="0056068F" w:rsidRDefault="0096232E" w:rsidP="0096232E">
      <w:pPr>
        <w:pStyle w:val="ComputerCode"/>
      </w:pPr>
      <w:r w:rsidRPr="0056068F">
        <w:t>}</w:t>
      </w:r>
    </w:p>
    <w:p w14:paraId="61F6B2F3" w14:textId="2ED6FC18" w:rsidR="0096232E" w:rsidRPr="0056068F" w:rsidRDefault="0096232E" w:rsidP="00724376">
      <w:pPr>
        <w:rPr>
          <w:lang w:eastAsia="en-AU"/>
        </w:rPr>
      </w:pPr>
      <w:r w:rsidRPr="0056068F">
        <w:rPr>
          <w:lang w:eastAsia="en-AU"/>
        </w:rPr>
        <w:t xml:space="preserve">This applies the same colour to all </w:t>
      </w:r>
      <w:r w:rsidR="00522D0F" w:rsidRPr="0056068F">
        <w:rPr>
          <w:lang w:eastAsia="en-AU"/>
        </w:rPr>
        <w:t>3</w:t>
      </w:r>
      <w:r w:rsidRPr="0056068F">
        <w:rPr>
          <w:lang w:eastAsia="en-AU"/>
        </w:rPr>
        <w:t xml:space="preserve"> headings.</w:t>
      </w:r>
    </w:p>
    <w:p w14:paraId="57FE3461" w14:textId="77777777" w:rsidR="0096232E" w:rsidRPr="0056068F" w:rsidRDefault="0096232E" w:rsidP="0096232E">
      <w:pPr>
        <w:pStyle w:val="HeadingDecorative"/>
        <w:rPr>
          <w:noProof/>
        </w:rPr>
      </w:pPr>
      <w:r w:rsidRPr="0056068F">
        <w:rPr>
          <w:noProof/>
        </w:rPr>
        <w:tab/>
      </w:r>
      <w:r w:rsidRPr="0056068F">
        <w:rPr>
          <w:noProof/>
        </w:rPr>
        <w:drawing>
          <wp:inline distT="0" distB="0" distL="0" distR="0" wp14:anchorId="04C0A7A6" wp14:editId="6DEC3929">
            <wp:extent cx="324000" cy="324000"/>
            <wp:effectExtent l="0" t="0" r="0" b="0"/>
            <wp:docPr id="405177509"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4E2C5264" w14:textId="4B959C57" w:rsidR="0096232E" w:rsidRDefault="0096232E" w:rsidP="0096232E">
      <w:r w:rsidRPr="0056068F">
        <w:rPr>
          <w:color w:val="000000" w:themeColor="text1"/>
        </w:rPr>
        <w:t xml:space="preserve">For a list of CSS properties, visit the </w:t>
      </w:r>
      <w:r w:rsidR="004D7ED8" w:rsidRPr="0056068F">
        <w:rPr>
          <w:color w:val="000000" w:themeColor="text1"/>
        </w:rPr>
        <w:t>W</w:t>
      </w:r>
      <w:r w:rsidRPr="0056068F">
        <w:rPr>
          <w:color w:val="000000" w:themeColor="text1"/>
        </w:rPr>
        <w:t>3</w:t>
      </w:r>
      <w:r w:rsidR="003944DA" w:rsidRPr="0056068F">
        <w:rPr>
          <w:color w:val="000000" w:themeColor="text1"/>
        </w:rPr>
        <w:t>S</w:t>
      </w:r>
      <w:r w:rsidRPr="0056068F">
        <w:rPr>
          <w:color w:val="000000" w:themeColor="text1"/>
        </w:rPr>
        <w:t xml:space="preserve">chools page </w:t>
      </w:r>
      <w:hyperlink r:id="rId161" w:history="1">
        <w:r w:rsidRPr="0056068F">
          <w:rPr>
            <w:rStyle w:val="Hyperlink"/>
          </w:rPr>
          <w:t>CSS Reference</w:t>
        </w:r>
      </w:hyperlink>
      <w:r w:rsidR="00950547" w:rsidRPr="0056068F">
        <w:t>.</w:t>
      </w:r>
    </w:p>
    <w:p w14:paraId="1561A86A" w14:textId="4BC3FEA4" w:rsidR="0096232E" w:rsidRDefault="00A7470F" w:rsidP="0096232E">
      <w:pPr>
        <w:rPr>
          <w:color w:val="000000" w:themeColor="text1"/>
        </w:rPr>
      </w:pPr>
      <w:r>
        <w:rPr>
          <w:color w:val="000000" w:themeColor="text1"/>
        </w:rPr>
        <w:t>Navigate to the</w:t>
      </w:r>
      <w:r w:rsidR="0096232E" w:rsidRPr="0056068F">
        <w:rPr>
          <w:color w:val="000000" w:themeColor="text1"/>
        </w:rPr>
        <w:t xml:space="preserve"> </w:t>
      </w:r>
      <w:r w:rsidR="00877428" w:rsidRPr="007D6468">
        <w:rPr>
          <w:rStyle w:val="Strong"/>
        </w:rPr>
        <w:t>CSS size units demonstration</w:t>
      </w:r>
      <w:r w:rsidR="00ED3021">
        <w:rPr>
          <w:color w:val="000000" w:themeColor="text1"/>
        </w:rPr>
        <w:t xml:space="preserve"> </w:t>
      </w:r>
      <w:r>
        <w:rPr>
          <w:color w:val="000000" w:themeColor="text1"/>
        </w:rPr>
        <w:t xml:space="preserve">folder </w:t>
      </w:r>
      <w:r w:rsidR="007D6468">
        <w:rPr>
          <w:color w:val="000000" w:themeColor="text1"/>
        </w:rPr>
        <w:t>(</w:t>
      </w:r>
      <w:r w:rsidR="002F763E">
        <w:rPr>
          <w:color w:val="000000" w:themeColor="text1"/>
        </w:rPr>
        <w:t>located</w:t>
      </w:r>
      <w:r w:rsidR="0096232E" w:rsidRPr="0056068F">
        <w:rPr>
          <w:color w:val="000000" w:themeColor="text1"/>
        </w:rPr>
        <w:t xml:space="preserve"> in the </w:t>
      </w:r>
      <w:r w:rsidR="004B0391">
        <w:rPr>
          <w:color w:val="000000" w:themeColor="text1"/>
        </w:rPr>
        <w:t>Activity files</w:t>
      </w:r>
      <w:r w:rsidR="00787B11">
        <w:rPr>
          <w:color w:val="000000" w:themeColor="text1"/>
        </w:rPr>
        <w:t xml:space="preserve"> you </w:t>
      </w:r>
      <w:r w:rsidR="003549E9">
        <w:rPr>
          <w:color w:val="000000" w:themeColor="text1"/>
        </w:rPr>
        <w:t>saved and unzipped</w:t>
      </w:r>
      <w:r w:rsidR="00787B11">
        <w:rPr>
          <w:color w:val="000000" w:themeColor="text1"/>
        </w:rPr>
        <w:t xml:space="preserve"> earlier)</w:t>
      </w:r>
      <w:r w:rsidR="003549E9">
        <w:rPr>
          <w:color w:val="000000" w:themeColor="text1"/>
        </w:rPr>
        <w:t xml:space="preserve">. Open the </w:t>
      </w:r>
      <w:r w:rsidR="00240878">
        <w:rPr>
          <w:color w:val="000000" w:themeColor="text1"/>
        </w:rPr>
        <w:t>index.html page</w:t>
      </w:r>
      <w:r w:rsidR="00ED7B56">
        <w:rPr>
          <w:color w:val="000000" w:themeColor="text1"/>
        </w:rPr>
        <w:t xml:space="preserve"> </w:t>
      </w:r>
      <w:r w:rsidR="008D22E4">
        <w:rPr>
          <w:color w:val="000000" w:themeColor="text1"/>
        </w:rPr>
        <w:t xml:space="preserve">and resize the window </w:t>
      </w:r>
      <w:r w:rsidR="00ED7B56">
        <w:rPr>
          <w:color w:val="000000" w:themeColor="text1"/>
        </w:rPr>
        <w:t>for a demonstration of</w:t>
      </w:r>
      <w:r w:rsidR="0096232E" w:rsidRPr="0056068F">
        <w:rPr>
          <w:color w:val="000000" w:themeColor="text1"/>
        </w:rPr>
        <w:t xml:space="preserve"> how various units react </w:t>
      </w:r>
      <w:r w:rsidR="00413552">
        <w:rPr>
          <w:color w:val="000000" w:themeColor="text1"/>
        </w:rPr>
        <w:t xml:space="preserve">to changes </w:t>
      </w:r>
      <w:r w:rsidR="0096232E" w:rsidRPr="0056068F">
        <w:rPr>
          <w:color w:val="000000" w:themeColor="text1"/>
        </w:rPr>
        <w:t>on a webpage.</w:t>
      </w:r>
    </w:p>
    <w:p w14:paraId="5E869511" w14:textId="77777777" w:rsidR="0096232E" w:rsidRPr="0056068F" w:rsidRDefault="0096232E" w:rsidP="0096232E">
      <w:pPr>
        <w:pStyle w:val="HeadingDecorative"/>
        <w:rPr>
          <w:noProof/>
        </w:rPr>
      </w:pPr>
      <w:r w:rsidRPr="0056068F">
        <w:rPr>
          <w:noProof/>
        </w:rPr>
        <w:tab/>
      </w:r>
      <w:r w:rsidRPr="0056068F">
        <w:rPr>
          <w:noProof/>
        </w:rPr>
        <w:drawing>
          <wp:inline distT="0" distB="0" distL="0" distR="0" wp14:anchorId="1A59BA08" wp14:editId="7F427A2D">
            <wp:extent cx="324000" cy="324000"/>
            <wp:effectExtent l="0" t="0" r="0" b="0"/>
            <wp:docPr id="381707336"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6C118D9B" w14:textId="2F640E7D" w:rsidR="0096232E" w:rsidRPr="0056068F" w:rsidRDefault="002661DA" w:rsidP="0096232E">
      <w:pPr>
        <w:pStyle w:val="Heading3"/>
        <w:rPr>
          <w:noProof/>
        </w:rPr>
      </w:pPr>
      <w:bookmarkStart w:id="87" w:name="_Ref215569262"/>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16</w:t>
      </w:r>
      <w:r w:rsidRPr="0056068F">
        <w:rPr>
          <w:noProof/>
        </w:rPr>
        <w:fldChar w:fldCharType="end"/>
      </w:r>
      <w:r w:rsidR="0096232E" w:rsidRPr="0056068F">
        <w:rPr>
          <w:noProof/>
        </w:rPr>
        <w:t xml:space="preserve">: </w:t>
      </w:r>
      <w:r w:rsidR="00662EE3">
        <w:rPr>
          <w:noProof/>
        </w:rPr>
        <w:t>Practise</w:t>
      </w:r>
      <w:r w:rsidR="00355E31">
        <w:rPr>
          <w:noProof/>
        </w:rPr>
        <w:t xml:space="preserve"> </w:t>
      </w:r>
      <w:r w:rsidR="0096232E" w:rsidRPr="0056068F">
        <w:rPr>
          <w:noProof/>
        </w:rPr>
        <w:t>CSS</w:t>
      </w:r>
      <w:r w:rsidR="00662EE3">
        <w:rPr>
          <w:noProof/>
        </w:rPr>
        <w:t xml:space="preserve"> at W3Schools</w:t>
      </w:r>
      <w:bookmarkEnd w:id="87"/>
    </w:p>
    <w:p w14:paraId="78726ABE" w14:textId="6F08B28A" w:rsidR="0096232E" w:rsidRPr="0056068F" w:rsidRDefault="0096232E" w:rsidP="00E10D4C">
      <w:r w:rsidRPr="0056068F">
        <w:t>Work through the</w:t>
      </w:r>
      <w:r w:rsidR="00E1239B">
        <w:t xml:space="preserve"> tutorials on the</w:t>
      </w:r>
      <w:r w:rsidRPr="0056068F">
        <w:t xml:space="preserve"> following </w:t>
      </w:r>
      <w:r w:rsidR="00AF29CF">
        <w:t>pages</w:t>
      </w:r>
      <w:r w:rsidRPr="0056068F">
        <w:t xml:space="preserve"> on W3Schools. Use the </w:t>
      </w:r>
      <w:r w:rsidR="004A5AB1">
        <w:t>'</w:t>
      </w:r>
      <w:r w:rsidRPr="0056068F">
        <w:t>Try it Yourself</w:t>
      </w:r>
      <w:r w:rsidR="005E422F" w:rsidRPr="0056068F">
        <w:t>'</w:t>
      </w:r>
      <w:r w:rsidRPr="0056068F">
        <w:t xml:space="preserve"> examples to modify the code and </w:t>
      </w:r>
      <w:r w:rsidR="00B374B2" w:rsidRPr="0056068F">
        <w:t>select</w:t>
      </w:r>
      <w:r w:rsidRPr="0056068F">
        <w:t xml:space="preserve"> </w:t>
      </w:r>
      <w:r w:rsidR="004A5AB1">
        <w:t>'</w:t>
      </w:r>
      <w:r w:rsidRPr="0056068F">
        <w:t>Run</w:t>
      </w:r>
      <w:r w:rsidR="005E422F" w:rsidRPr="0056068F">
        <w:t>'</w:t>
      </w:r>
      <w:r w:rsidRPr="0056068F">
        <w:t xml:space="preserve"> to see the changes in action.</w:t>
      </w:r>
    </w:p>
    <w:p w14:paraId="04037141" w14:textId="2BA6A705" w:rsidR="00A347B2" w:rsidRDefault="009A603C" w:rsidP="00CB244E">
      <w:pPr>
        <w:pStyle w:val="ListBullet"/>
      </w:pPr>
      <w:hyperlink r:id="rId162" w:history="1">
        <w:r w:rsidRPr="009A603C">
          <w:rPr>
            <w:rStyle w:val="Hyperlink"/>
          </w:rPr>
          <w:t>CSS Tutorial</w:t>
        </w:r>
      </w:hyperlink>
    </w:p>
    <w:p w14:paraId="5875E98B" w14:textId="578CC545" w:rsidR="0096232E" w:rsidRDefault="0096232E" w:rsidP="00CB244E">
      <w:pPr>
        <w:pStyle w:val="ListBullet"/>
      </w:pPr>
      <w:hyperlink r:id="rId163" w:history="1">
        <w:r w:rsidRPr="0056068F">
          <w:rPr>
            <w:rStyle w:val="Hyperlink"/>
          </w:rPr>
          <w:t>CSS Introduction</w:t>
        </w:r>
      </w:hyperlink>
    </w:p>
    <w:p w14:paraId="0C5F129C" w14:textId="09A5539A" w:rsidR="009A603C" w:rsidRDefault="009F0C2C" w:rsidP="00CB244E">
      <w:pPr>
        <w:pStyle w:val="ListBullet"/>
      </w:pPr>
      <w:hyperlink r:id="rId164" w:history="1">
        <w:r w:rsidRPr="009F0C2C">
          <w:rPr>
            <w:rStyle w:val="Hyperlink"/>
          </w:rPr>
          <w:t>CSS Syntax</w:t>
        </w:r>
      </w:hyperlink>
    </w:p>
    <w:p w14:paraId="31955898" w14:textId="57C0B41E" w:rsidR="003E27E4" w:rsidRDefault="003E27E4" w:rsidP="00CB244E">
      <w:pPr>
        <w:pStyle w:val="ListBullet"/>
      </w:pPr>
      <w:hyperlink r:id="rId165" w:history="1">
        <w:r w:rsidRPr="003E27E4">
          <w:rPr>
            <w:rStyle w:val="Hyperlink"/>
          </w:rPr>
          <w:t>CSS Selectors</w:t>
        </w:r>
      </w:hyperlink>
    </w:p>
    <w:p w14:paraId="7662CDB5" w14:textId="7B3E8A40" w:rsidR="00451FF7" w:rsidRDefault="00451FF7" w:rsidP="00CB244E">
      <w:pPr>
        <w:pStyle w:val="ListBullet"/>
      </w:pPr>
      <w:hyperlink r:id="rId166" w:history="1">
        <w:r w:rsidRPr="00451FF7">
          <w:rPr>
            <w:rStyle w:val="Hyperlink"/>
          </w:rPr>
          <w:t>How To Add CSS</w:t>
        </w:r>
      </w:hyperlink>
    </w:p>
    <w:p w14:paraId="334C95AE" w14:textId="32604CD3" w:rsidR="005556F4" w:rsidRDefault="005556F4" w:rsidP="00CB244E">
      <w:pPr>
        <w:pStyle w:val="ListBullet"/>
      </w:pPr>
      <w:hyperlink r:id="rId167" w:history="1">
        <w:r w:rsidRPr="00FA33BE">
          <w:rPr>
            <w:rStyle w:val="Hyperlink"/>
          </w:rPr>
          <w:t>CSS Comments</w:t>
        </w:r>
      </w:hyperlink>
    </w:p>
    <w:p w14:paraId="7AE7D47C" w14:textId="69E3C494" w:rsidR="009013B4" w:rsidRPr="0056068F" w:rsidRDefault="009013B4" w:rsidP="00CB244E">
      <w:pPr>
        <w:pStyle w:val="ListBullet"/>
      </w:pPr>
      <w:hyperlink r:id="rId168" w:history="1">
        <w:r w:rsidRPr="009013B4">
          <w:rPr>
            <w:rStyle w:val="Hyperlink"/>
          </w:rPr>
          <w:t>CSS Errors</w:t>
        </w:r>
      </w:hyperlink>
      <w:r>
        <w:t>.</w:t>
      </w:r>
    </w:p>
    <w:p w14:paraId="3E8D5057" w14:textId="3430BB4C" w:rsidR="0096232E" w:rsidRPr="0056068F" w:rsidRDefault="00810198" w:rsidP="00810198">
      <w:pPr>
        <w:pStyle w:val="Notebox"/>
        <w:rPr>
          <w:noProof/>
        </w:rPr>
      </w:pPr>
      <w:r w:rsidRPr="0056068F">
        <w:rPr>
          <w:rStyle w:val="Strong"/>
          <w:noProof/>
        </w:rPr>
        <w:t>Note</w:t>
      </w:r>
      <w:r w:rsidRPr="0056068F">
        <w:rPr>
          <w:noProof/>
        </w:rPr>
        <w:t xml:space="preserve">: </w:t>
      </w:r>
      <w:r w:rsidR="0096232E" w:rsidRPr="0056068F">
        <w:rPr>
          <w:noProof/>
        </w:rPr>
        <w:t xml:space="preserve">Bookmark </w:t>
      </w:r>
      <w:hyperlink r:id="rId169" w:history="1">
        <w:r w:rsidR="0096232E" w:rsidRPr="0056068F">
          <w:rPr>
            <w:rStyle w:val="Hyperlink"/>
            <w:noProof/>
          </w:rPr>
          <w:t>W3Schools</w:t>
        </w:r>
      </w:hyperlink>
      <w:r w:rsidR="0096232E" w:rsidRPr="0056068F">
        <w:rPr>
          <w:noProof/>
        </w:rPr>
        <w:t xml:space="preserve"> as a resource to refer to while building your website.</w:t>
      </w:r>
    </w:p>
    <w:p w14:paraId="697AEDC5" w14:textId="33585CC0" w:rsidR="0096232E" w:rsidRDefault="0096232E" w:rsidP="00292A3A">
      <w:pPr>
        <w:pStyle w:val="Heading2"/>
        <w:rPr>
          <w:noProof/>
        </w:rPr>
      </w:pPr>
      <w:bookmarkStart w:id="88" w:name="_Toc216707789"/>
      <w:r w:rsidRPr="0056068F">
        <w:rPr>
          <w:noProof/>
        </w:rPr>
        <w:lastRenderedPageBreak/>
        <w:t>Applying CSS to HTML</w:t>
      </w:r>
      <w:bookmarkEnd w:id="88"/>
    </w:p>
    <w:p w14:paraId="6D90388A" w14:textId="4CDB37FB" w:rsidR="000B5951" w:rsidRDefault="00536EFD" w:rsidP="00D4370F">
      <w:pPr>
        <w:rPr>
          <w:lang w:eastAsia="en-AU"/>
        </w:rPr>
      </w:pPr>
      <w:r>
        <w:t>The most</w:t>
      </w:r>
      <w:r w:rsidR="00D4370F">
        <w:t xml:space="preserve"> common </w:t>
      </w:r>
      <w:r w:rsidR="00D4370F" w:rsidRPr="0056068F">
        <w:t>and efficient way to apply CSS to a site</w:t>
      </w:r>
      <w:r w:rsidR="00D4370F">
        <w:t xml:space="preserve"> is by </w:t>
      </w:r>
      <w:r w:rsidR="00AA7E15">
        <w:t>using</w:t>
      </w:r>
      <w:r w:rsidR="00D4370F">
        <w:t xml:space="preserve"> an </w:t>
      </w:r>
      <w:r w:rsidR="00D4370F" w:rsidRPr="000B5951">
        <w:t>external</w:t>
      </w:r>
      <w:r w:rsidR="00D4370F">
        <w:t xml:space="preserve"> style sheet</w:t>
      </w:r>
      <w:r w:rsidR="0029641A">
        <w:t xml:space="preserve">. </w:t>
      </w:r>
      <w:r w:rsidR="0029641A">
        <w:rPr>
          <w:lang w:eastAsia="en-AU"/>
        </w:rPr>
        <w:t>Other methods for applying CSS to HTML include inline and internal CSS.</w:t>
      </w:r>
    </w:p>
    <w:p w14:paraId="1C8467DF" w14:textId="2C2DB3FA" w:rsidR="00227894" w:rsidRPr="00227894" w:rsidRDefault="000B5951" w:rsidP="00227894">
      <w:pPr>
        <w:pStyle w:val="Heading3"/>
      </w:pPr>
      <w:r w:rsidRPr="00227894">
        <w:t>External</w:t>
      </w:r>
      <w:r w:rsidR="00227894">
        <w:t xml:space="preserve"> </w:t>
      </w:r>
      <w:r w:rsidR="0029641A">
        <w:t>CSS</w:t>
      </w:r>
    </w:p>
    <w:p w14:paraId="65258559" w14:textId="27E52335" w:rsidR="00D4370F" w:rsidRPr="0056068F" w:rsidRDefault="00D4370F" w:rsidP="00227894">
      <w:r w:rsidRPr="0056068F">
        <w:t>All the rules are stored in a separate text file with a .</w:t>
      </w:r>
      <w:proofErr w:type="spellStart"/>
      <w:r w:rsidRPr="0056068F">
        <w:t>css</w:t>
      </w:r>
      <w:proofErr w:type="spellEnd"/>
      <w:r w:rsidRPr="0056068F">
        <w:t xml:space="preserve"> suffix and linked to the HTML pages via a </w:t>
      </w:r>
      <w:r w:rsidR="00363F40" w:rsidRPr="00363F40">
        <w:rPr>
          <w:rStyle w:val="Emphasis"/>
        </w:rPr>
        <w:t>&lt;</w:t>
      </w:r>
      <w:r w:rsidRPr="00363F40">
        <w:rPr>
          <w:rStyle w:val="Emphasis"/>
        </w:rPr>
        <w:t>link</w:t>
      </w:r>
      <w:r w:rsidR="00363F40" w:rsidRPr="00363F40">
        <w:rPr>
          <w:rStyle w:val="Emphasis"/>
        </w:rPr>
        <w:t>&gt;</w:t>
      </w:r>
      <w:r w:rsidRPr="0056068F">
        <w:t xml:space="preserve"> tag in the </w:t>
      </w:r>
      <w:r w:rsidRPr="00363F40">
        <w:rPr>
          <w:rStyle w:val="Emphasis"/>
        </w:rPr>
        <w:t>&lt;head&gt;</w:t>
      </w:r>
      <w:r w:rsidRPr="0056068F">
        <w:t xml:space="preserve"> section of the document, for example:</w:t>
      </w:r>
    </w:p>
    <w:p w14:paraId="6B7982E4" w14:textId="77777777" w:rsidR="00D4370F" w:rsidRPr="0056068F" w:rsidRDefault="00D4370F" w:rsidP="00D4370F">
      <w:pPr>
        <w:pStyle w:val="ComputerCode"/>
      </w:pPr>
      <w:r w:rsidRPr="0056068F">
        <w:t xml:space="preserve">&lt;link </w:t>
      </w:r>
      <w:proofErr w:type="spellStart"/>
      <w:r w:rsidRPr="0056068F">
        <w:t>rel</w:t>
      </w:r>
      <w:proofErr w:type="spellEnd"/>
      <w:r w:rsidRPr="0056068F">
        <w:t xml:space="preserve">="stylesheet" </w:t>
      </w:r>
      <w:proofErr w:type="spellStart"/>
      <w:r w:rsidRPr="0056068F">
        <w:t>href</w:t>
      </w:r>
      <w:proofErr w:type="spellEnd"/>
      <w:r w:rsidRPr="0056068F">
        <w:t>="styles.css"&gt;</w:t>
      </w:r>
    </w:p>
    <w:p w14:paraId="2F9F63AF" w14:textId="77777777" w:rsidR="00D4370F" w:rsidRPr="0056068F" w:rsidRDefault="00D4370F" w:rsidP="00D4370F">
      <w:pPr>
        <w:keepNext/>
        <w:rPr>
          <w:lang w:eastAsia="en-AU"/>
        </w:rPr>
      </w:pPr>
      <w:r w:rsidRPr="0056068F">
        <w:rPr>
          <w:lang w:eastAsia="en-AU"/>
        </w:rPr>
        <w:t>Here's an example of a style in an external CSS stylesheet:</w:t>
      </w:r>
    </w:p>
    <w:p w14:paraId="10BFF7FC" w14:textId="77777777" w:rsidR="00D4370F" w:rsidRPr="0056068F" w:rsidRDefault="00D4370F" w:rsidP="00D4370F">
      <w:pPr>
        <w:pStyle w:val="ComputerCode"/>
        <w:keepNext/>
        <w:keepLines/>
      </w:pPr>
      <w:r w:rsidRPr="0056068F">
        <w:t>p {</w:t>
      </w:r>
    </w:p>
    <w:p w14:paraId="2F9935FF" w14:textId="77777777" w:rsidR="00D4370F" w:rsidRPr="0056068F" w:rsidRDefault="00D4370F" w:rsidP="00D4370F">
      <w:pPr>
        <w:pStyle w:val="ComputerCode"/>
        <w:keepNext/>
        <w:keepLines/>
      </w:pPr>
      <w:r w:rsidRPr="0056068F">
        <w:t xml:space="preserve">  </w:t>
      </w:r>
      <w:proofErr w:type="spellStart"/>
      <w:r w:rsidRPr="0056068F">
        <w:t>color</w:t>
      </w:r>
      <w:proofErr w:type="spellEnd"/>
      <w:r w:rsidRPr="0056068F">
        <w:t>: purple;</w:t>
      </w:r>
    </w:p>
    <w:p w14:paraId="23B93B00" w14:textId="77777777" w:rsidR="00D4370F" w:rsidRPr="0056068F" w:rsidRDefault="00D4370F" w:rsidP="00D4370F">
      <w:pPr>
        <w:pStyle w:val="ComputerCode"/>
        <w:keepNext/>
        <w:keepLines/>
      </w:pPr>
      <w:r w:rsidRPr="0056068F">
        <w:t xml:space="preserve">  font-size: 18px;</w:t>
      </w:r>
    </w:p>
    <w:p w14:paraId="14192DCB" w14:textId="77777777" w:rsidR="00D4370F" w:rsidRPr="0056068F" w:rsidRDefault="00D4370F" w:rsidP="00D4370F">
      <w:pPr>
        <w:pStyle w:val="ComputerCode"/>
        <w:keepLines/>
      </w:pPr>
      <w:r w:rsidRPr="0056068F">
        <w:t>}</w:t>
      </w:r>
    </w:p>
    <w:p w14:paraId="24FE8077" w14:textId="77777777" w:rsidR="00D4370F" w:rsidRPr="0056068F" w:rsidRDefault="00D4370F" w:rsidP="00D4370F">
      <w:pPr>
        <w:pStyle w:val="Notebox"/>
        <w:rPr>
          <w:noProof/>
        </w:rPr>
      </w:pPr>
      <w:r w:rsidRPr="0056068F">
        <w:rPr>
          <w:rStyle w:val="Strong"/>
          <w:noProof/>
        </w:rPr>
        <w:t>Note</w:t>
      </w:r>
      <w:r w:rsidRPr="0056068F">
        <w:rPr>
          <w:noProof/>
        </w:rPr>
        <w:t>: Using external style sheets is best practice for consistent, reusable design.</w:t>
      </w:r>
    </w:p>
    <w:p w14:paraId="3511B556" w14:textId="419FD47E" w:rsidR="004F74B0" w:rsidRPr="004F74B0" w:rsidRDefault="0096232E" w:rsidP="004F74B0">
      <w:pPr>
        <w:pStyle w:val="Heading3"/>
      </w:pPr>
      <w:r w:rsidRPr="004F74B0">
        <w:t>Inline</w:t>
      </w:r>
      <w:r w:rsidR="004F74B0">
        <w:t xml:space="preserve"> CSS</w:t>
      </w:r>
    </w:p>
    <w:p w14:paraId="39DECF5D" w14:textId="4BC73A3B" w:rsidR="0096232E" w:rsidRPr="0056068F" w:rsidRDefault="00B24FDC" w:rsidP="004F74B0">
      <w:r w:rsidRPr="004F74B0">
        <w:t>B</w:t>
      </w:r>
      <w:r w:rsidR="0096232E" w:rsidRPr="004F74B0">
        <w:t>y</w:t>
      </w:r>
      <w:r w:rsidR="0096232E" w:rsidRPr="0056068F">
        <w:t xml:space="preserve"> using the style attribute directly on the HTML elements you</w:t>
      </w:r>
      <w:r w:rsidR="005E422F" w:rsidRPr="0056068F">
        <w:t>'</w:t>
      </w:r>
      <w:r w:rsidR="0096232E" w:rsidRPr="0056068F">
        <w:t>re trying to style. This is a poor way to apply CSS, as it removes some of its main advantages</w:t>
      </w:r>
      <w:r w:rsidR="00020738">
        <w:t>, such as</w:t>
      </w:r>
      <w:r w:rsidR="0096232E" w:rsidRPr="0056068F">
        <w:t xml:space="preserve"> easier maintenance and smaller file sizes.</w:t>
      </w:r>
    </w:p>
    <w:p w14:paraId="33C60577" w14:textId="4918A205" w:rsidR="0096232E" w:rsidRPr="0056068F" w:rsidRDefault="0096232E" w:rsidP="0096232E">
      <w:pPr>
        <w:pStyle w:val="ComputerCode"/>
        <w:rPr>
          <w:highlight w:val="yellow"/>
        </w:rPr>
      </w:pPr>
      <w:r w:rsidRPr="0056068F">
        <w:t>&lt;p style="</w:t>
      </w:r>
      <w:proofErr w:type="spellStart"/>
      <w:r w:rsidRPr="0056068F">
        <w:t>color</w:t>
      </w:r>
      <w:proofErr w:type="spellEnd"/>
      <w:r w:rsidRPr="0056068F">
        <w:t>: blue; font-size: 18px;"&gt;This is inline styling.&lt;/p&gt;</w:t>
      </w:r>
    </w:p>
    <w:p w14:paraId="5A8BFCF1" w14:textId="57AB6BEF" w:rsidR="004F74B0" w:rsidRPr="004F74B0" w:rsidRDefault="0096232E" w:rsidP="004F74B0">
      <w:pPr>
        <w:pStyle w:val="Heading3"/>
      </w:pPr>
      <w:r w:rsidRPr="004F74B0">
        <w:t>Internal</w:t>
      </w:r>
      <w:r w:rsidR="004F74B0">
        <w:t xml:space="preserve"> CSS</w:t>
      </w:r>
    </w:p>
    <w:p w14:paraId="179ED59A" w14:textId="2BA7AC5C" w:rsidR="0096232E" w:rsidRPr="0056068F" w:rsidRDefault="00FF2FBD" w:rsidP="004F74B0">
      <w:r w:rsidRPr="0056068F">
        <w:t>W</w:t>
      </w:r>
      <w:r w:rsidR="0096232E" w:rsidRPr="0056068F">
        <w:t xml:space="preserve">rapping your </w:t>
      </w:r>
      <w:r w:rsidR="0096232E" w:rsidRPr="000B5951">
        <w:t>CSS</w:t>
      </w:r>
      <w:r w:rsidR="0096232E" w:rsidRPr="0056068F">
        <w:t xml:space="preserve"> in </w:t>
      </w:r>
      <w:r w:rsidR="0096232E" w:rsidRPr="004625CF">
        <w:rPr>
          <w:rStyle w:val="Emphasis"/>
        </w:rPr>
        <w:t>&lt;style&gt;</w:t>
      </w:r>
      <w:r w:rsidR="0096232E" w:rsidRPr="0056068F">
        <w:t xml:space="preserve"> tags on each page. This can work for a single page website but</w:t>
      </w:r>
      <w:r w:rsidR="00020738">
        <w:t>,</w:t>
      </w:r>
      <w:r w:rsidR="0096232E" w:rsidRPr="0056068F">
        <w:t xml:space="preserve"> again</w:t>
      </w:r>
      <w:r w:rsidR="00020738">
        <w:t>,</w:t>
      </w:r>
      <w:r w:rsidR="0096232E" w:rsidRPr="0056068F">
        <w:t xml:space="preserve"> removes its advantages in the same way as inline.</w:t>
      </w:r>
    </w:p>
    <w:p w14:paraId="437522A7" w14:textId="77777777" w:rsidR="0096232E" w:rsidRPr="0056068F" w:rsidRDefault="0096232E" w:rsidP="0096232E">
      <w:pPr>
        <w:pStyle w:val="ComputerCode"/>
      </w:pPr>
      <w:r w:rsidRPr="0056068F">
        <w:tab/>
        <w:t>&lt;style&gt;</w:t>
      </w:r>
    </w:p>
    <w:p w14:paraId="7FBF32DC" w14:textId="77777777" w:rsidR="0096232E" w:rsidRPr="0056068F" w:rsidRDefault="0096232E" w:rsidP="0096232E">
      <w:pPr>
        <w:pStyle w:val="ComputerCode"/>
      </w:pPr>
      <w:r w:rsidRPr="0056068F">
        <w:tab/>
      </w:r>
      <w:r w:rsidRPr="0056068F">
        <w:tab/>
        <w:t xml:space="preserve">p { </w:t>
      </w:r>
      <w:proofErr w:type="spellStart"/>
      <w:r w:rsidRPr="0056068F">
        <w:t>color</w:t>
      </w:r>
      <w:proofErr w:type="spellEnd"/>
      <w:r w:rsidRPr="0056068F">
        <w:t>: green; font-size: 18px; }</w:t>
      </w:r>
    </w:p>
    <w:p w14:paraId="650F2C16" w14:textId="77777777" w:rsidR="0096232E" w:rsidRPr="0056068F" w:rsidRDefault="0096232E" w:rsidP="0096232E">
      <w:pPr>
        <w:pStyle w:val="ComputerCode"/>
      </w:pPr>
      <w:r w:rsidRPr="0056068F">
        <w:lastRenderedPageBreak/>
        <w:tab/>
        <w:t>&lt;/style&gt;</w:t>
      </w:r>
    </w:p>
    <w:p w14:paraId="121B461A" w14:textId="77777777" w:rsidR="0096232E" w:rsidRPr="0056068F" w:rsidRDefault="0096232E" w:rsidP="0096232E">
      <w:pPr>
        <w:pStyle w:val="ComputerCode"/>
        <w:rPr>
          <w:highlight w:val="yellow"/>
        </w:rPr>
      </w:pPr>
      <w:r w:rsidRPr="0056068F">
        <w:t>&lt;/head&gt;</w:t>
      </w:r>
    </w:p>
    <w:p w14:paraId="68EDF638" w14:textId="4450C753" w:rsidR="008C558E" w:rsidRDefault="00427517" w:rsidP="00427517">
      <w:pPr>
        <w:pStyle w:val="Heading3"/>
      </w:pPr>
      <w:r w:rsidRPr="00427517">
        <w:t>The cascading order</w:t>
      </w:r>
      <w:r w:rsidR="00A67B15">
        <w:t xml:space="preserve"> and rule priority</w:t>
      </w:r>
    </w:p>
    <w:p w14:paraId="390E13B9" w14:textId="59EC41CA" w:rsidR="008C558E" w:rsidRDefault="00146CB5" w:rsidP="008C558E">
      <w:r w:rsidRPr="0056068F">
        <w:rPr>
          <w:lang w:eastAsia="en-AU"/>
        </w:rPr>
        <w:t xml:space="preserve">The word </w:t>
      </w:r>
      <w:r w:rsidRPr="0056068F">
        <w:rPr>
          <w:rStyle w:val="Strong"/>
        </w:rPr>
        <w:t>cascading</w:t>
      </w:r>
      <w:r w:rsidRPr="0056068F">
        <w:rPr>
          <w:lang w:eastAsia="en-AU"/>
        </w:rPr>
        <w:t xml:space="preserve"> in CSS refers to </w:t>
      </w:r>
      <w:r w:rsidR="00382A2C" w:rsidRPr="00382A2C">
        <w:t xml:space="preserve">how the browser decides which styles to apply when there are multiple rules that could affect the same element. The </w:t>
      </w:r>
      <w:r>
        <w:t>'</w:t>
      </w:r>
      <w:r w:rsidR="00382A2C" w:rsidRPr="00382A2C">
        <w:t>cascade</w:t>
      </w:r>
      <w:r>
        <w:t>'</w:t>
      </w:r>
      <w:r w:rsidR="00382A2C" w:rsidRPr="00382A2C">
        <w:t xml:space="preserve"> is the decision-making process.</w:t>
      </w:r>
      <w:r w:rsidR="005E22B9">
        <w:t xml:space="preserve"> </w:t>
      </w:r>
      <w:r w:rsidR="005E22B9" w:rsidRPr="005E22B9">
        <w:t xml:space="preserve">If a more specific or higher-priority rule exists, it overrides the others. If not, the browser </w:t>
      </w:r>
      <w:r w:rsidR="00A449DB">
        <w:t>'</w:t>
      </w:r>
      <w:r w:rsidR="005E22B9" w:rsidRPr="005E22B9">
        <w:t>falls back</w:t>
      </w:r>
      <w:r w:rsidR="00A449DB">
        <w:t>'</w:t>
      </w:r>
      <w:r w:rsidR="005E22B9" w:rsidRPr="005E22B9">
        <w:t xml:space="preserve"> </w:t>
      </w:r>
      <w:r w:rsidR="00A449DB">
        <w:t xml:space="preserve">or cascades </w:t>
      </w:r>
      <w:r w:rsidR="005E22B9" w:rsidRPr="005E22B9">
        <w:t>to the next applicable rule.</w:t>
      </w:r>
    </w:p>
    <w:p w14:paraId="4E8D78AC" w14:textId="58837505" w:rsidR="004D12FE" w:rsidRDefault="00637BFC" w:rsidP="008C558E">
      <w:r>
        <w:t>A web browser will give priority to</w:t>
      </w:r>
      <w:r w:rsidR="0003429B">
        <w:t xml:space="preserve"> style rules in the following order (from highest to lowest):</w:t>
      </w:r>
    </w:p>
    <w:p w14:paraId="4F3E6458" w14:textId="40071266" w:rsidR="0003429B" w:rsidRDefault="0003429B" w:rsidP="00CC75E8">
      <w:pPr>
        <w:pStyle w:val="ListNumber"/>
        <w:numPr>
          <w:ilvl w:val="0"/>
          <w:numId w:val="82"/>
        </w:numPr>
      </w:pPr>
      <w:r>
        <w:t>Inline style</w:t>
      </w:r>
    </w:p>
    <w:p w14:paraId="0AE93A49" w14:textId="0A346B60" w:rsidR="0003429B" w:rsidRDefault="0003429B" w:rsidP="00CC75E8">
      <w:pPr>
        <w:pStyle w:val="ListNumber"/>
        <w:numPr>
          <w:ilvl w:val="0"/>
          <w:numId w:val="82"/>
        </w:numPr>
      </w:pPr>
      <w:r>
        <w:t>Internal style</w:t>
      </w:r>
    </w:p>
    <w:p w14:paraId="04033361" w14:textId="10A46AEF" w:rsidR="0003429B" w:rsidRDefault="0003429B" w:rsidP="00CC75E8">
      <w:pPr>
        <w:pStyle w:val="ListNumber"/>
        <w:numPr>
          <w:ilvl w:val="0"/>
          <w:numId w:val="82"/>
        </w:numPr>
      </w:pPr>
      <w:r>
        <w:t>External style</w:t>
      </w:r>
    </w:p>
    <w:p w14:paraId="37EEB20D" w14:textId="5D453C18" w:rsidR="0003429B" w:rsidRDefault="0003429B" w:rsidP="00CC75E8">
      <w:pPr>
        <w:pStyle w:val="ListNumber"/>
        <w:numPr>
          <w:ilvl w:val="0"/>
          <w:numId w:val="82"/>
        </w:numPr>
      </w:pPr>
      <w:r>
        <w:t>Browser default.</w:t>
      </w:r>
    </w:p>
    <w:p w14:paraId="23AB004C" w14:textId="155E0145" w:rsidR="004F50A5" w:rsidRDefault="002E19BD" w:rsidP="008C558E">
      <w:r>
        <w:t>R</w:t>
      </w:r>
      <w:r w:rsidR="00635EE0">
        <w:t>ules also</w:t>
      </w:r>
      <w:r w:rsidR="00733217">
        <w:t xml:space="preserve"> have different levels of importance</w:t>
      </w:r>
      <w:r w:rsidR="009B1245">
        <w:t xml:space="preserve"> (from highest to lowest)</w:t>
      </w:r>
      <w:r w:rsidR="004F50A5">
        <w:t>:</w:t>
      </w:r>
    </w:p>
    <w:p w14:paraId="7E213B76" w14:textId="77777777" w:rsidR="002E3189" w:rsidRPr="0056068F" w:rsidRDefault="002E3189" w:rsidP="00CC75E8">
      <w:pPr>
        <w:pStyle w:val="ListNumber"/>
        <w:numPr>
          <w:ilvl w:val="0"/>
          <w:numId w:val="83"/>
        </w:numPr>
      </w:pPr>
      <w:r>
        <w:rPr>
          <w:rStyle w:val="Strong"/>
        </w:rPr>
        <w:t>Importance:</w:t>
      </w:r>
      <w:r w:rsidRPr="007A6936">
        <w:t xml:space="preserve"> </w:t>
      </w:r>
      <w:r>
        <w:t>T</w:t>
      </w:r>
      <w:r w:rsidRPr="007A6936">
        <w:t>he</w:t>
      </w:r>
      <w:r>
        <w:rPr>
          <w:rStyle w:val="Strong"/>
        </w:rPr>
        <w:t xml:space="preserve"> </w:t>
      </w:r>
      <w:r w:rsidRPr="00CF05FD">
        <w:rPr>
          <w:rStyle w:val="Emphasis"/>
        </w:rPr>
        <w:t>!important</w:t>
      </w:r>
      <w:r>
        <w:t xml:space="preserve"> declaration is u</w:t>
      </w:r>
      <w:r w:rsidRPr="0056068F">
        <w:t>sed only when necessary</w:t>
      </w:r>
      <w:r>
        <w:t xml:space="preserve"> because it</w:t>
      </w:r>
      <w:r w:rsidRPr="0056068F">
        <w:t xml:space="preserve"> overrides all other rules in the file.</w:t>
      </w:r>
    </w:p>
    <w:p w14:paraId="6D14804C" w14:textId="77777777" w:rsidR="009B1245" w:rsidRPr="0056068F" w:rsidRDefault="009B1245" w:rsidP="009B1245">
      <w:pPr>
        <w:pStyle w:val="ListNumber"/>
      </w:pPr>
      <w:r>
        <w:rPr>
          <w:rStyle w:val="Strong"/>
        </w:rPr>
        <w:t>O</w:t>
      </w:r>
      <w:r w:rsidRPr="0056068F">
        <w:rPr>
          <w:rStyle w:val="Strong"/>
        </w:rPr>
        <w:t>rder</w:t>
      </w:r>
      <w:r>
        <w:rPr>
          <w:rStyle w:val="Strong"/>
        </w:rPr>
        <w:t xml:space="preserve"> of appearance</w:t>
      </w:r>
      <w:r w:rsidRPr="0056068F">
        <w:rPr>
          <w:rStyle w:val="Strong"/>
        </w:rPr>
        <w:t>:</w:t>
      </w:r>
      <w:r w:rsidRPr="0056068F">
        <w:t xml:space="preserve"> If 2 rules have the same specificity, the one written </w:t>
      </w:r>
      <w:r w:rsidRPr="0056068F">
        <w:rPr>
          <w:rStyle w:val="Emphasis"/>
          <w:i w:val="0"/>
          <w:iCs w:val="0"/>
        </w:rPr>
        <w:t>last</w:t>
      </w:r>
      <w:r w:rsidRPr="0056068F">
        <w:t xml:space="preserve"> in the .</w:t>
      </w:r>
      <w:proofErr w:type="spellStart"/>
      <w:r w:rsidRPr="0056068F">
        <w:t>css</w:t>
      </w:r>
      <w:proofErr w:type="spellEnd"/>
      <w:r w:rsidRPr="0056068F">
        <w:t xml:space="preserve"> file wins.</w:t>
      </w:r>
    </w:p>
    <w:p w14:paraId="5AD36FC7" w14:textId="77777777" w:rsidR="00635EE0" w:rsidRPr="0056068F" w:rsidRDefault="00635EE0" w:rsidP="009B1245">
      <w:pPr>
        <w:pStyle w:val="ListNumber"/>
      </w:pPr>
      <w:r w:rsidRPr="0056068F">
        <w:rPr>
          <w:rStyle w:val="Strong"/>
        </w:rPr>
        <w:t>Specificity:</w:t>
      </w:r>
      <w:r w:rsidRPr="0056068F">
        <w:t xml:space="preserve"> More specific selectors override general ones. Example: </w:t>
      </w:r>
      <w:r w:rsidRPr="0056068F">
        <w:rPr>
          <w:rStyle w:val="Emphasis"/>
        </w:rPr>
        <w:t>.intro</w:t>
      </w:r>
      <w:r w:rsidRPr="0056068F">
        <w:t xml:space="preserve"> overrides </w:t>
      </w:r>
      <w:r w:rsidRPr="0056068F">
        <w:rPr>
          <w:rStyle w:val="Emphasis"/>
        </w:rPr>
        <w:t>p</w:t>
      </w:r>
      <w:r w:rsidRPr="0056068F">
        <w:t xml:space="preserve"> because it targets a smaller group of elements.</w:t>
      </w:r>
    </w:p>
    <w:p w14:paraId="159C432C" w14:textId="573E204D" w:rsidR="00BD21F7" w:rsidRPr="0056068F" w:rsidRDefault="00BD21F7" w:rsidP="00BD21F7">
      <w:pPr>
        <w:rPr>
          <w:lang w:eastAsia="en-AU"/>
        </w:rPr>
      </w:pPr>
      <w:r>
        <w:rPr>
          <w:lang w:eastAsia="en-AU"/>
        </w:rPr>
        <w:t>Here's an</w:t>
      </w:r>
      <w:r w:rsidRPr="0056068F">
        <w:rPr>
          <w:lang w:eastAsia="en-AU"/>
        </w:rPr>
        <w:t xml:space="preserve"> example:</w:t>
      </w:r>
    </w:p>
    <w:p w14:paraId="26C9BB30" w14:textId="77777777" w:rsidR="00BD21F7" w:rsidRPr="0056068F" w:rsidRDefault="00BD21F7" w:rsidP="00BD21F7">
      <w:pPr>
        <w:pStyle w:val="ComputerCode"/>
      </w:pPr>
      <w:r w:rsidRPr="0056068F">
        <w:t>p {</w:t>
      </w:r>
    </w:p>
    <w:p w14:paraId="241EEFDD" w14:textId="77777777" w:rsidR="00BD21F7" w:rsidRPr="0056068F" w:rsidRDefault="00BD21F7" w:rsidP="00BD21F7">
      <w:pPr>
        <w:pStyle w:val="ComputerCode"/>
      </w:pPr>
      <w:r w:rsidRPr="0056068F">
        <w:tab/>
      </w:r>
      <w:proofErr w:type="spellStart"/>
      <w:r w:rsidRPr="0056068F">
        <w:t>color</w:t>
      </w:r>
      <w:proofErr w:type="spellEnd"/>
      <w:r w:rsidRPr="0056068F">
        <w:t>: blue;</w:t>
      </w:r>
    </w:p>
    <w:p w14:paraId="51E4B971" w14:textId="77777777" w:rsidR="00BD21F7" w:rsidRPr="0056068F" w:rsidRDefault="00BD21F7" w:rsidP="00BD21F7">
      <w:pPr>
        <w:pStyle w:val="ComputerCode"/>
      </w:pPr>
      <w:r w:rsidRPr="0056068F">
        <w:t>}</w:t>
      </w:r>
    </w:p>
    <w:p w14:paraId="4EAAFAD1" w14:textId="77777777" w:rsidR="00BD21F7" w:rsidRPr="0056068F" w:rsidRDefault="00BD21F7" w:rsidP="00BD21F7">
      <w:pPr>
        <w:pStyle w:val="ComputerCode"/>
      </w:pPr>
    </w:p>
    <w:p w14:paraId="10650ACE" w14:textId="77777777" w:rsidR="00BD21F7" w:rsidRPr="0056068F" w:rsidRDefault="00BD21F7" w:rsidP="00BD21F7">
      <w:pPr>
        <w:pStyle w:val="ComputerCode"/>
      </w:pPr>
      <w:r w:rsidRPr="0056068F">
        <w:t>.intro {</w:t>
      </w:r>
    </w:p>
    <w:p w14:paraId="0F5C4360" w14:textId="77777777" w:rsidR="00BD21F7" w:rsidRPr="0056068F" w:rsidRDefault="00BD21F7" w:rsidP="00BD21F7">
      <w:pPr>
        <w:pStyle w:val="ComputerCode"/>
      </w:pPr>
      <w:r w:rsidRPr="0056068F">
        <w:tab/>
      </w:r>
      <w:proofErr w:type="spellStart"/>
      <w:r w:rsidRPr="0056068F">
        <w:t>color</w:t>
      </w:r>
      <w:proofErr w:type="spellEnd"/>
      <w:r w:rsidRPr="0056068F">
        <w:t>: red;</w:t>
      </w:r>
    </w:p>
    <w:p w14:paraId="619178BD" w14:textId="77777777" w:rsidR="00BD21F7" w:rsidRPr="0056068F" w:rsidRDefault="00BD21F7" w:rsidP="00BD21F7">
      <w:pPr>
        <w:pStyle w:val="ComputerCode"/>
      </w:pPr>
      <w:r w:rsidRPr="0056068F">
        <w:t>}</w:t>
      </w:r>
    </w:p>
    <w:p w14:paraId="24D1D3B6" w14:textId="77777777" w:rsidR="00BD21F7" w:rsidRPr="0056068F" w:rsidRDefault="00BD21F7" w:rsidP="00BD21F7">
      <w:pPr>
        <w:pStyle w:val="ComputerCode"/>
      </w:pPr>
    </w:p>
    <w:p w14:paraId="20B3B9EC" w14:textId="77777777" w:rsidR="00BD21F7" w:rsidRPr="0056068F" w:rsidRDefault="00BD21F7" w:rsidP="00BD21F7">
      <w:pPr>
        <w:pStyle w:val="ComputerCode"/>
      </w:pPr>
      <w:proofErr w:type="spellStart"/>
      <w:r w:rsidRPr="0056068F">
        <w:t>p.intro</w:t>
      </w:r>
      <w:proofErr w:type="spellEnd"/>
      <w:r w:rsidRPr="0056068F">
        <w:t xml:space="preserve"> {</w:t>
      </w:r>
    </w:p>
    <w:p w14:paraId="29F04D2E" w14:textId="77777777" w:rsidR="00BD21F7" w:rsidRPr="0056068F" w:rsidRDefault="00BD21F7" w:rsidP="00BD21F7">
      <w:pPr>
        <w:pStyle w:val="ComputerCode"/>
      </w:pPr>
      <w:r w:rsidRPr="0056068F">
        <w:tab/>
      </w:r>
      <w:proofErr w:type="spellStart"/>
      <w:r w:rsidRPr="0056068F">
        <w:t>color</w:t>
      </w:r>
      <w:proofErr w:type="spellEnd"/>
      <w:r w:rsidRPr="0056068F">
        <w:t>: green;</w:t>
      </w:r>
    </w:p>
    <w:p w14:paraId="02CDAB44" w14:textId="77777777" w:rsidR="00BD21F7" w:rsidRPr="0056068F" w:rsidRDefault="00BD21F7" w:rsidP="00BD21F7">
      <w:pPr>
        <w:pStyle w:val="ComputerCode"/>
      </w:pPr>
      <w:r w:rsidRPr="0056068F">
        <w:t>}</w:t>
      </w:r>
    </w:p>
    <w:p w14:paraId="2730031B" w14:textId="77777777" w:rsidR="00BD21F7" w:rsidRPr="0056068F" w:rsidRDefault="00BD21F7" w:rsidP="00BD21F7">
      <w:pPr>
        <w:pStyle w:val="ComputerCode"/>
      </w:pPr>
    </w:p>
    <w:p w14:paraId="77F3ED83" w14:textId="77777777" w:rsidR="00BD21F7" w:rsidRPr="0056068F" w:rsidRDefault="00BD21F7" w:rsidP="00BD21F7">
      <w:pPr>
        <w:pStyle w:val="ComputerCode"/>
      </w:pPr>
      <w:proofErr w:type="spellStart"/>
      <w:r w:rsidRPr="0056068F">
        <w:lastRenderedPageBreak/>
        <w:t>p.intro</w:t>
      </w:r>
      <w:proofErr w:type="spellEnd"/>
      <w:r w:rsidRPr="0056068F">
        <w:t xml:space="preserve"> {</w:t>
      </w:r>
    </w:p>
    <w:p w14:paraId="63EBAF1A" w14:textId="77777777" w:rsidR="00BD21F7" w:rsidRPr="0056068F" w:rsidRDefault="00BD21F7" w:rsidP="00BD21F7">
      <w:pPr>
        <w:pStyle w:val="ComputerCode"/>
      </w:pPr>
      <w:r w:rsidRPr="0056068F">
        <w:tab/>
      </w:r>
      <w:proofErr w:type="spellStart"/>
      <w:r w:rsidRPr="0056068F">
        <w:t>color</w:t>
      </w:r>
      <w:proofErr w:type="spellEnd"/>
      <w:r w:rsidRPr="0056068F">
        <w:t>: purple !important;</w:t>
      </w:r>
    </w:p>
    <w:p w14:paraId="63A963AA" w14:textId="77777777" w:rsidR="00BD21F7" w:rsidRPr="0056068F" w:rsidRDefault="00BD21F7" w:rsidP="00BD21F7">
      <w:pPr>
        <w:pStyle w:val="ComputerCode"/>
      </w:pPr>
      <w:r w:rsidRPr="0056068F">
        <w:t>}</w:t>
      </w:r>
    </w:p>
    <w:p w14:paraId="103BDA61" w14:textId="067728A8" w:rsidR="008836B3" w:rsidRDefault="008836B3" w:rsidP="00BD21F7">
      <w:pPr>
        <w:rPr>
          <w:lang w:eastAsia="en-AU"/>
        </w:rPr>
      </w:pPr>
      <w:r>
        <w:rPr>
          <w:lang w:eastAsia="en-AU"/>
        </w:rPr>
        <w:t>In this example:</w:t>
      </w:r>
    </w:p>
    <w:p w14:paraId="74616E2F" w14:textId="54BD4C98" w:rsidR="00BD21F7" w:rsidRPr="0056068F" w:rsidRDefault="008836B3" w:rsidP="008836B3">
      <w:pPr>
        <w:pStyle w:val="ListBullet"/>
      </w:pPr>
      <w:r>
        <w:t>p</w:t>
      </w:r>
      <w:r w:rsidR="00BD21F7" w:rsidRPr="0056068F">
        <w:t xml:space="preserve">aragraphs with the class </w:t>
      </w:r>
      <w:r w:rsidR="00BD21F7" w:rsidRPr="00D80AE3">
        <w:rPr>
          <w:rStyle w:val="Emphasis"/>
        </w:rPr>
        <w:t>intro</w:t>
      </w:r>
      <w:r w:rsidR="00BD21F7" w:rsidRPr="0056068F">
        <w:t xml:space="preserve"> will appear purple because</w:t>
      </w:r>
      <w:r w:rsidR="00CD5E0E">
        <w:t xml:space="preserve"> it includes</w:t>
      </w:r>
      <w:r w:rsidR="00BD21F7" w:rsidRPr="0056068F">
        <w:t xml:space="preserve"> </w:t>
      </w:r>
      <w:r w:rsidR="00BD21F7" w:rsidRPr="0056068F">
        <w:rPr>
          <w:rStyle w:val="Emphasis"/>
        </w:rPr>
        <w:t>!important</w:t>
      </w:r>
      <w:r w:rsidR="00CD5E0E" w:rsidRPr="00CD5E0E">
        <w:t>, which</w:t>
      </w:r>
      <w:r w:rsidR="00BD21F7" w:rsidRPr="0056068F">
        <w:t xml:space="preserve"> overrides the other</w:t>
      </w:r>
      <w:r w:rsidR="008726D2">
        <w:t xml:space="preserve"> classes</w:t>
      </w:r>
    </w:p>
    <w:p w14:paraId="58CD03D3" w14:textId="4358B20A" w:rsidR="00BD21F7" w:rsidRPr="0056068F" w:rsidRDefault="008836B3" w:rsidP="008836B3">
      <w:pPr>
        <w:pStyle w:val="ListBullet"/>
      </w:pPr>
      <w:r>
        <w:t>i</w:t>
      </w:r>
      <w:r w:rsidR="00BD21F7" w:rsidRPr="0056068F">
        <w:t xml:space="preserve">f you remove </w:t>
      </w:r>
      <w:r w:rsidR="00BD21F7" w:rsidRPr="0056068F">
        <w:rPr>
          <w:rStyle w:val="Emphasis"/>
        </w:rPr>
        <w:t>!important</w:t>
      </w:r>
      <w:r w:rsidR="00BD21F7" w:rsidRPr="0056068F">
        <w:t xml:space="preserve">, the </w:t>
      </w:r>
      <w:proofErr w:type="spellStart"/>
      <w:r w:rsidR="00BD21F7" w:rsidRPr="00D80AE3">
        <w:rPr>
          <w:rStyle w:val="Emphasis"/>
        </w:rPr>
        <w:t>color</w:t>
      </w:r>
      <w:proofErr w:type="spellEnd"/>
      <w:r w:rsidR="00BD21F7" w:rsidRPr="00D80AE3">
        <w:rPr>
          <w:rStyle w:val="Emphasis"/>
        </w:rPr>
        <w:t>: green</w:t>
      </w:r>
      <w:r w:rsidR="00BD21F7" w:rsidRPr="0056068F">
        <w:t xml:space="preserve"> rule will apply because it's </w:t>
      </w:r>
      <w:r w:rsidR="00BD21F7" w:rsidRPr="006828E9">
        <w:rPr>
          <w:rStyle w:val="Strong"/>
        </w:rPr>
        <w:t>more specific</w:t>
      </w:r>
      <w:r w:rsidR="00BD21F7" w:rsidRPr="0056068F">
        <w:t xml:space="preserve"> </w:t>
      </w:r>
      <w:r w:rsidR="00BD21F7">
        <w:t xml:space="preserve">(by being in </w:t>
      </w:r>
      <w:proofErr w:type="spellStart"/>
      <w:r w:rsidR="00BD21F7" w:rsidRPr="005F5998">
        <w:rPr>
          <w:rStyle w:val="Emphasis"/>
        </w:rPr>
        <w:t>p.intro</w:t>
      </w:r>
      <w:proofErr w:type="spellEnd"/>
      <w:r w:rsidR="00BD21F7">
        <w:t xml:space="preserve">) </w:t>
      </w:r>
      <w:r w:rsidR="00BD21F7" w:rsidRPr="0056068F">
        <w:t xml:space="preserve">than </w:t>
      </w:r>
      <w:r w:rsidR="00BD21F7" w:rsidRPr="0056068F">
        <w:rPr>
          <w:rStyle w:val="Emphasis"/>
        </w:rPr>
        <w:t>.intro</w:t>
      </w:r>
      <w:r w:rsidR="00BD21F7" w:rsidRPr="0056068F">
        <w:t xml:space="preserve"> or </w:t>
      </w:r>
      <w:r w:rsidR="00BD21F7" w:rsidRPr="0056068F">
        <w:rPr>
          <w:rStyle w:val="Emphasis"/>
        </w:rPr>
        <w:t>p</w:t>
      </w:r>
      <w:r w:rsidR="00BD21F7" w:rsidRPr="0056068F">
        <w:t>.</w:t>
      </w:r>
    </w:p>
    <w:p w14:paraId="7CBB0C66" w14:textId="77777777" w:rsidR="00517BFE" w:rsidRPr="0056068F" w:rsidRDefault="00517BFE" w:rsidP="00517BFE">
      <w:pPr>
        <w:pStyle w:val="HeadingDecorative"/>
        <w:rPr>
          <w:noProof/>
        </w:rPr>
      </w:pPr>
      <w:bookmarkStart w:id="89" w:name="_Toc21091476"/>
      <w:r w:rsidRPr="0056068F">
        <w:rPr>
          <w:noProof/>
        </w:rPr>
        <w:tab/>
      </w:r>
      <w:r w:rsidRPr="0056068F">
        <w:rPr>
          <w:noProof/>
        </w:rPr>
        <w:drawing>
          <wp:inline distT="0" distB="0" distL="0" distR="0" wp14:anchorId="2ED79B11" wp14:editId="2064B850">
            <wp:extent cx="324000" cy="324000"/>
            <wp:effectExtent l="0" t="0" r="0" b="0"/>
            <wp:docPr id="1474851741"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61626845" w14:textId="76A27002" w:rsidR="002F5E55" w:rsidRDefault="002F5E55" w:rsidP="00724376">
      <w:pPr>
        <w:rPr>
          <w:lang w:eastAsia="en-AU"/>
        </w:rPr>
      </w:pPr>
      <w:r>
        <w:rPr>
          <w:lang w:eastAsia="en-AU"/>
        </w:rPr>
        <w:t>To learn more about</w:t>
      </w:r>
      <w:r w:rsidR="00835BEB">
        <w:rPr>
          <w:lang w:eastAsia="en-AU"/>
        </w:rPr>
        <w:t xml:space="preserve"> the priority rules of CSS,</w:t>
      </w:r>
      <w:r w:rsidR="00825794">
        <w:rPr>
          <w:lang w:eastAsia="en-AU"/>
        </w:rPr>
        <w:t xml:space="preserve"> read the following W3Schools pages:</w:t>
      </w:r>
    </w:p>
    <w:p w14:paraId="7E55D872" w14:textId="03663F4F" w:rsidR="002F5E55" w:rsidRDefault="002F5E55" w:rsidP="00825794">
      <w:pPr>
        <w:pStyle w:val="ListBullet"/>
      </w:pPr>
      <w:hyperlink r:id="rId170" w:history="1">
        <w:r w:rsidRPr="00337A9D">
          <w:rPr>
            <w:rStyle w:val="Hyperlink"/>
          </w:rPr>
          <w:t>How To Add CSS</w:t>
        </w:r>
      </w:hyperlink>
    </w:p>
    <w:p w14:paraId="772BF76B" w14:textId="4115FF94" w:rsidR="00835BEB" w:rsidRDefault="00835BEB" w:rsidP="00825794">
      <w:pPr>
        <w:pStyle w:val="ListBullet"/>
      </w:pPr>
      <w:hyperlink r:id="rId171" w:history="1">
        <w:r w:rsidRPr="00835BEB">
          <w:rPr>
            <w:rStyle w:val="Hyperlink"/>
          </w:rPr>
          <w:t>CSS The !important Rule</w:t>
        </w:r>
      </w:hyperlink>
    </w:p>
    <w:p w14:paraId="2C21495F" w14:textId="43476448" w:rsidR="00337A9D" w:rsidRDefault="00337A9D" w:rsidP="00825794">
      <w:pPr>
        <w:pStyle w:val="ListBullet"/>
      </w:pPr>
      <w:hyperlink r:id="rId172" w:history="1">
        <w:r w:rsidRPr="00337A9D">
          <w:rPr>
            <w:rStyle w:val="Hyperlink"/>
          </w:rPr>
          <w:t>CSS Specificity</w:t>
        </w:r>
      </w:hyperlink>
      <w:r w:rsidR="00825794">
        <w:t>.</w:t>
      </w:r>
    </w:p>
    <w:p w14:paraId="6E84FF7B" w14:textId="187827D6" w:rsidR="0096232E" w:rsidRPr="0056068F" w:rsidRDefault="0096232E" w:rsidP="0096232E">
      <w:r w:rsidRPr="0056068F">
        <w:t xml:space="preserve">The </w:t>
      </w:r>
      <w:hyperlink r:id="rId173" w:history="1">
        <w:r w:rsidRPr="0056068F">
          <w:rPr>
            <w:rStyle w:val="Hyperlink"/>
          </w:rPr>
          <w:t>CSS Zen Garden</w:t>
        </w:r>
      </w:hyperlink>
      <w:r w:rsidRPr="0056068F">
        <w:t xml:space="preserve"> website shows how the same HTML file can be displayed differently by only adjusting the CSS.</w:t>
      </w:r>
    </w:p>
    <w:p w14:paraId="55249FAA" w14:textId="2805547C" w:rsidR="0096232E" w:rsidRPr="0056068F" w:rsidRDefault="00456DD6" w:rsidP="00711826">
      <w:r w:rsidRPr="0056068F">
        <w:t>T</w:t>
      </w:r>
      <w:r w:rsidR="0096232E" w:rsidRPr="0056068F">
        <w:t xml:space="preserve">o explore practical examples and learn new ways to apply your CSS skills, visit the </w:t>
      </w:r>
      <w:hyperlink r:id="rId174" w:history="1">
        <w:r w:rsidR="0096232E" w:rsidRPr="0056068F">
          <w:rPr>
            <w:rStyle w:val="Hyperlink"/>
          </w:rPr>
          <w:t>W3schools How To</w:t>
        </w:r>
      </w:hyperlink>
      <w:r w:rsidR="0096232E" w:rsidRPr="0056068F">
        <w:t xml:space="preserve"> page.</w:t>
      </w:r>
      <w:bookmarkEnd w:id="89"/>
    </w:p>
    <w:p w14:paraId="54B89B0D" w14:textId="77777777" w:rsidR="00527078" w:rsidRPr="0056068F" w:rsidRDefault="00527078" w:rsidP="00527078">
      <w:pPr>
        <w:pStyle w:val="HeadingDecorative"/>
        <w:rPr>
          <w:noProof/>
        </w:rPr>
      </w:pPr>
      <w:bookmarkStart w:id="90" w:name="_Toc16862012"/>
      <w:bookmarkStart w:id="91" w:name="_Toc21091477"/>
      <w:r w:rsidRPr="0056068F">
        <w:rPr>
          <w:noProof/>
        </w:rPr>
        <w:tab/>
      </w:r>
      <w:r w:rsidRPr="0056068F">
        <w:rPr>
          <w:noProof/>
        </w:rPr>
        <w:drawing>
          <wp:inline distT="0" distB="0" distL="0" distR="0" wp14:anchorId="492127A0" wp14:editId="17FA002A">
            <wp:extent cx="324000" cy="324000"/>
            <wp:effectExtent l="0" t="0" r="0" b="0"/>
            <wp:docPr id="92858520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3800AFB0" w14:textId="422071E3" w:rsidR="0096232E" w:rsidRPr="0056068F" w:rsidRDefault="002661DA" w:rsidP="0096232E">
      <w:pPr>
        <w:pStyle w:val="Heading3"/>
        <w:rPr>
          <w:noProof/>
        </w:rPr>
      </w:pPr>
      <w:bookmarkStart w:id="92" w:name="_Ref215230967"/>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17</w:t>
      </w:r>
      <w:r w:rsidRPr="0056068F">
        <w:rPr>
          <w:noProof/>
        </w:rPr>
        <w:fldChar w:fldCharType="end"/>
      </w:r>
      <w:r w:rsidR="0096232E" w:rsidRPr="0056068F">
        <w:rPr>
          <w:noProof/>
        </w:rPr>
        <w:t>: Create a CSS template</w:t>
      </w:r>
      <w:bookmarkEnd w:id="92"/>
    </w:p>
    <w:p w14:paraId="1E96DC7D" w14:textId="10060D03" w:rsidR="00756439" w:rsidRPr="0056068F" w:rsidRDefault="00756439" w:rsidP="00756439">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0D60D193" w14:textId="77777777" w:rsidR="0096232E" w:rsidRPr="0056068F" w:rsidRDefault="0096232E" w:rsidP="0096232E">
      <w:pPr>
        <w:rPr>
          <w:lang w:eastAsia="en-AU"/>
        </w:rPr>
      </w:pPr>
      <w:r w:rsidRPr="0056068F">
        <w:rPr>
          <w:lang w:eastAsia="en-AU"/>
        </w:rPr>
        <w:t>In this activity, you will create your first external CSS file and link it to your portfolio pages.</w:t>
      </w:r>
    </w:p>
    <w:p w14:paraId="5654B7B0" w14:textId="5366B43D" w:rsidR="0096232E" w:rsidRPr="0056068F" w:rsidRDefault="0096232E" w:rsidP="00CC75E8">
      <w:pPr>
        <w:pStyle w:val="ListNumber"/>
        <w:numPr>
          <w:ilvl w:val="0"/>
          <w:numId w:val="53"/>
        </w:numPr>
      </w:pPr>
      <w:r w:rsidRPr="0056068F">
        <w:t>Open VS Code</w:t>
      </w:r>
      <w:r w:rsidR="00E263AA" w:rsidRPr="0056068F">
        <w:t xml:space="preserve"> or </w:t>
      </w:r>
      <w:r w:rsidR="00B87901" w:rsidRPr="0056068F">
        <w:t>the</w:t>
      </w:r>
      <w:r w:rsidR="00E263AA" w:rsidRPr="0056068F">
        <w:t xml:space="preserve"> IDE</w:t>
      </w:r>
      <w:r w:rsidR="00B87901" w:rsidRPr="0056068F">
        <w:t xml:space="preserve"> you're using</w:t>
      </w:r>
      <w:r w:rsidR="00E263AA" w:rsidRPr="0056068F">
        <w:t>.</w:t>
      </w:r>
    </w:p>
    <w:p w14:paraId="0B17B920" w14:textId="70900F23" w:rsidR="0096232E" w:rsidRPr="0056068F" w:rsidRDefault="0096232E" w:rsidP="00DB0C39">
      <w:pPr>
        <w:pStyle w:val="ListNumber"/>
      </w:pPr>
      <w:r w:rsidRPr="0056068F">
        <w:t xml:space="preserve">In your </w:t>
      </w:r>
      <w:proofErr w:type="spellStart"/>
      <w:r w:rsidRPr="0056068F">
        <w:rPr>
          <w:rStyle w:val="Strong"/>
        </w:rPr>
        <w:t>Portfolio</w:t>
      </w:r>
      <w:r w:rsidR="004D3595" w:rsidRPr="00536A71">
        <w:rPr>
          <w:rStyle w:val="Strong"/>
        </w:rPr>
        <w:t>_Pr</w:t>
      </w:r>
      <w:r w:rsidRPr="00536A71">
        <w:rPr>
          <w:rStyle w:val="Strong"/>
        </w:rPr>
        <w:t>oject</w:t>
      </w:r>
      <w:proofErr w:type="spellEnd"/>
      <w:r w:rsidRPr="0056068F">
        <w:t xml:space="preserve"> folder, create a new file named </w:t>
      </w:r>
      <w:r w:rsidRPr="0056068F">
        <w:rPr>
          <w:rStyle w:val="Strong"/>
        </w:rPr>
        <w:t>styles.css</w:t>
      </w:r>
      <w:r w:rsidRPr="0056068F">
        <w:t>.</w:t>
      </w:r>
    </w:p>
    <w:p w14:paraId="2825C077" w14:textId="506DE1EA" w:rsidR="0096232E" w:rsidRPr="0056068F" w:rsidRDefault="0096232E" w:rsidP="00DB0C39">
      <w:pPr>
        <w:pStyle w:val="ListNumber"/>
      </w:pPr>
      <w:r w:rsidRPr="0056068F">
        <w:t>Save the file in the same location as your HTML pages (index.html, projects.html</w:t>
      </w:r>
      <w:r w:rsidR="00603DBF" w:rsidRPr="0056068F">
        <w:t xml:space="preserve"> and</w:t>
      </w:r>
      <w:r w:rsidRPr="0056068F">
        <w:t xml:space="preserve"> contact.html).</w:t>
      </w:r>
    </w:p>
    <w:p w14:paraId="4B5565C7" w14:textId="77777777" w:rsidR="0096232E" w:rsidRPr="0056068F" w:rsidRDefault="0096232E" w:rsidP="00204FFB">
      <w:pPr>
        <w:pStyle w:val="ListNumber"/>
      </w:pPr>
      <w:r w:rsidRPr="0056068F">
        <w:t xml:space="preserve">Open each HTML page and link </w:t>
      </w:r>
      <w:r w:rsidRPr="0056068F">
        <w:rPr>
          <w:rStyle w:val="Strong"/>
        </w:rPr>
        <w:t>styles.css</w:t>
      </w:r>
      <w:r w:rsidRPr="0056068F">
        <w:t xml:space="preserve"> inside the </w:t>
      </w:r>
      <w:r w:rsidRPr="0056068F">
        <w:rPr>
          <w:rStyle w:val="Emphasis"/>
        </w:rPr>
        <w:t>&lt;head&gt;</w:t>
      </w:r>
      <w:r w:rsidRPr="0056068F">
        <w:t xml:space="preserve"> section.</w:t>
      </w:r>
    </w:p>
    <w:p w14:paraId="3D42B882" w14:textId="297C0AEB" w:rsidR="00EE58FA" w:rsidRPr="0056068F" w:rsidRDefault="005066C0" w:rsidP="00790ED6">
      <w:pPr>
        <w:pStyle w:val="ListNumber"/>
        <w:keepNext/>
      </w:pPr>
      <w:r>
        <w:lastRenderedPageBreak/>
        <w:t>Open</w:t>
      </w:r>
      <w:r w:rsidR="00225FC0">
        <w:t xml:space="preserve"> </w:t>
      </w:r>
      <w:r w:rsidR="00E42BA4" w:rsidRPr="00585663">
        <w:rPr>
          <w:rStyle w:val="Strong"/>
        </w:rPr>
        <w:t>styles.css</w:t>
      </w:r>
      <w:r w:rsidR="00E42BA4">
        <w:t xml:space="preserve"> </w:t>
      </w:r>
      <w:r w:rsidR="00AB4E56">
        <w:t xml:space="preserve">and </w:t>
      </w:r>
      <w:r w:rsidR="00E42BA4">
        <w:t>w</w:t>
      </w:r>
      <w:r w:rsidR="0096232E" w:rsidRPr="0056068F">
        <w:t>rite a style rule for the body element:</w:t>
      </w:r>
    </w:p>
    <w:p w14:paraId="262E6740" w14:textId="205D7AF4" w:rsidR="0096232E" w:rsidRPr="0056068F" w:rsidRDefault="0096232E" w:rsidP="00BD4345">
      <w:pPr>
        <w:pStyle w:val="ListNumber"/>
        <w:numPr>
          <w:ilvl w:val="1"/>
          <w:numId w:val="6"/>
        </w:numPr>
      </w:pPr>
      <w:r w:rsidRPr="0056068F">
        <w:t>Add a font-family property with a font stack such as Helvetica, Calibri, Arial, sans-serif.</w:t>
      </w:r>
    </w:p>
    <w:p w14:paraId="5D3BC190" w14:textId="313F4837" w:rsidR="0096232E" w:rsidRPr="0056068F" w:rsidRDefault="0096232E" w:rsidP="00204FFB">
      <w:pPr>
        <w:pStyle w:val="ListNumber"/>
      </w:pPr>
      <w:r w:rsidRPr="0056068F">
        <w:t xml:space="preserve">Save all files and open each </w:t>
      </w:r>
      <w:r w:rsidR="007E18EF">
        <w:t xml:space="preserve">HTML </w:t>
      </w:r>
      <w:r w:rsidRPr="0056068F">
        <w:t>page in your web browser.</w:t>
      </w:r>
    </w:p>
    <w:p w14:paraId="587D9DCF" w14:textId="77777777" w:rsidR="0096232E" w:rsidRPr="0056068F" w:rsidRDefault="0096232E" w:rsidP="00204FFB">
      <w:pPr>
        <w:pStyle w:val="ListNumber"/>
      </w:pPr>
      <w:r w:rsidRPr="0056068F">
        <w:t>Check that the font on the page is no longer Times New Roman.</w:t>
      </w:r>
    </w:p>
    <w:p w14:paraId="661BE8A3" w14:textId="68B51152" w:rsidR="0096232E" w:rsidRPr="0056068F" w:rsidRDefault="0096232E" w:rsidP="00BD4345">
      <w:pPr>
        <w:pStyle w:val="ListNumber"/>
        <w:numPr>
          <w:ilvl w:val="1"/>
          <w:numId w:val="6"/>
        </w:numPr>
      </w:pPr>
      <w:r w:rsidRPr="0056068F">
        <w:t>If you see a sans-serif font (without small decorative lines), your CSS file has been applied successfully.</w:t>
      </w:r>
    </w:p>
    <w:p w14:paraId="57B89845" w14:textId="52EA9DC9" w:rsidR="0096232E" w:rsidRPr="0056068F" w:rsidRDefault="0096232E" w:rsidP="00204FFB">
      <w:pPr>
        <w:pStyle w:val="ListNumber"/>
      </w:pPr>
      <w:r w:rsidRPr="0056068F">
        <w:t>If the font hasn</w:t>
      </w:r>
      <w:r w:rsidR="0006622F">
        <w:t>'</w:t>
      </w:r>
      <w:r w:rsidRPr="0056068F">
        <w:t xml:space="preserve">t changed, check that the link element in each HTML file correctly references </w:t>
      </w:r>
      <w:r w:rsidRPr="0056068F">
        <w:rPr>
          <w:rStyle w:val="Strong"/>
        </w:rPr>
        <w:t>styles.css</w:t>
      </w:r>
      <w:r w:rsidRPr="0056068F">
        <w:t>.</w:t>
      </w:r>
    </w:p>
    <w:p w14:paraId="5FB66DD9" w14:textId="227648E2" w:rsidR="0096232E" w:rsidRPr="0056068F" w:rsidRDefault="0096232E" w:rsidP="00204FFB">
      <w:pPr>
        <w:pStyle w:val="ListNumber"/>
      </w:pPr>
      <w:r w:rsidRPr="0056068F">
        <w:t>Validate your HTML files using the</w:t>
      </w:r>
      <w:r w:rsidR="008E25BB" w:rsidRPr="0056068F">
        <w:t xml:space="preserve"> W3C</w:t>
      </w:r>
      <w:r w:rsidRPr="0056068F">
        <w:t xml:space="preserve"> </w:t>
      </w:r>
      <w:hyperlink r:id="rId175" w:history="1">
        <w:r w:rsidR="008E25BB" w:rsidRPr="0056068F">
          <w:rPr>
            <w:rStyle w:val="Hyperlink"/>
          </w:rPr>
          <w:t>Markup Validation Service</w:t>
        </w:r>
      </w:hyperlink>
      <w:r w:rsidR="00D50A2C" w:rsidRPr="0056068F">
        <w:t>.</w:t>
      </w:r>
    </w:p>
    <w:p w14:paraId="74A1156A" w14:textId="02268B93" w:rsidR="0096232E" w:rsidRDefault="0096232E" w:rsidP="00204FFB">
      <w:pPr>
        <w:pStyle w:val="ListNumber"/>
      </w:pPr>
      <w:r w:rsidRPr="0056068F">
        <w:t xml:space="preserve">Validate your </w:t>
      </w:r>
      <w:r w:rsidRPr="00F25E24">
        <w:rPr>
          <w:rStyle w:val="Strong"/>
        </w:rPr>
        <w:t>styles.css</w:t>
      </w:r>
      <w:r w:rsidRPr="0056068F">
        <w:t xml:space="preserve"> file using the </w:t>
      </w:r>
      <w:r w:rsidR="00EB36AB" w:rsidRPr="0056068F">
        <w:t xml:space="preserve">W3C </w:t>
      </w:r>
      <w:hyperlink r:id="rId176" w:history="1">
        <w:r w:rsidR="00EB36AB" w:rsidRPr="0056068F">
          <w:rPr>
            <w:rStyle w:val="Hyperlink"/>
          </w:rPr>
          <w:t>CSS Validation Service</w:t>
        </w:r>
      </w:hyperlink>
      <w:r w:rsidRPr="0056068F">
        <w:t>.</w:t>
      </w:r>
    </w:p>
    <w:bookmarkEnd w:id="90"/>
    <w:bookmarkEnd w:id="91"/>
    <w:p w14:paraId="62BF7FD0" w14:textId="77777777" w:rsidR="0096232E" w:rsidRPr="0056068F" w:rsidRDefault="0096232E" w:rsidP="0096232E">
      <w:pPr>
        <w:pStyle w:val="HeadingDecorative"/>
        <w:rPr>
          <w:noProof/>
          <w:position w:val="14"/>
        </w:rPr>
      </w:pPr>
      <w:r w:rsidRPr="0056068F">
        <w:rPr>
          <w:noProof/>
        </w:rPr>
        <w:tab/>
      </w:r>
      <w:r w:rsidRPr="0056068F">
        <w:rPr>
          <w:noProof/>
        </w:rPr>
        <w:drawing>
          <wp:inline distT="0" distB="0" distL="0" distR="0" wp14:anchorId="06F04A16" wp14:editId="4B56D135">
            <wp:extent cx="324000" cy="324000"/>
            <wp:effectExtent l="0" t="0" r="0" b="0"/>
            <wp:docPr id="1528109853"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8011" name="Graphic 835588011">
                      <a:extLst>
                        <a:ext uri="{C183D7F6-B498-43B3-948B-1728B52AA6E4}">
                          <adec:decorative xmlns:adec="http://schemas.microsoft.com/office/drawing/2017/decorative" val="1"/>
                        </a:ext>
                      </a:extLst>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Collaboration</w:t>
      </w:r>
    </w:p>
    <w:p w14:paraId="67973596" w14:textId="02B381E8" w:rsidR="0096232E" w:rsidRPr="0056068F" w:rsidRDefault="002661DA" w:rsidP="0096232E">
      <w:pPr>
        <w:pStyle w:val="Heading3"/>
        <w:rPr>
          <w:noProof/>
        </w:rPr>
      </w:pPr>
      <w:bookmarkStart w:id="93" w:name="_Ref215569263"/>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18</w:t>
      </w:r>
      <w:r w:rsidRPr="0056068F">
        <w:rPr>
          <w:noProof/>
        </w:rPr>
        <w:fldChar w:fldCharType="end"/>
      </w:r>
      <w:r w:rsidR="0096232E" w:rsidRPr="0056068F">
        <w:rPr>
          <w:noProof/>
        </w:rPr>
        <w:t xml:space="preserve">: </w:t>
      </w:r>
      <w:r w:rsidR="00FA6C9E">
        <w:rPr>
          <w:noProof/>
        </w:rPr>
        <w:t>Compare your website</w:t>
      </w:r>
      <w:bookmarkEnd w:id="93"/>
    </w:p>
    <w:p w14:paraId="59577BB2" w14:textId="47D839D7" w:rsidR="005B2F89" w:rsidRDefault="005B2F89" w:rsidP="005B2F89">
      <w:r>
        <w:t xml:space="preserve">When you've finished </w:t>
      </w:r>
      <w:r w:rsidRPr="00A54085">
        <w:rPr>
          <w:rStyle w:val="Strong"/>
        </w:rPr>
        <w:fldChar w:fldCharType="begin"/>
      </w:r>
      <w:r w:rsidRPr="00A54085">
        <w:rPr>
          <w:rStyle w:val="Strong"/>
        </w:rPr>
        <w:instrText xml:space="preserve"> REF _Ref215230967 \h </w:instrText>
      </w:r>
      <w:r w:rsidR="00A54085">
        <w:rPr>
          <w:rStyle w:val="Strong"/>
        </w:rPr>
        <w:instrText xml:space="preserve"> \* MERGEFORMAT </w:instrText>
      </w:r>
      <w:r w:rsidRPr="00A54085">
        <w:rPr>
          <w:rStyle w:val="Strong"/>
        </w:rPr>
      </w:r>
      <w:r w:rsidRPr="00A54085">
        <w:rPr>
          <w:rStyle w:val="Strong"/>
        </w:rPr>
        <w:fldChar w:fldCharType="separate"/>
      </w:r>
      <w:r w:rsidR="009769A3" w:rsidRPr="009769A3">
        <w:rPr>
          <w:rStyle w:val="Strong"/>
        </w:rPr>
        <w:t>Activity 17: Create a CSS template</w:t>
      </w:r>
      <w:r w:rsidRPr="00A54085">
        <w:rPr>
          <w:rStyle w:val="Strong"/>
        </w:rPr>
        <w:fldChar w:fldCharType="end"/>
      </w:r>
      <w:r>
        <w:t>, compare your page with a website created by another student.</w:t>
      </w:r>
    </w:p>
    <w:p w14:paraId="0C315115" w14:textId="77777777" w:rsidR="005B2F89" w:rsidRDefault="005B2F89" w:rsidP="00A54085">
      <w:pPr>
        <w:pStyle w:val="ListBullet"/>
      </w:pPr>
      <w:r>
        <w:t>Do they look the same?</w:t>
      </w:r>
    </w:p>
    <w:p w14:paraId="4380FDCA" w14:textId="5390E1DF" w:rsidR="00A54085" w:rsidRDefault="00A54085" w:rsidP="00A54085">
      <w:pPr>
        <w:pStyle w:val="ListBullet"/>
      </w:pPr>
      <w:r>
        <w:t>How can you tell if your CSS file is working correctly?</w:t>
      </w:r>
    </w:p>
    <w:p w14:paraId="2CD2C846" w14:textId="77777777" w:rsidR="00DD25B9" w:rsidRPr="00DD25B9" w:rsidRDefault="00DD25B9" w:rsidP="00DD25B9">
      <w:pPr>
        <w:pStyle w:val="InputBoxSml"/>
        <w:framePr w:wrap="around"/>
      </w:pPr>
    </w:p>
    <w:p w14:paraId="7AF1CCBA" w14:textId="59324157" w:rsidR="0096232E" w:rsidRPr="0056068F" w:rsidRDefault="0012643F" w:rsidP="00603DBF">
      <w:pPr>
        <w:pStyle w:val="Heading2"/>
        <w:rPr>
          <w:noProof/>
        </w:rPr>
      </w:pPr>
      <w:bookmarkStart w:id="94" w:name="_Toc16862013"/>
      <w:bookmarkStart w:id="95" w:name="_Toc21091478"/>
      <w:bookmarkStart w:id="96" w:name="_Toc213359302"/>
      <w:bookmarkStart w:id="97" w:name="_Toc216707790"/>
      <w:r>
        <w:rPr>
          <w:noProof/>
        </w:rPr>
        <w:t xml:space="preserve">Understanding the </w:t>
      </w:r>
      <w:r w:rsidR="0086558D">
        <w:rPr>
          <w:noProof/>
        </w:rPr>
        <w:t>CSS b</w:t>
      </w:r>
      <w:r w:rsidR="00603DBF" w:rsidRPr="0056068F">
        <w:rPr>
          <w:noProof/>
        </w:rPr>
        <w:t>ox model</w:t>
      </w:r>
      <w:bookmarkEnd w:id="94"/>
      <w:bookmarkEnd w:id="95"/>
      <w:bookmarkEnd w:id="96"/>
      <w:bookmarkEnd w:id="97"/>
    </w:p>
    <w:p w14:paraId="2947FFE5" w14:textId="3CB9660B" w:rsidR="0096232E" w:rsidRPr="0056068F" w:rsidRDefault="0096232E" w:rsidP="0096232E">
      <w:pPr>
        <w:rPr>
          <w:lang w:eastAsia="en-AU"/>
        </w:rPr>
      </w:pPr>
      <w:r w:rsidRPr="0056068F">
        <w:rPr>
          <w:lang w:eastAsia="en-AU"/>
        </w:rPr>
        <w:t xml:space="preserve">Every HTML element is represented as a rectangular box in the page layout. The </w:t>
      </w:r>
      <w:hyperlink r:id="rId177" w:history="1">
        <w:r w:rsidR="00FB72E4" w:rsidRPr="00726049">
          <w:rPr>
            <w:rStyle w:val="Hyperlink"/>
          </w:rPr>
          <w:t>CSS Box Model</w:t>
        </w:r>
      </w:hyperlink>
      <w:r w:rsidR="00FB72E4">
        <w:t xml:space="preserve"> </w:t>
      </w:r>
      <w:r w:rsidRPr="0056068F">
        <w:rPr>
          <w:lang w:eastAsia="en-AU"/>
        </w:rPr>
        <w:t>describes how the size of each element is calculated and how it interacts with surrounding elements.</w:t>
      </w:r>
    </w:p>
    <w:p w14:paraId="4A30C5A3" w14:textId="20EAE3EE" w:rsidR="0096232E" w:rsidRPr="0056068F" w:rsidRDefault="0096232E" w:rsidP="00724376">
      <w:pPr>
        <w:rPr>
          <w:lang w:eastAsia="en-AU"/>
        </w:rPr>
      </w:pPr>
      <w:r w:rsidRPr="0056068F">
        <w:rPr>
          <w:lang w:eastAsia="en-AU"/>
        </w:rPr>
        <w:t xml:space="preserve">Each box has </w:t>
      </w:r>
      <w:r w:rsidR="009E163C" w:rsidRPr="0056068F">
        <w:rPr>
          <w:lang w:eastAsia="en-AU"/>
        </w:rPr>
        <w:t>4</w:t>
      </w:r>
      <w:r w:rsidRPr="0056068F">
        <w:rPr>
          <w:lang w:eastAsia="en-AU"/>
        </w:rPr>
        <w:t xml:space="preserve"> layers, from the outside in:</w:t>
      </w:r>
    </w:p>
    <w:p w14:paraId="4C1AE910" w14:textId="200A106D" w:rsidR="0096232E" w:rsidRPr="0056068F" w:rsidRDefault="0096232E" w:rsidP="00622366">
      <w:pPr>
        <w:pStyle w:val="ListBullet"/>
      </w:pPr>
      <w:r w:rsidRPr="0056068F">
        <w:rPr>
          <w:rStyle w:val="Strong"/>
        </w:rPr>
        <w:t>Margin</w:t>
      </w:r>
      <w:r w:rsidR="000F3B78" w:rsidRPr="0056068F">
        <w:rPr>
          <w:rStyle w:val="Strong"/>
        </w:rPr>
        <w:t>:</w:t>
      </w:r>
      <w:r w:rsidRPr="0056068F">
        <w:t xml:space="preserve"> space outside the element</w:t>
      </w:r>
      <w:r w:rsidR="005E422F" w:rsidRPr="0056068F">
        <w:t>'</w:t>
      </w:r>
      <w:r w:rsidRPr="0056068F">
        <w:t>s border</w:t>
      </w:r>
    </w:p>
    <w:p w14:paraId="3F6BE567" w14:textId="08750B93" w:rsidR="0096232E" w:rsidRPr="0056068F" w:rsidRDefault="0096232E" w:rsidP="00622366">
      <w:pPr>
        <w:pStyle w:val="ListBullet"/>
      </w:pPr>
      <w:r w:rsidRPr="0056068F">
        <w:rPr>
          <w:rStyle w:val="Strong"/>
        </w:rPr>
        <w:t>Border</w:t>
      </w:r>
      <w:r w:rsidR="000F3B78" w:rsidRPr="0056068F">
        <w:rPr>
          <w:rStyle w:val="Strong"/>
        </w:rPr>
        <w:t>:</w:t>
      </w:r>
      <w:r w:rsidRPr="0056068F">
        <w:t xml:space="preserve"> the </w:t>
      </w:r>
      <w:r w:rsidR="00085B71">
        <w:t>outside edge of</w:t>
      </w:r>
      <w:r w:rsidRPr="0056068F">
        <w:t xml:space="preserve"> the element</w:t>
      </w:r>
      <w:r w:rsidR="00ED1921" w:rsidRPr="0056068F">
        <w:t xml:space="preserve"> (visible or invisible)</w:t>
      </w:r>
    </w:p>
    <w:p w14:paraId="294C6B0C" w14:textId="4A915519" w:rsidR="0096232E" w:rsidRPr="0056068F" w:rsidRDefault="0096232E" w:rsidP="00622366">
      <w:pPr>
        <w:pStyle w:val="ListBullet"/>
      </w:pPr>
      <w:r w:rsidRPr="0056068F">
        <w:rPr>
          <w:rStyle w:val="Strong"/>
        </w:rPr>
        <w:t>Padding</w:t>
      </w:r>
      <w:r w:rsidR="000F3B78" w:rsidRPr="0056068F">
        <w:rPr>
          <w:rStyle w:val="Strong"/>
        </w:rPr>
        <w:t>:</w:t>
      </w:r>
      <w:r w:rsidRPr="0056068F">
        <w:t xml:space="preserve"> space between the content and the border</w:t>
      </w:r>
    </w:p>
    <w:p w14:paraId="73B381E6" w14:textId="2B4AB166" w:rsidR="0096232E" w:rsidRPr="0056068F" w:rsidRDefault="0096232E" w:rsidP="00622366">
      <w:pPr>
        <w:pStyle w:val="ListBullet"/>
      </w:pPr>
      <w:r w:rsidRPr="0056068F">
        <w:rPr>
          <w:rStyle w:val="Strong"/>
        </w:rPr>
        <w:t>Content</w:t>
      </w:r>
      <w:r w:rsidR="000F3B78" w:rsidRPr="0056068F">
        <w:rPr>
          <w:rStyle w:val="Strong"/>
        </w:rPr>
        <w:t>:</w:t>
      </w:r>
      <w:r w:rsidRPr="0056068F">
        <w:t xml:space="preserve"> the element</w:t>
      </w:r>
      <w:r w:rsidR="005E422F" w:rsidRPr="0056068F">
        <w:t>'</w:t>
      </w:r>
      <w:r w:rsidRPr="0056068F">
        <w:t>s actual text, image, or other content</w:t>
      </w:r>
      <w:r w:rsidR="000F3B78" w:rsidRPr="0056068F">
        <w:t>.</w:t>
      </w:r>
    </w:p>
    <w:p w14:paraId="320673B6" w14:textId="4BA8F107" w:rsidR="002E6646" w:rsidRPr="0056068F" w:rsidRDefault="0096232E" w:rsidP="00800B9B">
      <w:pPr>
        <w:keepNext/>
        <w:rPr>
          <w:lang w:eastAsia="en-AU"/>
        </w:rPr>
      </w:pPr>
      <w:r w:rsidRPr="0056068F">
        <w:rPr>
          <w:lang w:eastAsia="en-AU"/>
        </w:rPr>
        <w:lastRenderedPageBreak/>
        <w:t>You can view these layers for any element using your browser</w:t>
      </w:r>
      <w:r w:rsidR="005E422F" w:rsidRPr="0056068F">
        <w:rPr>
          <w:lang w:eastAsia="en-AU"/>
        </w:rPr>
        <w:t>'</w:t>
      </w:r>
      <w:r w:rsidRPr="0056068F">
        <w:rPr>
          <w:lang w:eastAsia="en-AU"/>
        </w:rPr>
        <w:t xml:space="preserve">s </w:t>
      </w:r>
      <w:proofErr w:type="spellStart"/>
      <w:r w:rsidR="00B72D6A" w:rsidRPr="003775D5">
        <w:rPr>
          <w:lang w:eastAsia="en-AU"/>
        </w:rPr>
        <w:t>DevTools</w:t>
      </w:r>
      <w:proofErr w:type="spellEnd"/>
      <w:r w:rsidRPr="0056068F">
        <w:rPr>
          <w:lang w:eastAsia="en-AU"/>
        </w:rPr>
        <w:t>. In Chrome</w:t>
      </w:r>
      <w:r w:rsidR="00D92091">
        <w:rPr>
          <w:lang w:eastAsia="en-AU"/>
        </w:rPr>
        <w:t xml:space="preserve"> or Microsoft Edge</w:t>
      </w:r>
      <w:r w:rsidR="002E6646" w:rsidRPr="0056068F">
        <w:rPr>
          <w:lang w:eastAsia="en-AU"/>
        </w:rPr>
        <w:t>:</w:t>
      </w:r>
    </w:p>
    <w:p w14:paraId="1487B948" w14:textId="78E3381B" w:rsidR="002E6646" w:rsidRPr="0056068F" w:rsidRDefault="00B37A1B" w:rsidP="002E6646">
      <w:pPr>
        <w:pStyle w:val="ListBullet"/>
      </w:pPr>
      <w:r>
        <w:t xml:space="preserve">open </w:t>
      </w:r>
      <w:proofErr w:type="spellStart"/>
      <w:r>
        <w:t>DevTools</w:t>
      </w:r>
      <w:proofErr w:type="spellEnd"/>
    </w:p>
    <w:p w14:paraId="4B68DF9B" w14:textId="294BF5AC" w:rsidR="002E6646" w:rsidRPr="0056068F" w:rsidRDefault="0096232E" w:rsidP="002E6646">
      <w:pPr>
        <w:pStyle w:val="ListBullet"/>
      </w:pPr>
      <w:r w:rsidRPr="0056068F">
        <w:t>select an element</w:t>
      </w:r>
      <w:r w:rsidR="004B7831">
        <w:t xml:space="preserve"> on the web page</w:t>
      </w:r>
    </w:p>
    <w:p w14:paraId="231195E1" w14:textId="3C033AEF" w:rsidR="0096232E" w:rsidRPr="006708FD" w:rsidRDefault="002E6646" w:rsidP="00F71B94">
      <w:pPr>
        <w:pStyle w:val="ListBullet"/>
      </w:pPr>
      <w:r w:rsidRPr="006708FD">
        <w:t>locate</w:t>
      </w:r>
      <w:r w:rsidR="0096232E" w:rsidRPr="006708FD">
        <w:t xml:space="preserve"> the visual box model diagram that shows the margin, border, padding</w:t>
      </w:r>
      <w:r w:rsidR="00603DBF" w:rsidRPr="006708FD">
        <w:t xml:space="preserve"> and</w:t>
      </w:r>
      <w:r w:rsidR="0096232E" w:rsidRPr="006708FD">
        <w:t xml:space="preserve"> content values in pixels</w:t>
      </w:r>
      <w:r w:rsidR="00FB12F2" w:rsidRPr="006708FD">
        <w:t xml:space="preserve"> in the </w:t>
      </w:r>
      <w:r w:rsidR="00FB12F2" w:rsidRPr="006708FD">
        <w:rPr>
          <w:rStyle w:val="Strong"/>
        </w:rPr>
        <w:t>Computed</w:t>
      </w:r>
      <w:r w:rsidR="00FB12F2" w:rsidRPr="006708FD">
        <w:t xml:space="preserve"> tab.</w:t>
      </w:r>
    </w:p>
    <w:p w14:paraId="7BEED17A" w14:textId="5E83CC03" w:rsidR="006708FD" w:rsidRDefault="006708FD" w:rsidP="006708FD">
      <w:pPr>
        <w:rPr>
          <w:noProof/>
        </w:rPr>
      </w:pPr>
      <w:r>
        <w:rPr>
          <w:noProof/>
        </w:rPr>
        <w:drawing>
          <wp:inline distT="0" distB="0" distL="0" distR="0" wp14:anchorId="013674C6" wp14:editId="133E8BF7">
            <wp:extent cx="6120130" cy="3442335"/>
            <wp:effectExtent l="0" t="0" r="0" b="5715"/>
            <wp:docPr id="1347305063" name="Graphic 3" descr=" Box model with 4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05063" name="Graphic 3" descr=" Box model with 4 layers"/>
                    <pic:cNvPicPr/>
                  </pic:nvPicPr>
                  <pic:blipFill>
                    <a:blip r:embed="rId178">
                      <a:extLst>
                        <a:ext uri="{96DAC541-7B7A-43D3-8B79-37D633B846F1}">
                          <asvg:svgBlip xmlns:asvg="http://schemas.microsoft.com/office/drawing/2016/SVG/main" r:embed="rId179"/>
                        </a:ext>
                      </a:extLst>
                    </a:blip>
                    <a:stretch>
                      <a:fillRect/>
                    </a:stretch>
                  </pic:blipFill>
                  <pic:spPr>
                    <a:xfrm>
                      <a:off x="0" y="0"/>
                      <a:ext cx="6120130" cy="3442335"/>
                    </a:xfrm>
                    <a:prstGeom prst="rect">
                      <a:avLst/>
                    </a:prstGeom>
                  </pic:spPr>
                </pic:pic>
              </a:graphicData>
            </a:graphic>
          </wp:inline>
        </w:drawing>
      </w:r>
    </w:p>
    <w:p w14:paraId="74AFA46A" w14:textId="3395E3D3" w:rsidR="0096232E" w:rsidRPr="0056068F" w:rsidRDefault="00603DBF" w:rsidP="00603DBF">
      <w:pPr>
        <w:pStyle w:val="CaptionFigure"/>
        <w:rPr>
          <w:noProof/>
        </w:rPr>
      </w:pPr>
      <w:r w:rsidRPr="006708FD">
        <w:rPr>
          <w:noProof/>
        </w:rPr>
        <w:t>Figure</w:t>
      </w:r>
      <w:r w:rsidR="0096232E" w:rsidRPr="006708FD">
        <w:rPr>
          <w:noProof/>
        </w:rPr>
        <w:t xml:space="preserve"> </w:t>
      </w:r>
      <w:r w:rsidR="0096232E" w:rsidRPr="006708FD">
        <w:rPr>
          <w:noProof/>
        </w:rPr>
        <w:fldChar w:fldCharType="begin"/>
      </w:r>
      <w:r w:rsidR="0096232E" w:rsidRPr="006708FD">
        <w:rPr>
          <w:noProof/>
        </w:rPr>
        <w:instrText xml:space="preserve"> SEQ Figure \* ARABIC </w:instrText>
      </w:r>
      <w:r w:rsidR="0096232E" w:rsidRPr="006708FD">
        <w:rPr>
          <w:noProof/>
        </w:rPr>
        <w:fldChar w:fldCharType="separate"/>
      </w:r>
      <w:r w:rsidR="009769A3">
        <w:rPr>
          <w:noProof/>
        </w:rPr>
        <w:t>14</w:t>
      </w:r>
      <w:r w:rsidR="0096232E" w:rsidRPr="006708FD">
        <w:rPr>
          <w:noProof/>
        </w:rPr>
        <w:fldChar w:fldCharType="end"/>
      </w:r>
      <w:r w:rsidR="0096232E" w:rsidRPr="006708FD">
        <w:rPr>
          <w:noProof/>
        </w:rPr>
        <w:t xml:space="preserve">: CSS </w:t>
      </w:r>
      <w:r w:rsidR="00010BB0" w:rsidRPr="006708FD">
        <w:rPr>
          <w:noProof/>
        </w:rPr>
        <w:t xml:space="preserve">box model with </w:t>
      </w:r>
      <w:r w:rsidR="00E81B44" w:rsidRPr="006708FD">
        <w:rPr>
          <w:noProof/>
        </w:rPr>
        <w:t>example values</w:t>
      </w:r>
      <w:r w:rsidR="00F07908" w:rsidRPr="006708FD">
        <w:rPr>
          <w:noProof/>
        </w:rPr>
        <w:t xml:space="preserve"> © TAFE NSW 2025</w:t>
      </w:r>
    </w:p>
    <w:p w14:paraId="114361E2" w14:textId="77777777" w:rsidR="0096232E" w:rsidRPr="0056068F" w:rsidRDefault="0096232E" w:rsidP="0096232E">
      <w:pPr>
        <w:rPr>
          <w:lang w:eastAsia="en-AU"/>
        </w:rPr>
      </w:pPr>
      <w:r w:rsidRPr="0056068F">
        <w:rPr>
          <w:lang w:eastAsia="en-AU"/>
        </w:rPr>
        <w:t xml:space="preserve">Take the following example property values applied to an element: </w:t>
      </w:r>
    </w:p>
    <w:p w14:paraId="610ED9D1" w14:textId="77777777" w:rsidR="0096232E" w:rsidRPr="0056068F" w:rsidRDefault="0096232E" w:rsidP="0096232E">
      <w:pPr>
        <w:pStyle w:val="ComputerCode"/>
      </w:pPr>
      <w:r w:rsidRPr="0056068F">
        <w:t xml:space="preserve">width: 900px; </w:t>
      </w:r>
    </w:p>
    <w:p w14:paraId="11C7020B" w14:textId="77777777" w:rsidR="0096232E" w:rsidRPr="0056068F" w:rsidRDefault="0096232E" w:rsidP="0096232E">
      <w:pPr>
        <w:pStyle w:val="ComputerCode"/>
      </w:pPr>
      <w:r w:rsidRPr="0056068F">
        <w:t xml:space="preserve">padding: 10px; </w:t>
      </w:r>
    </w:p>
    <w:p w14:paraId="1AA60EAE" w14:textId="77777777" w:rsidR="0096232E" w:rsidRPr="0056068F" w:rsidRDefault="0096232E" w:rsidP="0096232E">
      <w:pPr>
        <w:pStyle w:val="ComputerCode"/>
      </w:pPr>
      <w:r w:rsidRPr="0056068F">
        <w:t xml:space="preserve">border: 5px solid #cde; </w:t>
      </w:r>
    </w:p>
    <w:p w14:paraId="6F8DE2E7" w14:textId="77777777" w:rsidR="0096232E" w:rsidRPr="0056068F" w:rsidRDefault="0096232E" w:rsidP="0096232E">
      <w:pPr>
        <w:pStyle w:val="ComputerCode"/>
      </w:pPr>
      <w:r w:rsidRPr="0056068F">
        <w:t>margin: 10px;</w:t>
      </w:r>
    </w:p>
    <w:p w14:paraId="3146B2E0" w14:textId="6048C723" w:rsidR="0096232E" w:rsidRPr="0056068F" w:rsidRDefault="0096232E" w:rsidP="0096232E">
      <w:pPr>
        <w:rPr>
          <w:lang w:eastAsia="en-AU"/>
        </w:rPr>
      </w:pPr>
      <w:r w:rsidRPr="0056068F">
        <w:rPr>
          <w:lang w:eastAsia="en-AU"/>
        </w:rPr>
        <w:t xml:space="preserve">To calculate the </w:t>
      </w:r>
      <w:r w:rsidR="009E0C6A" w:rsidRPr="0056068F">
        <w:rPr>
          <w:lang w:eastAsia="en-AU"/>
        </w:rPr>
        <w:t>total width</w:t>
      </w:r>
      <w:r w:rsidRPr="0056068F">
        <w:rPr>
          <w:lang w:eastAsia="en-AU"/>
        </w:rPr>
        <w:t xml:space="preserve"> this element would take up on the page:</w:t>
      </w:r>
    </w:p>
    <w:p w14:paraId="66F879FD" w14:textId="1CE5574D" w:rsidR="00127690" w:rsidRPr="0056068F" w:rsidRDefault="005A703B" w:rsidP="005A703B">
      <w:pPr>
        <w:pStyle w:val="Quotelong"/>
      </w:pPr>
      <w:r w:rsidRPr="0056068F">
        <w:t xml:space="preserve">= </w:t>
      </w:r>
      <w:r w:rsidR="00127690" w:rsidRPr="0056068F">
        <w:t>width + left padding + right padding</w:t>
      </w:r>
      <w:r w:rsidRPr="0056068F">
        <w:t xml:space="preserve"> + left border + right border + left margin + right margin</w:t>
      </w:r>
    </w:p>
    <w:p w14:paraId="00491811" w14:textId="65A7865C" w:rsidR="0096232E" w:rsidRPr="0056068F" w:rsidRDefault="005A703B" w:rsidP="005A703B">
      <w:pPr>
        <w:pStyle w:val="Quotelong"/>
      </w:pPr>
      <w:r w:rsidRPr="0056068F">
        <w:t xml:space="preserve">= </w:t>
      </w:r>
      <w:r w:rsidR="0096232E" w:rsidRPr="0056068F">
        <w:t>900px + 10px + 10px + 5px + 5px + 10px +10px</w:t>
      </w:r>
    </w:p>
    <w:p w14:paraId="0F2CEBBE" w14:textId="433D2F75" w:rsidR="0096232E" w:rsidRPr="0056068F" w:rsidRDefault="0096232E" w:rsidP="005A703B">
      <w:pPr>
        <w:pStyle w:val="Quotelong"/>
      </w:pPr>
      <w:r w:rsidRPr="0056068F">
        <w:t xml:space="preserve"> = 950p</w:t>
      </w:r>
      <w:r w:rsidR="009E0C6A" w:rsidRPr="0056068F">
        <w:t>x</w:t>
      </w:r>
      <w:r w:rsidRPr="0056068F">
        <w:t>.</w:t>
      </w:r>
    </w:p>
    <w:p w14:paraId="18F9AD9A" w14:textId="77777777" w:rsidR="00517BFE" w:rsidRPr="0056068F" w:rsidRDefault="00517BFE" w:rsidP="00517BFE">
      <w:pPr>
        <w:pStyle w:val="HeadingDecorative"/>
        <w:rPr>
          <w:noProof/>
        </w:rPr>
      </w:pPr>
      <w:r w:rsidRPr="0056068F">
        <w:rPr>
          <w:noProof/>
        </w:rPr>
        <w:lastRenderedPageBreak/>
        <w:tab/>
      </w:r>
      <w:r w:rsidRPr="0056068F">
        <w:rPr>
          <w:noProof/>
        </w:rPr>
        <w:drawing>
          <wp:inline distT="0" distB="0" distL="0" distR="0" wp14:anchorId="3D85B733" wp14:editId="4DD1F997">
            <wp:extent cx="324000" cy="324000"/>
            <wp:effectExtent l="0" t="0" r="0" b="0"/>
            <wp:docPr id="585603846"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2BEEE8D8" w14:textId="4260FDF0" w:rsidR="0096232E" w:rsidRPr="0056068F" w:rsidRDefault="0096232E" w:rsidP="001C7968">
      <w:pPr>
        <w:keepNext/>
        <w:rPr>
          <w:lang w:eastAsia="en-AU"/>
        </w:rPr>
      </w:pPr>
      <w:r w:rsidRPr="0056068F">
        <w:rPr>
          <w:lang w:eastAsia="en-AU"/>
        </w:rPr>
        <w:t>To learn more about the CSS properties width, height, margin, padding</w:t>
      </w:r>
      <w:r w:rsidR="00603DBF" w:rsidRPr="0056068F">
        <w:rPr>
          <w:lang w:eastAsia="en-AU"/>
        </w:rPr>
        <w:t xml:space="preserve"> and</w:t>
      </w:r>
      <w:r w:rsidRPr="0056068F">
        <w:rPr>
          <w:lang w:eastAsia="en-AU"/>
        </w:rPr>
        <w:t xml:space="preserve"> border, visit the following W3Schools pages:</w:t>
      </w:r>
    </w:p>
    <w:p w14:paraId="07677406" w14:textId="161657B9" w:rsidR="0096232E" w:rsidRPr="0056068F" w:rsidRDefault="0096232E" w:rsidP="0064385E">
      <w:pPr>
        <w:pStyle w:val="ListBullet"/>
      </w:pPr>
      <w:hyperlink r:id="rId180" w:tgtFrame="_new" w:history="1">
        <w:r w:rsidRPr="0056068F">
          <w:rPr>
            <w:rStyle w:val="Hyperlink"/>
          </w:rPr>
          <w:t>CSS Height, Width and Max-width</w:t>
        </w:r>
      </w:hyperlink>
    </w:p>
    <w:p w14:paraId="26DABD95" w14:textId="3727FBCF" w:rsidR="0096232E" w:rsidRPr="0056068F" w:rsidRDefault="0096232E" w:rsidP="0064385E">
      <w:pPr>
        <w:pStyle w:val="ListBullet"/>
      </w:pPr>
      <w:hyperlink r:id="rId181" w:tgtFrame="_new" w:history="1">
        <w:r w:rsidRPr="0056068F">
          <w:rPr>
            <w:rStyle w:val="Hyperlink"/>
          </w:rPr>
          <w:t>CSS Borders</w:t>
        </w:r>
      </w:hyperlink>
    </w:p>
    <w:p w14:paraId="30A7C7D5" w14:textId="128C812C" w:rsidR="0096232E" w:rsidRPr="0056068F" w:rsidRDefault="0096232E" w:rsidP="0064385E">
      <w:pPr>
        <w:pStyle w:val="ListBullet"/>
      </w:pPr>
      <w:hyperlink r:id="rId182" w:tgtFrame="_new" w:history="1">
        <w:r w:rsidRPr="0056068F">
          <w:rPr>
            <w:rStyle w:val="Hyperlink"/>
          </w:rPr>
          <w:t xml:space="preserve">CSS </w:t>
        </w:r>
        <w:r w:rsidR="00171413" w:rsidRPr="0056068F">
          <w:rPr>
            <w:rStyle w:val="Hyperlink"/>
          </w:rPr>
          <w:t>M</w:t>
        </w:r>
        <w:r w:rsidRPr="0056068F">
          <w:rPr>
            <w:rStyle w:val="Hyperlink"/>
          </w:rPr>
          <w:t>argins</w:t>
        </w:r>
      </w:hyperlink>
    </w:p>
    <w:p w14:paraId="2FAA13E4" w14:textId="5B88A93E" w:rsidR="0096232E" w:rsidRPr="0056068F" w:rsidRDefault="0096232E" w:rsidP="0064385E">
      <w:pPr>
        <w:pStyle w:val="ListBullet"/>
      </w:pPr>
      <w:hyperlink r:id="rId183" w:tgtFrame="_new" w:history="1">
        <w:r w:rsidRPr="0056068F">
          <w:rPr>
            <w:rStyle w:val="Hyperlink"/>
          </w:rPr>
          <w:t>CSS Padding</w:t>
        </w:r>
      </w:hyperlink>
      <w:r w:rsidRPr="0056068F">
        <w:t xml:space="preserve">. </w:t>
      </w:r>
    </w:p>
    <w:p w14:paraId="0B9A31BF" w14:textId="77777777" w:rsidR="00527078" w:rsidRPr="0056068F" w:rsidRDefault="00527078" w:rsidP="00527078">
      <w:pPr>
        <w:pStyle w:val="HeadingDecorative"/>
        <w:rPr>
          <w:noProof/>
        </w:rPr>
      </w:pPr>
      <w:bookmarkStart w:id="98" w:name="_Toc16862014"/>
      <w:bookmarkStart w:id="99" w:name="_Toc21091479"/>
      <w:r w:rsidRPr="0056068F">
        <w:rPr>
          <w:noProof/>
        </w:rPr>
        <w:tab/>
      </w:r>
      <w:r w:rsidRPr="0056068F">
        <w:rPr>
          <w:noProof/>
        </w:rPr>
        <w:drawing>
          <wp:inline distT="0" distB="0" distL="0" distR="0" wp14:anchorId="35732D20" wp14:editId="1E96FC12">
            <wp:extent cx="324000" cy="324000"/>
            <wp:effectExtent l="0" t="0" r="0" b="0"/>
            <wp:docPr id="1479451416"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1D96E57D" w14:textId="480B519B" w:rsidR="0096232E" w:rsidRPr="0056068F" w:rsidRDefault="002661DA" w:rsidP="00603DBF">
      <w:pPr>
        <w:pStyle w:val="Heading3"/>
        <w:rPr>
          <w:noProof/>
        </w:rPr>
      </w:pPr>
      <w:bookmarkStart w:id="100" w:name="_Ref215569264"/>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19</w:t>
      </w:r>
      <w:r w:rsidRPr="0056068F">
        <w:rPr>
          <w:noProof/>
        </w:rPr>
        <w:fldChar w:fldCharType="end"/>
      </w:r>
      <w:r w:rsidR="00603DBF" w:rsidRPr="0056068F">
        <w:rPr>
          <w:noProof/>
        </w:rPr>
        <w:t>: Visual</w:t>
      </w:r>
      <w:r w:rsidR="0012643F">
        <w:rPr>
          <w:noProof/>
        </w:rPr>
        <w:t>ise</w:t>
      </w:r>
      <w:r w:rsidR="00603DBF" w:rsidRPr="0056068F">
        <w:rPr>
          <w:noProof/>
        </w:rPr>
        <w:t xml:space="preserve"> the box model</w:t>
      </w:r>
      <w:bookmarkEnd w:id="98"/>
      <w:bookmarkEnd w:id="99"/>
      <w:bookmarkEnd w:id="100"/>
    </w:p>
    <w:p w14:paraId="107668C0" w14:textId="1600DF0B" w:rsidR="00603DBF" w:rsidRPr="0056068F" w:rsidRDefault="0096232E" w:rsidP="0064385E">
      <w:pPr>
        <w:rPr>
          <w:lang w:bidi="en-US"/>
        </w:rPr>
      </w:pPr>
      <w:r w:rsidRPr="0056068F">
        <w:rPr>
          <w:lang w:bidi="en-US"/>
        </w:rPr>
        <w:t>In this activity, you will apply scalable CSS units to explore how the box model affects layout and spacing on a responsive webpage.</w:t>
      </w:r>
    </w:p>
    <w:p w14:paraId="1D18A902" w14:textId="61B2E918" w:rsidR="003A2160" w:rsidRPr="0056068F" w:rsidRDefault="003A2160" w:rsidP="00CC75E8">
      <w:pPr>
        <w:pStyle w:val="ListNumber"/>
        <w:numPr>
          <w:ilvl w:val="0"/>
          <w:numId w:val="39"/>
        </w:numPr>
      </w:pPr>
      <w:r>
        <w:t xml:space="preserve">Navigate to the </w:t>
      </w:r>
      <w:proofErr w:type="spellStart"/>
      <w:r w:rsidR="00A2233D" w:rsidRPr="00A2233D">
        <w:rPr>
          <w:rStyle w:val="Strong"/>
        </w:rPr>
        <w:t>Activity_Visualise</w:t>
      </w:r>
      <w:proofErr w:type="spellEnd"/>
      <w:r w:rsidR="00A2233D" w:rsidRPr="00A2233D">
        <w:rPr>
          <w:rStyle w:val="Strong"/>
        </w:rPr>
        <w:t xml:space="preserve"> the box model</w:t>
      </w:r>
      <w:r w:rsidR="00A2233D">
        <w:rPr>
          <w:rStyle w:val="Strong"/>
        </w:rPr>
        <w:t xml:space="preserve"> </w:t>
      </w:r>
      <w:r w:rsidRPr="0056068F">
        <w:t xml:space="preserve">folder </w:t>
      </w:r>
      <w:r w:rsidRPr="00952E15">
        <w:rPr>
          <w:color w:val="000000" w:themeColor="text1"/>
        </w:rPr>
        <w:t xml:space="preserve">(located in the Activity files you saved and unzipped earlier) and open the </w:t>
      </w:r>
      <w:r w:rsidRPr="00BF59E1">
        <w:rPr>
          <w:rStyle w:val="Strong"/>
        </w:rPr>
        <w:t>styles.css</w:t>
      </w:r>
      <w:r w:rsidRPr="00952E15">
        <w:rPr>
          <w:color w:val="000000" w:themeColor="text1"/>
        </w:rPr>
        <w:t xml:space="preserve"> file</w:t>
      </w:r>
      <w:r w:rsidR="0068782E">
        <w:rPr>
          <w:color w:val="000000" w:themeColor="text1"/>
        </w:rPr>
        <w:t xml:space="preserve"> for editing</w:t>
      </w:r>
      <w:r w:rsidRPr="0056068F">
        <w:t>.</w:t>
      </w:r>
    </w:p>
    <w:p w14:paraId="7B58E743" w14:textId="63897F52" w:rsidR="0096232E" w:rsidRPr="0056068F" w:rsidRDefault="0096232E" w:rsidP="00CC75E8">
      <w:pPr>
        <w:pStyle w:val="ListNumber"/>
        <w:numPr>
          <w:ilvl w:val="0"/>
          <w:numId w:val="35"/>
        </w:numPr>
      </w:pPr>
      <w:r w:rsidRPr="0056068F">
        <w:t>Add background colours to your elements to make their boundaries visible</w:t>
      </w:r>
      <w:r w:rsidR="008544E9" w:rsidRPr="0056068F">
        <w:t xml:space="preserve"> using</w:t>
      </w:r>
      <w:r w:rsidRPr="0056068F">
        <w:t xml:space="preserve"> the </w:t>
      </w:r>
      <w:r w:rsidRPr="0056068F">
        <w:rPr>
          <w:rStyle w:val="Emphasis"/>
        </w:rPr>
        <w:t>background-</w:t>
      </w:r>
      <w:proofErr w:type="spellStart"/>
      <w:r w:rsidRPr="0056068F">
        <w:rPr>
          <w:rStyle w:val="Emphasis"/>
        </w:rPr>
        <w:t>color</w:t>
      </w:r>
      <w:proofErr w:type="spellEnd"/>
      <w:r w:rsidRPr="0056068F">
        <w:t xml:space="preserve"> property</w:t>
      </w:r>
      <w:r w:rsidR="00CA0FE2">
        <w:t>.</w:t>
      </w:r>
    </w:p>
    <w:p w14:paraId="7AF3F37A" w14:textId="77777777" w:rsidR="0096232E" w:rsidRPr="0056068F" w:rsidRDefault="0096232E" w:rsidP="0064385E">
      <w:pPr>
        <w:pStyle w:val="ListNumber"/>
      </w:pPr>
      <w:r w:rsidRPr="0056068F">
        <w:t>Apply box model properties using relative or percentage-based units to maintain responsiveness.</w:t>
      </w:r>
    </w:p>
    <w:p w14:paraId="7BD07718" w14:textId="4F602070" w:rsidR="0096232E" w:rsidRPr="0056068F" w:rsidRDefault="0096232E" w:rsidP="0064385E">
      <w:pPr>
        <w:pStyle w:val="ListNumber"/>
      </w:pPr>
      <w:r w:rsidRPr="0056068F">
        <w:t>Experiment with the units learn</w:t>
      </w:r>
      <w:r w:rsidR="00FB4AC7" w:rsidRPr="0056068F">
        <w:t>ed</w:t>
      </w:r>
      <w:r w:rsidRPr="0056068F">
        <w:t xml:space="preserve"> earlier</w:t>
      </w:r>
      <w:r w:rsidR="00155591">
        <w:t xml:space="preserve"> to apply to </w:t>
      </w:r>
      <w:r w:rsidR="00F23D31">
        <w:t>width, height, margin and so on.</w:t>
      </w:r>
    </w:p>
    <w:p w14:paraId="23093420" w14:textId="55D62D63" w:rsidR="0096232E" w:rsidRPr="0056068F" w:rsidRDefault="00F06B98" w:rsidP="0064385E">
      <w:pPr>
        <w:pStyle w:val="ListNumber"/>
      </w:pPr>
      <w:r>
        <w:t xml:space="preserve">Open the </w:t>
      </w:r>
      <w:r w:rsidRPr="00F34216">
        <w:rPr>
          <w:rStyle w:val="Strong"/>
        </w:rPr>
        <w:t>index.html</w:t>
      </w:r>
      <w:r>
        <w:t xml:space="preserve"> file and o</w:t>
      </w:r>
      <w:r w:rsidR="0096232E" w:rsidRPr="0056068F">
        <w:t>bserve the effects in your browser as you resize the window.</w:t>
      </w:r>
    </w:p>
    <w:p w14:paraId="3321856B" w14:textId="0567A9A9" w:rsidR="0096232E" w:rsidRPr="0056068F" w:rsidRDefault="00FB4AC7" w:rsidP="00CC75E8">
      <w:pPr>
        <w:pStyle w:val="ListNumber"/>
        <w:numPr>
          <w:ilvl w:val="1"/>
          <w:numId w:val="36"/>
        </w:numPr>
      </w:pPr>
      <w:r w:rsidRPr="0056068F">
        <w:t xml:space="preserve">Width and height adjust to screen size using % and </w:t>
      </w:r>
      <w:proofErr w:type="spellStart"/>
      <w:r w:rsidRPr="0056068F">
        <w:t>vh</w:t>
      </w:r>
      <w:proofErr w:type="spellEnd"/>
      <w:r w:rsidRPr="0056068F">
        <w:t xml:space="preserve"> (viewport height).</w:t>
      </w:r>
    </w:p>
    <w:p w14:paraId="280832E3" w14:textId="7C9D5E11" w:rsidR="0096232E" w:rsidRPr="0056068F" w:rsidRDefault="00FB4AC7" w:rsidP="00CC75E8">
      <w:pPr>
        <w:pStyle w:val="ListNumber"/>
        <w:numPr>
          <w:ilvl w:val="1"/>
          <w:numId w:val="36"/>
        </w:numPr>
      </w:pPr>
      <w:r w:rsidRPr="0056068F">
        <w:t xml:space="preserve">Margin and padding scale with font size using rem and </w:t>
      </w:r>
      <w:proofErr w:type="spellStart"/>
      <w:r w:rsidRPr="0056068F">
        <w:t>em</w:t>
      </w:r>
      <w:proofErr w:type="spellEnd"/>
      <w:r w:rsidRPr="0056068F">
        <w:t>.</w:t>
      </w:r>
    </w:p>
    <w:p w14:paraId="5D950036" w14:textId="62FD2D55" w:rsidR="0096232E" w:rsidRPr="0056068F" w:rsidRDefault="00FB4AC7" w:rsidP="00CC75E8">
      <w:pPr>
        <w:pStyle w:val="ListNumber"/>
        <w:numPr>
          <w:ilvl w:val="1"/>
          <w:numId w:val="36"/>
        </w:numPr>
      </w:pPr>
      <w:r w:rsidRPr="0056068F">
        <w:t>Border defines the element</w:t>
      </w:r>
      <w:r w:rsidR="005E422F" w:rsidRPr="0056068F">
        <w:t>'</w:t>
      </w:r>
      <w:r w:rsidR="0096232E" w:rsidRPr="0056068F">
        <w:t>s outer edge.</w:t>
      </w:r>
    </w:p>
    <w:p w14:paraId="3835F7FA" w14:textId="67FD5E25" w:rsidR="0096232E" w:rsidRPr="0056068F" w:rsidRDefault="0096232E" w:rsidP="004873F8">
      <w:pPr>
        <w:pStyle w:val="ListNumber"/>
      </w:pPr>
      <w:r w:rsidRPr="0056068F">
        <w:t xml:space="preserve">Open </w:t>
      </w:r>
      <w:proofErr w:type="spellStart"/>
      <w:r w:rsidR="00B72D6A" w:rsidRPr="003775D5">
        <w:t>DevTools</w:t>
      </w:r>
      <w:proofErr w:type="spellEnd"/>
      <w:r w:rsidRPr="0056068F">
        <w:t xml:space="preserve"> and inspect the element</w:t>
      </w:r>
      <w:r w:rsidR="005E422F" w:rsidRPr="0056068F">
        <w:t>'</w:t>
      </w:r>
      <w:r w:rsidRPr="0056068F">
        <w:t>s box model diagram. Observe how each property changes as you resize the window.</w:t>
      </w:r>
    </w:p>
    <w:p w14:paraId="34AB7F3A" w14:textId="49E36772" w:rsidR="0096232E" w:rsidRPr="0056068F" w:rsidRDefault="0012643F" w:rsidP="0096232E">
      <w:pPr>
        <w:pStyle w:val="Heading2"/>
        <w:rPr>
          <w:noProof/>
        </w:rPr>
      </w:pPr>
      <w:bookmarkStart w:id="101" w:name="_Toc211777984"/>
      <w:bookmarkStart w:id="102" w:name="_Toc213359303"/>
      <w:bookmarkStart w:id="103" w:name="_Toc216707791"/>
      <w:r>
        <w:rPr>
          <w:noProof/>
        </w:rPr>
        <w:t>Applying f</w:t>
      </w:r>
      <w:r w:rsidR="0096232E" w:rsidRPr="0056068F">
        <w:rPr>
          <w:noProof/>
        </w:rPr>
        <w:t>loats</w:t>
      </w:r>
      <w:bookmarkEnd w:id="101"/>
      <w:bookmarkEnd w:id="102"/>
      <w:bookmarkEnd w:id="103"/>
    </w:p>
    <w:p w14:paraId="323C9C87" w14:textId="5E0AAEEA" w:rsidR="0096232E" w:rsidRPr="0056068F" w:rsidRDefault="0096232E" w:rsidP="0096232E">
      <w:pPr>
        <w:rPr>
          <w:color w:val="000000" w:themeColor="text1"/>
        </w:rPr>
      </w:pPr>
      <w:r w:rsidRPr="0056068F">
        <w:rPr>
          <w:color w:val="000000" w:themeColor="text1"/>
        </w:rPr>
        <w:t>The float property lets text and other content wrap around an element</w:t>
      </w:r>
      <w:r w:rsidR="000A23FB" w:rsidRPr="0056068F">
        <w:rPr>
          <w:color w:val="000000" w:themeColor="text1"/>
        </w:rPr>
        <w:t>, which is like</w:t>
      </w:r>
      <w:r w:rsidRPr="0056068F">
        <w:rPr>
          <w:color w:val="000000" w:themeColor="text1"/>
        </w:rPr>
        <w:t xml:space="preserve"> pictures moving within text in a Word document.</w:t>
      </w:r>
    </w:p>
    <w:p w14:paraId="71E5272E" w14:textId="6F1DB3E5" w:rsidR="0096232E" w:rsidRPr="0056068F" w:rsidRDefault="0096232E" w:rsidP="0096232E">
      <w:pPr>
        <w:rPr>
          <w:color w:val="000000" w:themeColor="text1"/>
          <w:highlight w:val="cyan"/>
        </w:rPr>
      </w:pPr>
      <w:r w:rsidRPr="0056068F">
        <w:rPr>
          <w:color w:val="000000" w:themeColor="text1"/>
        </w:rPr>
        <w:t>When you float an image left or right, the surrounding text adjusts to fill the space next to it.</w:t>
      </w:r>
    </w:p>
    <w:p w14:paraId="368671FF" w14:textId="1AA15F90" w:rsidR="00F2167A" w:rsidRDefault="006A35FB" w:rsidP="00F2167A">
      <w:pPr>
        <w:rPr>
          <w:noProof/>
        </w:rPr>
      </w:pPr>
      <w:r>
        <w:rPr>
          <w:noProof/>
        </w:rPr>
        <w:lastRenderedPageBreak/>
        <w:drawing>
          <wp:inline distT="0" distB="0" distL="0" distR="0" wp14:anchorId="3BDBCF49" wp14:editId="7039CE52">
            <wp:extent cx="6120130" cy="2999105"/>
            <wp:effectExtent l="0" t="0" r="0" b="0"/>
            <wp:docPr id="1279213752" name="Graphic 5" descr="web layout showing left and right flo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13752" name="Graphic 5" descr="web layout showing left and right floats"/>
                    <pic:cNvPicPr/>
                  </pic:nvPicPr>
                  <pic:blipFill>
                    <a:blip r:embed="rId184">
                      <a:extLst>
                        <a:ext uri="{96DAC541-7B7A-43D3-8B79-37D633B846F1}">
                          <asvg:svgBlip xmlns:asvg="http://schemas.microsoft.com/office/drawing/2016/SVG/main" r:embed="rId185"/>
                        </a:ext>
                      </a:extLst>
                    </a:blip>
                    <a:stretch>
                      <a:fillRect/>
                    </a:stretch>
                  </pic:blipFill>
                  <pic:spPr>
                    <a:xfrm>
                      <a:off x="0" y="0"/>
                      <a:ext cx="6120130" cy="2999105"/>
                    </a:xfrm>
                    <a:prstGeom prst="rect">
                      <a:avLst/>
                    </a:prstGeom>
                  </pic:spPr>
                </pic:pic>
              </a:graphicData>
            </a:graphic>
          </wp:inline>
        </w:drawing>
      </w:r>
    </w:p>
    <w:p w14:paraId="7F841B27" w14:textId="6FCB3115" w:rsidR="002E4408" w:rsidRPr="0056068F" w:rsidRDefault="002E4408" w:rsidP="002E4408">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15</w:t>
      </w:r>
      <w:r w:rsidRPr="0056068F">
        <w:rPr>
          <w:noProof/>
        </w:rPr>
        <w:fldChar w:fldCharType="end"/>
      </w:r>
      <w:r w:rsidRPr="0056068F">
        <w:rPr>
          <w:noProof/>
        </w:rPr>
        <w:t xml:space="preserve">: © </w:t>
      </w:r>
      <w:r w:rsidR="00E97DE2">
        <w:rPr>
          <w:noProof/>
        </w:rPr>
        <w:t>TAFE NSW 2025</w:t>
      </w:r>
      <w:r w:rsidRPr="0056068F">
        <w:rPr>
          <w:noProof/>
        </w:rPr>
        <w:t xml:space="preserve"> </w:t>
      </w:r>
    </w:p>
    <w:p w14:paraId="7F1CFA1B" w14:textId="77777777" w:rsidR="0096232E" w:rsidRPr="0056068F" w:rsidRDefault="0096232E" w:rsidP="0096232E">
      <w:pPr>
        <w:pStyle w:val="Notebox"/>
        <w:rPr>
          <w:noProof/>
        </w:rPr>
      </w:pPr>
      <w:r w:rsidRPr="0056068F">
        <w:rPr>
          <w:rStyle w:val="Strong"/>
          <w:noProof/>
        </w:rPr>
        <w:t>Note</w:t>
      </w:r>
      <w:r w:rsidRPr="0056068F">
        <w:rPr>
          <w:noProof/>
        </w:rPr>
        <w:t>: Floats were made for wrapping text around images, not for arranging entire page layouts.</w:t>
      </w:r>
    </w:p>
    <w:p w14:paraId="15B3DB51" w14:textId="057E68CD" w:rsidR="0096232E" w:rsidRPr="0056068F" w:rsidRDefault="0096232E" w:rsidP="0096232E">
      <w:pPr>
        <w:pStyle w:val="Notebox"/>
        <w:rPr>
          <w:noProof/>
          <w:highlight w:val="cyan"/>
        </w:rPr>
      </w:pPr>
      <w:r w:rsidRPr="0056068F">
        <w:rPr>
          <w:noProof/>
        </w:rPr>
        <w:t>Modern layouts use Flexbox and Grid, which you</w:t>
      </w:r>
      <w:r w:rsidR="005E422F" w:rsidRPr="0056068F">
        <w:rPr>
          <w:noProof/>
        </w:rPr>
        <w:t>'</w:t>
      </w:r>
      <w:r w:rsidRPr="0056068F">
        <w:rPr>
          <w:noProof/>
        </w:rPr>
        <w:t>ll learn</w:t>
      </w:r>
      <w:r w:rsidR="002B5946">
        <w:rPr>
          <w:noProof/>
        </w:rPr>
        <w:t xml:space="preserve"> about</w:t>
      </w:r>
      <w:r w:rsidRPr="0056068F">
        <w:rPr>
          <w:noProof/>
        </w:rPr>
        <w:t xml:space="preserve"> next.</w:t>
      </w:r>
    </w:p>
    <w:p w14:paraId="2FF16F7E" w14:textId="77777777" w:rsidR="0096232E" w:rsidRPr="0056068F" w:rsidRDefault="0096232E" w:rsidP="0096232E">
      <w:pPr>
        <w:pStyle w:val="HeadingDecorative"/>
        <w:rPr>
          <w:noProof/>
        </w:rPr>
      </w:pPr>
      <w:bookmarkStart w:id="104" w:name="_Toc211777985"/>
      <w:r w:rsidRPr="0056068F">
        <w:rPr>
          <w:noProof/>
        </w:rPr>
        <w:tab/>
      </w:r>
      <w:r w:rsidRPr="0056068F">
        <w:rPr>
          <w:noProof/>
        </w:rPr>
        <w:drawing>
          <wp:inline distT="0" distB="0" distL="0" distR="0" wp14:anchorId="0E32610C" wp14:editId="3DC1D197">
            <wp:extent cx="324000" cy="324000"/>
            <wp:effectExtent l="0" t="0" r="0" b="0"/>
            <wp:docPr id="722634887"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5C4F1009" w14:textId="62A66F3A" w:rsidR="0096232E" w:rsidRDefault="002661DA" w:rsidP="0096232E">
      <w:pPr>
        <w:pStyle w:val="Heading3"/>
        <w:rPr>
          <w:noProof/>
        </w:rPr>
      </w:pPr>
      <w:bookmarkStart w:id="105" w:name="_Ref215569265"/>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20</w:t>
      </w:r>
      <w:r w:rsidRPr="0056068F">
        <w:rPr>
          <w:noProof/>
        </w:rPr>
        <w:fldChar w:fldCharType="end"/>
      </w:r>
      <w:r w:rsidR="0096232E" w:rsidRPr="0056068F">
        <w:rPr>
          <w:noProof/>
        </w:rPr>
        <w:t xml:space="preserve">: </w:t>
      </w:r>
      <w:r w:rsidR="00F16416" w:rsidRPr="0056068F">
        <w:rPr>
          <w:noProof/>
        </w:rPr>
        <w:t>Use f</w:t>
      </w:r>
      <w:r w:rsidR="0096232E" w:rsidRPr="0056068F">
        <w:rPr>
          <w:noProof/>
        </w:rPr>
        <w:t>loats</w:t>
      </w:r>
      <w:bookmarkEnd w:id="105"/>
    </w:p>
    <w:p w14:paraId="2DBD9727" w14:textId="2784D165" w:rsidR="000D761C" w:rsidRPr="000D761C" w:rsidRDefault="000D761C" w:rsidP="000D761C">
      <w:pPr>
        <w:rPr>
          <w:lang w:eastAsia="en-AU"/>
        </w:rPr>
      </w:pPr>
      <w:r>
        <w:rPr>
          <w:lang w:eastAsia="en-AU"/>
        </w:rPr>
        <w:t xml:space="preserve">In this activity, you'll </w:t>
      </w:r>
      <w:r w:rsidR="008B06CC">
        <w:rPr>
          <w:lang w:eastAsia="en-AU"/>
        </w:rPr>
        <w:t>try out different floats to learn how they work.</w:t>
      </w:r>
    </w:p>
    <w:p w14:paraId="60270C40" w14:textId="4A1C2572" w:rsidR="0096232E" w:rsidRPr="0056068F" w:rsidRDefault="0096232E" w:rsidP="00CC75E8">
      <w:pPr>
        <w:pStyle w:val="ListNumber"/>
        <w:numPr>
          <w:ilvl w:val="0"/>
          <w:numId w:val="37"/>
        </w:numPr>
      </w:pPr>
      <w:r w:rsidRPr="0056068F">
        <w:t xml:space="preserve">Go to </w:t>
      </w:r>
      <w:hyperlink r:id="rId186" w:history="1">
        <w:r w:rsidR="00F16416" w:rsidRPr="0056068F">
          <w:rPr>
            <w:rStyle w:val="Hyperlink"/>
          </w:rPr>
          <w:t>W3Schools CSS Float</w:t>
        </w:r>
      </w:hyperlink>
      <w:r w:rsidR="00FC34BF" w:rsidRPr="0056068F">
        <w:t>.</w:t>
      </w:r>
    </w:p>
    <w:p w14:paraId="550DCB11" w14:textId="061E3ECE" w:rsidR="0096232E" w:rsidRPr="0056068F" w:rsidRDefault="0096232E" w:rsidP="00A74D87">
      <w:pPr>
        <w:pStyle w:val="ListNumber"/>
      </w:pPr>
      <w:r w:rsidRPr="0056068F">
        <w:t xml:space="preserve">In the first example, </w:t>
      </w:r>
      <w:r w:rsidR="00FC34BF" w:rsidRPr="0056068F">
        <w:t>select</w:t>
      </w:r>
      <w:r w:rsidRPr="0056068F">
        <w:t xml:space="preserve"> </w:t>
      </w:r>
      <w:r w:rsidRPr="0056068F">
        <w:rPr>
          <w:rStyle w:val="Strong"/>
        </w:rPr>
        <w:t>Try it Yourself</w:t>
      </w:r>
      <w:r w:rsidRPr="0056068F">
        <w:t>.</w:t>
      </w:r>
    </w:p>
    <w:p w14:paraId="0D342086" w14:textId="77777777" w:rsidR="0096232E" w:rsidRPr="0056068F" w:rsidRDefault="0096232E" w:rsidP="00A74D87">
      <w:pPr>
        <w:pStyle w:val="ListNumber"/>
      </w:pPr>
      <w:r w:rsidRPr="0056068F">
        <w:t>In the CSS panel, change the float property on the image to:</w:t>
      </w:r>
    </w:p>
    <w:p w14:paraId="23D063E3" w14:textId="3C3C2963" w:rsidR="0096232E" w:rsidRPr="0056068F" w:rsidRDefault="0096232E" w:rsidP="00FC34BF">
      <w:pPr>
        <w:pStyle w:val="ListNumber"/>
        <w:numPr>
          <w:ilvl w:val="1"/>
          <w:numId w:val="6"/>
        </w:numPr>
      </w:pPr>
      <w:r w:rsidRPr="0056068F">
        <w:rPr>
          <w:rStyle w:val="Emphasis"/>
        </w:rPr>
        <w:t>float: left</w:t>
      </w:r>
      <w:r w:rsidRPr="0056068F">
        <w:t xml:space="preserve"> and observe how the text wraps around the image.</w:t>
      </w:r>
    </w:p>
    <w:p w14:paraId="0C94BF94" w14:textId="26E6C42B" w:rsidR="0096232E" w:rsidRPr="0056068F" w:rsidRDefault="0096232E" w:rsidP="00FC34BF">
      <w:pPr>
        <w:pStyle w:val="ListNumber"/>
        <w:numPr>
          <w:ilvl w:val="1"/>
          <w:numId w:val="6"/>
        </w:numPr>
      </w:pPr>
      <w:r w:rsidRPr="0056068F">
        <w:rPr>
          <w:rStyle w:val="Emphasis"/>
        </w:rPr>
        <w:t>float: none</w:t>
      </w:r>
      <w:r w:rsidRPr="0056068F">
        <w:t xml:space="preserve"> and observe how the text moves back below the image.</w:t>
      </w:r>
    </w:p>
    <w:p w14:paraId="5798A8D3" w14:textId="2297EAE8" w:rsidR="0096232E" w:rsidRPr="0056068F" w:rsidRDefault="00C85FD0" w:rsidP="00275801">
      <w:pPr>
        <w:pStyle w:val="Heading2"/>
        <w:rPr>
          <w:noProof/>
        </w:rPr>
      </w:pPr>
      <w:bookmarkStart w:id="106" w:name="_Toc213359304"/>
      <w:bookmarkStart w:id="107" w:name="_Toc216707792"/>
      <w:r w:rsidRPr="0056068F">
        <w:rPr>
          <w:noProof/>
        </w:rPr>
        <w:t>The d</w:t>
      </w:r>
      <w:r w:rsidR="00603DBF" w:rsidRPr="0056068F">
        <w:rPr>
          <w:noProof/>
        </w:rPr>
        <w:t>isplay property</w:t>
      </w:r>
      <w:bookmarkEnd w:id="104"/>
      <w:bookmarkEnd w:id="106"/>
      <w:bookmarkEnd w:id="107"/>
    </w:p>
    <w:p w14:paraId="16917B53" w14:textId="796748F2" w:rsidR="0096232E" w:rsidRPr="0056068F" w:rsidRDefault="0096232E" w:rsidP="0096232E">
      <w:hyperlink r:id="rId187" w:history="1">
        <w:r w:rsidRPr="00EB42C9">
          <w:rPr>
            <w:rStyle w:val="Hyperlink"/>
          </w:rPr>
          <w:t>The</w:t>
        </w:r>
        <w:r w:rsidR="004B78F5" w:rsidRPr="00EB42C9">
          <w:rPr>
            <w:rStyle w:val="Hyperlink"/>
          </w:rPr>
          <w:t xml:space="preserve"> CSS</w:t>
        </w:r>
        <w:r w:rsidRPr="00EB42C9">
          <w:rPr>
            <w:rStyle w:val="Hyperlink"/>
          </w:rPr>
          <w:t xml:space="preserve"> display property</w:t>
        </w:r>
      </w:hyperlink>
      <w:r w:rsidRPr="0056068F">
        <w:t xml:space="preserve"> defines how an HTML element is </w:t>
      </w:r>
      <w:r w:rsidR="00186878" w:rsidRPr="0056068F">
        <w:t>displayed</w:t>
      </w:r>
      <w:r w:rsidRPr="0056068F">
        <w:t xml:space="preserve"> on the page</w:t>
      </w:r>
      <w:r w:rsidR="00D006BC">
        <w:t>, according to its value.</w:t>
      </w:r>
    </w:p>
    <w:p w14:paraId="6634DC5E" w14:textId="77777777" w:rsidR="0096232E" w:rsidRPr="0056068F" w:rsidRDefault="0096232E" w:rsidP="0096232E">
      <w:pPr>
        <w:pStyle w:val="ComputerCode"/>
      </w:pPr>
      <w:r w:rsidRPr="0056068F">
        <w:lastRenderedPageBreak/>
        <w:t>p {</w:t>
      </w:r>
    </w:p>
    <w:p w14:paraId="14F6EB5A" w14:textId="7AC0BB7E" w:rsidR="0096232E" w:rsidRPr="0056068F" w:rsidRDefault="0096232E" w:rsidP="0096232E">
      <w:pPr>
        <w:pStyle w:val="ComputerCode"/>
      </w:pPr>
      <w:r w:rsidRPr="0056068F">
        <w:t xml:space="preserve">  </w:t>
      </w:r>
      <w:r w:rsidRPr="0056068F">
        <w:tab/>
        <w:t>display: value;</w:t>
      </w:r>
    </w:p>
    <w:p w14:paraId="5FAF9012" w14:textId="77777777" w:rsidR="0096232E" w:rsidRPr="0056068F" w:rsidRDefault="0096232E" w:rsidP="0096232E">
      <w:pPr>
        <w:pStyle w:val="ComputerCode"/>
      </w:pPr>
      <w:r w:rsidRPr="0056068F">
        <w:t>}</w:t>
      </w:r>
    </w:p>
    <w:p w14:paraId="6D36DB1A" w14:textId="01D362F6" w:rsidR="0096232E" w:rsidRPr="0056068F" w:rsidRDefault="006A241D" w:rsidP="00C3426A">
      <w:pPr>
        <w:pStyle w:val="Heading3"/>
        <w:rPr>
          <w:noProof/>
        </w:rPr>
      </w:pPr>
      <w:r w:rsidRPr="0056068F">
        <w:rPr>
          <w:noProof/>
        </w:rPr>
        <w:t>Block layouts</w:t>
      </w:r>
    </w:p>
    <w:p w14:paraId="6392A6B3" w14:textId="2B950882" w:rsidR="00256E0F" w:rsidRPr="0056068F" w:rsidRDefault="00256E0F" w:rsidP="00256E0F">
      <w:pPr>
        <w:rPr>
          <w:lang w:eastAsia="en-AU"/>
        </w:rPr>
      </w:pPr>
      <w:r w:rsidRPr="0056068F">
        <w:t>Block, inline and inline-block are basic layout options.</w:t>
      </w:r>
    </w:p>
    <w:p w14:paraId="6C80691B" w14:textId="77777777" w:rsidR="0096232E" w:rsidRPr="0056068F" w:rsidRDefault="0096232E" w:rsidP="004A6196">
      <w:pPr>
        <w:pStyle w:val="ListBullet"/>
      </w:pPr>
      <w:r w:rsidRPr="0056068F">
        <w:rPr>
          <w:rStyle w:val="Emphasis"/>
        </w:rPr>
        <w:t>block</w:t>
      </w:r>
      <w:r w:rsidRPr="0056068F">
        <w:t xml:space="preserve"> starts on a new line and takes the full width available.</w:t>
      </w:r>
    </w:p>
    <w:p w14:paraId="154D29F8" w14:textId="77777777" w:rsidR="0096232E" w:rsidRPr="0056068F" w:rsidRDefault="0096232E" w:rsidP="004A6196">
      <w:pPr>
        <w:pStyle w:val="ListBullet"/>
      </w:pPr>
      <w:r w:rsidRPr="0056068F">
        <w:rPr>
          <w:rStyle w:val="Emphasis"/>
        </w:rPr>
        <w:t>inline</w:t>
      </w:r>
      <w:r w:rsidRPr="0056068F">
        <w:t xml:space="preserve"> stays on the same line and only takes up the space of its content.</w:t>
      </w:r>
    </w:p>
    <w:p w14:paraId="4C4FDDFE" w14:textId="77777777" w:rsidR="0096232E" w:rsidRPr="0056068F" w:rsidRDefault="0096232E" w:rsidP="004A6196">
      <w:pPr>
        <w:pStyle w:val="ListBullet"/>
      </w:pPr>
      <w:r w:rsidRPr="0056068F">
        <w:rPr>
          <w:rStyle w:val="Emphasis"/>
        </w:rPr>
        <w:t>inline-block</w:t>
      </w:r>
      <w:r w:rsidRPr="0056068F">
        <w:t xml:space="preserve"> stays on the same line but allows width and height to be set.</w:t>
      </w:r>
    </w:p>
    <w:p w14:paraId="63BD8AB1" w14:textId="776CC2C1" w:rsidR="007C07BA" w:rsidRDefault="0096232E" w:rsidP="007C07BA">
      <w:pPr>
        <w:pStyle w:val="ListBullet"/>
      </w:pPr>
      <w:r w:rsidRPr="0056068F">
        <w:rPr>
          <w:rStyle w:val="Emphasis"/>
        </w:rPr>
        <w:t>none</w:t>
      </w:r>
      <w:r w:rsidRPr="0056068F">
        <w:t xml:space="preserve"> hides the element completely.</w:t>
      </w:r>
    </w:p>
    <w:p w14:paraId="36BF0790" w14:textId="4C7B2818" w:rsidR="007C07BA" w:rsidRDefault="007C07BA" w:rsidP="007C07BA">
      <w:pPr>
        <w:rPr>
          <w:noProof/>
        </w:rPr>
      </w:pPr>
      <w:r>
        <w:rPr>
          <w:noProof/>
        </w:rPr>
        <w:drawing>
          <wp:inline distT="0" distB="0" distL="0" distR="0" wp14:anchorId="2BBE0460" wp14:editId="760C1DFA">
            <wp:extent cx="6119905" cy="2600960"/>
            <wp:effectExtent l="0" t="0" r="0" b="8890"/>
            <wp:docPr id="1086778361" name="Graphic 6" descr="Examples of block, inline, inline-block and none l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8361" name="Graphic 6" descr="Examples of block, inline, inline-block and none layouts"/>
                    <pic:cNvPicPr/>
                  </pic:nvPicPr>
                  <pic:blipFill>
                    <a:blip r:embed="rId188">
                      <a:extLst>
                        <a:ext uri="{96DAC541-7B7A-43D3-8B79-37D633B846F1}">
                          <asvg:svgBlip xmlns:asvg="http://schemas.microsoft.com/office/drawing/2016/SVG/main" r:embed="rId189"/>
                        </a:ext>
                      </a:extLst>
                    </a:blip>
                    <a:stretch>
                      <a:fillRect/>
                    </a:stretch>
                  </pic:blipFill>
                  <pic:spPr>
                    <a:xfrm>
                      <a:off x="0" y="0"/>
                      <a:ext cx="6119905" cy="2600960"/>
                    </a:xfrm>
                    <a:prstGeom prst="rect">
                      <a:avLst/>
                    </a:prstGeom>
                  </pic:spPr>
                </pic:pic>
              </a:graphicData>
            </a:graphic>
          </wp:inline>
        </w:drawing>
      </w:r>
    </w:p>
    <w:p w14:paraId="4904CFFE" w14:textId="1EE36F61" w:rsidR="00871047" w:rsidRPr="0056068F" w:rsidRDefault="00871047" w:rsidP="0087104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16</w:t>
      </w:r>
      <w:r w:rsidRPr="0056068F">
        <w:rPr>
          <w:noProof/>
        </w:rPr>
        <w:fldChar w:fldCharType="end"/>
      </w:r>
      <w:r w:rsidRPr="0056068F">
        <w:rPr>
          <w:noProof/>
        </w:rPr>
        <w:t xml:space="preserve">: © </w:t>
      </w:r>
      <w:r w:rsidR="00484A53">
        <w:rPr>
          <w:noProof/>
        </w:rPr>
        <w:t>TAFE NSW 2025</w:t>
      </w:r>
      <w:r w:rsidRPr="0056068F">
        <w:rPr>
          <w:noProof/>
        </w:rPr>
        <w:t xml:space="preserve"> </w:t>
      </w:r>
    </w:p>
    <w:p w14:paraId="3EFFB659" w14:textId="3C66DD9D" w:rsidR="00CF5088" w:rsidRPr="0056068F" w:rsidRDefault="00CF5088" w:rsidP="0096232E">
      <w:r w:rsidRPr="0056068F">
        <w:t>For example:</w:t>
      </w:r>
    </w:p>
    <w:p w14:paraId="2F747C1C" w14:textId="426E8D22" w:rsidR="001943C8" w:rsidRPr="0056068F" w:rsidRDefault="001943C8" w:rsidP="001943C8">
      <w:pPr>
        <w:pStyle w:val="ComputerCode"/>
      </w:pPr>
      <w:r w:rsidRPr="0056068F">
        <w:t>display: block</w:t>
      </w:r>
    </w:p>
    <w:p w14:paraId="6985F5EC" w14:textId="21E0283D" w:rsidR="0096232E" w:rsidRPr="0056068F" w:rsidRDefault="0096232E" w:rsidP="00C3426A">
      <w:pPr>
        <w:pStyle w:val="Heading3"/>
        <w:rPr>
          <w:noProof/>
        </w:rPr>
      </w:pPr>
      <w:r w:rsidRPr="0056068F">
        <w:rPr>
          <w:noProof/>
        </w:rPr>
        <w:t>Flexbox</w:t>
      </w:r>
    </w:p>
    <w:p w14:paraId="299D3504" w14:textId="7CE6E9B4" w:rsidR="00603DBF" w:rsidRPr="0056068F" w:rsidRDefault="0098094E" w:rsidP="00C3426A">
      <w:hyperlink r:id="rId190" w:history="1">
        <w:r w:rsidRPr="0098094E">
          <w:rPr>
            <w:rStyle w:val="Hyperlink"/>
          </w:rPr>
          <w:t>CSS Flexbox (Flexible Box Layout)</w:t>
        </w:r>
      </w:hyperlink>
      <w:r w:rsidR="0096232E" w:rsidRPr="0056068F">
        <w:t xml:space="preserve"> is a CSS layout model that arranges the items inside a container along one direction, either a row or a column.</w:t>
      </w:r>
    </w:p>
    <w:p w14:paraId="29F80671" w14:textId="7C95DA40" w:rsidR="00FB4635" w:rsidRPr="0056068F" w:rsidRDefault="0096232E" w:rsidP="00C3426A">
      <w:r w:rsidRPr="0056068F">
        <w:t xml:space="preserve">When you apply the </w:t>
      </w:r>
      <w:r w:rsidR="000F32F3" w:rsidRPr="0056068F">
        <w:t xml:space="preserve">CSS </w:t>
      </w:r>
      <w:r w:rsidR="000F32F3" w:rsidRPr="0056068F">
        <w:rPr>
          <w:rStyle w:val="Emphasis"/>
        </w:rPr>
        <w:t>flex</w:t>
      </w:r>
      <w:r w:rsidRPr="0056068F">
        <w:t xml:space="preserve"> property to a</w:t>
      </w:r>
      <w:r w:rsidR="00DD209C" w:rsidRPr="0056068F">
        <w:t>n</w:t>
      </w:r>
      <w:r w:rsidRPr="0056068F">
        <w:t xml:space="preserve"> HTML element</w:t>
      </w:r>
      <w:r w:rsidR="00FB4635" w:rsidRPr="0056068F">
        <w:t>:</w:t>
      </w:r>
    </w:p>
    <w:p w14:paraId="548BCED0" w14:textId="6BD6B2E8" w:rsidR="00FB4635" w:rsidRPr="0056068F" w:rsidRDefault="0042740D" w:rsidP="00FB4635">
      <w:pPr>
        <w:pStyle w:val="ListBullet"/>
      </w:pPr>
      <w:r w:rsidRPr="0056068F">
        <w:t>the element becomes a flex container</w:t>
      </w:r>
    </w:p>
    <w:p w14:paraId="5FF1DC40" w14:textId="6855517B" w:rsidR="0096232E" w:rsidRPr="0056068F" w:rsidRDefault="0042740D" w:rsidP="00FB4635">
      <w:pPr>
        <w:pStyle w:val="ListBullet"/>
      </w:pPr>
      <w:r w:rsidRPr="0056068F">
        <w:t>its direct children become flex items that adjust automatically to fit the space</w:t>
      </w:r>
      <w:r w:rsidR="000F32F3" w:rsidRPr="0056068F">
        <w:t>.</w:t>
      </w:r>
    </w:p>
    <w:p w14:paraId="5C9B5BF7" w14:textId="77777777" w:rsidR="0096232E" w:rsidRPr="0056068F" w:rsidRDefault="0096232E" w:rsidP="0096232E">
      <w:pPr>
        <w:pStyle w:val="ComputerCode"/>
      </w:pPr>
      <w:r w:rsidRPr="0056068F">
        <w:lastRenderedPageBreak/>
        <w:t>display: flex;</w:t>
      </w:r>
    </w:p>
    <w:p w14:paraId="30936A93" w14:textId="4B3B902B" w:rsidR="0096232E" w:rsidRPr="0056068F" w:rsidRDefault="00C2613E" w:rsidP="00AA2374">
      <w:pPr>
        <w:keepNext/>
      </w:pPr>
      <w:r w:rsidRPr="0056068F">
        <w:t xml:space="preserve">The following table lists the common </w:t>
      </w:r>
      <w:hyperlink r:id="rId191" w:history="1">
        <w:r w:rsidR="00D5339B" w:rsidRPr="00D1093C">
          <w:rPr>
            <w:rStyle w:val="Hyperlink"/>
          </w:rPr>
          <w:t>CSS Flex Container Properties</w:t>
        </w:r>
      </w:hyperlink>
      <w:r w:rsidRPr="0056068F">
        <w:t>:</w:t>
      </w:r>
    </w:p>
    <w:p w14:paraId="690DF975" w14:textId="0A0824B5" w:rsidR="00E83B29" w:rsidRPr="0056068F" w:rsidRDefault="00E83B29" w:rsidP="00E83B29">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9</w:t>
      </w:r>
      <w:r w:rsidRPr="0056068F">
        <w:rPr>
          <w:noProof/>
        </w:rPr>
        <w:fldChar w:fldCharType="end"/>
      </w:r>
      <w:r w:rsidR="0076099C" w:rsidRPr="0056068F">
        <w:rPr>
          <w:noProof/>
        </w:rPr>
        <w:t>: Flex properties</w:t>
      </w:r>
    </w:p>
    <w:tbl>
      <w:tblPr>
        <w:tblStyle w:val="TableGrid"/>
        <w:tblW w:w="5000" w:type="pct"/>
        <w:tblLook w:val="04A0" w:firstRow="1" w:lastRow="0" w:firstColumn="1" w:lastColumn="0" w:noHBand="0" w:noVBand="1"/>
      </w:tblPr>
      <w:tblGrid>
        <w:gridCol w:w="1802"/>
        <w:gridCol w:w="4616"/>
        <w:gridCol w:w="3210"/>
      </w:tblGrid>
      <w:tr w:rsidR="0096232E" w:rsidRPr="0056068F" w14:paraId="6D5D8D2C" w14:textId="77777777" w:rsidTr="00BB3AB6">
        <w:trPr>
          <w:cnfStyle w:val="100000000000" w:firstRow="1" w:lastRow="0" w:firstColumn="0" w:lastColumn="0" w:oddVBand="0" w:evenVBand="0" w:oddHBand="0" w:evenHBand="0" w:firstRowFirstColumn="0" w:firstRowLastColumn="0" w:lastRowFirstColumn="0" w:lastRowLastColumn="0"/>
        </w:trPr>
        <w:tc>
          <w:tcPr>
            <w:tcW w:w="936" w:type="pct"/>
            <w:vAlign w:val="center"/>
          </w:tcPr>
          <w:p w14:paraId="226C5203" w14:textId="77777777" w:rsidR="0096232E" w:rsidRPr="0056068F" w:rsidRDefault="0096232E" w:rsidP="00691E81">
            <w:r w:rsidRPr="0056068F">
              <w:t>Property</w:t>
            </w:r>
          </w:p>
        </w:tc>
        <w:tc>
          <w:tcPr>
            <w:tcW w:w="2397" w:type="pct"/>
            <w:vAlign w:val="center"/>
          </w:tcPr>
          <w:p w14:paraId="3092F0F1" w14:textId="77777777" w:rsidR="0096232E" w:rsidRPr="0056068F" w:rsidRDefault="0096232E" w:rsidP="00691E81">
            <w:r w:rsidRPr="0056068F">
              <w:t>Description</w:t>
            </w:r>
          </w:p>
        </w:tc>
        <w:tc>
          <w:tcPr>
            <w:tcW w:w="1667" w:type="pct"/>
            <w:vAlign w:val="center"/>
          </w:tcPr>
          <w:p w14:paraId="10321BB4" w14:textId="77777777" w:rsidR="0096232E" w:rsidRPr="0056068F" w:rsidRDefault="0096232E" w:rsidP="00691E81">
            <w:r w:rsidRPr="0056068F">
              <w:t>Values</w:t>
            </w:r>
          </w:p>
        </w:tc>
      </w:tr>
      <w:tr w:rsidR="0096232E" w:rsidRPr="0056068F" w14:paraId="2AA58112" w14:textId="77777777" w:rsidTr="00691E81">
        <w:tc>
          <w:tcPr>
            <w:tcW w:w="936" w:type="pct"/>
          </w:tcPr>
          <w:p w14:paraId="38FDC772" w14:textId="77777777" w:rsidR="0096232E" w:rsidRPr="0056068F" w:rsidRDefault="0096232E" w:rsidP="00691E81">
            <w:pPr>
              <w:rPr>
                <w:rStyle w:val="Emphasis"/>
              </w:rPr>
            </w:pPr>
            <w:r w:rsidRPr="0056068F">
              <w:rPr>
                <w:rStyle w:val="Emphasis"/>
              </w:rPr>
              <w:t>flex-direction</w:t>
            </w:r>
          </w:p>
        </w:tc>
        <w:tc>
          <w:tcPr>
            <w:tcW w:w="2397" w:type="pct"/>
          </w:tcPr>
          <w:p w14:paraId="7AD940FE" w14:textId="77777777" w:rsidR="0096232E" w:rsidRPr="0056068F" w:rsidRDefault="0096232E" w:rsidP="00691E81">
            <w:pPr>
              <w:rPr>
                <w:lang w:eastAsia="en-AU"/>
              </w:rPr>
            </w:pPr>
            <w:r w:rsidRPr="0056068F">
              <w:t>Sets layout direction</w:t>
            </w:r>
          </w:p>
        </w:tc>
        <w:tc>
          <w:tcPr>
            <w:tcW w:w="1667" w:type="pct"/>
          </w:tcPr>
          <w:p w14:paraId="7B9F55A4" w14:textId="77777777" w:rsidR="0096232E" w:rsidRPr="0056068F" w:rsidRDefault="0096232E" w:rsidP="00691E81">
            <w:pPr>
              <w:rPr>
                <w:lang w:eastAsia="en-AU"/>
              </w:rPr>
            </w:pPr>
            <w:r w:rsidRPr="0056068F">
              <w:rPr>
                <w:rStyle w:val="HTMLCode"/>
                <w:rFonts w:asciiTheme="minorHAnsi" w:eastAsia="Calibri" w:hAnsiTheme="minorHAnsi" w:cstheme="minorHAnsi"/>
                <w:sz w:val="24"/>
                <w:szCs w:val="24"/>
              </w:rPr>
              <w:t>row</w:t>
            </w:r>
            <w:r w:rsidRPr="0056068F">
              <w:t xml:space="preserve">, </w:t>
            </w:r>
            <w:r w:rsidRPr="0056068F">
              <w:rPr>
                <w:rStyle w:val="HTMLCode"/>
                <w:rFonts w:asciiTheme="minorHAnsi" w:eastAsia="Calibri" w:hAnsiTheme="minorHAnsi" w:cstheme="minorHAnsi"/>
                <w:sz w:val="24"/>
                <w:szCs w:val="24"/>
              </w:rPr>
              <w:t>column</w:t>
            </w:r>
            <w:r w:rsidRPr="0056068F">
              <w:t xml:space="preserve">, </w:t>
            </w:r>
            <w:r w:rsidRPr="0056068F">
              <w:rPr>
                <w:rStyle w:val="HTMLCode"/>
                <w:rFonts w:asciiTheme="minorHAnsi" w:eastAsia="Calibri" w:hAnsiTheme="minorHAnsi" w:cstheme="minorHAnsi"/>
                <w:sz w:val="24"/>
                <w:szCs w:val="24"/>
              </w:rPr>
              <w:t>row-reverse</w:t>
            </w:r>
            <w:r w:rsidRPr="0056068F">
              <w:t xml:space="preserve">, </w:t>
            </w:r>
            <w:r w:rsidRPr="0056068F">
              <w:rPr>
                <w:rStyle w:val="HTMLCode"/>
                <w:rFonts w:asciiTheme="minorHAnsi" w:eastAsia="Calibri" w:hAnsiTheme="minorHAnsi" w:cstheme="minorHAnsi"/>
                <w:sz w:val="24"/>
                <w:szCs w:val="24"/>
              </w:rPr>
              <w:t>column-reverse</w:t>
            </w:r>
          </w:p>
        </w:tc>
      </w:tr>
      <w:tr w:rsidR="0096232E" w:rsidRPr="0056068F" w14:paraId="02BB66B4" w14:textId="77777777" w:rsidTr="00691E81">
        <w:tc>
          <w:tcPr>
            <w:tcW w:w="936" w:type="pct"/>
          </w:tcPr>
          <w:p w14:paraId="2A555932" w14:textId="77777777" w:rsidR="0096232E" w:rsidRPr="0056068F" w:rsidRDefault="0096232E" w:rsidP="00691E81">
            <w:pPr>
              <w:rPr>
                <w:rStyle w:val="Emphasis"/>
              </w:rPr>
            </w:pPr>
            <w:r w:rsidRPr="0056068F">
              <w:rPr>
                <w:rStyle w:val="Emphasis"/>
              </w:rPr>
              <w:t>justify-content</w:t>
            </w:r>
          </w:p>
        </w:tc>
        <w:tc>
          <w:tcPr>
            <w:tcW w:w="2397" w:type="pct"/>
          </w:tcPr>
          <w:p w14:paraId="274B9BD9" w14:textId="77777777" w:rsidR="0096232E" w:rsidRPr="0056068F" w:rsidRDefault="0096232E" w:rsidP="00691E81">
            <w:pPr>
              <w:rPr>
                <w:lang w:eastAsia="en-AU"/>
              </w:rPr>
            </w:pPr>
            <w:r w:rsidRPr="0056068F">
              <w:t>Aligns items along the main axis</w:t>
            </w:r>
          </w:p>
        </w:tc>
        <w:tc>
          <w:tcPr>
            <w:tcW w:w="1667" w:type="pct"/>
          </w:tcPr>
          <w:p w14:paraId="1AA68EA7" w14:textId="06F255F0" w:rsidR="0096232E" w:rsidRPr="0056068F" w:rsidRDefault="0096232E" w:rsidP="00691E81">
            <w:pPr>
              <w:rPr>
                <w:lang w:eastAsia="en-AU"/>
              </w:rPr>
            </w:pPr>
            <w:r w:rsidRPr="0056068F">
              <w:rPr>
                <w:rStyle w:val="HTMLCode"/>
                <w:rFonts w:asciiTheme="minorHAnsi" w:eastAsia="Calibri" w:hAnsiTheme="minorHAnsi" w:cstheme="minorHAnsi"/>
                <w:sz w:val="24"/>
                <w:szCs w:val="24"/>
              </w:rPr>
              <w:t>flex-start</w:t>
            </w:r>
            <w:r w:rsidRPr="0056068F">
              <w:t xml:space="preserve">, </w:t>
            </w:r>
            <w:proofErr w:type="spellStart"/>
            <w:r w:rsidRPr="0056068F">
              <w:rPr>
                <w:rStyle w:val="HTMLCode"/>
                <w:rFonts w:asciiTheme="minorHAnsi" w:eastAsia="Calibri" w:hAnsiTheme="minorHAnsi" w:cstheme="minorHAnsi"/>
                <w:sz w:val="24"/>
                <w:szCs w:val="24"/>
              </w:rPr>
              <w:t>center</w:t>
            </w:r>
            <w:proofErr w:type="spellEnd"/>
            <w:r w:rsidRPr="0056068F">
              <w:t xml:space="preserve">, </w:t>
            </w:r>
            <w:r w:rsidRPr="0056068F">
              <w:rPr>
                <w:rStyle w:val="HTMLCode"/>
                <w:rFonts w:asciiTheme="minorHAnsi" w:eastAsia="Calibri" w:hAnsiTheme="minorHAnsi" w:cstheme="minorHAnsi"/>
                <w:sz w:val="24"/>
                <w:szCs w:val="24"/>
              </w:rPr>
              <w:t>space-between</w:t>
            </w:r>
          </w:p>
        </w:tc>
      </w:tr>
      <w:tr w:rsidR="0096232E" w:rsidRPr="0056068F" w14:paraId="162F5246" w14:textId="77777777" w:rsidTr="00691E81">
        <w:tc>
          <w:tcPr>
            <w:tcW w:w="936" w:type="pct"/>
          </w:tcPr>
          <w:p w14:paraId="6A5FA62F" w14:textId="77777777" w:rsidR="0096232E" w:rsidRPr="0056068F" w:rsidRDefault="0096232E" w:rsidP="00691E81">
            <w:pPr>
              <w:rPr>
                <w:rStyle w:val="Emphasis"/>
              </w:rPr>
            </w:pPr>
            <w:r w:rsidRPr="0056068F">
              <w:rPr>
                <w:rStyle w:val="Emphasis"/>
              </w:rPr>
              <w:t>align-items</w:t>
            </w:r>
          </w:p>
        </w:tc>
        <w:tc>
          <w:tcPr>
            <w:tcW w:w="2397" w:type="pct"/>
          </w:tcPr>
          <w:p w14:paraId="72774C04" w14:textId="77777777" w:rsidR="0096232E" w:rsidRPr="0056068F" w:rsidRDefault="0096232E" w:rsidP="00691E81">
            <w:pPr>
              <w:rPr>
                <w:lang w:eastAsia="en-AU"/>
              </w:rPr>
            </w:pPr>
            <w:r w:rsidRPr="0056068F">
              <w:t>Aligns items along the cross axis</w:t>
            </w:r>
          </w:p>
        </w:tc>
        <w:tc>
          <w:tcPr>
            <w:tcW w:w="1667" w:type="pct"/>
          </w:tcPr>
          <w:p w14:paraId="65AC185B" w14:textId="0F8BE0C0" w:rsidR="0096232E" w:rsidRPr="0056068F" w:rsidRDefault="0096232E" w:rsidP="00691E81">
            <w:pPr>
              <w:rPr>
                <w:lang w:eastAsia="en-AU"/>
              </w:rPr>
            </w:pPr>
            <w:r w:rsidRPr="0056068F">
              <w:rPr>
                <w:rStyle w:val="HTMLCode"/>
                <w:rFonts w:asciiTheme="minorHAnsi" w:eastAsia="Calibri" w:hAnsiTheme="minorHAnsi" w:cstheme="minorHAnsi"/>
                <w:sz w:val="24"/>
                <w:szCs w:val="24"/>
              </w:rPr>
              <w:t>flex-start</w:t>
            </w:r>
            <w:r w:rsidRPr="0056068F">
              <w:t xml:space="preserve">, </w:t>
            </w:r>
            <w:proofErr w:type="spellStart"/>
            <w:r w:rsidRPr="0056068F">
              <w:rPr>
                <w:rStyle w:val="HTMLCode"/>
                <w:rFonts w:asciiTheme="minorHAnsi" w:eastAsia="Calibri" w:hAnsiTheme="minorHAnsi" w:cstheme="minorHAnsi"/>
                <w:sz w:val="24"/>
                <w:szCs w:val="24"/>
              </w:rPr>
              <w:t>center</w:t>
            </w:r>
            <w:proofErr w:type="spellEnd"/>
            <w:r w:rsidRPr="0056068F">
              <w:t xml:space="preserve">, </w:t>
            </w:r>
            <w:r w:rsidRPr="0056068F">
              <w:rPr>
                <w:rStyle w:val="HTMLCode"/>
                <w:rFonts w:asciiTheme="minorHAnsi" w:eastAsia="Calibri" w:hAnsiTheme="minorHAnsi" w:cstheme="minorHAnsi"/>
                <w:sz w:val="24"/>
                <w:szCs w:val="24"/>
              </w:rPr>
              <w:t>flex-end</w:t>
            </w:r>
          </w:p>
        </w:tc>
      </w:tr>
      <w:tr w:rsidR="0096232E" w:rsidRPr="0056068F" w14:paraId="0130D11F" w14:textId="77777777" w:rsidTr="00691E81">
        <w:tc>
          <w:tcPr>
            <w:tcW w:w="936" w:type="pct"/>
          </w:tcPr>
          <w:p w14:paraId="3073FA88" w14:textId="77777777" w:rsidR="0096232E" w:rsidRPr="0056068F" w:rsidRDefault="0096232E" w:rsidP="00691E81">
            <w:pPr>
              <w:rPr>
                <w:rStyle w:val="Emphasis"/>
              </w:rPr>
            </w:pPr>
            <w:r w:rsidRPr="0056068F">
              <w:rPr>
                <w:rStyle w:val="Emphasis"/>
              </w:rPr>
              <w:t>flex-wrap</w:t>
            </w:r>
          </w:p>
        </w:tc>
        <w:tc>
          <w:tcPr>
            <w:tcW w:w="2397" w:type="pct"/>
          </w:tcPr>
          <w:p w14:paraId="6C5F0899" w14:textId="77777777" w:rsidR="0096232E" w:rsidRPr="0056068F" w:rsidRDefault="0096232E" w:rsidP="00691E81">
            <w:pPr>
              <w:rPr>
                <w:lang w:eastAsia="en-AU"/>
              </w:rPr>
            </w:pPr>
            <w:r w:rsidRPr="0056068F">
              <w:t>Wraps to a new line when space runs out.</w:t>
            </w:r>
          </w:p>
        </w:tc>
        <w:tc>
          <w:tcPr>
            <w:tcW w:w="1667" w:type="pct"/>
          </w:tcPr>
          <w:p w14:paraId="14D9C394" w14:textId="77777777" w:rsidR="0096232E" w:rsidRPr="0056068F" w:rsidRDefault="0096232E" w:rsidP="00691E81">
            <w:pPr>
              <w:rPr>
                <w:lang w:eastAsia="en-AU"/>
              </w:rPr>
            </w:pPr>
            <w:r w:rsidRPr="0056068F">
              <w:rPr>
                <w:rStyle w:val="HTMLCode"/>
                <w:rFonts w:asciiTheme="minorHAnsi" w:eastAsia="Calibri" w:hAnsiTheme="minorHAnsi" w:cstheme="minorHAnsi"/>
                <w:sz w:val="24"/>
                <w:szCs w:val="24"/>
              </w:rPr>
              <w:t>wrap</w:t>
            </w:r>
            <w:r w:rsidRPr="0056068F">
              <w:t xml:space="preserve">, </w:t>
            </w:r>
            <w:proofErr w:type="spellStart"/>
            <w:r w:rsidRPr="0056068F">
              <w:rPr>
                <w:rStyle w:val="HTMLCode"/>
                <w:rFonts w:asciiTheme="minorHAnsi" w:eastAsia="Calibri" w:hAnsiTheme="minorHAnsi" w:cstheme="minorHAnsi"/>
                <w:sz w:val="24"/>
                <w:szCs w:val="24"/>
              </w:rPr>
              <w:t>nowrap</w:t>
            </w:r>
            <w:proofErr w:type="spellEnd"/>
          </w:p>
        </w:tc>
      </w:tr>
      <w:tr w:rsidR="0096232E" w:rsidRPr="0056068F" w14:paraId="444AC61C" w14:textId="77777777" w:rsidTr="00691E81">
        <w:tc>
          <w:tcPr>
            <w:tcW w:w="936" w:type="pct"/>
          </w:tcPr>
          <w:p w14:paraId="48D34942" w14:textId="77777777" w:rsidR="0096232E" w:rsidRPr="0056068F" w:rsidRDefault="0096232E" w:rsidP="00691E81">
            <w:pPr>
              <w:rPr>
                <w:rStyle w:val="Emphasis"/>
              </w:rPr>
            </w:pPr>
            <w:r w:rsidRPr="0056068F">
              <w:rPr>
                <w:rStyle w:val="Emphasis"/>
              </w:rPr>
              <w:t>flex-basis</w:t>
            </w:r>
          </w:p>
        </w:tc>
        <w:tc>
          <w:tcPr>
            <w:tcW w:w="2397" w:type="pct"/>
          </w:tcPr>
          <w:p w14:paraId="6CAE4F41" w14:textId="77777777" w:rsidR="0096232E" w:rsidRPr="0056068F" w:rsidRDefault="0096232E" w:rsidP="00691E81">
            <w:pPr>
              <w:rPr>
                <w:lang w:eastAsia="en-AU"/>
              </w:rPr>
            </w:pPr>
            <w:r w:rsidRPr="0056068F">
              <w:t>Sets the starting size of a flex item</w:t>
            </w:r>
          </w:p>
        </w:tc>
        <w:tc>
          <w:tcPr>
            <w:tcW w:w="1667" w:type="pct"/>
          </w:tcPr>
          <w:p w14:paraId="76235397" w14:textId="77777777" w:rsidR="0096232E" w:rsidRPr="0056068F" w:rsidRDefault="0096232E" w:rsidP="00691E81">
            <w:pPr>
              <w:rPr>
                <w:lang w:eastAsia="en-AU"/>
              </w:rPr>
            </w:pPr>
            <w:r w:rsidRPr="0056068F">
              <w:rPr>
                <w:rStyle w:val="HTMLCode"/>
                <w:rFonts w:asciiTheme="minorHAnsi" w:eastAsia="Calibri" w:hAnsiTheme="minorHAnsi" w:cstheme="minorHAnsi"/>
                <w:sz w:val="24"/>
                <w:szCs w:val="24"/>
              </w:rPr>
              <w:t>35%</w:t>
            </w:r>
            <w:r w:rsidRPr="0056068F">
              <w:t xml:space="preserve">, </w:t>
            </w:r>
            <w:r w:rsidRPr="0056068F">
              <w:rPr>
                <w:rStyle w:val="HTMLCode"/>
                <w:rFonts w:asciiTheme="minorHAnsi" w:eastAsia="Calibri" w:hAnsiTheme="minorHAnsi" w:cstheme="minorHAnsi"/>
                <w:sz w:val="24"/>
                <w:szCs w:val="24"/>
              </w:rPr>
              <w:t>200px</w:t>
            </w:r>
          </w:p>
        </w:tc>
      </w:tr>
      <w:tr w:rsidR="0096232E" w:rsidRPr="0056068F" w14:paraId="76F23AB1" w14:textId="77777777" w:rsidTr="00691E81">
        <w:tc>
          <w:tcPr>
            <w:tcW w:w="936" w:type="pct"/>
          </w:tcPr>
          <w:p w14:paraId="039EFC90" w14:textId="77777777" w:rsidR="0096232E" w:rsidRPr="0056068F" w:rsidRDefault="0096232E" w:rsidP="00691E81">
            <w:pPr>
              <w:rPr>
                <w:rStyle w:val="Emphasis"/>
              </w:rPr>
            </w:pPr>
            <w:r w:rsidRPr="0056068F">
              <w:rPr>
                <w:rStyle w:val="Emphasis"/>
              </w:rPr>
              <w:t>flex</w:t>
            </w:r>
          </w:p>
        </w:tc>
        <w:tc>
          <w:tcPr>
            <w:tcW w:w="2397" w:type="pct"/>
          </w:tcPr>
          <w:p w14:paraId="054BD25E" w14:textId="77777777" w:rsidR="0096232E" w:rsidRPr="0056068F" w:rsidRDefault="0096232E" w:rsidP="00691E81">
            <w:r w:rsidRPr="0056068F">
              <w:t>Sets how much space an item takes</w:t>
            </w:r>
          </w:p>
        </w:tc>
        <w:tc>
          <w:tcPr>
            <w:tcW w:w="1667" w:type="pct"/>
          </w:tcPr>
          <w:p w14:paraId="48D22083" w14:textId="77777777" w:rsidR="0096232E" w:rsidRPr="0056068F" w:rsidRDefault="0096232E" w:rsidP="00691E81">
            <w:pPr>
              <w:rPr>
                <w:rStyle w:val="HTMLCode"/>
                <w:rFonts w:asciiTheme="minorHAnsi" w:eastAsia="Calibri" w:hAnsiTheme="minorHAnsi" w:cstheme="minorHAnsi"/>
                <w:sz w:val="24"/>
                <w:szCs w:val="24"/>
              </w:rPr>
            </w:pPr>
            <w:r w:rsidRPr="0056068F">
              <w:rPr>
                <w:rStyle w:val="HTMLCode"/>
                <w:rFonts w:asciiTheme="minorHAnsi" w:eastAsia="Calibri" w:hAnsiTheme="minorHAnsi" w:cstheme="minorHAnsi"/>
                <w:sz w:val="24"/>
                <w:szCs w:val="24"/>
              </w:rPr>
              <w:t>1 for equal space</w:t>
            </w:r>
          </w:p>
          <w:p w14:paraId="40361C8E" w14:textId="77777777" w:rsidR="0096232E" w:rsidRPr="0056068F" w:rsidRDefault="0096232E" w:rsidP="00691E81">
            <w:pPr>
              <w:rPr>
                <w:rStyle w:val="HTMLCode"/>
                <w:rFonts w:asciiTheme="minorHAnsi" w:eastAsia="Calibri" w:hAnsiTheme="minorHAnsi" w:cstheme="minorHAnsi"/>
                <w:sz w:val="24"/>
                <w:szCs w:val="24"/>
              </w:rPr>
            </w:pPr>
            <w:r w:rsidRPr="0056068F">
              <w:rPr>
                <w:rStyle w:val="HTMLCode"/>
                <w:rFonts w:asciiTheme="minorHAnsi" w:eastAsia="Calibri" w:hAnsiTheme="minorHAnsi" w:cstheme="minorHAnsi"/>
                <w:sz w:val="24"/>
                <w:szCs w:val="24"/>
              </w:rPr>
              <w:t>2 for double the space</w:t>
            </w:r>
          </w:p>
        </w:tc>
      </w:tr>
    </w:tbl>
    <w:p w14:paraId="0F0794D3" w14:textId="02CCAFBD" w:rsidR="00603DBF" w:rsidRPr="0056068F" w:rsidRDefault="002E21A9" w:rsidP="0096232E">
      <w:r w:rsidRPr="0056068F">
        <w:t>The following image</w:t>
      </w:r>
      <w:r w:rsidR="00FC23B6" w:rsidRPr="0056068F">
        <w:t xml:space="preserve"> illustrates how the </w:t>
      </w:r>
      <w:r w:rsidR="00FC23B6" w:rsidRPr="0056068F">
        <w:rPr>
          <w:rStyle w:val="Emphasis"/>
        </w:rPr>
        <w:t>f</w:t>
      </w:r>
      <w:r w:rsidR="0096232E" w:rsidRPr="0056068F">
        <w:rPr>
          <w:rStyle w:val="Emphasis"/>
        </w:rPr>
        <w:t>lex-direction</w:t>
      </w:r>
      <w:r w:rsidR="0096232E" w:rsidRPr="0056068F">
        <w:t xml:space="preserve"> property</w:t>
      </w:r>
      <w:r w:rsidR="00FC23B6" w:rsidRPr="0056068F">
        <w:t xml:space="preserve"> works:</w:t>
      </w:r>
    </w:p>
    <w:p w14:paraId="4E10A725" w14:textId="21252F43" w:rsidR="00423C97" w:rsidRDefault="00236CA4" w:rsidP="00423C97">
      <w:pPr>
        <w:rPr>
          <w:noProof/>
        </w:rPr>
      </w:pPr>
      <w:r>
        <w:rPr>
          <w:noProof/>
        </w:rPr>
        <w:drawing>
          <wp:inline distT="0" distB="0" distL="0" distR="0" wp14:anchorId="2A92DE3B" wp14:editId="72402246">
            <wp:extent cx="6120130" cy="2325370"/>
            <wp:effectExtent l="0" t="0" r="0" b="0"/>
            <wp:docPr id="1603025673" name="Graphic 8" descr="Flex-direction can go right, left, up,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5673" name="Graphic 8" descr="Flex-direction can go right, left, up, down"/>
                    <pic:cNvPicPr/>
                  </pic:nvPicPr>
                  <pic:blipFill>
                    <a:blip r:embed="rId192">
                      <a:extLst>
                        <a:ext uri="{96DAC541-7B7A-43D3-8B79-37D633B846F1}">
                          <asvg:svgBlip xmlns:asvg="http://schemas.microsoft.com/office/drawing/2016/SVG/main" r:embed="rId193"/>
                        </a:ext>
                      </a:extLst>
                    </a:blip>
                    <a:stretch>
                      <a:fillRect/>
                    </a:stretch>
                  </pic:blipFill>
                  <pic:spPr>
                    <a:xfrm>
                      <a:off x="0" y="0"/>
                      <a:ext cx="6120130" cy="2325370"/>
                    </a:xfrm>
                    <a:prstGeom prst="rect">
                      <a:avLst/>
                    </a:prstGeom>
                  </pic:spPr>
                </pic:pic>
              </a:graphicData>
            </a:graphic>
          </wp:inline>
        </w:drawing>
      </w:r>
    </w:p>
    <w:p w14:paraId="409FDA1A" w14:textId="7EB78B08" w:rsidR="00871047" w:rsidRPr="0056068F" w:rsidRDefault="00871047" w:rsidP="0087104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17</w:t>
      </w:r>
      <w:r w:rsidRPr="0056068F">
        <w:rPr>
          <w:noProof/>
        </w:rPr>
        <w:fldChar w:fldCharType="end"/>
      </w:r>
      <w:r w:rsidRPr="0056068F">
        <w:rPr>
          <w:noProof/>
        </w:rPr>
        <w:t xml:space="preserve">: © </w:t>
      </w:r>
      <w:r w:rsidR="00691E81">
        <w:rPr>
          <w:noProof/>
        </w:rPr>
        <w:t>TAFE NSW 2025</w:t>
      </w:r>
      <w:r w:rsidRPr="0056068F">
        <w:rPr>
          <w:noProof/>
        </w:rPr>
        <w:t xml:space="preserve"> </w:t>
      </w:r>
    </w:p>
    <w:p w14:paraId="05C2584F" w14:textId="6189AAF7" w:rsidR="0096232E" w:rsidRPr="0056068F" w:rsidRDefault="0096232E" w:rsidP="0096232E">
      <w:pPr>
        <w:pStyle w:val="Heading4"/>
        <w:rPr>
          <w:noProof/>
        </w:rPr>
      </w:pPr>
      <w:r w:rsidRPr="0056068F">
        <w:rPr>
          <w:noProof/>
        </w:rPr>
        <w:t>Centre</w:t>
      </w:r>
      <w:r w:rsidR="007D0281">
        <w:rPr>
          <w:noProof/>
        </w:rPr>
        <w:t>d</w:t>
      </w:r>
      <w:r w:rsidRPr="0056068F">
        <w:rPr>
          <w:noProof/>
        </w:rPr>
        <w:t xml:space="preserve"> element</w:t>
      </w:r>
      <w:r w:rsidR="007D0281">
        <w:rPr>
          <w:noProof/>
        </w:rPr>
        <w:t>s</w:t>
      </w:r>
    </w:p>
    <w:p w14:paraId="42799013" w14:textId="50DB040C" w:rsidR="004848A4" w:rsidRDefault="00E40902" w:rsidP="00E40902">
      <w:pPr>
        <w:rPr>
          <w:lang w:eastAsia="en-AU"/>
        </w:rPr>
      </w:pPr>
      <w:r w:rsidRPr="0056068F">
        <w:rPr>
          <w:lang w:eastAsia="en-AU"/>
        </w:rPr>
        <w:t>To centre an element</w:t>
      </w:r>
      <w:r w:rsidR="004848A4">
        <w:rPr>
          <w:lang w:eastAsia="en-AU"/>
        </w:rPr>
        <w:t>, you can use</w:t>
      </w:r>
      <w:r w:rsidR="0090322C">
        <w:rPr>
          <w:lang w:eastAsia="en-AU"/>
        </w:rPr>
        <w:t xml:space="preserve"> the properties </w:t>
      </w:r>
      <w:r w:rsidR="0090322C" w:rsidRPr="00363239">
        <w:rPr>
          <w:rStyle w:val="Emphasis"/>
        </w:rPr>
        <w:t>justify-content</w:t>
      </w:r>
      <w:r w:rsidR="00363239">
        <w:rPr>
          <w:lang w:eastAsia="en-AU"/>
        </w:rPr>
        <w:t xml:space="preserve"> or</w:t>
      </w:r>
      <w:r w:rsidR="0090322C">
        <w:rPr>
          <w:lang w:eastAsia="en-AU"/>
        </w:rPr>
        <w:t xml:space="preserve"> </w:t>
      </w:r>
      <w:r w:rsidR="0090322C" w:rsidRPr="00363239">
        <w:rPr>
          <w:rStyle w:val="Emphasis"/>
        </w:rPr>
        <w:t>alig</w:t>
      </w:r>
      <w:r w:rsidR="00363239" w:rsidRPr="00363239">
        <w:rPr>
          <w:rStyle w:val="Emphasis"/>
        </w:rPr>
        <w:t>n-items</w:t>
      </w:r>
      <w:r w:rsidR="00363239">
        <w:rPr>
          <w:lang w:eastAsia="en-AU"/>
        </w:rPr>
        <w:t>.</w:t>
      </w:r>
    </w:p>
    <w:p w14:paraId="1468B3DB" w14:textId="1FEEC80F" w:rsidR="00E40902" w:rsidRPr="0056068F" w:rsidRDefault="004848A4" w:rsidP="00871047">
      <w:pPr>
        <w:keepNext/>
        <w:rPr>
          <w:lang w:eastAsia="en-AU"/>
        </w:rPr>
      </w:pPr>
      <w:r>
        <w:rPr>
          <w:lang w:eastAsia="en-AU"/>
        </w:rPr>
        <w:lastRenderedPageBreak/>
        <w:t>For example</w:t>
      </w:r>
      <w:r w:rsidR="00A16FBB" w:rsidRPr="0056068F">
        <w:rPr>
          <w:lang w:eastAsia="en-AU"/>
        </w:rPr>
        <w:t>:</w:t>
      </w:r>
    </w:p>
    <w:p w14:paraId="0BC28148" w14:textId="77777777" w:rsidR="0096232E" w:rsidRPr="0056068F" w:rsidRDefault="0096232E" w:rsidP="0096232E">
      <w:pPr>
        <w:pStyle w:val="ComputerCode"/>
      </w:pPr>
      <w:r w:rsidRPr="0056068F">
        <w:t>.container {</w:t>
      </w:r>
    </w:p>
    <w:p w14:paraId="3FE64B92" w14:textId="43232127" w:rsidR="0096232E" w:rsidRPr="0056068F" w:rsidRDefault="0096232E" w:rsidP="0096232E">
      <w:pPr>
        <w:pStyle w:val="ComputerCode"/>
      </w:pPr>
      <w:r w:rsidRPr="0056068F">
        <w:t xml:space="preserve">  </w:t>
      </w:r>
      <w:r w:rsidRPr="0056068F">
        <w:tab/>
        <w:t>display: flex;</w:t>
      </w:r>
    </w:p>
    <w:p w14:paraId="00EE0486" w14:textId="7BD115EC" w:rsidR="0096232E" w:rsidRPr="0056068F" w:rsidRDefault="0096232E" w:rsidP="0096232E">
      <w:pPr>
        <w:pStyle w:val="ComputerCode"/>
      </w:pPr>
      <w:r w:rsidRPr="0056068F">
        <w:t xml:space="preserve">  </w:t>
      </w:r>
      <w:r w:rsidRPr="0056068F">
        <w:tab/>
        <w:t xml:space="preserve">justify-content: </w:t>
      </w:r>
      <w:proofErr w:type="spellStart"/>
      <w:r w:rsidRPr="0056068F">
        <w:t>center</w:t>
      </w:r>
      <w:proofErr w:type="spellEnd"/>
      <w:r w:rsidRPr="0056068F">
        <w:t>; /* centres horizontally */</w:t>
      </w:r>
    </w:p>
    <w:p w14:paraId="46302C0C" w14:textId="2B404B29" w:rsidR="0096232E" w:rsidRPr="0056068F" w:rsidRDefault="0096232E" w:rsidP="0096232E">
      <w:pPr>
        <w:pStyle w:val="ComputerCode"/>
      </w:pPr>
      <w:r w:rsidRPr="0056068F">
        <w:t xml:space="preserve">  </w:t>
      </w:r>
      <w:r w:rsidRPr="0056068F">
        <w:tab/>
        <w:t xml:space="preserve">align-items: </w:t>
      </w:r>
      <w:proofErr w:type="spellStart"/>
      <w:r w:rsidRPr="0056068F">
        <w:t>center</w:t>
      </w:r>
      <w:proofErr w:type="spellEnd"/>
      <w:r w:rsidRPr="0056068F">
        <w:t>;     /* centres vertically */</w:t>
      </w:r>
    </w:p>
    <w:p w14:paraId="41169802" w14:textId="77777777" w:rsidR="0096232E" w:rsidRPr="0056068F" w:rsidRDefault="0096232E" w:rsidP="0096232E">
      <w:pPr>
        <w:pStyle w:val="ComputerCode"/>
      </w:pPr>
      <w:r w:rsidRPr="0056068F">
        <w:t>}</w:t>
      </w:r>
    </w:p>
    <w:p w14:paraId="1AD26D41" w14:textId="3370D0F2" w:rsidR="0096232E" w:rsidRPr="0056068F" w:rsidRDefault="00603DBF" w:rsidP="00603DBF">
      <w:pPr>
        <w:pStyle w:val="Heading4"/>
        <w:rPr>
          <w:noProof/>
        </w:rPr>
      </w:pPr>
      <w:r w:rsidRPr="0056068F">
        <w:rPr>
          <w:noProof/>
        </w:rPr>
        <w:t>Two-column layout</w:t>
      </w:r>
      <w:r w:rsidR="00EF2A0B">
        <w:rPr>
          <w:noProof/>
        </w:rPr>
        <w:t>s</w:t>
      </w:r>
    </w:p>
    <w:p w14:paraId="30E5293C" w14:textId="5636212A" w:rsidR="00603DBF" w:rsidRPr="0056068F" w:rsidRDefault="0096232E" w:rsidP="00724376">
      <w:r w:rsidRPr="0056068F">
        <w:t>Flexbox can arrange boxes side-by-side and automatically wrap them to the next line when there</w:t>
      </w:r>
      <w:r w:rsidR="005E422F" w:rsidRPr="0056068F">
        <w:t>'</w:t>
      </w:r>
      <w:r w:rsidRPr="0056068F">
        <w:t>s not enough space.</w:t>
      </w:r>
    </w:p>
    <w:p w14:paraId="639C9E9E" w14:textId="54E2A25C" w:rsidR="00E301A8" w:rsidRPr="0056068F" w:rsidRDefault="00E301A8" w:rsidP="00724376">
      <w:r w:rsidRPr="0056068F">
        <w:t>Here is some sample code for the HTML and CSS:</w:t>
      </w:r>
    </w:p>
    <w:p w14:paraId="7A1AC42C" w14:textId="77777777" w:rsidR="0096232E" w:rsidRPr="0056068F" w:rsidRDefault="0096232E" w:rsidP="003D485B">
      <w:pPr>
        <w:pStyle w:val="Heading5"/>
        <w:rPr>
          <w:noProof/>
        </w:rPr>
      </w:pPr>
      <w:r w:rsidRPr="0056068F">
        <w:rPr>
          <w:noProof/>
        </w:rPr>
        <w:t>HTML</w:t>
      </w:r>
    </w:p>
    <w:p w14:paraId="6FE4BE66" w14:textId="58F79840" w:rsidR="0096232E" w:rsidRPr="0056068F" w:rsidRDefault="0096232E" w:rsidP="0096232E">
      <w:pPr>
        <w:pStyle w:val="ComputerCode"/>
      </w:pPr>
      <w:r w:rsidRPr="0056068F">
        <w:t>&lt;div class="container"&gt;</w:t>
      </w:r>
    </w:p>
    <w:p w14:paraId="356936FB" w14:textId="1DDE2484" w:rsidR="0096232E" w:rsidRPr="0056068F" w:rsidRDefault="0096232E" w:rsidP="0096232E">
      <w:pPr>
        <w:pStyle w:val="ComputerCode"/>
      </w:pPr>
      <w:r w:rsidRPr="0056068F">
        <w:t xml:space="preserve">  </w:t>
      </w:r>
      <w:r w:rsidRPr="0056068F">
        <w:tab/>
        <w:t>&lt;div class="box"&gt;Box 1&lt;/div&gt;</w:t>
      </w:r>
    </w:p>
    <w:p w14:paraId="206F12A1" w14:textId="3B418318" w:rsidR="0096232E" w:rsidRPr="0056068F" w:rsidRDefault="0096232E" w:rsidP="0096232E">
      <w:pPr>
        <w:pStyle w:val="ComputerCode"/>
      </w:pPr>
      <w:r w:rsidRPr="0056068F">
        <w:t xml:space="preserve">  </w:t>
      </w:r>
      <w:r w:rsidRPr="0056068F">
        <w:tab/>
        <w:t>&lt;div class="box"&gt;Box 2&lt;/div&gt;</w:t>
      </w:r>
    </w:p>
    <w:p w14:paraId="602A5CFD" w14:textId="4FA8A252" w:rsidR="0096232E" w:rsidRPr="0056068F" w:rsidRDefault="0096232E" w:rsidP="0096232E">
      <w:pPr>
        <w:pStyle w:val="ComputerCode"/>
      </w:pPr>
      <w:r w:rsidRPr="0056068F">
        <w:t xml:space="preserve">  </w:t>
      </w:r>
      <w:r w:rsidRPr="0056068F">
        <w:tab/>
        <w:t>&lt;div class="box"&gt;Box 3&lt;/div&gt;</w:t>
      </w:r>
    </w:p>
    <w:p w14:paraId="543E4015" w14:textId="0E9BB668" w:rsidR="0096232E" w:rsidRPr="0056068F" w:rsidRDefault="0096232E" w:rsidP="0096232E">
      <w:pPr>
        <w:pStyle w:val="ComputerCode"/>
      </w:pPr>
      <w:r w:rsidRPr="0056068F">
        <w:t xml:space="preserve">  </w:t>
      </w:r>
      <w:r w:rsidRPr="0056068F">
        <w:tab/>
        <w:t>&lt;div class="box"&gt;Box 4&lt;/div&gt;</w:t>
      </w:r>
    </w:p>
    <w:p w14:paraId="732D4E3A" w14:textId="77777777" w:rsidR="0096232E" w:rsidRPr="0056068F" w:rsidRDefault="0096232E" w:rsidP="0096232E">
      <w:pPr>
        <w:pStyle w:val="ComputerCode"/>
      </w:pPr>
      <w:r w:rsidRPr="0056068F">
        <w:t>&lt;/div&gt;</w:t>
      </w:r>
    </w:p>
    <w:p w14:paraId="3AEE76A1" w14:textId="77777777" w:rsidR="0096232E" w:rsidRPr="0056068F" w:rsidRDefault="0096232E" w:rsidP="003D485B">
      <w:pPr>
        <w:pStyle w:val="Heading5"/>
        <w:rPr>
          <w:noProof/>
        </w:rPr>
      </w:pPr>
      <w:r w:rsidRPr="0056068F">
        <w:rPr>
          <w:noProof/>
        </w:rPr>
        <w:t>CSS</w:t>
      </w:r>
    </w:p>
    <w:p w14:paraId="6949D0C2" w14:textId="77777777" w:rsidR="0096232E" w:rsidRPr="0056068F" w:rsidRDefault="0096232E" w:rsidP="0096232E">
      <w:pPr>
        <w:pStyle w:val="ComputerCode"/>
      </w:pPr>
      <w:r w:rsidRPr="0056068F">
        <w:t>.container {</w:t>
      </w:r>
    </w:p>
    <w:p w14:paraId="4FDA8D40" w14:textId="7854B82A" w:rsidR="0096232E" w:rsidRPr="0056068F" w:rsidRDefault="0096232E" w:rsidP="0096232E">
      <w:pPr>
        <w:pStyle w:val="ComputerCode"/>
      </w:pPr>
      <w:r w:rsidRPr="0056068F">
        <w:t xml:space="preserve">  display: flex;      /* activates flexbox */</w:t>
      </w:r>
    </w:p>
    <w:p w14:paraId="0E69A3E0" w14:textId="191000B0" w:rsidR="0096232E" w:rsidRPr="0056068F" w:rsidRDefault="0096232E" w:rsidP="0096232E">
      <w:pPr>
        <w:pStyle w:val="ComputerCode"/>
      </w:pPr>
      <w:r w:rsidRPr="0056068F">
        <w:t xml:space="preserve">  flex-wrap: wrap;    /* allows boxes to move to a new row */</w:t>
      </w:r>
    </w:p>
    <w:p w14:paraId="05C070C4" w14:textId="77777777" w:rsidR="0096232E" w:rsidRPr="0056068F" w:rsidRDefault="0096232E" w:rsidP="0096232E">
      <w:pPr>
        <w:pStyle w:val="ComputerCode"/>
      </w:pPr>
      <w:r w:rsidRPr="0056068F">
        <w:t>}</w:t>
      </w:r>
    </w:p>
    <w:p w14:paraId="42B2BF02" w14:textId="77777777" w:rsidR="0096232E" w:rsidRPr="0056068F" w:rsidRDefault="0096232E" w:rsidP="0096232E">
      <w:pPr>
        <w:pStyle w:val="ComputerCode"/>
      </w:pPr>
    </w:p>
    <w:p w14:paraId="5E568538" w14:textId="77777777" w:rsidR="0096232E" w:rsidRPr="0056068F" w:rsidRDefault="0096232E" w:rsidP="0096232E">
      <w:pPr>
        <w:pStyle w:val="ComputerCode"/>
      </w:pPr>
      <w:r w:rsidRPr="0056068F">
        <w:t>.box {</w:t>
      </w:r>
    </w:p>
    <w:p w14:paraId="384198D9" w14:textId="33E1510A" w:rsidR="0096232E" w:rsidRPr="0056068F" w:rsidRDefault="0096232E" w:rsidP="0096232E">
      <w:pPr>
        <w:pStyle w:val="ComputerCode"/>
      </w:pPr>
      <w:r w:rsidRPr="0056068F">
        <w:t xml:space="preserve">  flex-basis: </w:t>
      </w:r>
      <w:r w:rsidR="00D1093C">
        <w:t>4</w:t>
      </w:r>
      <w:r w:rsidRPr="0056068F">
        <w:t>5%;    /* two boxes per row with room for spacing */</w:t>
      </w:r>
    </w:p>
    <w:p w14:paraId="47919F10" w14:textId="77777777" w:rsidR="0096232E" w:rsidRPr="0056068F" w:rsidRDefault="0096232E" w:rsidP="0096232E">
      <w:pPr>
        <w:pStyle w:val="ComputerCode"/>
      </w:pPr>
      <w:r w:rsidRPr="0056068F">
        <w:t>}</w:t>
      </w:r>
    </w:p>
    <w:p w14:paraId="7FD79D32" w14:textId="0C404E37" w:rsidR="00000327" w:rsidRPr="0056068F" w:rsidRDefault="00C210AE" w:rsidP="00F8738A">
      <w:pPr>
        <w:keepNext/>
      </w:pPr>
      <w:r w:rsidRPr="0056068F">
        <w:lastRenderedPageBreak/>
        <w:t>In this example:</w:t>
      </w:r>
    </w:p>
    <w:p w14:paraId="389007AC" w14:textId="1A055505" w:rsidR="0096232E" w:rsidRPr="0056068F" w:rsidRDefault="0096232E" w:rsidP="00CF53C8">
      <w:pPr>
        <w:pStyle w:val="ListBullet"/>
      </w:pPr>
      <w:r w:rsidRPr="0056068F">
        <w:rPr>
          <w:rStyle w:val="Emphasis"/>
        </w:rPr>
        <w:t>display</w:t>
      </w:r>
      <w:r w:rsidR="00F066AE" w:rsidRPr="0056068F">
        <w:rPr>
          <w:rStyle w:val="Emphasis"/>
        </w:rPr>
        <w:t>:</w:t>
      </w:r>
      <w:r w:rsidRPr="0056068F">
        <w:rPr>
          <w:rStyle w:val="Emphasis"/>
        </w:rPr>
        <w:t xml:space="preserve"> flex</w:t>
      </w:r>
      <w:r w:rsidR="00F066AE" w:rsidRPr="0056068F">
        <w:rPr>
          <w:rStyle w:val="Emphasis"/>
        </w:rPr>
        <w:t>;</w:t>
      </w:r>
      <w:r w:rsidRPr="0056068F">
        <w:t xml:space="preserve"> arranges the boxes in a row</w:t>
      </w:r>
    </w:p>
    <w:p w14:paraId="088329AE" w14:textId="3ACEE6F3" w:rsidR="0096232E" w:rsidRPr="0056068F" w:rsidRDefault="0096232E" w:rsidP="00CF53C8">
      <w:pPr>
        <w:pStyle w:val="ListBullet"/>
      </w:pPr>
      <w:r w:rsidRPr="0056068F">
        <w:rPr>
          <w:rStyle w:val="Emphasis"/>
        </w:rPr>
        <w:t>flex-wrap</w:t>
      </w:r>
      <w:r w:rsidR="00C210AE" w:rsidRPr="0056068F">
        <w:rPr>
          <w:rStyle w:val="Emphasis"/>
        </w:rPr>
        <w:t>:</w:t>
      </w:r>
      <w:r w:rsidRPr="0056068F">
        <w:rPr>
          <w:rStyle w:val="Emphasis"/>
        </w:rPr>
        <w:t xml:space="preserve"> wrap;</w:t>
      </w:r>
      <w:r w:rsidRPr="0056068F">
        <w:t xml:space="preserve"> lets boxes move to a new line when they don</w:t>
      </w:r>
      <w:r w:rsidR="005E422F" w:rsidRPr="0056068F">
        <w:t>'</w:t>
      </w:r>
      <w:r w:rsidRPr="0056068F">
        <w:t>t fit</w:t>
      </w:r>
    </w:p>
    <w:p w14:paraId="2AE2A3AC" w14:textId="1C75E430" w:rsidR="0096232E" w:rsidRPr="0056068F" w:rsidRDefault="0096232E" w:rsidP="00CF53C8">
      <w:pPr>
        <w:pStyle w:val="ListBullet"/>
      </w:pPr>
      <w:r w:rsidRPr="0056068F">
        <w:rPr>
          <w:rStyle w:val="Emphasis"/>
        </w:rPr>
        <w:t>flex-basis</w:t>
      </w:r>
      <w:r w:rsidR="00C210AE" w:rsidRPr="0056068F">
        <w:rPr>
          <w:rStyle w:val="Emphasis"/>
        </w:rPr>
        <w:t>:</w:t>
      </w:r>
      <w:r w:rsidRPr="0056068F">
        <w:rPr>
          <w:rStyle w:val="Emphasis"/>
        </w:rPr>
        <w:t xml:space="preserve"> </w:t>
      </w:r>
      <w:r w:rsidR="00407262">
        <w:rPr>
          <w:rStyle w:val="Emphasis"/>
        </w:rPr>
        <w:t>4</w:t>
      </w:r>
      <w:r w:rsidRPr="0056068F">
        <w:rPr>
          <w:rStyle w:val="Emphasis"/>
        </w:rPr>
        <w:t>5%;</w:t>
      </w:r>
      <w:r w:rsidRPr="0056068F">
        <w:t xml:space="preserve"> makes each box half the container</w:t>
      </w:r>
      <w:r w:rsidR="005E422F" w:rsidRPr="0056068F">
        <w:t>'</w:t>
      </w:r>
      <w:r w:rsidRPr="0056068F">
        <w:t>s width (</w:t>
      </w:r>
      <w:r w:rsidR="00603DBF" w:rsidRPr="0056068F">
        <w:t>2</w:t>
      </w:r>
      <w:r w:rsidRPr="0056068F">
        <w:t xml:space="preserve"> per row)</w:t>
      </w:r>
      <w:r w:rsidR="007D5C30">
        <w:t xml:space="preserve"> with </w:t>
      </w:r>
      <w:r w:rsidR="00E36864">
        <w:t>10% leftover for spacing</w:t>
      </w:r>
      <w:r w:rsidRPr="0056068F">
        <w:t>.</w:t>
      </w:r>
    </w:p>
    <w:p w14:paraId="4B7007C3" w14:textId="2DB572AF" w:rsidR="0096232E" w:rsidRPr="0056068F" w:rsidRDefault="0096232E" w:rsidP="0096232E">
      <w:pPr>
        <w:pStyle w:val="Notebox"/>
        <w:rPr>
          <w:noProof/>
          <w:highlight w:val="cyan"/>
        </w:rPr>
      </w:pPr>
      <w:r w:rsidRPr="0056068F">
        <w:rPr>
          <w:rStyle w:val="Strong"/>
          <w:noProof/>
        </w:rPr>
        <w:t>Note</w:t>
      </w:r>
      <w:r w:rsidRPr="0056068F">
        <w:rPr>
          <w:noProof/>
        </w:rPr>
        <w:t xml:space="preserve">: Flexbox is best for one-dimensional layouts (rows or columns). For </w:t>
      </w:r>
      <w:r w:rsidR="00603DBF" w:rsidRPr="0056068F">
        <w:rPr>
          <w:noProof/>
        </w:rPr>
        <w:t>2</w:t>
      </w:r>
      <w:r w:rsidRPr="0056068F">
        <w:rPr>
          <w:noProof/>
        </w:rPr>
        <w:t>-dimensional layouts, use CSS Grid</w:t>
      </w:r>
      <w:r w:rsidR="001613CA" w:rsidRPr="0056068F">
        <w:rPr>
          <w:noProof/>
        </w:rPr>
        <w:t xml:space="preserve"> (in the next section)</w:t>
      </w:r>
      <w:r w:rsidRPr="0056068F">
        <w:rPr>
          <w:noProof/>
        </w:rPr>
        <w:t>.</w:t>
      </w:r>
    </w:p>
    <w:p w14:paraId="2A686A2C" w14:textId="2C4A0920" w:rsidR="00971CAD" w:rsidRPr="0056068F" w:rsidRDefault="00971CAD" w:rsidP="00971CAD">
      <w:pPr>
        <w:pStyle w:val="HeadingDecorative"/>
        <w:rPr>
          <w:noProof/>
        </w:rPr>
      </w:pPr>
      <w:r w:rsidRPr="0056068F">
        <w:rPr>
          <w:noProof/>
        </w:rPr>
        <w:tab/>
      </w:r>
      <w:r w:rsidRPr="0056068F">
        <w:rPr>
          <w:noProof/>
        </w:rPr>
        <w:drawing>
          <wp:inline distT="0" distB="0" distL="0" distR="0" wp14:anchorId="02BDE345" wp14:editId="49C473E8">
            <wp:extent cx="324000" cy="324000"/>
            <wp:effectExtent l="0" t="0" r="0" b="0"/>
            <wp:docPr id="1019345448"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78D131BE" w14:textId="3C78D119" w:rsidR="0096232E" w:rsidRDefault="00AE01F4" w:rsidP="00AE01F4">
      <w:r w:rsidRPr="0056068F">
        <w:rPr>
          <w:color w:val="000000" w:themeColor="text1"/>
        </w:rPr>
        <w:t>Access t</w:t>
      </w:r>
      <w:r w:rsidR="0096232E" w:rsidRPr="0056068F">
        <w:rPr>
          <w:color w:val="000000" w:themeColor="text1"/>
        </w:rPr>
        <w:t xml:space="preserve">he video </w:t>
      </w:r>
      <w:hyperlink r:id="rId194" w:history="1">
        <w:r w:rsidR="00713C44" w:rsidRPr="0056068F">
          <w:rPr>
            <w:rStyle w:val="Hyperlink"/>
          </w:rPr>
          <w:t>Flexbox Alignment Overview</w:t>
        </w:r>
      </w:hyperlink>
      <w:r w:rsidR="00713C44" w:rsidRPr="0056068F">
        <w:t xml:space="preserve"> (LinkedIn Learning, 1:39 min) </w:t>
      </w:r>
      <w:r w:rsidRPr="0056068F">
        <w:rPr>
          <w:color w:val="000000" w:themeColor="text1"/>
        </w:rPr>
        <w:t>to learn more about</w:t>
      </w:r>
      <w:r w:rsidR="0096232E" w:rsidRPr="0056068F">
        <w:rPr>
          <w:color w:val="000000" w:themeColor="text1"/>
        </w:rPr>
        <w:t xml:space="preserve"> the behaviour of the flexbox properties</w:t>
      </w:r>
      <w:r w:rsidRPr="0056068F">
        <w:rPr>
          <w:color w:val="000000" w:themeColor="text1"/>
        </w:rPr>
        <w:t xml:space="preserve"> </w:t>
      </w:r>
      <w:r w:rsidR="0096232E" w:rsidRPr="008123A2">
        <w:rPr>
          <w:rStyle w:val="Emphasis"/>
        </w:rPr>
        <w:t>justify-content</w:t>
      </w:r>
      <w:r w:rsidRPr="0056068F">
        <w:t xml:space="preserve">, </w:t>
      </w:r>
      <w:r w:rsidR="0096232E" w:rsidRPr="008123A2">
        <w:rPr>
          <w:rStyle w:val="Emphasis"/>
        </w:rPr>
        <w:t>align-items</w:t>
      </w:r>
      <w:r w:rsidRPr="0056068F">
        <w:t xml:space="preserve">, </w:t>
      </w:r>
      <w:r w:rsidR="0096232E" w:rsidRPr="008123A2">
        <w:rPr>
          <w:rStyle w:val="Emphasis"/>
        </w:rPr>
        <w:t>align-content</w:t>
      </w:r>
      <w:r w:rsidRPr="0056068F">
        <w:t xml:space="preserve"> and </w:t>
      </w:r>
      <w:r w:rsidR="0096232E" w:rsidRPr="008123A2">
        <w:rPr>
          <w:rStyle w:val="Emphasis"/>
        </w:rPr>
        <w:t>align-self</w:t>
      </w:r>
      <w:r w:rsidRPr="0056068F">
        <w:t>.</w:t>
      </w:r>
    </w:p>
    <w:p w14:paraId="6EE43832" w14:textId="77777777" w:rsidR="00536353" w:rsidRPr="00E65AF8" w:rsidRDefault="00536353" w:rsidP="00536353">
      <w:pPr>
        <w:pStyle w:val="Notebox"/>
      </w:pPr>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7A9D9270" w14:textId="77777777" w:rsidR="0096232E" w:rsidRPr="0056068F" w:rsidRDefault="0096232E" w:rsidP="0096232E">
      <w:pPr>
        <w:pStyle w:val="HeadingDecorative"/>
        <w:rPr>
          <w:noProof/>
        </w:rPr>
      </w:pPr>
      <w:r w:rsidRPr="0056068F">
        <w:rPr>
          <w:noProof/>
        </w:rPr>
        <w:tab/>
      </w:r>
      <w:r w:rsidRPr="0056068F">
        <w:rPr>
          <w:noProof/>
        </w:rPr>
        <w:drawing>
          <wp:inline distT="0" distB="0" distL="0" distR="0" wp14:anchorId="0E5FB8BB" wp14:editId="093E9935">
            <wp:extent cx="324000" cy="324000"/>
            <wp:effectExtent l="0" t="0" r="0" b="0"/>
            <wp:docPr id="1646010271"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0A07D6B7" w14:textId="01E840D3" w:rsidR="0096232E" w:rsidRDefault="002661DA" w:rsidP="00603DBF">
      <w:pPr>
        <w:pStyle w:val="Heading3"/>
        <w:rPr>
          <w:noProof/>
        </w:rPr>
      </w:pPr>
      <w:bookmarkStart w:id="108" w:name="_Ref215569266"/>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21</w:t>
      </w:r>
      <w:r w:rsidRPr="0056068F">
        <w:rPr>
          <w:noProof/>
        </w:rPr>
        <w:fldChar w:fldCharType="end"/>
      </w:r>
      <w:r w:rsidR="00603DBF" w:rsidRPr="0056068F">
        <w:rPr>
          <w:noProof/>
        </w:rPr>
        <w:t>: Convert a float layout to flexbox</w:t>
      </w:r>
      <w:bookmarkEnd w:id="108"/>
    </w:p>
    <w:p w14:paraId="0D2578AD" w14:textId="44E430B9" w:rsidR="00EA79F2" w:rsidRDefault="00EA79F2" w:rsidP="00EA79F2">
      <w:pPr>
        <w:rPr>
          <w:lang w:eastAsia="en-AU"/>
        </w:rPr>
      </w:pPr>
      <w:r>
        <w:rPr>
          <w:lang w:eastAsia="en-AU"/>
        </w:rPr>
        <w:t>In this activity, you'll convert a float layout to a flexbox layout.</w:t>
      </w:r>
    </w:p>
    <w:p w14:paraId="40D44E0E" w14:textId="6905CC43" w:rsidR="0096232E" w:rsidRPr="0056068F" w:rsidRDefault="00DC7BF5" w:rsidP="00CC75E8">
      <w:pPr>
        <w:pStyle w:val="ListNumber"/>
        <w:numPr>
          <w:ilvl w:val="0"/>
          <w:numId w:val="38"/>
        </w:numPr>
      </w:pPr>
      <w:r>
        <w:t xml:space="preserve">Navigate to the </w:t>
      </w:r>
      <w:proofErr w:type="spellStart"/>
      <w:r w:rsidRPr="00DC7BF5">
        <w:rPr>
          <w:rStyle w:val="Strong"/>
        </w:rPr>
        <w:t>Activity_Convert</w:t>
      </w:r>
      <w:proofErr w:type="spellEnd"/>
      <w:r w:rsidRPr="00DC7BF5">
        <w:rPr>
          <w:rStyle w:val="Strong"/>
        </w:rPr>
        <w:t xml:space="preserve"> a float layout to flexbox</w:t>
      </w:r>
      <w:r w:rsidR="0096232E" w:rsidRPr="0056068F">
        <w:t xml:space="preserve"> folder </w:t>
      </w:r>
      <w:r w:rsidR="002F763E">
        <w:rPr>
          <w:color w:val="000000" w:themeColor="text1"/>
        </w:rPr>
        <w:t>(located</w:t>
      </w:r>
      <w:r w:rsidR="002F763E" w:rsidRPr="0056068F">
        <w:rPr>
          <w:color w:val="000000" w:themeColor="text1"/>
        </w:rPr>
        <w:t xml:space="preserve"> in the </w:t>
      </w:r>
      <w:r w:rsidR="002F763E">
        <w:rPr>
          <w:color w:val="000000" w:themeColor="text1"/>
        </w:rPr>
        <w:t>Activity files you saved and unzipped earlier)</w:t>
      </w:r>
      <w:r w:rsidR="00C44888">
        <w:rPr>
          <w:color w:val="000000" w:themeColor="text1"/>
        </w:rPr>
        <w:t xml:space="preserve"> and open the </w:t>
      </w:r>
      <w:r w:rsidR="00C44888" w:rsidRPr="00BF59E1">
        <w:rPr>
          <w:rStyle w:val="Strong"/>
        </w:rPr>
        <w:t>styles.css</w:t>
      </w:r>
      <w:r w:rsidR="00C44888">
        <w:rPr>
          <w:color w:val="000000" w:themeColor="text1"/>
        </w:rPr>
        <w:t xml:space="preserve"> file</w:t>
      </w:r>
      <w:r w:rsidR="0096232E" w:rsidRPr="0056068F">
        <w:t>.</w:t>
      </w:r>
    </w:p>
    <w:p w14:paraId="2BC3482D" w14:textId="31F1703F" w:rsidR="0096232E" w:rsidRPr="0056068F" w:rsidRDefault="0096232E" w:rsidP="004C32F6">
      <w:pPr>
        <w:pStyle w:val="ListNumber"/>
      </w:pPr>
      <w:r w:rsidRPr="0056068F">
        <w:t xml:space="preserve">In </w:t>
      </w:r>
      <w:r w:rsidR="00A01E09" w:rsidRPr="0056068F">
        <w:t>the</w:t>
      </w:r>
      <w:r w:rsidRPr="0056068F">
        <w:t xml:space="preserve"> CSS file, remove the float property from the layout.</w:t>
      </w:r>
    </w:p>
    <w:p w14:paraId="1A12A50D" w14:textId="1FBF4E48" w:rsidR="0096232E" w:rsidRPr="0056068F" w:rsidRDefault="0096232E">
      <w:pPr>
        <w:pStyle w:val="ListNumber"/>
        <w:rPr>
          <w:noProof/>
        </w:rPr>
      </w:pPr>
      <w:r w:rsidRPr="0056068F">
        <w:t xml:space="preserve">Use flexbox to position the elements in the same </w:t>
      </w:r>
      <w:r w:rsidR="008F115E">
        <w:t>wa</w:t>
      </w:r>
      <w:r w:rsidR="00C058CF">
        <w:t>y as when they were floats.</w:t>
      </w:r>
    </w:p>
    <w:p w14:paraId="76F4A95D" w14:textId="1B709C4B" w:rsidR="0096232E" w:rsidRPr="0056068F" w:rsidRDefault="0096232E" w:rsidP="002B17FB">
      <w:pPr>
        <w:pStyle w:val="Heading3"/>
        <w:rPr>
          <w:noProof/>
        </w:rPr>
      </w:pPr>
      <w:r w:rsidRPr="0056068F">
        <w:rPr>
          <w:noProof/>
        </w:rPr>
        <w:t>Grid</w:t>
      </w:r>
      <w:r w:rsidR="004C1852" w:rsidRPr="0056068F">
        <w:rPr>
          <w:noProof/>
        </w:rPr>
        <w:t xml:space="preserve"> layout</w:t>
      </w:r>
    </w:p>
    <w:p w14:paraId="626BC0AE" w14:textId="46BAD919" w:rsidR="00603DBF" w:rsidRPr="0056068F" w:rsidRDefault="0096232E" w:rsidP="004C32F6">
      <w:hyperlink r:id="rId195" w:history="1">
        <w:r w:rsidRPr="000A111E">
          <w:rPr>
            <w:rStyle w:val="Hyperlink"/>
          </w:rPr>
          <w:t>CSS Grid</w:t>
        </w:r>
        <w:r w:rsidR="00DA5317" w:rsidRPr="000A111E">
          <w:rPr>
            <w:rStyle w:val="Hyperlink"/>
          </w:rPr>
          <w:t xml:space="preserve"> </w:t>
        </w:r>
        <w:r w:rsidR="000A111E" w:rsidRPr="000A111E">
          <w:rPr>
            <w:rStyle w:val="Hyperlink"/>
          </w:rPr>
          <w:t>Layout</w:t>
        </w:r>
      </w:hyperlink>
      <w:r w:rsidRPr="0056068F">
        <w:t xml:space="preserve"> is a layout system that lets you arrange elements in rows and columns, </w:t>
      </w:r>
      <w:r w:rsidR="00650ADA" w:rsidRPr="0056068F">
        <w:t>like</w:t>
      </w:r>
      <w:r w:rsidRPr="0056068F">
        <w:t xml:space="preserve"> a spreadsheet.</w:t>
      </w:r>
    </w:p>
    <w:p w14:paraId="2F5C3547" w14:textId="26717A13" w:rsidR="0096232E" w:rsidRPr="0056068F" w:rsidRDefault="0096232E" w:rsidP="00487225">
      <w:pPr>
        <w:rPr>
          <w:highlight w:val="cyan"/>
        </w:rPr>
      </w:pPr>
      <w:r w:rsidRPr="0056068F">
        <w:t>It gives precise control over where each item appears on the page.</w:t>
      </w:r>
    </w:p>
    <w:p w14:paraId="063B251F" w14:textId="2C41951A" w:rsidR="00057D79" w:rsidRDefault="00057D79" w:rsidP="00057D79">
      <w:pPr>
        <w:rPr>
          <w:noProof/>
        </w:rPr>
      </w:pPr>
      <w:r>
        <w:rPr>
          <w:noProof/>
        </w:rPr>
        <w:lastRenderedPageBreak/>
        <w:drawing>
          <wp:inline distT="0" distB="0" distL="0" distR="0" wp14:anchorId="6B01D737" wp14:editId="216FDEC1">
            <wp:extent cx="6120130" cy="3549650"/>
            <wp:effectExtent l="0" t="0" r="0" b="0"/>
            <wp:docPr id="1078539638"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39638" name="Graphic 10">
                      <a:extLst>
                        <a:ext uri="{C183D7F6-B498-43B3-948B-1728B52AA6E4}">
                          <adec:decorative xmlns:adec="http://schemas.microsoft.com/office/drawing/2017/decorative" val="1"/>
                        </a:ext>
                      </a:extLst>
                    </pic:cNvPr>
                    <pic:cNvPicPr/>
                  </pic:nvPicPr>
                  <pic:blipFill>
                    <a:blip r:embed="rId196">
                      <a:extLst>
                        <a:ext uri="{96DAC541-7B7A-43D3-8B79-37D633B846F1}">
                          <asvg:svgBlip xmlns:asvg="http://schemas.microsoft.com/office/drawing/2016/SVG/main" r:embed="rId197"/>
                        </a:ext>
                      </a:extLst>
                    </a:blip>
                    <a:stretch>
                      <a:fillRect/>
                    </a:stretch>
                  </pic:blipFill>
                  <pic:spPr>
                    <a:xfrm>
                      <a:off x="0" y="0"/>
                      <a:ext cx="6120130" cy="3549650"/>
                    </a:xfrm>
                    <a:prstGeom prst="rect">
                      <a:avLst/>
                    </a:prstGeom>
                  </pic:spPr>
                </pic:pic>
              </a:graphicData>
            </a:graphic>
          </wp:inline>
        </w:drawing>
      </w:r>
    </w:p>
    <w:p w14:paraId="6D5BEFE9" w14:textId="54D835EE" w:rsidR="00871047" w:rsidRPr="0056068F" w:rsidRDefault="00871047" w:rsidP="0087104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18</w:t>
      </w:r>
      <w:r w:rsidRPr="0056068F">
        <w:rPr>
          <w:noProof/>
        </w:rPr>
        <w:fldChar w:fldCharType="end"/>
      </w:r>
      <w:r w:rsidRPr="0056068F">
        <w:rPr>
          <w:noProof/>
        </w:rPr>
        <w:t xml:space="preserve">: © </w:t>
      </w:r>
      <w:r w:rsidR="00FA435E">
        <w:rPr>
          <w:noProof/>
        </w:rPr>
        <w:t>TAFE NSW 2025</w:t>
      </w:r>
      <w:r w:rsidRPr="0056068F">
        <w:rPr>
          <w:noProof/>
        </w:rPr>
        <w:t xml:space="preserve"> </w:t>
      </w:r>
    </w:p>
    <w:p w14:paraId="38303329" w14:textId="77777777" w:rsidR="0096232E" w:rsidRPr="0056068F" w:rsidRDefault="0096232E" w:rsidP="00A148AD">
      <w:r w:rsidRPr="0056068F">
        <w:t>To turn an element into a grid container, use:</w:t>
      </w:r>
    </w:p>
    <w:p w14:paraId="460E8061" w14:textId="77777777" w:rsidR="004504E7" w:rsidRPr="0056068F" w:rsidRDefault="004504E7" w:rsidP="004504E7">
      <w:pPr>
        <w:pStyle w:val="ComputerCode"/>
      </w:pPr>
      <w:r w:rsidRPr="0056068F">
        <w:t>display: grid;</w:t>
      </w:r>
    </w:p>
    <w:p w14:paraId="105D2A00" w14:textId="0AE85101" w:rsidR="00095747" w:rsidRPr="0056068F" w:rsidRDefault="00095747" w:rsidP="00A148AD">
      <w:r w:rsidRPr="0056068F">
        <w:t>Here is some sample code for the CSS:</w:t>
      </w:r>
    </w:p>
    <w:p w14:paraId="2C277AA5" w14:textId="77777777" w:rsidR="0096232E" w:rsidRPr="0056068F" w:rsidRDefault="0096232E" w:rsidP="0096232E">
      <w:pPr>
        <w:pStyle w:val="ComputerCode"/>
      </w:pPr>
      <w:r w:rsidRPr="0056068F">
        <w:t>main {</w:t>
      </w:r>
    </w:p>
    <w:p w14:paraId="0198E21D" w14:textId="77777777" w:rsidR="0096232E" w:rsidRPr="0056068F" w:rsidRDefault="0096232E" w:rsidP="0096232E">
      <w:pPr>
        <w:pStyle w:val="ComputerCode"/>
        <w:ind w:firstLine="578"/>
      </w:pPr>
      <w:r w:rsidRPr="0056068F">
        <w:t>display: grid;</w:t>
      </w:r>
    </w:p>
    <w:p w14:paraId="612721AA" w14:textId="7059E34A" w:rsidR="0096232E" w:rsidRPr="0056068F" w:rsidRDefault="0096232E" w:rsidP="0096232E">
      <w:pPr>
        <w:pStyle w:val="ComputerCode"/>
      </w:pPr>
      <w:r w:rsidRPr="0056068F">
        <w:t xml:space="preserve">  </w:t>
      </w:r>
      <w:r w:rsidRPr="0056068F">
        <w:tab/>
        <w:t>grid-template-columns: repeat(3, 1fr);</w:t>
      </w:r>
    </w:p>
    <w:p w14:paraId="35435A44" w14:textId="43717C1A" w:rsidR="0096232E" w:rsidRPr="0056068F" w:rsidRDefault="0096232E" w:rsidP="0096232E">
      <w:pPr>
        <w:pStyle w:val="ComputerCode"/>
      </w:pPr>
      <w:r w:rsidRPr="0056068F">
        <w:t xml:space="preserve">  </w:t>
      </w:r>
      <w:r w:rsidRPr="0056068F">
        <w:tab/>
        <w:t>grid-template-rows: repeat(2, 1fr);</w:t>
      </w:r>
    </w:p>
    <w:p w14:paraId="73EAAA08" w14:textId="77777777" w:rsidR="0096232E" w:rsidRPr="0056068F" w:rsidRDefault="0096232E" w:rsidP="0096232E">
      <w:pPr>
        <w:pStyle w:val="ComputerCode"/>
      </w:pPr>
      <w:r w:rsidRPr="0056068F">
        <w:t>}</w:t>
      </w:r>
    </w:p>
    <w:p w14:paraId="7CE20DE7" w14:textId="1A4E941F" w:rsidR="004A3441" w:rsidRPr="0056068F" w:rsidRDefault="000B23BF" w:rsidP="004A3441">
      <w:r w:rsidRPr="0056068F">
        <w:t>In this example:</w:t>
      </w:r>
    </w:p>
    <w:p w14:paraId="0C89F21D" w14:textId="53951F49" w:rsidR="0096232E" w:rsidRPr="0056068F" w:rsidRDefault="0096232E" w:rsidP="004B0A76">
      <w:pPr>
        <w:pStyle w:val="ListBullet"/>
      </w:pPr>
      <w:r w:rsidRPr="0056068F">
        <w:rPr>
          <w:rStyle w:val="Emphasis"/>
        </w:rPr>
        <w:t>display: grid;</w:t>
      </w:r>
      <w:r w:rsidRPr="0056068F">
        <w:t xml:space="preserve"> activates </w:t>
      </w:r>
      <w:r w:rsidR="00BC4BB2" w:rsidRPr="0056068F">
        <w:rPr>
          <w:rStyle w:val="Strong"/>
        </w:rPr>
        <w:t>grid layout</w:t>
      </w:r>
      <w:r w:rsidR="00BC4BB2" w:rsidRPr="0056068F">
        <w:t xml:space="preserve"> </w:t>
      </w:r>
      <w:r w:rsidRPr="0056068F">
        <w:t>on the container</w:t>
      </w:r>
    </w:p>
    <w:p w14:paraId="231A0A18" w14:textId="1D9EEC67" w:rsidR="0096232E" w:rsidRPr="0056068F" w:rsidRDefault="0096232E" w:rsidP="004B0A76">
      <w:pPr>
        <w:pStyle w:val="ListBullet"/>
      </w:pPr>
      <w:r w:rsidRPr="0056068F">
        <w:rPr>
          <w:rStyle w:val="Emphasis"/>
        </w:rPr>
        <w:t>grid-template-columns</w:t>
      </w:r>
      <w:r w:rsidR="004A3441" w:rsidRPr="0056068F">
        <w:rPr>
          <w:rStyle w:val="Emphasis"/>
        </w:rPr>
        <w:t>:</w:t>
      </w:r>
      <w:r w:rsidRPr="0056068F">
        <w:t xml:space="preserve"> defines the number and size of columns</w:t>
      </w:r>
    </w:p>
    <w:p w14:paraId="3902001A" w14:textId="72D1E91E" w:rsidR="0096232E" w:rsidRPr="0056068F" w:rsidRDefault="0096232E" w:rsidP="004B0A76">
      <w:pPr>
        <w:pStyle w:val="ListBullet"/>
      </w:pPr>
      <w:r w:rsidRPr="0056068F">
        <w:rPr>
          <w:rStyle w:val="Emphasis"/>
        </w:rPr>
        <w:t>grid-template-rows</w:t>
      </w:r>
      <w:r w:rsidR="00BC4BB2" w:rsidRPr="0056068F">
        <w:rPr>
          <w:rStyle w:val="Emphasis"/>
        </w:rPr>
        <w:t>:</w:t>
      </w:r>
      <w:r w:rsidRPr="0056068F">
        <w:t xml:space="preserve"> defines the number and size of rows</w:t>
      </w:r>
      <w:r w:rsidR="00FE6961" w:rsidRPr="0056068F">
        <w:t>.</w:t>
      </w:r>
    </w:p>
    <w:p w14:paraId="1CCAC6EE" w14:textId="0DA30AED" w:rsidR="0096232E" w:rsidRPr="0056068F" w:rsidRDefault="00553332" w:rsidP="002B17FB">
      <w:pPr>
        <w:pStyle w:val="Heading4"/>
        <w:rPr>
          <w:noProof/>
        </w:rPr>
      </w:pPr>
      <w:r>
        <w:rPr>
          <w:noProof/>
        </w:rPr>
        <w:lastRenderedPageBreak/>
        <w:t>The f</w:t>
      </w:r>
      <w:r w:rsidR="00603DBF" w:rsidRPr="0056068F">
        <w:rPr>
          <w:noProof/>
        </w:rPr>
        <w:t>raction unit</w:t>
      </w:r>
    </w:p>
    <w:p w14:paraId="3E192DBC" w14:textId="3D07857C" w:rsidR="00603DBF" w:rsidRPr="0056068F" w:rsidRDefault="0096232E" w:rsidP="00435A9B">
      <w:r w:rsidRPr="0056068F">
        <w:t>The</w:t>
      </w:r>
      <w:r w:rsidR="007D634B">
        <w:t xml:space="preserve"> </w:t>
      </w:r>
      <w:r w:rsidR="007D634B" w:rsidRPr="00027773">
        <w:rPr>
          <w:rStyle w:val="Strong"/>
        </w:rPr>
        <w:t>fraction</w:t>
      </w:r>
      <w:r w:rsidR="007D634B">
        <w:t xml:space="preserve"> unit</w:t>
      </w:r>
      <w:r w:rsidRPr="0056068F">
        <w:t xml:space="preserve"> </w:t>
      </w:r>
      <w:r w:rsidR="007D634B">
        <w:t>(</w:t>
      </w:r>
      <w:proofErr w:type="spellStart"/>
      <w:r w:rsidRPr="00574F2B">
        <w:rPr>
          <w:rStyle w:val="Emphasis"/>
        </w:rPr>
        <w:t>fr</w:t>
      </w:r>
      <w:proofErr w:type="spellEnd"/>
      <w:r w:rsidR="007D634B">
        <w:t>)</w:t>
      </w:r>
      <w:r w:rsidRPr="0056068F">
        <w:t xml:space="preserve"> is unique to CSS Grid.</w:t>
      </w:r>
      <w:r w:rsidR="0020606E" w:rsidRPr="0056068F">
        <w:t xml:space="preserve"> </w:t>
      </w:r>
      <w:r w:rsidRPr="0056068F">
        <w:t>It represents a portion of the remaining available space in the grid container.</w:t>
      </w:r>
    </w:p>
    <w:p w14:paraId="4EE5500B" w14:textId="77777777" w:rsidR="0096232E" w:rsidRPr="0056068F" w:rsidRDefault="0096232E" w:rsidP="00835F69">
      <w:pPr>
        <w:pStyle w:val="ListBullet"/>
      </w:pPr>
      <w:r w:rsidRPr="000B205F">
        <w:rPr>
          <w:rStyle w:val="Emphasis"/>
        </w:rPr>
        <w:t>1fr</w:t>
      </w:r>
      <w:r w:rsidRPr="0056068F">
        <w:t xml:space="preserve"> means one fraction of the available space.</w:t>
      </w:r>
    </w:p>
    <w:p w14:paraId="4E3C9621" w14:textId="77777777" w:rsidR="0096232E" w:rsidRPr="0056068F" w:rsidRDefault="0096232E" w:rsidP="00835F69">
      <w:pPr>
        <w:pStyle w:val="ListBullet"/>
      </w:pPr>
      <w:r w:rsidRPr="000B205F">
        <w:rPr>
          <w:rStyle w:val="Emphasis"/>
        </w:rPr>
        <w:t>1fr 2fr</w:t>
      </w:r>
      <w:r w:rsidRPr="0056068F">
        <w:t xml:space="preserve"> divides the space so the second column is twice as wide as the first.</w:t>
      </w:r>
    </w:p>
    <w:p w14:paraId="05584B8E" w14:textId="63302D82" w:rsidR="0096232E" w:rsidRPr="0056068F" w:rsidRDefault="0096232E" w:rsidP="00835F69">
      <w:pPr>
        <w:pStyle w:val="ListBullet"/>
      </w:pPr>
      <w:r w:rsidRPr="000B205F">
        <w:rPr>
          <w:rStyle w:val="Emphasis"/>
        </w:rPr>
        <w:t>repeat(3, 1fr)</w:t>
      </w:r>
      <w:r w:rsidRPr="0056068F">
        <w:t xml:space="preserve"> creates </w:t>
      </w:r>
      <w:r w:rsidR="00522D0F" w:rsidRPr="0056068F">
        <w:t>3</w:t>
      </w:r>
      <w:r w:rsidRPr="0056068F">
        <w:t xml:space="preserve"> equal columns, each taking up one-third of the available space.</w:t>
      </w:r>
    </w:p>
    <w:p w14:paraId="275738B7" w14:textId="77777777" w:rsidR="0096232E" w:rsidRPr="0056068F" w:rsidRDefault="0096232E" w:rsidP="00521854">
      <w:pPr>
        <w:pStyle w:val="Notebox"/>
        <w:rPr>
          <w:noProof/>
        </w:rPr>
      </w:pPr>
      <w:r w:rsidRPr="0056068F">
        <w:rPr>
          <w:rStyle w:val="Strong"/>
          <w:noProof/>
        </w:rPr>
        <w:t>Note</w:t>
      </w:r>
      <w:r w:rsidRPr="0056068F">
        <w:rPr>
          <w:noProof/>
        </w:rPr>
        <w:t xml:space="preserve">: Use </w:t>
      </w:r>
      <w:proofErr w:type="spellStart"/>
      <w:r w:rsidRPr="00574F2B">
        <w:rPr>
          <w:rStyle w:val="Emphasis"/>
        </w:rPr>
        <w:t>fr</w:t>
      </w:r>
      <w:proofErr w:type="spellEnd"/>
      <w:r w:rsidRPr="0056068F">
        <w:rPr>
          <w:noProof/>
        </w:rPr>
        <w:t xml:space="preserve"> when you want columns or rows to scale automatically with the container size.</w:t>
      </w:r>
    </w:p>
    <w:p w14:paraId="58278BD0" w14:textId="512E40EC" w:rsidR="0096232E" w:rsidRPr="0056068F" w:rsidRDefault="00603DBF" w:rsidP="002B17FB">
      <w:pPr>
        <w:pStyle w:val="Heading4"/>
        <w:rPr>
          <w:noProof/>
        </w:rPr>
      </w:pPr>
      <w:r w:rsidRPr="0056068F">
        <w:rPr>
          <w:noProof/>
        </w:rPr>
        <w:t>Positioning items</w:t>
      </w:r>
    </w:p>
    <w:p w14:paraId="002B8169" w14:textId="77777777" w:rsidR="0096232E" w:rsidRPr="0056068F" w:rsidRDefault="0096232E" w:rsidP="00DD02E9">
      <w:r w:rsidRPr="0056068F">
        <w:t>Each grid item can be placed anywhere using start and end line properties:</w:t>
      </w:r>
    </w:p>
    <w:p w14:paraId="20103A44" w14:textId="77777777" w:rsidR="0096232E" w:rsidRPr="0056068F" w:rsidRDefault="0096232E" w:rsidP="0096232E">
      <w:pPr>
        <w:pStyle w:val="ComputerCode"/>
      </w:pPr>
      <w:r w:rsidRPr="0056068F">
        <w:t>.item1 {</w:t>
      </w:r>
    </w:p>
    <w:p w14:paraId="2998011F" w14:textId="21F0F1CF" w:rsidR="0096232E" w:rsidRPr="0056068F" w:rsidRDefault="0096232E" w:rsidP="0096232E">
      <w:pPr>
        <w:pStyle w:val="ComputerCode"/>
      </w:pPr>
      <w:r w:rsidRPr="0056068F">
        <w:t xml:space="preserve">  grid-column-start: 1;</w:t>
      </w:r>
    </w:p>
    <w:p w14:paraId="476FCFE3" w14:textId="33796991" w:rsidR="0096232E" w:rsidRPr="0056068F" w:rsidRDefault="0096232E" w:rsidP="0096232E">
      <w:pPr>
        <w:pStyle w:val="ComputerCode"/>
      </w:pPr>
      <w:r w:rsidRPr="0056068F">
        <w:t xml:space="preserve">  grid-column-end: 3;</w:t>
      </w:r>
    </w:p>
    <w:p w14:paraId="27871833" w14:textId="53D3B192" w:rsidR="0096232E" w:rsidRPr="0056068F" w:rsidRDefault="0096232E" w:rsidP="0096232E">
      <w:pPr>
        <w:pStyle w:val="ComputerCode"/>
      </w:pPr>
      <w:r w:rsidRPr="0056068F">
        <w:t xml:space="preserve">  grid-row-start: 1;</w:t>
      </w:r>
    </w:p>
    <w:p w14:paraId="04B8231D" w14:textId="7B501C55" w:rsidR="0096232E" w:rsidRPr="0056068F" w:rsidRDefault="0096232E" w:rsidP="0096232E">
      <w:pPr>
        <w:pStyle w:val="ComputerCode"/>
      </w:pPr>
      <w:r w:rsidRPr="0056068F">
        <w:t xml:space="preserve">  grid-row-end: 2;</w:t>
      </w:r>
    </w:p>
    <w:p w14:paraId="2727C70F" w14:textId="77777777" w:rsidR="0096232E" w:rsidRPr="0056068F" w:rsidRDefault="0096232E" w:rsidP="0096232E">
      <w:pPr>
        <w:pStyle w:val="ComputerCode"/>
      </w:pPr>
      <w:r w:rsidRPr="0056068F">
        <w:t>}</w:t>
      </w:r>
    </w:p>
    <w:p w14:paraId="7FF160CC" w14:textId="77777777" w:rsidR="005A06B7" w:rsidRPr="0056068F" w:rsidRDefault="005A06B7" w:rsidP="005A06B7">
      <w:r w:rsidRPr="0056068F">
        <w:t>In this example:</w:t>
      </w:r>
    </w:p>
    <w:p w14:paraId="3C0C54C7" w14:textId="0291A439" w:rsidR="0096232E" w:rsidRPr="0056068F" w:rsidRDefault="005A06B7" w:rsidP="005D62C5">
      <w:pPr>
        <w:pStyle w:val="ListBullet"/>
      </w:pPr>
      <w:r w:rsidRPr="0056068F">
        <w:t>start in column 1, end before column 3 (so it spans 2 columns)</w:t>
      </w:r>
    </w:p>
    <w:p w14:paraId="66FC52B2" w14:textId="51714C86" w:rsidR="00603DBF" w:rsidRPr="0056068F" w:rsidRDefault="005A06B7" w:rsidP="005D62C5">
      <w:pPr>
        <w:pStyle w:val="ListBullet"/>
      </w:pPr>
      <w:r w:rsidRPr="0056068F">
        <w:t>start in row 1, end before row 2 (so it spans one row).</w:t>
      </w:r>
    </w:p>
    <w:p w14:paraId="4EF6F848" w14:textId="2F4CE299" w:rsidR="002E7414" w:rsidRPr="0056068F" w:rsidRDefault="002E7414" w:rsidP="002E7414">
      <w:pPr>
        <w:pStyle w:val="HeadingDecorative"/>
        <w:rPr>
          <w:noProof/>
        </w:rPr>
      </w:pPr>
      <w:r w:rsidRPr="0056068F">
        <w:rPr>
          <w:noProof/>
        </w:rPr>
        <w:tab/>
      </w:r>
      <w:r w:rsidRPr="0056068F">
        <w:rPr>
          <w:noProof/>
        </w:rPr>
        <w:drawing>
          <wp:inline distT="0" distB="0" distL="0" distR="0" wp14:anchorId="739FCBE1" wp14:editId="545D5BE4">
            <wp:extent cx="324000" cy="324000"/>
            <wp:effectExtent l="0" t="0" r="0" b="0"/>
            <wp:docPr id="1167960919"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64FDCFBA" w14:textId="75D9FC29" w:rsidR="0096232E" w:rsidRDefault="00B64195" w:rsidP="007A0AF8">
      <w:pPr>
        <w:rPr>
          <w:color w:val="000000" w:themeColor="text1"/>
        </w:rPr>
      </w:pPr>
      <w:r w:rsidRPr="0056068F">
        <w:rPr>
          <w:color w:val="000000" w:themeColor="text1"/>
        </w:rPr>
        <w:t>Access t</w:t>
      </w:r>
      <w:r w:rsidR="0096232E" w:rsidRPr="0056068F">
        <w:rPr>
          <w:color w:val="000000" w:themeColor="text1"/>
        </w:rPr>
        <w:t>he video</w:t>
      </w:r>
      <w:r w:rsidR="007A0AF8" w:rsidRPr="0056068F">
        <w:rPr>
          <w:color w:val="000000" w:themeColor="text1"/>
        </w:rPr>
        <w:t xml:space="preserve"> </w:t>
      </w:r>
      <w:hyperlink r:id="rId198" w:history="1">
        <w:r w:rsidR="007A0AF8" w:rsidRPr="0056068F">
          <w:rPr>
            <w:rStyle w:val="Hyperlink"/>
          </w:rPr>
          <w:t>Grid Alignment Overview</w:t>
        </w:r>
      </w:hyperlink>
      <w:r w:rsidR="007A0AF8" w:rsidRPr="0056068F">
        <w:t xml:space="preserve"> (LinkedIn Learning, 1:13 min)</w:t>
      </w:r>
      <w:r w:rsidR="0096232E" w:rsidRPr="0056068F">
        <w:rPr>
          <w:color w:val="000000" w:themeColor="text1"/>
        </w:rPr>
        <w:t xml:space="preserve"> </w:t>
      </w:r>
      <w:r w:rsidR="00556417" w:rsidRPr="0056068F">
        <w:rPr>
          <w:color w:val="000000" w:themeColor="text1"/>
        </w:rPr>
        <w:t xml:space="preserve">to </w:t>
      </w:r>
      <w:r w:rsidR="00117D86" w:rsidRPr="0056068F">
        <w:rPr>
          <w:color w:val="000000" w:themeColor="text1"/>
        </w:rPr>
        <w:t xml:space="preserve">learn more about </w:t>
      </w:r>
      <w:r w:rsidR="0096232E" w:rsidRPr="0056068F">
        <w:rPr>
          <w:color w:val="000000" w:themeColor="text1"/>
        </w:rPr>
        <w:t>the behaviour of the grid properties</w:t>
      </w:r>
      <w:r w:rsidR="00117D86" w:rsidRPr="0056068F">
        <w:rPr>
          <w:color w:val="000000" w:themeColor="text1"/>
        </w:rPr>
        <w:t xml:space="preserve"> </w:t>
      </w:r>
      <w:r w:rsidR="00117D86" w:rsidRPr="0056068F">
        <w:rPr>
          <w:rStyle w:val="Emphasis"/>
        </w:rPr>
        <w:t>justify</w:t>
      </w:r>
      <w:r w:rsidR="00117D86" w:rsidRPr="0056068F">
        <w:rPr>
          <w:color w:val="000000" w:themeColor="text1"/>
        </w:rPr>
        <w:t xml:space="preserve"> and </w:t>
      </w:r>
      <w:r w:rsidR="00117D86" w:rsidRPr="0056068F">
        <w:rPr>
          <w:rStyle w:val="Emphasis"/>
        </w:rPr>
        <w:t>align</w:t>
      </w:r>
      <w:r w:rsidR="00117D86" w:rsidRPr="0056068F">
        <w:rPr>
          <w:color w:val="000000" w:themeColor="text1"/>
        </w:rPr>
        <w:t>.</w:t>
      </w:r>
    </w:p>
    <w:p w14:paraId="02696FBB" w14:textId="77777777" w:rsidR="00536353" w:rsidRPr="00E65AF8" w:rsidRDefault="00536353" w:rsidP="00536353">
      <w:pPr>
        <w:pStyle w:val="Notebox"/>
      </w:pPr>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02CA328A" w14:textId="77777777" w:rsidR="0096232E" w:rsidRPr="0056068F" w:rsidRDefault="0096232E" w:rsidP="0096232E">
      <w:pPr>
        <w:pStyle w:val="HeadingDecorative"/>
        <w:rPr>
          <w:noProof/>
        </w:rPr>
      </w:pPr>
      <w:r w:rsidRPr="0056068F">
        <w:rPr>
          <w:noProof/>
        </w:rPr>
        <w:lastRenderedPageBreak/>
        <w:tab/>
      </w:r>
      <w:r w:rsidRPr="0056068F">
        <w:rPr>
          <w:noProof/>
        </w:rPr>
        <w:drawing>
          <wp:inline distT="0" distB="0" distL="0" distR="0" wp14:anchorId="72423A51" wp14:editId="71C426DD">
            <wp:extent cx="324000" cy="324000"/>
            <wp:effectExtent l="0" t="0" r="0" b="0"/>
            <wp:docPr id="2056919181"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22018E02" w14:textId="4303A5D9" w:rsidR="0096232E" w:rsidRPr="0056068F" w:rsidRDefault="00AD40C4" w:rsidP="00AD40C4">
      <w:r w:rsidRPr="0056068F">
        <w:t xml:space="preserve">Refer to the W3Schools </w:t>
      </w:r>
      <w:hyperlink r:id="rId199" w:history="1">
        <w:r w:rsidRPr="0056068F">
          <w:rPr>
            <w:rStyle w:val="Hyperlink"/>
          </w:rPr>
          <w:t>CSS Grid Items</w:t>
        </w:r>
      </w:hyperlink>
      <w:r w:rsidRPr="0056068F">
        <w:t xml:space="preserve"> page to learn about the s</w:t>
      </w:r>
      <w:r w:rsidR="0096232E" w:rsidRPr="0056068F">
        <w:t>horthand notation for positioning items in the grid</w:t>
      </w:r>
      <w:r w:rsidRPr="0056068F">
        <w:t>.</w:t>
      </w:r>
    </w:p>
    <w:p w14:paraId="30B1AD35" w14:textId="77777777" w:rsidR="0096232E" w:rsidRPr="0056068F" w:rsidRDefault="0096232E" w:rsidP="0096232E">
      <w:pPr>
        <w:pStyle w:val="HeadingDecorative"/>
        <w:rPr>
          <w:noProof/>
        </w:rPr>
      </w:pPr>
      <w:r w:rsidRPr="0056068F">
        <w:rPr>
          <w:noProof/>
        </w:rPr>
        <w:tab/>
      </w:r>
      <w:r w:rsidRPr="0056068F">
        <w:rPr>
          <w:noProof/>
        </w:rPr>
        <w:drawing>
          <wp:inline distT="0" distB="0" distL="0" distR="0" wp14:anchorId="0D13ECCA" wp14:editId="506FC8A4">
            <wp:extent cx="324000" cy="324000"/>
            <wp:effectExtent l="0" t="0" r="0" b="0"/>
            <wp:docPr id="1275729551"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2B4EA9DD" w14:textId="163AC831" w:rsidR="0096232E" w:rsidRDefault="002661DA" w:rsidP="00603DBF">
      <w:pPr>
        <w:pStyle w:val="Heading3"/>
        <w:rPr>
          <w:noProof/>
        </w:rPr>
      </w:pPr>
      <w:bookmarkStart w:id="109" w:name="_Ref215569267"/>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22</w:t>
      </w:r>
      <w:r w:rsidRPr="0056068F">
        <w:rPr>
          <w:noProof/>
        </w:rPr>
        <w:fldChar w:fldCharType="end"/>
      </w:r>
      <w:r w:rsidR="00603DBF" w:rsidRPr="0056068F">
        <w:rPr>
          <w:noProof/>
        </w:rPr>
        <w:t xml:space="preserve">: </w:t>
      </w:r>
      <w:r w:rsidR="0029438E" w:rsidRPr="0056068F">
        <w:rPr>
          <w:noProof/>
        </w:rPr>
        <w:t>Create a g</w:t>
      </w:r>
      <w:r w:rsidR="00603DBF" w:rsidRPr="0056068F">
        <w:rPr>
          <w:noProof/>
        </w:rPr>
        <w:t>rid rainbow box</w:t>
      </w:r>
      <w:bookmarkEnd w:id="109"/>
    </w:p>
    <w:p w14:paraId="07765109" w14:textId="77777777" w:rsidR="00C4020C" w:rsidRDefault="00C4020C" w:rsidP="00C4020C">
      <w:pPr>
        <w:rPr>
          <w:lang w:eastAsia="en-AU"/>
        </w:rPr>
      </w:pPr>
      <w:r>
        <w:rPr>
          <w:lang w:eastAsia="en-AU"/>
        </w:rPr>
        <w:t>In this activity, you'll convert a float layout to a flexbox layout.</w:t>
      </w:r>
    </w:p>
    <w:p w14:paraId="29C51379" w14:textId="01969CFB" w:rsidR="00952E15" w:rsidRPr="0056068F" w:rsidRDefault="00952E15" w:rsidP="00CC75E8">
      <w:pPr>
        <w:pStyle w:val="ListNumber"/>
        <w:numPr>
          <w:ilvl w:val="0"/>
          <w:numId w:val="98"/>
        </w:numPr>
      </w:pPr>
      <w:r>
        <w:t xml:space="preserve">Navigate to the </w:t>
      </w:r>
      <w:proofErr w:type="spellStart"/>
      <w:r w:rsidR="00E0531E" w:rsidRPr="00E0531E">
        <w:rPr>
          <w:rStyle w:val="Strong"/>
        </w:rPr>
        <w:t>Activity_Create</w:t>
      </w:r>
      <w:proofErr w:type="spellEnd"/>
      <w:r w:rsidR="00E0531E" w:rsidRPr="00E0531E">
        <w:rPr>
          <w:rStyle w:val="Strong"/>
        </w:rPr>
        <w:t xml:space="preserve"> a grid rainbow box </w:t>
      </w:r>
      <w:r w:rsidRPr="0056068F">
        <w:t xml:space="preserve">folder </w:t>
      </w:r>
      <w:r w:rsidRPr="00AA2374">
        <w:rPr>
          <w:color w:val="000000" w:themeColor="text1"/>
        </w:rPr>
        <w:t xml:space="preserve">(located in the Activity files you saved and unzipped earlier) and open the </w:t>
      </w:r>
      <w:r w:rsidRPr="00BF59E1">
        <w:rPr>
          <w:rStyle w:val="Strong"/>
        </w:rPr>
        <w:t>styles.css</w:t>
      </w:r>
      <w:r w:rsidRPr="00AA2374">
        <w:rPr>
          <w:color w:val="000000" w:themeColor="text1"/>
        </w:rPr>
        <w:t xml:space="preserve"> file</w:t>
      </w:r>
      <w:r w:rsidRPr="0056068F">
        <w:t>.</w:t>
      </w:r>
    </w:p>
    <w:p w14:paraId="27F06D40" w14:textId="2875776C" w:rsidR="00D03991" w:rsidRDefault="0096232E" w:rsidP="00D03991">
      <w:pPr>
        <w:pStyle w:val="ListNumber"/>
      </w:pPr>
      <w:r w:rsidRPr="0056068F">
        <w:t xml:space="preserve">Update the CSS </w:t>
      </w:r>
      <w:r w:rsidR="00012C9C">
        <w:t>file</w:t>
      </w:r>
      <w:r w:rsidR="00521EAA" w:rsidRPr="0056068F">
        <w:t xml:space="preserve"> </w:t>
      </w:r>
      <w:r w:rsidR="00FF2674">
        <w:t xml:space="preserve">to </w:t>
      </w:r>
      <w:r w:rsidR="00521EAA" w:rsidRPr="0056068F">
        <w:t>us</w:t>
      </w:r>
      <w:r w:rsidR="00D17F58">
        <w:t>e</w:t>
      </w:r>
      <w:r w:rsidR="00521EAA" w:rsidRPr="0056068F">
        <w:t xml:space="preserve"> a grid layout</w:t>
      </w:r>
      <w:r w:rsidR="00C45770" w:rsidRPr="0056068F">
        <w:t>,</w:t>
      </w:r>
      <w:r w:rsidRPr="0056068F">
        <w:t xml:space="preserve"> </w:t>
      </w:r>
      <w:r w:rsidR="00D17F58">
        <w:t xml:space="preserve">so that the </w:t>
      </w:r>
      <w:r w:rsidR="00A62FD0">
        <w:t>index.html</w:t>
      </w:r>
      <w:r w:rsidR="001F3DC8">
        <w:t xml:space="preserve"> </w:t>
      </w:r>
      <w:r w:rsidR="00D17F58">
        <w:t>page displays</w:t>
      </w:r>
      <w:r w:rsidR="008D3AE4">
        <w:t xml:space="preserve"> like</w:t>
      </w:r>
      <w:r w:rsidRPr="0056068F">
        <w:t xml:space="preserve"> the following image:</w:t>
      </w:r>
    </w:p>
    <w:p w14:paraId="6B547393" w14:textId="1217A4EC" w:rsidR="00D03991" w:rsidRDefault="00D03991" w:rsidP="00D03991">
      <w:pPr>
        <w:rPr>
          <w:noProof/>
        </w:rPr>
      </w:pPr>
      <w:r>
        <w:rPr>
          <w:noProof/>
        </w:rPr>
        <w:drawing>
          <wp:inline distT="0" distB="0" distL="0" distR="0" wp14:anchorId="301EAEBA" wp14:editId="48AD05D8">
            <wp:extent cx="6120130" cy="3442335"/>
            <wp:effectExtent l="0" t="0" r="0" b="5715"/>
            <wp:docPr id="1772768775" name="Graphic 11" descr="rows and columns of different sizes and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68775" name="Graphic 11" descr="rows and columns of different sizes and colours"/>
                    <pic:cNvPicPr/>
                  </pic:nvPicPr>
                  <pic:blipFill>
                    <a:blip r:embed="rId200">
                      <a:extLst>
                        <a:ext uri="{96DAC541-7B7A-43D3-8B79-37D633B846F1}">
                          <asvg:svgBlip xmlns:asvg="http://schemas.microsoft.com/office/drawing/2016/SVG/main" r:embed="rId201"/>
                        </a:ext>
                      </a:extLst>
                    </a:blip>
                    <a:stretch>
                      <a:fillRect/>
                    </a:stretch>
                  </pic:blipFill>
                  <pic:spPr>
                    <a:xfrm>
                      <a:off x="0" y="0"/>
                      <a:ext cx="6120130" cy="3442335"/>
                    </a:xfrm>
                    <a:prstGeom prst="rect">
                      <a:avLst/>
                    </a:prstGeom>
                  </pic:spPr>
                </pic:pic>
              </a:graphicData>
            </a:graphic>
          </wp:inline>
        </w:drawing>
      </w:r>
    </w:p>
    <w:p w14:paraId="7C38E93A" w14:textId="52754930" w:rsidR="003E20FB" w:rsidRPr="0056068F" w:rsidRDefault="003E20FB" w:rsidP="006E2677">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19</w:t>
      </w:r>
      <w:r w:rsidRPr="0056068F">
        <w:rPr>
          <w:noProof/>
        </w:rPr>
        <w:fldChar w:fldCharType="end"/>
      </w:r>
      <w:r w:rsidRPr="0056068F">
        <w:rPr>
          <w:noProof/>
        </w:rPr>
        <w:t xml:space="preserve">: © </w:t>
      </w:r>
      <w:r w:rsidR="00D23144">
        <w:rPr>
          <w:noProof/>
        </w:rPr>
        <w:t>TAFE NSW 2025</w:t>
      </w:r>
      <w:r w:rsidRPr="0056068F">
        <w:rPr>
          <w:noProof/>
        </w:rPr>
        <w:t xml:space="preserve"> </w:t>
      </w:r>
    </w:p>
    <w:p w14:paraId="5F63679D" w14:textId="0560F1BE" w:rsidR="0096232E" w:rsidRPr="0056068F" w:rsidRDefault="0096232E" w:rsidP="00603DBF">
      <w:pPr>
        <w:pStyle w:val="Heading3"/>
        <w:rPr>
          <w:noProof/>
        </w:rPr>
      </w:pPr>
      <w:r w:rsidRPr="0056068F">
        <w:rPr>
          <w:noProof/>
        </w:rPr>
        <w:lastRenderedPageBreak/>
        <w:t xml:space="preserve">Viewing </w:t>
      </w:r>
      <w:r w:rsidR="00BB01F1">
        <w:rPr>
          <w:noProof/>
        </w:rPr>
        <w:t>F</w:t>
      </w:r>
      <w:r w:rsidR="00456DD6" w:rsidRPr="0056068F">
        <w:rPr>
          <w:noProof/>
        </w:rPr>
        <w:t xml:space="preserve">lex and </w:t>
      </w:r>
      <w:r w:rsidR="00BB01F1">
        <w:rPr>
          <w:noProof/>
        </w:rPr>
        <w:t>G</w:t>
      </w:r>
      <w:r w:rsidR="00456DD6" w:rsidRPr="0056068F">
        <w:rPr>
          <w:noProof/>
        </w:rPr>
        <w:t xml:space="preserve">rid </w:t>
      </w:r>
      <w:r w:rsidR="00BB01F1">
        <w:rPr>
          <w:noProof/>
        </w:rPr>
        <w:t xml:space="preserve">containers </w:t>
      </w:r>
      <w:r w:rsidRPr="0056068F">
        <w:rPr>
          <w:noProof/>
        </w:rPr>
        <w:t>in DevTools</w:t>
      </w:r>
    </w:p>
    <w:p w14:paraId="038ACD3A" w14:textId="5E662364" w:rsidR="0096232E" w:rsidRPr="0056068F" w:rsidRDefault="0096232E" w:rsidP="002048F2">
      <w:pPr>
        <w:keepNext/>
      </w:pPr>
      <w:r w:rsidRPr="0056068F">
        <w:t xml:space="preserve">To </w:t>
      </w:r>
      <w:r w:rsidR="00217A1E">
        <w:t>reveal</w:t>
      </w:r>
      <w:r w:rsidRPr="0056068F">
        <w:t xml:space="preserve"> Flex</w:t>
      </w:r>
      <w:r w:rsidR="0024163F">
        <w:t xml:space="preserve"> containers</w:t>
      </w:r>
      <w:r w:rsidRPr="0056068F">
        <w:t xml:space="preserve"> </w:t>
      </w:r>
      <w:r w:rsidR="00AD6ABD">
        <w:t>on a web page</w:t>
      </w:r>
      <w:r w:rsidRPr="0056068F">
        <w:t>:</w:t>
      </w:r>
    </w:p>
    <w:p w14:paraId="7EEFDFB7" w14:textId="413CCE7E" w:rsidR="0096232E" w:rsidRPr="0056068F" w:rsidRDefault="0096232E" w:rsidP="00CC75E8">
      <w:pPr>
        <w:pStyle w:val="ListNumber"/>
        <w:keepNext/>
        <w:numPr>
          <w:ilvl w:val="0"/>
          <w:numId w:val="40"/>
        </w:numPr>
      </w:pPr>
      <w:r w:rsidRPr="0056068F">
        <w:t xml:space="preserve">Open </w:t>
      </w:r>
      <w:proofErr w:type="spellStart"/>
      <w:r w:rsidR="004C1852" w:rsidRPr="0056068F">
        <w:rPr>
          <w:rStyle w:val="Strong"/>
        </w:rPr>
        <w:t>De</w:t>
      </w:r>
      <w:r w:rsidRPr="0056068F">
        <w:rPr>
          <w:rStyle w:val="Strong"/>
        </w:rPr>
        <w:t>v</w:t>
      </w:r>
      <w:r w:rsidR="004C1852" w:rsidRPr="0056068F">
        <w:rPr>
          <w:rStyle w:val="Strong"/>
        </w:rPr>
        <w:t>T</w:t>
      </w:r>
      <w:r w:rsidRPr="0056068F">
        <w:rPr>
          <w:rStyle w:val="Strong"/>
        </w:rPr>
        <w:t>ools</w:t>
      </w:r>
      <w:proofErr w:type="spellEnd"/>
      <w:r w:rsidRPr="0056068F">
        <w:t xml:space="preserve"> </w:t>
      </w:r>
      <w:r w:rsidR="00AF5F14" w:rsidRPr="0056068F">
        <w:t>in a browser.</w:t>
      </w:r>
    </w:p>
    <w:p w14:paraId="536671C8" w14:textId="3067E703" w:rsidR="0096232E" w:rsidRPr="0056068F" w:rsidRDefault="003A0FFD" w:rsidP="00086392">
      <w:pPr>
        <w:pStyle w:val="ListNumber"/>
      </w:pPr>
      <w:r w:rsidRPr="0056068F">
        <w:t>Select the</w:t>
      </w:r>
      <w:r w:rsidR="0096232E" w:rsidRPr="0056068F">
        <w:t xml:space="preserve"> </w:t>
      </w:r>
      <w:r w:rsidR="0096232E" w:rsidRPr="0056068F">
        <w:rPr>
          <w:rStyle w:val="Strong"/>
        </w:rPr>
        <w:t>Elements</w:t>
      </w:r>
      <w:r w:rsidRPr="0056068F">
        <w:t xml:space="preserve"> tab.</w:t>
      </w:r>
    </w:p>
    <w:p w14:paraId="1C27DAB4" w14:textId="42FB30E4" w:rsidR="0096232E" w:rsidRPr="0056068F" w:rsidRDefault="00F87693" w:rsidP="00086392">
      <w:pPr>
        <w:pStyle w:val="ListNumber"/>
      </w:pPr>
      <w:r w:rsidRPr="0056068F">
        <w:t>Select the</w:t>
      </w:r>
      <w:r w:rsidR="0096232E" w:rsidRPr="0056068F">
        <w:t xml:space="preserve"> </w:t>
      </w:r>
      <w:r w:rsidR="0096232E" w:rsidRPr="0056068F">
        <w:rPr>
          <w:rStyle w:val="Strong"/>
        </w:rPr>
        <w:t>Layout</w:t>
      </w:r>
      <w:r w:rsidRPr="0056068F">
        <w:t xml:space="preserve"> tab.</w:t>
      </w:r>
    </w:p>
    <w:p w14:paraId="139EC3FB" w14:textId="397D64D7" w:rsidR="00603DBF" w:rsidRPr="0056068F" w:rsidRDefault="008931B0" w:rsidP="00B852B5">
      <w:pPr>
        <w:pStyle w:val="ListNumber"/>
      </w:pPr>
      <w:r w:rsidRPr="0056068F">
        <w:t>Check</w:t>
      </w:r>
      <w:r w:rsidR="00942DC8">
        <w:t xml:space="preserve"> the relevant options under</w:t>
      </w:r>
      <w:r w:rsidR="0096232E" w:rsidRPr="0056068F">
        <w:t xml:space="preserve"> </w:t>
      </w:r>
      <w:r w:rsidR="0096232E" w:rsidRPr="0056068F">
        <w:rPr>
          <w:rStyle w:val="Strong"/>
        </w:rPr>
        <w:t>Flexbox overlays</w:t>
      </w:r>
      <w:r w:rsidR="0096232E" w:rsidRPr="0056068F">
        <w:t>.</w:t>
      </w:r>
    </w:p>
    <w:p w14:paraId="7CEACBC1" w14:textId="5427292E" w:rsidR="00390C19" w:rsidRDefault="008E30DC" w:rsidP="00390C19">
      <w:pPr>
        <w:rPr>
          <w:noProof/>
        </w:rPr>
      </w:pPr>
      <w:r>
        <w:rPr>
          <w:noProof/>
        </w:rPr>
        <w:drawing>
          <wp:inline distT="0" distB="0" distL="0" distR="0" wp14:anchorId="7D639A8E" wp14:editId="3AB4E6CA">
            <wp:extent cx="6120130" cy="2072640"/>
            <wp:effectExtent l="0" t="0" r="0" b="3810"/>
            <wp:docPr id="1959474373" name="Picture 8" descr="Flexbox overlay diagram in Dev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4373" name="Picture 8" descr="Flexbox overlay diagram in DevTools"/>
                    <pic:cNvPicPr/>
                  </pic:nvPicPr>
                  <pic:blipFill>
                    <a:blip r:embed="rId202"/>
                    <a:stretch>
                      <a:fillRect/>
                    </a:stretch>
                  </pic:blipFill>
                  <pic:spPr>
                    <a:xfrm>
                      <a:off x="0" y="0"/>
                      <a:ext cx="6120130" cy="2072640"/>
                    </a:xfrm>
                    <a:prstGeom prst="rect">
                      <a:avLst/>
                    </a:prstGeom>
                  </pic:spPr>
                </pic:pic>
              </a:graphicData>
            </a:graphic>
          </wp:inline>
        </w:drawing>
      </w:r>
    </w:p>
    <w:p w14:paraId="055405C4" w14:textId="38F67C53" w:rsidR="000C7A28" w:rsidRPr="008E30DC" w:rsidRDefault="000C7A28" w:rsidP="008E30DC">
      <w:pPr>
        <w:pStyle w:val="CaptionFigure"/>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20</w:t>
      </w:r>
      <w:r w:rsidRPr="0056068F">
        <w:rPr>
          <w:noProof/>
        </w:rPr>
        <w:fldChar w:fldCharType="end"/>
      </w:r>
      <w:r w:rsidRPr="0056068F">
        <w:rPr>
          <w:noProof/>
        </w:rPr>
        <w:t xml:space="preserve">: </w:t>
      </w:r>
      <w:r w:rsidR="00AB03EB">
        <w:rPr>
          <w:noProof/>
        </w:rPr>
        <w:t>Used with permission from Microsoft</w:t>
      </w:r>
    </w:p>
    <w:p w14:paraId="39CC97CF" w14:textId="3C35F0A5" w:rsidR="00674CD2" w:rsidRPr="0056068F" w:rsidRDefault="00674CD2" w:rsidP="00674CD2">
      <w:r w:rsidRPr="0056068F">
        <w:t xml:space="preserve">To </w:t>
      </w:r>
      <w:r>
        <w:t>reveal</w:t>
      </w:r>
      <w:r w:rsidRPr="0056068F">
        <w:t xml:space="preserve"> </w:t>
      </w:r>
      <w:r w:rsidR="00AB48F5">
        <w:t>Grid</w:t>
      </w:r>
      <w:r>
        <w:t xml:space="preserve"> </w:t>
      </w:r>
      <w:r w:rsidRPr="00674CD2">
        <w:t>containers</w:t>
      </w:r>
      <w:r w:rsidRPr="0056068F">
        <w:t xml:space="preserve"> </w:t>
      </w:r>
      <w:r>
        <w:t>on a web page</w:t>
      </w:r>
      <w:r w:rsidRPr="0056068F">
        <w:t>:</w:t>
      </w:r>
    </w:p>
    <w:p w14:paraId="44286791" w14:textId="4AEBFBD1" w:rsidR="0096232E" w:rsidRPr="0056068F" w:rsidRDefault="0086505A" w:rsidP="00CC75E8">
      <w:pPr>
        <w:pStyle w:val="ListNumber"/>
        <w:numPr>
          <w:ilvl w:val="0"/>
          <w:numId w:val="41"/>
        </w:numPr>
      </w:pPr>
      <w:r w:rsidRPr="0056068F">
        <w:t xml:space="preserve">Open </w:t>
      </w:r>
      <w:proofErr w:type="spellStart"/>
      <w:r w:rsidRPr="0056068F">
        <w:rPr>
          <w:rStyle w:val="Strong"/>
        </w:rPr>
        <w:t>DevTools</w:t>
      </w:r>
      <w:proofErr w:type="spellEnd"/>
      <w:r w:rsidRPr="0056068F">
        <w:t xml:space="preserve"> in a browser</w:t>
      </w:r>
      <w:r w:rsidR="00AB48F5">
        <w:t>.</w:t>
      </w:r>
    </w:p>
    <w:p w14:paraId="5D1A01C3" w14:textId="77777777" w:rsidR="0096232E" w:rsidRPr="0056068F" w:rsidRDefault="0096232E" w:rsidP="00A41AB7">
      <w:pPr>
        <w:pStyle w:val="ListNumber"/>
      </w:pPr>
      <w:r w:rsidRPr="0056068F">
        <w:t xml:space="preserve">Select the </w:t>
      </w:r>
      <w:r w:rsidRPr="0056068F">
        <w:rPr>
          <w:rStyle w:val="Strong"/>
        </w:rPr>
        <w:t>Elements</w:t>
      </w:r>
      <w:r w:rsidRPr="0056068F">
        <w:t xml:space="preserve"> tab.</w:t>
      </w:r>
    </w:p>
    <w:p w14:paraId="31EB8DEF" w14:textId="77777777" w:rsidR="00E2310A" w:rsidRPr="0056068F" w:rsidRDefault="00E2310A" w:rsidP="00E2310A">
      <w:pPr>
        <w:pStyle w:val="ListNumber"/>
      </w:pPr>
      <w:r w:rsidRPr="0056068F">
        <w:t xml:space="preserve">Select the </w:t>
      </w:r>
      <w:r w:rsidRPr="0056068F">
        <w:rPr>
          <w:rStyle w:val="Strong"/>
        </w:rPr>
        <w:t>Layout</w:t>
      </w:r>
      <w:r w:rsidRPr="0056068F">
        <w:t xml:space="preserve"> tab.</w:t>
      </w:r>
    </w:p>
    <w:p w14:paraId="4CD138F8" w14:textId="516E8D63" w:rsidR="00603DBF" w:rsidRPr="00B35E94" w:rsidRDefault="0092446E" w:rsidP="00656227">
      <w:pPr>
        <w:pStyle w:val="ListNumber"/>
        <w:rPr>
          <w:color w:val="000000" w:themeColor="text1"/>
        </w:rPr>
      </w:pPr>
      <w:r>
        <w:t>Check</w:t>
      </w:r>
      <w:r w:rsidR="00F50D43">
        <w:t xml:space="preserve"> the </w:t>
      </w:r>
      <w:r w:rsidR="00942DC8">
        <w:t xml:space="preserve">relevant </w:t>
      </w:r>
      <w:r w:rsidR="00F50D43">
        <w:t xml:space="preserve">options under </w:t>
      </w:r>
      <w:r w:rsidR="00F50D43" w:rsidRPr="003E2680">
        <w:rPr>
          <w:rStyle w:val="Strong"/>
        </w:rPr>
        <w:t>Grid / Mason</w:t>
      </w:r>
      <w:r w:rsidR="000A104B" w:rsidRPr="003E2680">
        <w:rPr>
          <w:rStyle w:val="Strong"/>
        </w:rPr>
        <w:t>r</w:t>
      </w:r>
      <w:r w:rsidR="00F50D43" w:rsidRPr="003E2680">
        <w:rPr>
          <w:rStyle w:val="Strong"/>
        </w:rPr>
        <w:t>y</w:t>
      </w:r>
      <w:r w:rsidR="009700CC">
        <w:t xml:space="preserve"> &gt;</w:t>
      </w:r>
      <w:r w:rsidR="00F50D43">
        <w:t xml:space="preserve"> </w:t>
      </w:r>
      <w:r w:rsidR="00F50D43" w:rsidRPr="003E2680">
        <w:rPr>
          <w:rStyle w:val="Strong"/>
        </w:rPr>
        <w:t>Overlay display settings</w:t>
      </w:r>
      <w:r w:rsidR="003E2680">
        <w:t xml:space="preserve"> and </w:t>
      </w:r>
      <w:r w:rsidR="003E2680" w:rsidRPr="003E2680">
        <w:rPr>
          <w:rStyle w:val="Strong"/>
        </w:rPr>
        <w:t>Grid / Masonry overlays</w:t>
      </w:r>
      <w:r w:rsidR="0096232E" w:rsidRPr="0056068F">
        <w:t>.</w:t>
      </w:r>
      <w:bookmarkStart w:id="110" w:name="_Toc16862021"/>
    </w:p>
    <w:p w14:paraId="5B57E49C" w14:textId="6937B6C6" w:rsidR="00B35E94" w:rsidRDefault="00723004" w:rsidP="00B35E94">
      <w:pPr>
        <w:rPr>
          <w:noProof/>
        </w:rPr>
      </w:pPr>
      <w:r>
        <w:rPr>
          <w:noProof/>
        </w:rPr>
        <w:drawing>
          <wp:inline distT="0" distB="0" distL="0" distR="0" wp14:anchorId="196BAF16" wp14:editId="7A785A7B">
            <wp:extent cx="6120130" cy="2640330"/>
            <wp:effectExtent l="0" t="0" r="0" b="7620"/>
            <wp:docPr id="1477846999" name="Picture 7" descr="Grid  overlay diagram in Dev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46999" name="Picture 7" descr="Grid  overlay diagram in DevTools"/>
                    <pic:cNvPicPr/>
                  </pic:nvPicPr>
                  <pic:blipFill>
                    <a:blip r:embed="rId203"/>
                    <a:stretch>
                      <a:fillRect/>
                    </a:stretch>
                  </pic:blipFill>
                  <pic:spPr>
                    <a:xfrm>
                      <a:off x="0" y="0"/>
                      <a:ext cx="6120130" cy="2640330"/>
                    </a:xfrm>
                    <a:prstGeom prst="rect">
                      <a:avLst/>
                    </a:prstGeom>
                  </pic:spPr>
                </pic:pic>
              </a:graphicData>
            </a:graphic>
          </wp:inline>
        </w:drawing>
      </w:r>
    </w:p>
    <w:p w14:paraId="78F6BD27" w14:textId="44E87371" w:rsidR="000C7A28" w:rsidRPr="0056068F" w:rsidRDefault="000C7A28" w:rsidP="008E30DC">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21</w:t>
      </w:r>
      <w:r w:rsidRPr="0056068F">
        <w:rPr>
          <w:noProof/>
        </w:rPr>
        <w:fldChar w:fldCharType="end"/>
      </w:r>
      <w:r w:rsidRPr="0056068F">
        <w:rPr>
          <w:noProof/>
        </w:rPr>
        <w:t xml:space="preserve">: </w:t>
      </w:r>
      <w:r w:rsidR="00C70C7C">
        <w:rPr>
          <w:noProof/>
        </w:rPr>
        <w:t>Used with permission from Microsoft</w:t>
      </w:r>
    </w:p>
    <w:p w14:paraId="60777B0B" w14:textId="77777777" w:rsidR="00517BFE" w:rsidRPr="0056068F" w:rsidRDefault="00517BFE" w:rsidP="00517BFE">
      <w:pPr>
        <w:pStyle w:val="HeadingDecorative"/>
        <w:rPr>
          <w:noProof/>
        </w:rPr>
      </w:pPr>
      <w:bookmarkStart w:id="111" w:name="_Toc21091487"/>
      <w:r w:rsidRPr="0056068F">
        <w:rPr>
          <w:noProof/>
        </w:rPr>
        <w:lastRenderedPageBreak/>
        <w:tab/>
      </w:r>
      <w:r w:rsidRPr="0056068F">
        <w:rPr>
          <w:noProof/>
        </w:rPr>
        <w:drawing>
          <wp:inline distT="0" distB="0" distL="0" distR="0" wp14:anchorId="62B83C8C" wp14:editId="50F7A1BF">
            <wp:extent cx="324000" cy="324000"/>
            <wp:effectExtent l="0" t="0" r="0" b="0"/>
            <wp:docPr id="1628174209"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bookmarkEnd w:id="110"/>
    <w:bookmarkEnd w:id="111"/>
    <w:p w14:paraId="48F46E64" w14:textId="6478F6BE" w:rsidR="0096232E" w:rsidRPr="0056068F" w:rsidRDefault="0096232E" w:rsidP="00140402">
      <w:r w:rsidRPr="0056068F">
        <w:t xml:space="preserve">For a good comparison of the </w:t>
      </w:r>
      <w:r w:rsidR="00603DBF" w:rsidRPr="0056068F">
        <w:t>2</w:t>
      </w:r>
      <w:r w:rsidRPr="0056068F">
        <w:t xml:space="preserve"> most popular methods for laying out your web pages, spend some time going through th</w:t>
      </w:r>
      <w:r w:rsidR="00140402" w:rsidRPr="0056068F">
        <w:t xml:space="preserve">e </w:t>
      </w:r>
      <w:r w:rsidRPr="0056068F">
        <w:t>article</w:t>
      </w:r>
      <w:r w:rsidR="00140402" w:rsidRPr="0056068F">
        <w:t xml:space="preserve"> </w:t>
      </w:r>
      <w:hyperlink r:id="rId204" w:history="1">
        <w:r w:rsidR="00140402" w:rsidRPr="0056068F">
          <w:rPr>
            <w:rStyle w:val="Hyperlink"/>
          </w:rPr>
          <w:t>CSS Grid vs. Flexbox: Which should you use and when?</w:t>
        </w:r>
      </w:hyperlink>
      <w:r w:rsidR="001B2085" w:rsidRPr="0056068F">
        <w:t>.</w:t>
      </w:r>
    </w:p>
    <w:p w14:paraId="7841F452" w14:textId="339DD67C" w:rsidR="002E7414" w:rsidRPr="0056068F" w:rsidRDefault="002E7414" w:rsidP="002E7414">
      <w:pPr>
        <w:pStyle w:val="HeadingDecorative"/>
        <w:rPr>
          <w:noProof/>
        </w:rPr>
      </w:pPr>
      <w:r w:rsidRPr="0056068F">
        <w:rPr>
          <w:noProof/>
        </w:rPr>
        <w:tab/>
      </w:r>
      <w:r w:rsidRPr="0056068F">
        <w:rPr>
          <w:noProof/>
        </w:rPr>
        <w:drawing>
          <wp:inline distT="0" distB="0" distL="0" distR="0" wp14:anchorId="1546EC6C" wp14:editId="5CE89DCF">
            <wp:extent cx="324000" cy="324000"/>
            <wp:effectExtent l="0" t="0" r="0" b="0"/>
            <wp:docPr id="1017821042"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65FA54F2" w14:textId="55F99FB3" w:rsidR="0096232E" w:rsidRPr="0056068F" w:rsidRDefault="004258ED" w:rsidP="0096232E">
      <w:pPr>
        <w:rPr>
          <w:color w:val="000000" w:themeColor="text1"/>
        </w:rPr>
      </w:pPr>
      <w:r>
        <w:rPr>
          <w:color w:val="000000" w:themeColor="text1"/>
        </w:rPr>
        <w:t>T</w:t>
      </w:r>
      <w:r w:rsidRPr="0056068F">
        <w:rPr>
          <w:color w:val="000000" w:themeColor="text1"/>
        </w:rPr>
        <w:t xml:space="preserve">o help your understanding of </w:t>
      </w:r>
      <w:r w:rsidR="005E6153">
        <w:rPr>
          <w:color w:val="000000" w:themeColor="text1"/>
        </w:rPr>
        <w:t xml:space="preserve">the </w:t>
      </w:r>
      <w:r w:rsidR="00431ED3">
        <w:rPr>
          <w:color w:val="000000" w:themeColor="text1"/>
        </w:rPr>
        <w:t>Flexbo</w:t>
      </w:r>
      <w:r w:rsidR="00596DB1">
        <w:rPr>
          <w:color w:val="000000" w:themeColor="text1"/>
        </w:rPr>
        <w:t>x and Grid</w:t>
      </w:r>
      <w:r w:rsidRPr="0056068F">
        <w:rPr>
          <w:color w:val="000000" w:themeColor="text1"/>
        </w:rPr>
        <w:t xml:space="preserve"> concept</w:t>
      </w:r>
      <w:r w:rsidR="0096232E" w:rsidRPr="0056068F">
        <w:rPr>
          <w:color w:val="000000" w:themeColor="text1"/>
        </w:rPr>
        <w:t xml:space="preserve">, </w:t>
      </w:r>
      <w:r w:rsidR="001B2085" w:rsidRPr="0056068F">
        <w:rPr>
          <w:color w:val="000000" w:themeColor="text1"/>
        </w:rPr>
        <w:t>access</w:t>
      </w:r>
      <w:r w:rsidR="0096232E" w:rsidRPr="0056068F">
        <w:rPr>
          <w:color w:val="000000" w:themeColor="text1"/>
        </w:rPr>
        <w:t xml:space="preserve"> the video</w:t>
      </w:r>
      <w:r w:rsidR="001B2085" w:rsidRPr="0056068F">
        <w:rPr>
          <w:color w:val="000000" w:themeColor="text1"/>
        </w:rPr>
        <w:t xml:space="preserve"> </w:t>
      </w:r>
      <w:hyperlink r:id="rId205" w:history="1">
        <w:r w:rsidR="001B2085" w:rsidRPr="0056068F">
          <w:rPr>
            <w:rStyle w:val="Hyperlink"/>
          </w:rPr>
          <w:t>Grid vs. Flexbox</w:t>
        </w:r>
      </w:hyperlink>
      <w:r w:rsidR="001B2085" w:rsidRPr="0056068F">
        <w:t xml:space="preserve"> (LinkedIn Learning, 5:31 min)</w:t>
      </w:r>
      <w:r w:rsidR="004D0A01">
        <w:t xml:space="preserve"> f</w:t>
      </w:r>
      <w:r w:rsidRPr="0056068F">
        <w:rPr>
          <w:color w:val="000000" w:themeColor="text1"/>
        </w:rPr>
        <w:t>or instructional animated diagrams</w:t>
      </w:r>
      <w:r w:rsidR="004D0A01">
        <w:rPr>
          <w:color w:val="000000" w:themeColor="text1"/>
        </w:rPr>
        <w:t>.</w:t>
      </w:r>
    </w:p>
    <w:p w14:paraId="65211949" w14:textId="77777777" w:rsidR="00536353" w:rsidRPr="00E65AF8" w:rsidRDefault="00536353" w:rsidP="00536353">
      <w:pPr>
        <w:pStyle w:val="Notebox"/>
      </w:pPr>
      <w:bookmarkStart w:id="112" w:name="_Toc211777986"/>
      <w:bookmarkStart w:id="113" w:name="_Toc213359305"/>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396E9853" w14:textId="2D8EEEED" w:rsidR="0096232E" w:rsidRPr="0056068F" w:rsidRDefault="00E61AAE" w:rsidP="003A3DB3">
      <w:pPr>
        <w:pStyle w:val="Heading2"/>
        <w:rPr>
          <w:noProof/>
        </w:rPr>
      </w:pPr>
      <w:bookmarkStart w:id="114" w:name="_Toc216707793"/>
      <w:r w:rsidRPr="0056068F">
        <w:rPr>
          <w:noProof/>
        </w:rPr>
        <w:t>The p</w:t>
      </w:r>
      <w:r w:rsidR="00603DBF" w:rsidRPr="0056068F">
        <w:rPr>
          <w:noProof/>
        </w:rPr>
        <w:t>osition property</w:t>
      </w:r>
      <w:bookmarkEnd w:id="112"/>
      <w:bookmarkEnd w:id="113"/>
      <w:bookmarkEnd w:id="114"/>
    </w:p>
    <w:p w14:paraId="62D67554" w14:textId="4732F852" w:rsidR="0096232E" w:rsidRPr="0056068F" w:rsidRDefault="0096232E" w:rsidP="0096232E">
      <w:r w:rsidRPr="0056068F">
        <w:t xml:space="preserve">The </w:t>
      </w:r>
      <w:hyperlink r:id="rId206" w:history="1">
        <w:r w:rsidR="00483051" w:rsidRPr="001D041C">
          <w:rPr>
            <w:rStyle w:val="Hyperlink"/>
          </w:rPr>
          <w:t xml:space="preserve">CSS </w:t>
        </w:r>
        <w:r w:rsidRPr="001D041C">
          <w:rPr>
            <w:rStyle w:val="Hyperlink"/>
          </w:rPr>
          <w:t>position property</w:t>
        </w:r>
      </w:hyperlink>
      <w:r w:rsidRPr="0056068F">
        <w:t xml:space="preserve"> defines how an element is placed on a webpage. It determines where an element appears relative to the page, its container, or the user</w:t>
      </w:r>
      <w:r w:rsidR="005E422F" w:rsidRPr="0056068F">
        <w:t>'</w:t>
      </w:r>
      <w:r w:rsidRPr="0056068F">
        <w:t>s viewport.</w:t>
      </w:r>
    </w:p>
    <w:p w14:paraId="585FF4CD" w14:textId="6F6D87B9" w:rsidR="0096232E" w:rsidRPr="0056068F" w:rsidRDefault="009B7730" w:rsidP="00603DBF">
      <w:pPr>
        <w:pStyle w:val="Heading3"/>
        <w:rPr>
          <w:noProof/>
        </w:rPr>
      </w:pPr>
      <w:r>
        <w:rPr>
          <w:noProof/>
        </w:rPr>
        <w:t>Element stacking order</w:t>
      </w:r>
    </w:p>
    <w:p w14:paraId="743F3BC7" w14:textId="0640C30B" w:rsidR="0096232E" w:rsidRPr="0056068F" w:rsidRDefault="00533509" w:rsidP="0096232E">
      <w:pPr>
        <w:rPr>
          <w:lang w:eastAsia="en-AU"/>
        </w:rPr>
      </w:pPr>
      <w:r>
        <w:rPr>
          <w:lang w:eastAsia="en-AU"/>
        </w:rPr>
        <w:t>Something that relates to positioning elements is t</w:t>
      </w:r>
      <w:r w:rsidR="0096232E" w:rsidRPr="0056068F">
        <w:rPr>
          <w:lang w:eastAsia="en-AU"/>
        </w:rPr>
        <w:t xml:space="preserve">he </w:t>
      </w:r>
      <w:r w:rsidR="0096232E" w:rsidRPr="00773B1D">
        <w:rPr>
          <w:rStyle w:val="Strong"/>
        </w:rPr>
        <w:t>z-index</w:t>
      </w:r>
      <w:r w:rsidR="0096232E" w:rsidRPr="0056068F">
        <w:rPr>
          <w:lang w:eastAsia="en-AU"/>
        </w:rPr>
        <w:t xml:space="preserve"> property</w:t>
      </w:r>
      <w:r>
        <w:rPr>
          <w:lang w:eastAsia="en-AU"/>
        </w:rPr>
        <w:t>, which</w:t>
      </w:r>
      <w:r w:rsidR="0096232E" w:rsidRPr="0056068F">
        <w:rPr>
          <w:lang w:eastAsia="en-AU"/>
        </w:rPr>
        <w:t xml:space="preserve"> controls the stacking order of elements (which one appears in front or behind).</w:t>
      </w:r>
    </w:p>
    <w:p w14:paraId="38E5434B" w14:textId="77777777" w:rsidR="0096232E" w:rsidRPr="0056068F" w:rsidRDefault="0096232E" w:rsidP="00E927C4">
      <w:pPr>
        <w:pStyle w:val="ListBullet"/>
      </w:pPr>
      <w:r w:rsidRPr="0056068F">
        <w:t>Elements with a higher z-index appear on top of those with lower values.</w:t>
      </w:r>
    </w:p>
    <w:p w14:paraId="4E5373C7" w14:textId="77777777" w:rsidR="0096232E" w:rsidRPr="0056068F" w:rsidRDefault="0096232E" w:rsidP="00E927C4">
      <w:pPr>
        <w:pStyle w:val="ListBullet"/>
      </w:pPr>
      <w:r w:rsidRPr="0056068F">
        <w:t>A negative z-index places elements behind others.</w:t>
      </w:r>
    </w:p>
    <w:p w14:paraId="547388B6" w14:textId="77777777" w:rsidR="00445F65" w:rsidRPr="0056068F" w:rsidRDefault="0096232E" w:rsidP="0023108D">
      <w:pPr>
        <w:pStyle w:val="ComputerCode"/>
      </w:pPr>
      <w:r w:rsidRPr="0056068F">
        <w:t>Example:</w:t>
      </w:r>
    </w:p>
    <w:p w14:paraId="25C445AF" w14:textId="77777777" w:rsidR="00445F65" w:rsidRPr="0056068F" w:rsidRDefault="0096232E" w:rsidP="0023108D">
      <w:pPr>
        <w:pStyle w:val="ComputerCode"/>
      </w:pPr>
      <w:r w:rsidRPr="0056068F">
        <w:t>z-index: 1; /* element displayed above */</w:t>
      </w:r>
    </w:p>
    <w:p w14:paraId="728D89D5" w14:textId="028790A2" w:rsidR="0096232E" w:rsidRPr="0056068F" w:rsidRDefault="0096232E" w:rsidP="0023108D">
      <w:pPr>
        <w:pStyle w:val="ComputerCode"/>
      </w:pPr>
      <w:r w:rsidRPr="0056068F">
        <w:t>z-index: -1; /* element displayed behind */</w:t>
      </w:r>
    </w:p>
    <w:p w14:paraId="3AEDA9D7" w14:textId="77313280" w:rsidR="0096232E" w:rsidRPr="0056068F" w:rsidRDefault="008275DB" w:rsidP="006642D3">
      <w:pPr>
        <w:jc w:val="center"/>
      </w:pPr>
      <w:r>
        <w:rPr>
          <w:noProof/>
        </w:rPr>
        <w:lastRenderedPageBreak/>
        <w:drawing>
          <wp:inline distT="0" distB="0" distL="0" distR="0" wp14:anchorId="356B448C" wp14:editId="3394C22F">
            <wp:extent cx="5796000" cy="3260021"/>
            <wp:effectExtent l="0" t="0" r="0" b="0"/>
            <wp:docPr id="1808290539" name="Graphic 12" descr="How z-index Works | bitsof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0539" name="Graphic 12" descr="How z-index Works | bitsofcode"/>
                    <pic:cNvPicPr/>
                  </pic:nvPicPr>
                  <pic:blipFill>
                    <a:blip r:embed="rId207">
                      <a:extLst>
                        <a:ext uri="{96DAC541-7B7A-43D3-8B79-37D633B846F1}">
                          <asvg:svgBlip xmlns:asvg="http://schemas.microsoft.com/office/drawing/2016/SVG/main" r:embed="rId208"/>
                        </a:ext>
                      </a:extLst>
                    </a:blip>
                    <a:stretch>
                      <a:fillRect/>
                    </a:stretch>
                  </pic:blipFill>
                  <pic:spPr>
                    <a:xfrm>
                      <a:off x="0" y="0"/>
                      <a:ext cx="5796000" cy="3260021"/>
                    </a:xfrm>
                    <a:prstGeom prst="rect">
                      <a:avLst/>
                    </a:prstGeom>
                  </pic:spPr>
                </pic:pic>
              </a:graphicData>
            </a:graphic>
          </wp:inline>
        </w:drawing>
      </w:r>
    </w:p>
    <w:p w14:paraId="3F991AAD" w14:textId="04283C63" w:rsidR="002219D1" w:rsidRPr="0056068F" w:rsidRDefault="002219D1" w:rsidP="002219D1">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22</w:t>
      </w:r>
      <w:r w:rsidRPr="0056068F">
        <w:rPr>
          <w:noProof/>
        </w:rPr>
        <w:fldChar w:fldCharType="end"/>
      </w:r>
      <w:r w:rsidRPr="0056068F">
        <w:rPr>
          <w:noProof/>
        </w:rPr>
        <w:t xml:space="preserve">: © </w:t>
      </w:r>
      <w:r w:rsidR="0083280A">
        <w:rPr>
          <w:noProof/>
        </w:rPr>
        <w:t>TAFE NSW 2025</w:t>
      </w:r>
      <w:r w:rsidRPr="0056068F">
        <w:rPr>
          <w:noProof/>
        </w:rPr>
        <w:t xml:space="preserve"> </w:t>
      </w:r>
    </w:p>
    <w:p w14:paraId="4A996184" w14:textId="662A5A38" w:rsidR="0096232E" w:rsidRPr="0056068F" w:rsidRDefault="0096232E" w:rsidP="00603DBF">
      <w:pPr>
        <w:pStyle w:val="Heading3"/>
        <w:rPr>
          <w:noProof/>
        </w:rPr>
      </w:pPr>
      <w:r w:rsidRPr="0056068F">
        <w:rPr>
          <w:noProof/>
        </w:rPr>
        <w:t>sticky</w:t>
      </w:r>
    </w:p>
    <w:p w14:paraId="3B76D62D" w14:textId="02F981E6" w:rsidR="00603DBF" w:rsidRPr="0056068F" w:rsidRDefault="00DE53B2" w:rsidP="00405EB9">
      <w:r w:rsidRPr="00DE53B2">
        <w:t xml:space="preserve">An element with </w:t>
      </w:r>
      <w:r w:rsidRPr="0017591A">
        <w:rPr>
          <w:rStyle w:val="Emphasis"/>
        </w:rPr>
        <w:t>position: sticky</w:t>
      </w:r>
      <w:r w:rsidRPr="00DE53B2">
        <w:t xml:space="preserve"> behaves normally until the page scrolls past its trigger point, then it stays fixed in place (usually at the top).</w:t>
      </w:r>
    </w:p>
    <w:p w14:paraId="624E0469" w14:textId="788781A7" w:rsidR="0096232E" w:rsidRPr="0056068F" w:rsidRDefault="00B67467" w:rsidP="00194A57">
      <w:pPr>
        <w:keepNext/>
      </w:pPr>
      <w:r w:rsidRPr="0056068F">
        <w:t>For e</w:t>
      </w:r>
      <w:r w:rsidR="0096232E" w:rsidRPr="0056068F">
        <w:t>xample:</w:t>
      </w:r>
    </w:p>
    <w:p w14:paraId="660C0CAE" w14:textId="77777777" w:rsidR="0096232E" w:rsidRPr="0056068F" w:rsidRDefault="0096232E" w:rsidP="00194A57">
      <w:pPr>
        <w:pStyle w:val="ComputerCode"/>
        <w:keepNext/>
      </w:pPr>
      <w:r w:rsidRPr="0056068F">
        <w:t>header {</w:t>
      </w:r>
    </w:p>
    <w:p w14:paraId="774F558F" w14:textId="2B9BC4B6" w:rsidR="0096232E" w:rsidRPr="0056068F" w:rsidRDefault="0096232E" w:rsidP="00194A57">
      <w:pPr>
        <w:pStyle w:val="ComputerCode"/>
        <w:keepNext/>
      </w:pPr>
      <w:r w:rsidRPr="0056068F">
        <w:t xml:space="preserve">  position: sticky;</w:t>
      </w:r>
    </w:p>
    <w:p w14:paraId="399253CC" w14:textId="11D654DC" w:rsidR="0096232E" w:rsidRPr="0056068F" w:rsidRDefault="0096232E" w:rsidP="00194A57">
      <w:pPr>
        <w:pStyle w:val="ComputerCode"/>
        <w:keepNext/>
      </w:pPr>
      <w:r w:rsidRPr="0056068F">
        <w:t xml:space="preserve">  top: 0;</w:t>
      </w:r>
    </w:p>
    <w:p w14:paraId="3DA594E6" w14:textId="77777777" w:rsidR="0096232E" w:rsidRPr="0056068F" w:rsidRDefault="0096232E" w:rsidP="0096232E">
      <w:pPr>
        <w:pStyle w:val="ComputerCode"/>
      </w:pPr>
      <w:r w:rsidRPr="0056068F">
        <w:t>}</w:t>
      </w:r>
    </w:p>
    <w:p w14:paraId="144E0297" w14:textId="13FB2D6C" w:rsidR="0096232E" w:rsidRPr="0056068F" w:rsidRDefault="0096232E" w:rsidP="00603DBF">
      <w:pPr>
        <w:pStyle w:val="Heading3"/>
        <w:rPr>
          <w:noProof/>
        </w:rPr>
      </w:pPr>
      <w:r w:rsidRPr="0056068F">
        <w:rPr>
          <w:noProof/>
        </w:rPr>
        <w:t>fixed</w:t>
      </w:r>
    </w:p>
    <w:p w14:paraId="59035523" w14:textId="00339A57" w:rsidR="00603DBF" w:rsidRPr="0056068F" w:rsidRDefault="0096232E" w:rsidP="00AC2D7C">
      <w:r w:rsidRPr="0056068F">
        <w:t>A fixed element stays in the same place, even when the page scrolls.</w:t>
      </w:r>
    </w:p>
    <w:p w14:paraId="5C546C40" w14:textId="77777777" w:rsidR="00193650" w:rsidRPr="0056068F" w:rsidRDefault="00193650" w:rsidP="00193650">
      <w:r w:rsidRPr="0056068F">
        <w:t>For example:</w:t>
      </w:r>
    </w:p>
    <w:p w14:paraId="761C3F89" w14:textId="77777777" w:rsidR="0096232E" w:rsidRPr="0056068F" w:rsidRDefault="0096232E" w:rsidP="0096232E">
      <w:pPr>
        <w:pStyle w:val="ComputerCode"/>
      </w:pPr>
      <w:r w:rsidRPr="0056068F">
        <w:t>footer {</w:t>
      </w:r>
    </w:p>
    <w:p w14:paraId="34BE55FE" w14:textId="57C4EBB3" w:rsidR="0096232E" w:rsidRPr="0056068F" w:rsidRDefault="0096232E" w:rsidP="0096232E">
      <w:pPr>
        <w:pStyle w:val="ComputerCode"/>
      </w:pPr>
      <w:r w:rsidRPr="0056068F">
        <w:t xml:space="preserve">  position: fixed;</w:t>
      </w:r>
    </w:p>
    <w:p w14:paraId="04F5C86B" w14:textId="389313F6" w:rsidR="0096232E" w:rsidRPr="0056068F" w:rsidRDefault="0096232E" w:rsidP="0096232E">
      <w:pPr>
        <w:pStyle w:val="ComputerCode"/>
      </w:pPr>
      <w:r w:rsidRPr="0056068F">
        <w:t xml:space="preserve">  bottom: 0;</w:t>
      </w:r>
    </w:p>
    <w:p w14:paraId="64166DDC" w14:textId="77777777" w:rsidR="0096232E" w:rsidRPr="0056068F" w:rsidRDefault="0096232E" w:rsidP="0096232E">
      <w:pPr>
        <w:pStyle w:val="ComputerCode"/>
      </w:pPr>
      <w:r w:rsidRPr="0056068F">
        <w:t>}</w:t>
      </w:r>
    </w:p>
    <w:p w14:paraId="662D689E" w14:textId="493A10CA" w:rsidR="002E7414" w:rsidRPr="0056068F" w:rsidRDefault="002E7414" w:rsidP="002E7414">
      <w:pPr>
        <w:pStyle w:val="HeadingDecorative"/>
        <w:rPr>
          <w:noProof/>
        </w:rPr>
      </w:pPr>
      <w:r w:rsidRPr="0056068F">
        <w:rPr>
          <w:noProof/>
        </w:rPr>
        <w:lastRenderedPageBreak/>
        <w:tab/>
      </w:r>
      <w:r w:rsidRPr="0056068F">
        <w:rPr>
          <w:noProof/>
        </w:rPr>
        <w:drawing>
          <wp:inline distT="0" distB="0" distL="0" distR="0" wp14:anchorId="7713662A" wp14:editId="3E434142">
            <wp:extent cx="324000" cy="324000"/>
            <wp:effectExtent l="0" t="0" r="0" b="0"/>
            <wp:docPr id="1272507435"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43D493DE" w14:textId="43948189" w:rsidR="0096232E" w:rsidRPr="0056068F" w:rsidRDefault="00F02B03" w:rsidP="0096232E">
      <w:r>
        <w:rPr>
          <w:lang w:eastAsia="en-AU"/>
        </w:rPr>
        <w:t>Access</w:t>
      </w:r>
      <w:r w:rsidR="0096232E" w:rsidRPr="0056068F">
        <w:rPr>
          <w:lang w:eastAsia="en-AU"/>
        </w:rPr>
        <w:t xml:space="preserve"> th</w:t>
      </w:r>
      <w:r w:rsidR="008240C1" w:rsidRPr="0056068F">
        <w:rPr>
          <w:lang w:eastAsia="en-AU"/>
        </w:rPr>
        <w:t>e</w:t>
      </w:r>
      <w:r w:rsidR="0096232E" w:rsidRPr="0056068F">
        <w:rPr>
          <w:lang w:eastAsia="en-AU"/>
        </w:rPr>
        <w:t xml:space="preserve"> video </w:t>
      </w:r>
      <w:hyperlink r:id="rId209" w:history="1">
        <w:r w:rsidR="008240C1" w:rsidRPr="0056068F">
          <w:rPr>
            <w:rStyle w:val="Hyperlink"/>
          </w:rPr>
          <w:t>The position property</w:t>
        </w:r>
      </w:hyperlink>
      <w:r w:rsidR="008240C1" w:rsidRPr="0056068F">
        <w:t xml:space="preserve"> (LinkedIn Learning, 5:07 min) </w:t>
      </w:r>
      <w:r w:rsidR="0096232E" w:rsidRPr="0056068F">
        <w:rPr>
          <w:lang w:eastAsia="en-AU"/>
        </w:rPr>
        <w:t xml:space="preserve">to learn about all </w:t>
      </w:r>
      <w:r w:rsidR="008240C1" w:rsidRPr="0056068F">
        <w:rPr>
          <w:lang w:eastAsia="en-AU"/>
        </w:rPr>
        <w:t>p</w:t>
      </w:r>
      <w:r w:rsidR="0096232E" w:rsidRPr="0056068F">
        <w:rPr>
          <w:lang w:eastAsia="en-AU"/>
        </w:rPr>
        <w:t>osition property values</w:t>
      </w:r>
      <w:r w:rsidR="008240C1" w:rsidRPr="0056068F">
        <w:rPr>
          <w:lang w:eastAsia="en-AU"/>
        </w:rPr>
        <w:t>,</w:t>
      </w:r>
      <w:r w:rsidR="0096232E" w:rsidRPr="0056068F">
        <w:rPr>
          <w:lang w:eastAsia="en-AU"/>
        </w:rPr>
        <w:t xml:space="preserve"> including relative and absolute</w:t>
      </w:r>
      <w:r w:rsidR="008240C1" w:rsidRPr="0056068F">
        <w:rPr>
          <w:lang w:eastAsia="en-AU"/>
        </w:rPr>
        <w:t>.</w:t>
      </w:r>
    </w:p>
    <w:p w14:paraId="2311B89C" w14:textId="77777777" w:rsidR="00536353" w:rsidRPr="00E65AF8" w:rsidRDefault="00536353" w:rsidP="00536353">
      <w:pPr>
        <w:pStyle w:val="Notebox"/>
      </w:pPr>
      <w:bookmarkStart w:id="115" w:name="_Toc211777987"/>
      <w:bookmarkStart w:id="116" w:name="_Toc213359306"/>
      <w:r w:rsidRPr="00E65AF8">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30016885" w14:textId="0C87E8D9" w:rsidR="0096232E" w:rsidRPr="0056068F" w:rsidRDefault="0066094A" w:rsidP="00603DBF">
      <w:pPr>
        <w:pStyle w:val="Heading2"/>
        <w:rPr>
          <w:noProof/>
        </w:rPr>
      </w:pPr>
      <w:bookmarkStart w:id="117" w:name="_Toc216707794"/>
      <w:r>
        <w:rPr>
          <w:noProof/>
        </w:rPr>
        <w:t>Applying responsive design</w:t>
      </w:r>
      <w:r w:rsidR="00C8283D">
        <w:rPr>
          <w:noProof/>
        </w:rPr>
        <w:t xml:space="preserve"> </w:t>
      </w:r>
      <w:r w:rsidR="00FB665E">
        <w:rPr>
          <w:noProof/>
        </w:rPr>
        <w:t>with</w:t>
      </w:r>
      <w:r w:rsidR="00BF2E84">
        <w:rPr>
          <w:noProof/>
        </w:rPr>
        <w:t xml:space="preserve"> CSS</w:t>
      </w:r>
      <w:r w:rsidR="00C8283D">
        <w:rPr>
          <w:noProof/>
        </w:rPr>
        <w:t xml:space="preserve"> </w:t>
      </w:r>
      <w:r w:rsidR="00603DBF" w:rsidRPr="0056068F">
        <w:rPr>
          <w:noProof/>
        </w:rPr>
        <w:t xml:space="preserve">media </w:t>
      </w:r>
      <w:bookmarkEnd w:id="115"/>
      <w:bookmarkEnd w:id="116"/>
      <w:r w:rsidR="007323F4">
        <w:rPr>
          <w:noProof/>
        </w:rPr>
        <w:t>queries</w:t>
      </w:r>
      <w:bookmarkEnd w:id="117"/>
    </w:p>
    <w:p w14:paraId="4113788E" w14:textId="77777777" w:rsidR="0096232E" w:rsidRPr="0056068F" w:rsidRDefault="0096232E" w:rsidP="00161149">
      <w:r w:rsidRPr="0056068F">
        <w:t xml:space="preserve">The </w:t>
      </w:r>
      <w:r w:rsidRPr="00C8283D">
        <w:rPr>
          <w:rStyle w:val="Emphasis"/>
        </w:rPr>
        <w:t>@media</w:t>
      </w:r>
      <w:r w:rsidRPr="0056068F">
        <w:t xml:space="preserve"> rule is used for responsive design. It allows a webpage to change how it looks depending on the device being used.</w:t>
      </w:r>
    </w:p>
    <w:p w14:paraId="2304A8F1" w14:textId="1B1209E2" w:rsidR="0096232E" w:rsidRPr="0056068F" w:rsidRDefault="0096232E" w:rsidP="00161149">
      <w:r w:rsidRPr="0056068F">
        <w:t>Different devices (like phones, tablets, laptops</w:t>
      </w:r>
      <w:r w:rsidR="00603DBF" w:rsidRPr="0056068F">
        <w:t xml:space="preserve"> and</w:t>
      </w:r>
      <w:r w:rsidRPr="0056068F">
        <w:t xml:space="preserve"> desktops) have different screen sizes and resolutions, so CSS media queries help make layouts fit each one properly.</w:t>
      </w:r>
    </w:p>
    <w:p w14:paraId="04D1F8BA" w14:textId="7706CA1E" w:rsidR="0096232E" w:rsidRPr="0056068F" w:rsidRDefault="005A25B1" w:rsidP="004F4847">
      <w:pPr>
        <w:keepNext/>
      </w:pPr>
      <w:r w:rsidRPr="0056068F">
        <w:t>For e</w:t>
      </w:r>
      <w:r w:rsidR="0096232E" w:rsidRPr="0056068F">
        <w:t>xample:</w:t>
      </w:r>
    </w:p>
    <w:p w14:paraId="063F9C84" w14:textId="77777777" w:rsidR="0096232E" w:rsidRPr="0056068F" w:rsidRDefault="0096232E" w:rsidP="00161149">
      <w:pPr>
        <w:pStyle w:val="ListBullet"/>
      </w:pPr>
      <w:r w:rsidRPr="0056068F">
        <w:t>A desktop might have enough space to show a sidebar and large images.</w:t>
      </w:r>
    </w:p>
    <w:p w14:paraId="5164161F" w14:textId="77777777" w:rsidR="0096232E" w:rsidRPr="0056068F" w:rsidRDefault="0096232E" w:rsidP="00161149">
      <w:pPr>
        <w:pStyle w:val="ListBullet"/>
      </w:pPr>
      <w:r w:rsidRPr="0056068F">
        <w:t>A tablet might need smaller fonts and fewer columns.</w:t>
      </w:r>
    </w:p>
    <w:p w14:paraId="07B17683" w14:textId="77777777" w:rsidR="0096232E" w:rsidRPr="0056068F" w:rsidRDefault="0096232E" w:rsidP="00161149">
      <w:pPr>
        <w:pStyle w:val="ListBullet"/>
      </w:pPr>
      <w:r w:rsidRPr="0056068F">
        <w:t>A phone might hide side content and stack elements vertically for easier reading.</w:t>
      </w:r>
    </w:p>
    <w:p w14:paraId="59BD91E9" w14:textId="07CD88DF" w:rsidR="0096232E" w:rsidRPr="0056068F" w:rsidRDefault="00E37802" w:rsidP="00161149">
      <w:r>
        <w:t>Here is an example of</w:t>
      </w:r>
      <w:r w:rsidR="005A25B1" w:rsidRPr="0056068F">
        <w:t xml:space="preserve"> s</w:t>
      </w:r>
      <w:r w:rsidR="0096232E" w:rsidRPr="0056068F">
        <w:t>yntax:</w:t>
      </w:r>
    </w:p>
    <w:p w14:paraId="58936B43" w14:textId="77777777" w:rsidR="0096232E" w:rsidRPr="0056068F" w:rsidRDefault="0096232E" w:rsidP="00CA2612">
      <w:pPr>
        <w:pStyle w:val="ComputerCode"/>
      </w:pPr>
      <w:r w:rsidRPr="0056068F">
        <w:t>@media screen and (max-width: 600px) {</w:t>
      </w:r>
    </w:p>
    <w:p w14:paraId="2A86DE74" w14:textId="26BC16E8" w:rsidR="0096232E" w:rsidRPr="0056068F" w:rsidRDefault="0096232E" w:rsidP="00CA2612">
      <w:pPr>
        <w:pStyle w:val="ComputerCode"/>
      </w:pPr>
      <w:r w:rsidRPr="0056068F">
        <w:t xml:space="preserve">  /* CSS rules go here */</w:t>
      </w:r>
    </w:p>
    <w:p w14:paraId="1310DE50" w14:textId="77777777" w:rsidR="0096232E" w:rsidRPr="0056068F" w:rsidRDefault="0096232E" w:rsidP="00CA2612">
      <w:pPr>
        <w:pStyle w:val="ComputerCode"/>
      </w:pPr>
      <w:r w:rsidRPr="0056068F">
        <w:t>}</w:t>
      </w:r>
    </w:p>
    <w:p w14:paraId="0628A775" w14:textId="2E712E91" w:rsidR="00F542AF" w:rsidRPr="00F542AF" w:rsidRDefault="00F542AF" w:rsidP="00F542AF">
      <w:r>
        <w:t>In this example:</w:t>
      </w:r>
    </w:p>
    <w:p w14:paraId="092D5232" w14:textId="3ECB9F0D" w:rsidR="0096232E" w:rsidRPr="0056068F" w:rsidRDefault="0096232E" w:rsidP="00E118F4">
      <w:pPr>
        <w:pStyle w:val="ListBullet"/>
      </w:pPr>
      <w:r w:rsidRPr="0056068F">
        <w:rPr>
          <w:rStyle w:val="Emphasis"/>
        </w:rPr>
        <w:t>screen</w:t>
      </w:r>
      <w:r w:rsidRPr="0056068F">
        <w:t xml:space="preserve"> targets screen-based devices</w:t>
      </w:r>
    </w:p>
    <w:p w14:paraId="2AB7054F" w14:textId="77777777" w:rsidR="0096232E" w:rsidRPr="0056068F" w:rsidRDefault="0096232E" w:rsidP="00E118F4">
      <w:pPr>
        <w:pStyle w:val="ListBullet"/>
      </w:pPr>
      <w:r w:rsidRPr="0056068F">
        <w:rPr>
          <w:rStyle w:val="Emphasis"/>
        </w:rPr>
        <w:t>(max-width: 600px)</w:t>
      </w:r>
      <w:r w:rsidRPr="0056068F">
        <w:t xml:space="preserve"> applies the styles only when the device screen is 600 pixels wide or smaller, such as most smartphones.</w:t>
      </w:r>
    </w:p>
    <w:p w14:paraId="7C1F9088" w14:textId="24A18DC4" w:rsidR="0096232E" w:rsidRPr="0056068F" w:rsidRDefault="00603DBF" w:rsidP="00603DBF">
      <w:pPr>
        <w:pStyle w:val="Heading3"/>
        <w:rPr>
          <w:noProof/>
        </w:rPr>
      </w:pPr>
      <w:r w:rsidRPr="0056068F">
        <w:rPr>
          <w:noProof/>
        </w:rPr>
        <w:t>Common uses</w:t>
      </w:r>
    </w:p>
    <w:p w14:paraId="61F8AFF5" w14:textId="168E410A" w:rsidR="0096232E" w:rsidRPr="0056068F" w:rsidRDefault="00593688" w:rsidP="00724376">
      <w:pPr>
        <w:rPr>
          <w:lang w:eastAsia="en-AU"/>
        </w:rPr>
      </w:pPr>
      <w:r>
        <w:rPr>
          <w:lang w:eastAsia="en-AU"/>
        </w:rPr>
        <w:t>To c</w:t>
      </w:r>
      <w:r w:rsidR="0096232E" w:rsidRPr="0056068F">
        <w:rPr>
          <w:lang w:eastAsia="en-AU"/>
        </w:rPr>
        <w:t xml:space="preserve">hange </w:t>
      </w:r>
      <w:r w:rsidR="00AF24B2" w:rsidRPr="0056068F">
        <w:rPr>
          <w:lang w:eastAsia="en-AU"/>
        </w:rPr>
        <w:t>font size</w:t>
      </w:r>
      <w:r w:rsidR="00217DE5" w:rsidRPr="0056068F">
        <w:rPr>
          <w:lang w:eastAsia="en-AU"/>
        </w:rPr>
        <w:t>:</w:t>
      </w:r>
      <w:r w:rsidR="0096232E" w:rsidRPr="0056068F">
        <w:rPr>
          <w:lang w:eastAsia="en-AU"/>
        </w:rPr>
        <w:t xml:space="preserve"> </w:t>
      </w:r>
      <w:r w:rsidR="0068703D">
        <w:rPr>
          <w:lang w:eastAsia="en-AU"/>
        </w:rPr>
        <w:t>In the following example, t</w:t>
      </w:r>
      <w:r w:rsidR="0096232E" w:rsidRPr="0056068F">
        <w:rPr>
          <w:lang w:eastAsia="en-AU"/>
        </w:rPr>
        <w:t>ext becomes smaller on smaller screens.</w:t>
      </w:r>
    </w:p>
    <w:p w14:paraId="1C834244" w14:textId="77777777" w:rsidR="0096232E" w:rsidRPr="0056068F" w:rsidRDefault="0096232E" w:rsidP="0096232E">
      <w:pPr>
        <w:pStyle w:val="ComputerCode"/>
      </w:pPr>
      <w:r w:rsidRPr="0056068F">
        <w:lastRenderedPageBreak/>
        <w:t>@media screen and (max-width: 600px) {</w:t>
      </w:r>
    </w:p>
    <w:p w14:paraId="7291F2A2" w14:textId="4F6D1FDD" w:rsidR="0096232E" w:rsidRPr="0056068F" w:rsidRDefault="0096232E" w:rsidP="0096232E">
      <w:pPr>
        <w:pStyle w:val="ComputerCode"/>
      </w:pPr>
      <w:r w:rsidRPr="0056068F">
        <w:t xml:space="preserve">  body {</w:t>
      </w:r>
    </w:p>
    <w:p w14:paraId="64161913" w14:textId="286C5401" w:rsidR="0096232E" w:rsidRPr="0056068F" w:rsidRDefault="0096232E" w:rsidP="0096232E">
      <w:pPr>
        <w:pStyle w:val="ComputerCode"/>
      </w:pPr>
      <w:r w:rsidRPr="0056068F">
        <w:t xml:space="preserve">    font-size: 14px;</w:t>
      </w:r>
    </w:p>
    <w:p w14:paraId="3ECCE138" w14:textId="5EDF615C" w:rsidR="0096232E" w:rsidRPr="0056068F" w:rsidRDefault="0096232E" w:rsidP="0096232E">
      <w:pPr>
        <w:pStyle w:val="ComputerCode"/>
      </w:pPr>
      <w:r w:rsidRPr="0056068F">
        <w:t xml:space="preserve">  }</w:t>
      </w:r>
    </w:p>
    <w:p w14:paraId="54E8E9B9" w14:textId="77777777" w:rsidR="0096232E" w:rsidRPr="0056068F" w:rsidRDefault="0096232E" w:rsidP="0096232E">
      <w:pPr>
        <w:pStyle w:val="ComputerCode"/>
      </w:pPr>
      <w:r w:rsidRPr="0056068F">
        <w:t>}</w:t>
      </w:r>
    </w:p>
    <w:p w14:paraId="772E1740" w14:textId="3057F40B" w:rsidR="0096232E" w:rsidRPr="0056068F" w:rsidRDefault="00593688" w:rsidP="00724376">
      <w:pPr>
        <w:rPr>
          <w:lang w:eastAsia="en-AU"/>
        </w:rPr>
      </w:pPr>
      <w:r>
        <w:rPr>
          <w:lang w:eastAsia="en-AU"/>
        </w:rPr>
        <w:t>To h</w:t>
      </w:r>
      <w:r w:rsidR="0096232E" w:rsidRPr="0056068F">
        <w:rPr>
          <w:lang w:eastAsia="en-AU"/>
        </w:rPr>
        <w:t xml:space="preserve">ide an </w:t>
      </w:r>
      <w:r w:rsidR="00217DE5" w:rsidRPr="0056068F">
        <w:rPr>
          <w:lang w:eastAsia="en-AU"/>
        </w:rPr>
        <w:t>e</w:t>
      </w:r>
      <w:r w:rsidR="0096232E" w:rsidRPr="0056068F">
        <w:rPr>
          <w:lang w:eastAsia="en-AU"/>
        </w:rPr>
        <w:t>lement</w:t>
      </w:r>
      <w:r w:rsidR="00217DE5" w:rsidRPr="0056068F">
        <w:rPr>
          <w:lang w:eastAsia="en-AU"/>
        </w:rPr>
        <w:t>:</w:t>
      </w:r>
      <w:r w:rsidR="0096232E" w:rsidRPr="0056068F">
        <w:rPr>
          <w:lang w:eastAsia="en-AU"/>
        </w:rPr>
        <w:t xml:space="preserve"> </w:t>
      </w:r>
      <w:r w:rsidR="002F1804">
        <w:rPr>
          <w:lang w:eastAsia="en-AU"/>
        </w:rPr>
        <w:t xml:space="preserve">In the following example, </w:t>
      </w:r>
      <w:r w:rsidR="0096232E" w:rsidRPr="0056068F">
        <w:rPr>
          <w:lang w:eastAsia="en-AU"/>
        </w:rPr>
        <w:t xml:space="preserve">the sidebar </w:t>
      </w:r>
      <w:r w:rsidR="00F623B7">
        <w:rPr>
          <w:lang w:eastAsia="en-AU"/>
        </w:rPr>
        <w:t xml:space="preserve">is hidden </w:t>
      </w:r>
      <w:r w:rsidR="0096232E" w:rsidRPr="0056068F">
        <w:rPr>
          <w:lang w:eastAsia="en-AU"/>
        </w:rPr>
        <w:t>on mobile screens.</w:t>
      </w:r>
    </w:p>
    <w:p w14:paraId="3E3EDC46" w14:textId="77777777" w:rsidR="0096232E" w:rsidRPr="0056068F" w:rsidRDefault="0096232E" w:rsidP="0096232E">
      <w:pPr>
        <w:pStyle w:val="ComputerCode"/>
      </w:pPr>
      <w:r w:rsidRPr="0056068F">
        <w:t>@media screen and (max-width: 600px) {</w:t>
      </w:r>
    </w:p>
    <w:p w14:paraId="0C95442C" w14:textId="30D3668B" w:rsidR="0096232E" w:rsidRPr="0056068F" w:rsidRDefault="0096232E" w:rsidP="0096232E">
      <w:pPr>
        <w:pStyle w:val="ComputerCode"/>
      </w:pPr>
      <w:r w:rsidRPr="0056068F">
        <w:t xml:space="preserve">  .sidebar {</w:t>
      </w:r>
    </w:p>
    <w:p w14:paraId="5564FE2F" w14:textId="3911C255" w:rsidR="0096232E" w:rsidRPr="0056068F" w:rsidRDefault="0096232E" w:rsidP="0096232E">
      <w:pPr>
        <w:pStyle w:val="ComputerCode"/>
      </w:pPr>
      <w:r w:rsidRPr="0056068F">
        <w:t xml:space="preserve">    display: none;</w:t>
      </w:r>
    </w:p>
    <w:p w14:paraId="1E7845BD" w14:textId="7958F691" w:rsidR="0096232E" w:rsidRPr="0056068F" w:rsidRDefault="0096232E" w:rsidP="0096232E">
      <w:pPr>
        <w:pStyle w:val="ComputerCode"/>
      </w:pPr>
      <w:r w:rsidRPr="0056068F">
        <w:t xml:space="preserve">  }</w:t>
      </w:r>
    </w:p>
    <w:p w14:paraId="07183663" w14:textId="77777777" w:rsidR="0096232E" w:rsidRPr="0056068F" w:rsidRDefault="0096232E" w:rsidP="0096232E">
      <w:pPr>
        <w:pStyle w:val="ComputerCode"/>
      </w:pPr>
      <w:r w:rsidRPr="0056068F">
        <w:t>}</w:t>
      </w:r>
    </w:p>
    <w:p w14:paraId="60E0ABD6" w14:textId="77777777" w:rsidR="0096232E" w:rsidRPr="0056068F" w:rsidRDefault="0096232E" w:rsidP="0096232E">
      <w:pPr>
        <w:pStyle w:val="HeadingDecorative"/>
        <w:rPr>
          <w:noProof/>
        </w:rPr>
      </w:pPr>
      <w:r w:rsidRPr="0056068F">
        <w:rPr>
          <w:noProof/>
        </w:rPr>
        <w:tab/>
      </w:r>
      <w:r w:rsidRPr="0056068F">
        <w:rPr>
          <w:noProof/>
        </w:rPr>
        <w:drawing>
          <wp:inline distT="0" distB="0" distL="0" distR="0" wp14:anchorId="20DA5284" wp14:editId="729C4CD8">
            <wp:extent cx="324000" cy="324000"/>
            <wp:effectExtent l="0" t="0" r="0" b="0"/>
            <wp:docPr id="1756510917"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262D1825" w14:textId="7D00BFA1" w:rsidR="0096232E" w:rsidRPr="0056068F" w:rsidRDefault="002661DA" w:rsidP="00603DBF">
      <w:pPr>
        <w:pStyle w:val="Heading3"/>
        <w:rPr>
          <w:noProof/>
        </w:rPr>
      </w:pPr>
      <w:bookmarkStart w:id="118" w:name="_Ref215569268"/>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23</w:t>
      </w:r>
      <w:r w:rsidRPr="0056068F">
        <w:rPr>
          <w:noProof/>
        </w:rPr>
        <w:fldChar w:fldCharType="end"/>
      </w:r>
      <w:r w:rsidR="00603DBF" w:rsidRPr="0056068F">
        <w:rPr>
          <w:noProof/>
        </w:rPr>
        <w:t xml:space="preserve">: </w:t>
      </w:r>
      <w:r w:rsidR="006F261E">
        <w:rPr>
          <w:noProof/>
        </w:rPr>
        <w:t>Apply responsive design</w:t>
      </w:r>
      <w:r w:rsidR="007C642A">
        <w:rPr>
          <w:noProof/>
        </w:rPr>
        <w:t xml:space="preserve"> to a webpage</w:t>
      </w:r>
      <w:bookmarkEnd w:id="118"/>
    </w:p>
    <w:p w14:paraId="660ADE17" w14:textId="54B1EA80" w:rsidR="00603DBF" w:rsidRPr="0056068F" w:rsidRDefault="0096232E" w:rsidP="00724376">
      <w:bookmarkStart w:id="119" w:name="_Toc211777989"/>
      <w:r w:rsidRPr="0056068F">
        <w:t>Create a simple webpage that changes colour and layout at different screen widths</w:t>
      </w:r>
      <w:r w:rsidR="005358E6" w:rsidRPr="0056068F">
        <w:t xml:space="preserve"> usin</w:t>
      </w:r>
      <w:r w:rsidR="00297B9A">
        <w:t>g</w:t>
      </w:r>
      <w:r w:rsidR="005358E6" w:rsidRPr="0056068F">
        <w:t xml:space="preserve"> </w:t>
      </w:r>
      <w:r w:rsidR="005358E6" w:rsidRPr="003A05EC">
        <w:rPr>
          <w:rStyle w:val="Emphasis"/>
        </w:rPr>
        <w:t>@media</w:t>
      </w:r>
      <w:r w:rsidR="006218DA" w:rsidRPr="0056068F">
        <w:t>.</w:t>
      </w:r>
    </w:p>
    <w:p w14:paraId="1D84B2F4" w14:textId="12F6FACB" w:rsidR="003F3D83" w:rsidRDefault="003F3D83" w:rsidP="00CC75E8">
      <w:pPr>
        <w:pStyle w:val="ListNumber"/>
        <w:numPr>
          <w:ilvl w:val="0"/>
          <w:numId w:val="59"/>
        </w:numPr>
      </w:pPr>
      <w:r>
        <w:t xml:space="preserve">Create </w:t>
      </w:r>
      <w:r w:rsidR="00B77D26">
        <w:t>an</w:t>
      </w:r>
      <w:r>
        <w:t xml:space="preserve"> HTML file</w:t>
      </w:r>
      <w:r w:rsidR="00B77D26">
        <w:t xml:space="preserve"> with a foundational structure,</w:t>
      </w:r>
      <w:r w:rsidR="00580006">
        <w:t xml:space="preserve"> including </w:t>
      </w:r>
      <w:r w:rsidR="00580006" w:rsidRPr="00580006">
        <w:rPr>
          <w:rStyle w:val="Emphasis"/>
        </w:rPr>
        <w:t>&lt;head&gt;</w:t>
      </w:r>
      <w:r w:rsidR="00580006">
        <w:t xml:space="preserve"> and </w:t>
      </w:r>
      <w:r w:rsidR="00580006" w:rsidRPr="00580006">
        <w:rPr>
          <w:rStyle w:val="Emphasis"/>
        </w:rPr>
        <w:t>&lt;body&gt;</w:t>
      </w:r>
      <w:r w:rsidR="00580006">
        <w:t xml:space="preserve"> sections.</w:t>
      </w:r>
    </w:p>
    <w:p w14:paraId="4F168D36" w14:textId="4535016E" w:rsidR="0096232E" w:rsidRPr="0056068F" w:rsidRDefault="000534F4" w:rsidP="00CC75E8">
      <w:pPr>
        <w:pStyle w:val="ListNumber"/>
        <w:numPr>
          <w:ilvl w:val="0"/>
          <w:numId w:val="59"/>
        </w:numPr>
      </w:pPr>
      <w:r w:rsidRPr="0056068F">
        <w:t>Create</w:t>
      </w:r>
      <w:r w:rsidR="009613DD" w:rsidRPr="0056068F">
        <w:t xml:space="preserve"> a </w:t>
      </w:r>
      <w:r w:rsidR="0096232E" w:rsidRPr="0056068F">
        <w:t>style.css</w:t>
      </w:r>
      <w:r w:rsidR="009613DD" w:rsidRPr="0056068F">
        <w:t xml:space="preserve"> </w:t>
      </w:r>
      <w:r w:rsidR="009C42D4">
        <w:t xml:space="preserve">file </w:t>
      </w:r>
      <w:r w:rsidR="009613DD" w:rsidRPr="0056068F">
        <w:t>using the following code:</w:t>
      </w:r>
    </w:p>
    <w:p w14:paraId="2F342B22" w14:textId="77777777" w:rsidR="0096232E" w:rsidRPr="0056068F" w:rsidRDefault="0096232E" w:rsidP="006218DA">
      <w:pPr>
        <w:pStyle w:val="ComputerCode"/>
      </w:pPr>
      <w:r w:rsidRPr="0056068F">
        <w:t>body {</w:t>
      </w:r>
    </w:p>
    <w:p w14:paraId="7F677B02" w14:textId="4AA8BB21" w:rsidR="0096232E" w:rsidRPr="0056068F" w:rsidRDefault="00603DBF" w:rsidP="006218DA">
      <w:pPr>
        <w:pStyle w:val="ComputerCode"/>
      </w:pPr>
      <w:r w:rsidRPr="0056068F">
        <w:t xml:space="preserve"> </w:t>
      </w:r>
      <w:r w:rsidR="0096232E" w:rsidRPr="0056068F">
        <w:tab/>
        <w:t>background-</w:t>
      </w:r>
      <w:proofErr w:type="spellStart"/>
      <w:r w:rsidR="0096232E" w:rsidRPr="0056068F">
        <w:t>color</w:t>
      </w:r>
      <w:proofErr w:type="spellEnd"/>
      <w:r w:rsidR="0096232E" w:rsidRPr="0056068F">
        <w:t xml:space="preserve">: </w:t>
      </w:r>
      <w:proofErr w:type="spellStart"/>
      <w:r w:rsidR="0096232E" w:rsidRPr="0056068F">
        <w:t>lightblue</w:t>
      </w:r>
      <w:proofErr w:type="spellEnd"/>
      <w:r w:rsidR="0096232E" w:rsidRPr="0056068F">
        <w:t>;</w:t>
      </w:r>
    </w:p>
    <w:p w14:paraId="3FE6FCC1" w14:textId="461FC727" w:rsidR="0096232E" w:rsidRPr="0056068F" w:rsidRDefault="00603DBF" w:rsidP="006218DA">
      <w:pPr>
        <w:pStyle w:val="ComputerCode"/>
      </w:pPr>
      <w:r w:rsidRPr="0056068F">
        <w:t xml:space="preserve"> </w:t>
      </w:r>
      <w:r w:rsidR="0096232E" w:rsidRPr="0056068F">
        <w:tab/>
        <w:t>font-family: Arial, sans-serif;</w:t>
      </w:r>
    </w:p>
    <w:p w14:paraId="1B7B49DD" w14:textId="36165C68" w:rsidR="0096232E" w:rsidRPr="0056068F" w:rsidRDefault="00603DBF" w:rsidP="006218DA">
      <w:pPr>
        <w:pStyle w:val="ComputerCode"/>
      </w:pPr>
      <w:r w:rsidRPr="0056068F">
        <w:t xml:space="preserve"> </w:t>
      </w:r>
      <w:r w:rsidR="0096232E" w:rsidRPr="0056068F">
        <w:tab/>
        <w:t xml:space="preserve">text-align: </w:t>
      </w:r>
      <w:r w:rsidRPr="0056068F">
        <w:t>centre</w:t>
      </w:r>
      <w:r w:rsidR="0096232E" w:rsidRPr="0056068F">
        <w:t>;</w:t>
      </w:r>
    </w:p>
    <w:p w14:paraId="63CD5D47" w14:textId="77777777" w:rsidR="0096232E" w:rsidRPr="0056068F" w:rsidRDefault="0096232E" w:rsidP="006218DA">
      <w:pPr>
        <w:pStyle w:val="ComputerCode"/>
      </w:pPr>
      <w:r w:rsidRPr="0056068F">
        <w:t>}</w:t>
      </w:r>
    </w:p>
    <w:p w14:paraId="58805D42" w14:textId="77777777" w:rsidR="0096232E" w:rsidRPr="0056068F" w:rsidRDefault="0096232E" w:rsidP="006218DA">
      <w:pPr>
        <w:pStyle w:val="ComputerCode"/>
      </w:pPr>
    </w:p>
    <w:p w14:paraId="4F869F77" w14:textId="77777777" w:rsidR="0096232E" w:rsidRPr="0056068F" w:rsidRDefault="0096232E" w:rsidP="006218DA">
      <w:pPr>
        <w:pStyle w:val="ComputerCode"/>
      </w:pPr>
      <w:r w:rsidRPr="0056068F">
        <w:t>/* Tablet */</w:t>
      </w:r>
    </w:p>
    <w:p w14:paraId="7AA0870C" w14:textId="77777777" w:rsidR="0096232E" w:rsidRPr="0056068F" w:rsidRDefault="0096232E" w:rsidP="006218DA">
      <w:pPr>
        <w:pStyle w:val="ComputerCode"/>
      </w:pPr>
      <w:r w:rsidRPr="0056068F">
        <w:t>@media (max-width: 1024px) {</w:t>
      </w:r>
    </w:p>
    <w:p w14:paraId="7B69C9FF" w14:textId="77777777" w:rsidR="0096232E" w:rsidRPr="0056068F" w:rsidRDefault="0096232E" w:rsidP="006218DA">
      <w:pPr>
        <w:pStyle w:val="ComputerCode"/>
      </w:pPr>
      <w:r w:rsidRPr="0056068F">
        <w:t>body {</w:t>
      </w:r>
    </w:p>
    <w:p w14:paraId="2477388B" w14:textId="12E3D627" w:rsidR="0096232E" w:rsidRPr="0056068F" w:rsidRDefault="00603DBF" w:rsidP="006218DA">
      <w:pPr>
        <w:pStyle w:val="ComputerCode"/>
      </w:pPr>
      <w:r w:rsidRPr="0056068F">
        <w:t xml:space="preserve"> </w:t>
      </w:r>
      <w:r w:rsidR="0096232E" w:rsidRPr="0056068F">
        <w:tab/>
      </w:r>
      <w:r w:rsidR="0096232E" w:rsidRPr="0056068F">
        <w:tab/>
        <w:t>background-</w:t>
      </w:r>
      <w:proofErr w:type="spellStart"/>
      <w:r w:rsidR="0096232E" w:rsidRPr="0056068F">
        <w:t>color</w:t>
      </w:r>
      <w:proofErr w:type="spellEnd"/>
      <w:r w:rsidR="0096232E" w:rsidRPr="0056068F">
        <w:t>: yellow;</w:t>
      </w:r>
    </w:p>
    <w:p w14:paraId="0CC0FE8C" w14:textId="499B5DE0" w:rsidR="0096232E" w:rsidRPr="0056068F" w:rsidRDefault="00603DBF" w:rsidP="006218DA">
      <w:pPr>
        <w:pStyle w:val="ComputerCode"/>
      </w:pPr>
      <w:r w:rsidRPr="0056068F">
        <w:t xml:space="preserve"> </w:t>
      </w:r>
      <w:r w:rsidR="0096232E" w:rsidRPr="0056068F">
        <w:tab/>
        <w:t>}</w:t>
      </w:r>
    </w:p>
    <w:p w14:paraId="62F1F05D" w14:textId="77777777" w:rsidR="0096232E" w:rsidRPr="0056068F" w:rsidRDefault="0096232E" w:rsidP="006218DA">
      <w:pPr>
        <w:pStyle w:val="ComputerCode"/>
      </w:pPr>
      <w:r w:rsidRPr="0056068F">
        <w:lastRenderedPageBreak/>
        <w:t>}</w:t>
      </w:r>
    </w:p>
    <w:p w14:paraId="769EFFC4" w14:textId="77777777" w:rsidR="0096232E" w:rsidRPr="0056068F" w:rsidRDefault="0096232E" w:rsidP="006218DA">
      <w:pPr>
        <w:pStyle w:val="ComputerCode"/>
      </w:pPr>
    </w:p>
    <w:p w14:paraId="4CC6F631" w14:textId="77777777" w:rsidR="0096232E" w:rsidRPr="0056068F" w:rsidRDefault="0096232E" w:rsidP="006218DA">
      <w:pPr>
        <w:pStyle w:val="ComputerCode"/>
      </w:pPr>
      <w:r w:rsidRPr="0056068F">
        <w:t>/* Mobile */</w:t>
      </w:r>
    </w:p>
    <w:p w14:paraId="07DF9689" w14:textId="77777777" w:rsidR="0096232E" w:rsidRPr="0056068F" w:rsidRDefault="0096232E" w:rsidP="006218DA">
      <w:pPr>
        <w:pStyle w:val="ComputerCode"/>
      </w:pPr>
      <w:r w:rsidRPr="0056068F">
        <w:t>@media (max-width: 600px) {</w:t>
      </w:r>
    </w:p>
    <w:p w14:paraId="279ECC5B" w14:textId="686D2DB1" w:rsidR="0096232E" w:rsidRPr="0056068F" w:rsidRDefault="00603DBF" w:rsidP="006218DA">
      <w:pPr>
        <w:pStyle w:val="ComputerCode"/>
      </w:pPr>
      <w:r w:rsidRPr="0056068F">
        <w:t xml:space="preserve"> </w:t>
      </w:r>
      <w:r w:rsidR="0096232E" w:rsidRPr="0056068F">
        <w:tab/>
        <w:t>body {</w:t>
      </w:r>
    </w:p>
    <w:p w14:paraId="12127695" w14:textId="3F7EDEE7" w:rsidR="0096232E" w:rsidRPr="0056068F" w:rsidRDefault="00603DBF" w:rsidP="006218DA">
      <w:pPr>
        <w:pStyle w:val="ComputerCode"/>
      </w:pPr>
      <w:r w:rsidRPr="0056068F">
        <w:t xml:space="preserve"> </w:t>
      </w:r>
      <w:r w:rsidR="0096232E" w:rsidRPr="0056068F">
        <w:tab/>
      </w:r>
      <w:r w:rsidR="0096232E" w:rsidRPr="0056068F">
        <w:tab/>
        <w:t>background-</w:t>
      </w:r>
      <w:proofErr w:type="spellStart"/>
      <w:r w:rsidR="0096232E" w:rsidRPr="0056068F">
        <w:t>color</w:t>
      </w:r>
      <w:proofErr w:type="spellEnd"/>
      <w:r w:rsidR="0096232E" w:rsidRPr="0056068F">
        <w:t>: coral;</w:t>
      </w:r>
    </w:p>
    <w:p w14:paraId="695BFC75" w14:textId="013A2A93" w:rsidR="0096232E" w:rsidRPr="0056068F" w:rsidRDefault="00603DBF" w:rsidP="006218DA">
      <w:pPr>
        <w:pStyle w:val="ComputerCode"/>
      </w:pPr>
      <w:r w:rsidRPr="0056068F">
        <w:t xml:space="preserve"> </w:t>
      </w:r>
      <w:r w:rsidR="0096232E" w:rsidRPr="0056068F">
        <w:tab/>
        <w:t>}</w:t>
      </w:r>
    </w:p>
    <w:p w14:paraId="08F0F58A" w14:textId="77777777" w:rsidR="0096232E" w:rsidRPr="0056068F" w:rsidRDefault="0096232E" w:rsidP="006218DA">
      <w:pPr>
        <w:pStyle w:val="ComputerCode"/>
      </w:pPr>
      <w:r w:rsidRPr="0056068F">
        <w:t>}</w:t>
      </w:r>
    </w:p>
    <w:p w14:paraId="0C3CB6CA" w14:textId="320A31E4" w:rsidR="0096232E" w:rsidRPr="0056068F" w:rsidRDefault="0096232E" w:rsidP="00CC75E8">
      <w:pPr>
        <w:pStyle w:val="ListNumber"/>
        <w:numPr>
          <w:ilvl w:val="0"/>
          <w:numId w:val="59"/>
        </w:numPr>
      </w:pPr>
      <w:r w:rsidRPr="0056068F">
        <w:t xml:space="preserve">Link the </w:t>
      </w:r>
      <w:r w:rsidR="009613DD" w:rsidRPr="00E7122E">
        <w:rPr>
          <w:rStyle w:val="Strong"/>
        </w:rPr>
        <w:t>style.css</w:t>
      </w:r>
      <w:r w:rsidR="009613DD" w:rsidRPr="0056068F">
        <w:t xml:space="preserve"> </w:t>
      </w:r>
      <w:r w:rsidRPr="0056068F">
        <w:t>file in your HTML page.</w:t>
      </w:r>
    </w:p>
    <w:p w14:paraId="103D0FF8" w14:textId="55D2D639" w:rsidR="0096232E" w:rsidRPr="0056068F" w:rsidRDefault="0096232E" w:rsidP="006C63F3">
      <w:pPr>
        <w:pStyle w:val="ListNumber"/>
      </w:pPr>
      <w:r w:rsidRPr="0056068F">
        <w:t xml:space="preserve">Open </w:t>
      </w:r>
      <w:r w:rsidR="0073037E" w:rsidRPr="0056068F">
        <w:t>your HTML page</w:t>
      </w:r>
      <w:r w:rsidRPr="0056068F">
        <w:t xml:space="preserve"> in a browser.</w:t>
      </w:r>
    </w:p>
    <w:p w14:paraId="119A537F" w14:textId="737A71F7" w:rsidR="0096232E" w:rsidRPr="0056068F" w:rsidRDefault="0096232E" w:rsidP="006C63F3">
      <w:pPr>
        <w:pStyle w:val="ListNumber"/>
      </w:pPr>
      <w:r w:rsidRPr="0056068F">
        <w:t xml:space="preserve">Resize the window and </w:t>
      </w:r>
      <w:r w:rsidR="0086270E">
        <w:t>observe</w:t>
      </w:r>
      <w:r w:rsidRPr="0056068F">
        <w:t xml:space="preserve"> the background colour change.</w:t>
      </w:r>
    </w:p>
    <w:p w14:paraId="6881DDAA" w14:textId="2ABFC54A" w:rsidR="0096232E" w:rsidRPr="0056068F" w:rsidRDefault="0096232E" w:rsidP="006C63F3">
      <w:pPr>
        <w:pStyle w:val="ListNumber"/>
      </w:pPr>
      <w:r w:rsidRPr="0056068F">
        <w:t xml:space="preserve">Move the </w:t>
      </w:r>
      <w:r w:rsidR="00A427EC" w:rsidRPr="00A427EC">
        <w:rPr>
          <w:rStyle w:val="Emphasis"/>
        </w:rPr>
        <w:t>M</w:t>
      </w:r>
      <w:r w:rsidRPr="00A427EC">
        <w:rPr>
          <w:rStyle w:val="Emphasis"/>
        </w:rPr>
        <w:t>obile</w:t>
      </w:r>
      <w:r w:rsidRPr="0056068F">
        <w:t xml:space="preserve"> media query to the top of the CSS file and test what happens</w:t>
      </w:r>
      <w:r w:rsidR="007B1D46">
        <w:t>.</w:t>
      </w:r>
      <w:r w:rsidRPr="0056068F">
        <w:t xml:space="preserve"> (Hint: Remember </w:t>
      </w:r>
      <w:r w:rsidR="0002726B">
        <w:t xml:space="preserve">the priority order of </w:t>
      </w:r>
      <w:r w:rsidR="007B1D46">
        <w:t xml:space="preserve">CSS </w:t>
      </w:r>
      <w:r w:rsidR="0002726B">
        <w:t>rules</w:t>
      </w:r>
      <w:r w:rsidRPr="0056068F">
        <w:t>)</w:t>
      </w:r>
    </w:p>
    <w:p w14:paraId="5921BB3E" w14:textId="2EF9E3AB" w:rsidR="0096232E" w:rsidRPr="0056068F" w:rsidRDefault="0096232E" w:rsidP="006C63F3">
      <w:pPr>
        <w:pStyle w:val="ListNumber"/>
      </w:pPr>
      <w:r w:rsidRPr="0056068F">
        <w:t xml:space="preserve">Move the </w:t>
      </w:r>
      <w:r w:rsidR="00276F03" w:rsidRPr="00A427EC">
        <w:rPr>
          <w:rStyle w:val="Emphasis"/>
        </w:rPr>
        <w:t>Mobile</w:t>
      </w:r>
      <w:r w:rsidR="00276F03" w:rsidRPr="0056068F">
        <w:t xml:space="preserve"> </w:t>
      </w:r>
      <w:r w:rsidRPr="0056068F">
        <w:t>media query back to its original place and experiment with more media queries using the</w:t>
      </w:r>
      <w:r w:rsidR="005778B0" w:rsidRPr="0056068F">
        <w:t xml:space="preserve"> W3Schools</w:t>
      </w:r>
      <w:r w:rsidRPr="0056068F">
        <w:t xml:space="preserve"> </w:t>
      </w:r>
      <w:hyperlink r:id="rId210" w:history="1">
        <w:r w:rsidRPr="0056068F">
          <w:rPr>
            <w:rStyle w:val="Hyperlink"/>
          </w:rPr>
          <w:t>CSS Media Queries</w:t>
        </w:r>
        <w:r w:rsidR="0041110C" w:rsidRPr="0056068F">
          <w:rPr>
            <w:rStyle w:val="Hyperlink"/>
          </w:rPr>
          <w:t xml:space="preserve"> -</w:t>
        </w:r>
        <w:r w:rsidRPr="0056068F">
          <w:rPr>
            <w:rStyle w:val="Hyperlink"/>
          </w:rPr>
          <w:t xml:space="preserve"> Examples</w:t>
        </w:r>
      </w:hyperlink>
      <w:r w:rsidRPr="0056068F">
        <w:t xml:space="preserve"> page for ideas.</w:t>
      </w:r>
    </w:p>
    <w:p w14:paraId="237BA349" w14:textId="77777777" w:rsidR="0096232E" w:rsidRPr="0056068F" w:rsidRDefault="0096232E" w:rsidP="006C63F3">
      <w:pPr>
        <w:pStyle w:val="Heading2"/>
        <w:rPr>
          <w:noProof/>
          <w:color w:val="000000" w:themeColor="text1"/>
        </w:rPr>
      </w:pPr>
      <w:bookmarkStart w:id="120" w:name="_Toc213359307"/>
      <w:bookmarkStart w:id="121" w:name="_Toc216707795"/>
      <w:r w:rsidRPr="0056068F">
        <w:rPr>
          <w:noProof/>
        </w:rPr>
        <w:t>Validating your CSS</w:t>
      </w:r>
      <w:bookmarkEnd w:id="119"/>
      <w:bookmarkEnd w:id="120"/>
      <w:bookmarkEnd w:id="121"/>
    </w:p>
    <w:p w14:paraId="5933F5AB" w14:textId="684B11CA" w:rsidR="0096232E" w:rsidRPr="0056068F" w:rsidRDefault="0096232E" w:rsidP="006C63F3">
      <w:r w:rsidRPr="0056068F">
        <w:t>Validation checks your CSS code to make sure it follows web standards set by the W3C.</w:t>
      </w:r>
      <w:r w:rsidR="00533100" w:rsidRPr="0056068F">
        <w:t xml:space="preserve"> There are 3 methods that can be used to </w:t>
      </w:r>
      <w:r w:rsidR="00ED0CF8" w:rsidRPr="0056068F">
        <w:t xml:space="preserve">validate your CSS at the W3C </w:t>
      </w:r>
      <w:hyperlink r:id="rId211" w:history="1">
        <w:r w:rsidR="00ED0CF8" w:rsidRPr="0056068F">
          <w:rPr>
            <w:rStyle w:val="Hyperlink"/>
          </w:rPr>
          <w:t>CSS Validation Service</w:t>
        </w:r>
      </w:hyperlink>
      <w:r w:rsidR="00ED0CF8" w:rsidRPr="0056068F">
        <w:t xml:space="preserve"> </w:t>
      </w:r>
      <w:r w:rsidR="00BB10DE" w:rsidRPr="0056068F">
        <w:t>site:</w:t>
      </w:r>
    </w:p>
    <w:p w14:paraId="6166032A" w14:textId="77777777" w:rsidR="0096232E" w:rsidRPr="0056068F" w:rsidRDefault="0096232E" w:rsidP="00D95196">
      <w:pPr>
        <w:pStyle w:val="ListBullet"/>
      </w:pPr>
      <w:r w:rsidRPr="0056068F">
        <w:t>Validate by URI</w:t>
      </w:r>
    </w:p>
    <w:p w14:paraId="219442C5" w14:textId="77777777" w:rsidR="0096232E" w:rsidRPr="0056068F" w:rsidRDefault="0096232E" w:rsidP="00D95196">
      <w:pPr>
        <w:pStyle w:val="ListBullet"/>
        <w:numPr>
          <w:ilvl w:val="1"/>
          <w:numId w:val="1"/>
        </w:numPr>
      </w:pPr>
      <w:r w:rsidRPr="0056068F">
        <w:t>Enter the web address (URL) of your published webpage.</w:t>
      </w:r>
    </w:p>
    <w:p w14:paraId="4FD2313E" w14:textId="77777777" w:rsidR="0096232E" w:rsidRPr="0056068F" w:rsidRDefault="0096232E" w:rsidP="00D95196">
      <w:pPr>
        <w:pStyle w:val="ListBullet"/>
        <w:numPr>
          <w:ilvl w:val="1"/>
          <w:numId w:val="1"/>
        </w:numPr>
      </w:pPr>
      <w:r w:rsidRPr="0056068F">
        <w:t>The validator will fetch and check the live page.</w:t>
      </w:r>
    </w:p>
    <w:p w14:paraId="4DB801C5" w14:textId="77777777" w:rsidR="0096232E" w:rsidRPr="0056068F" w:rsidRDefault="0096232E" w:rsidP="00D95196">
      <w:pPr>
        <w:pStyle w:val="ListBullet"/>
      </w:pPr>
      <w:r w:rsidRPr="0056068F">
        <w:t>Validate by File Upload</w:t>
      </w:r>
    </w:p>
    <w:p w14:paraId="2728D223" w14:textId="77777777" w:rsidR="0096232E" w:rsidRPr="0056068F" w:rsidRDefault="0096232E" w:rsidP="00D95196">
      <w:pPr>
        <w:pStyle w:val="ListBullet"/>
        <w:numPr>
          <w:ilvl w:val="1"/>
          <w:numId w:val="1"/>
        </w:numPr>
      </w:pPr>
      <w:r w:rsidRPr="0056068F">
        <w:t>Upload your saved .</w:t>
      </w:r>
      <w:proofErr w:type="spellStart"/>
      <w:r w:rsidRPr="0056068F">
        <w:t>css</w:t>
      </w:r>
      <w:proofErr w:type="spellEnd"/>
      <w:r w:rsidRPr="0056068F">
        <w:t xml:space="preserve"> file from your computer.</w:t>
      </w:r>
    </w:p>
    <w:p w14:paraId="64124DF2" w14:textId="77777777" w:rsidR="0096232E" w:rsidRPr="0056068F" w:rsidRDefault="0096232E" w:rsidP="00D95196">
      <w:pPr>
        <w:pStyle w:val="ListBullet"/>
        <w:numPr>
          <w:ilvl w:val="1"/>
          <w:numId w:val="1"/>
        </w:numPr>
      </w:pPr>
      <w:r w:rsidRPr="0056068F">
        <w:t>Useful for testing pages before they are published online.</w:t>
      </w:r>
    </w:p>
    <w:p w14:paraId="2D4536D3" w14:textId="77777777" w:rsidR="0096232E" w:rsidRPr="0056068F" w:rsidRDefault="0096232E" w:rsidP="00D95196">
      <w:pPr>
        <w:pStyle w:val="ListBullet"/>
      </w:pPr>
      <w:r w:rsidRPr="0056068F">
        <w:t>Validate by Direct Input</w:t>
      </w:r>
    </w:p>
    <w:p w14:paraId="5355046F" w14:textId="77777777" w:rsidR="0096232E" w:rsidRPr="0056068F" w:rsidRDefault="0096232E" w:rsidP="00D95196">
      <w:pPr>
        <w:pStyle w:val="ListBullet"/>
        <w:numPr>
          <w:ilvl w:val="1"/>
          <w:numId w:val="1"/>
        </w:numPr>
      </w:pPr>
      <w:r w:rsidRPr="0056068F">
        <w:t>Copy and paste your CSS code directly into the text box.</w:t>
      </w:r>
    </w:p>
    <w:p w14:paraId="7F97F09C" w14:textId="77777777" w:rsidR="0096232E" w:rsidRPr="0056068F" w:rsidRDefault="0096232E" w:rsidP="00D95196">
      <w:pPr>
        <w:pStyle w:val="ListBullet"/>
        <w:numPr>
          <w:ilvl w:val="1"/>
          <w:numId w:val="1"/>
        </w:numPr>
      </w:pPr>
      <w:r w:rsidRPr="0056068F">
        <w:t>Best for testing small sections of code or snippets.</w:t>
      </w:r>
    </w:p>
    <w:p w14:paraId="062D9DA5" w14:textId="57E84572" w:rsidR="0096232E" w:rsidRDefault="0096232E" w:rsidP="0096232E">
      <w:pPr>
        <w:rPr>
          <w:color w:val="000000" w:themeColor="text1"/>
        </w:rPr>
      </w:pPr>
      <w:r w:rsidRPr="0056068F">
        <w:t xml:space="preserve">Your aim is to have no errors or warnings, like the </w:t>
      </w:r>
      <w:r w:rsidR="00BB10DE" w:rsidRPr="0056068F">
        <w:t xml:space="preserve">following </w:t>
      </w:r>
      <w:r w:rsidRPr="0056068F">
        <w:t>screen shot:</w:t>
      </w:r>
    </w:p>
    <w:p w14:paraId="735DD582" w14:textId="0625AC9F" w:rsidR="006C51BC" w:rsidRDefault="002D639B" w:rsidP="0096232E">
      <w:pPr>
        <w:rPr>
          <w:color w:val="000000" w:themeColor="text1"/>
        </w:rPr>
      </w:pPr>
      <w:r>
        <w:rPr>
          <w:noProof/>
          <w:color w:val="000000" w:themeColor="text1"/>
        </w:rPr>
        <w:lastRenderedPageBreak/>
        <w:drawing>
          <wp:inline distT="0" distB="0" distL="0" distR="0" wp14:anchorId="6E5C0CE7" wp14:editId="0C379480">
            <wp:extent cx="6120130" cy="4504055"/>
            <wp:effectExtent l="0" t="0" r="0" b="0"/>
            <wp:docPr id="825020761" name="Picture 1" descr="W3C validation page with no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20761" name="Picture 1" descr="W3C validation page with no errors"/>
                    <pic:cNvPicPr/>
                  </pic:nvPicPr>
                  <pic:blipFill>
                    <a:blip r:embed="rId212"/>
                    <a:stretch>
                      <a:fillRect/>
                    </a:stretch>
                  </pic:blipFill>
                  <pic:spPr>
                    <a:xfrm>
                      <a:off x="0" y="0"/>
                      <a:ext cx="6120130" cy="4504055"/>
                    </a:xfrm>
                    <a:prstGeom prst="rect">
                      <a:avLst/>
                    </a:prstGeom>
                  </pic:spPr>
                </pic:pic>
              </a:graphicData>
            </a:graphic>
          </wp:inline>
        </w:drawing>
      </w:r>
    </w:p>
    <w:p w14:paraId="4817D6C5" w14:textId="28AACB51" w:rsidR="00304622" w:rsidRPr="0056068F" w:rsidRDefault="00304622" w:rsidP="00304622">
      <w:pPr>
        <w:pStyle w:val="CaptionFigure"/>
        <w:rPr>
          <w:noProof/>
        </w:rPr>
      </w:pPr>
      <w:bookmarkStart w:id="122" w:name="_Ref216685684"/>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23</w:t>
      </w:r>
      <w:r w:rsidRPr="0056068F">
        <w:rPr>
          <w:noProof/>
        </w:rPr>
        <w:fldChar w:fldCharType="end"/>
      </w:r>
      <w:bookmarkEnd w:id="122"/>
    </w:p>
    <w:p w14:paraId="2DC82DA0" w14:textId="77777777" w:rsidR="0096232E" w:rsidRPr="0056068F" w:rsidRDefault="0096232E" w:rsidP="0096232E">
      <w:pPr>
        <w:pStyle w:val="HeadingDecorative"/>
        <w:rPr>
          <w:noProof/>
        </w:rPr>
      </w:pPr>
      <w:r w:rsidRPr="0056068F">
        <w:rPr>
          <w:noProof/>
        </w:rPr>
        <w:tab/>
      </w:r>
      <w:r w:rsidRPr="0056068F">
        <w:rPr>
          <w:noProof/>
        </w:rPr>
        <w:drawing>
          <wp:inline distT="0" distB="0" distL="0" distR="0" wp14:anchorId="51A86AC4" wp14:editId="4514D2CB">
            <wp:extent cx="324000" cy="324000"/>
            <wp:effectExtent l="0" t="0" r="0" b="0"/>
            <wp:docPr id="404075178"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738B19B4" w14:textId="33DC3BDC" w:rsidR="0096232E" w:rsidRPr="0056068F" w:rsidRDefault="002661DA" w:rsidP="00603DBF">
      <w:pPr>
        <w:pStyle w:val="Heading3"/>
        <w:rPr>
          <w:noProof/>
        </w:rPr>
      </w:pPr>
      <w:bookmarkStart w:id="123" w:name="_Ref215569269"/>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24</w:t>
      </w:r>
      <w:r w:rsidRPr="0056068F">
        <w:rPr>
          <w:noProof/>
        </w:rPr>
        <w:fldChar w:fldCharType="end"/>
      </w:r>
      <w:r w:rsidR="00603DBF" w:rsidRPr="0056068F">
        <w:rPr>
          <w:noProof/>
        </w:rPr>
        <w:t xml:space="preserve">: </w:t>
      </w:r>
      <w:r w:rsidR="00D83523">
        <w:rPr>
          <w:noProof/>
        </w:rPr>
        <w:t xml:space="preserve">Apply </w:t>
      </w:r>
      <w:r w:rsidR="00D83523" w:rsidRPr="0056068F">
        <w:rPr>
          <w:noProof/>
        </w:rPr>
        <w:t>responsive</w:t>
      </w:r>
      <w:r w:rsidR="00D83523">
        <w:rPr>
          <w:noProof/>
        </w:rPr>
        <w:t xml:space="preserve"> design</w:t>
      </w:r>
      <w:r w:rsidR="00712448">
        <w:rPr>
          <w:noProof/>
        </w:rPr>
        <w:t xml:space="preserve"> to</w:t>
      </w:r>
      <w:r w:rsidR="00603DBF" w:rsidRPr="0056068F">
        <w:rPr>
          <w:noProof/>
        </w:rPr>
        <w:t xml:space="preserve"> your portfolio website</w:t>
      </w:r>
      <w:bookmarkEnd w:id="123"/>
    </w:p>
    <w:p w14:paraId="1C95714B" w14:textId="7BBB8F47" w:rsidR="00756439" w:rsidRPr="0056068F" w:rsidRDefault="00756439" w:rsidP="00756439">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6B4EB8FF" w14:textId="4AFF00E9" w:rsidR="00603DBF" w:rsidRPr="0056068F" w:rsidRDefault="0096232E" w:rsidP="0096232E">
      <w:pPr>
        <w:rPr>
          <w:lang w:eastAsia="en-AU"/>
        </w:rPr>
      </w:pPr>
      <w:r w:rsidRPr="0056068F">
        <w:rPr>
          <w:lang w:eastAsia="en-AU"/>
        </w:rPr>
        <w:t>In this activity, you</w:t>
      </w:r>
      <w:r w:rsidR="005E422F" w:rsidRPr="0056068F">
        <w:rPr>
          <w:lang w:eastAsia="en-AU"/>
        </w:rPr>
        <w:t>'</w:t>
      </w:r>
      <w:r w:rsidRPr="0056068F">
        <w:rPr>
          <w:lang w:eastAsia="en-AU"/>
        </w:rPr>
        <w:t>ll make your portfolio website work well on both large and small screens.</w:t>
      </w:r>
    </w:p>
    <w:p w14:paraId="27017030" w14:textId="189583F5" w:rsidR="0096232E" w:rsidRPr="0056068F" w:rsidRDefault="0096232E" w:rsidP="0096232E">
      <w:pPr>
        <w:rPr>
          <w:lang w:eastAsia="en-AU"/>
        </w:rPr>
      </w:pPr>
      <w:r w:rsidRPr="0056068F">
        <w:rPr>
          <w:lang w:eastAsia="en-AU"/>
        </w:rPr>
        <w:t>You</w:t>
      </w:r>
      <w:r w:rsidR="005E422F" w:rsidRPr="0056068F">
        <w:rPr>
          <w:lang w:eastAsia="en-AU"/>
        </w:rPr>
        <w:t>'</w:t>
      </w:r>
      <w:r w:rsidRPr="0056068F">
        <w:rPr>
          <w:lang w:eastAsia="en-AU"/>
        </w:rPr>
        <w:t>ll use flexbox for layout, a sticky header, a fixed footer</w:t>
      </w:r>
      <w:r w:rsidR="00603DBF" w:rsidRPr="0056068F">
        <w:rPr>
          <w:lang w:eastAsia="en-AU"/>
        </w:rPr>
        <w:t xml:space="preserve"> and</w:t>
      </w:r>
      <w:r w:rsidRPr="0056068F">
        <w:rPr>
          <w:lang w:eastAsia="en-AU"/>
        </w:rPr>
        <w:t xml:space="preserve"> </w:t>
      </w:r>
      <w:r w:rsidR="00603DBF" w:rsidRPr="0056068F">
        <w:rPr>
          <w:lang w:eastAsia="en-AU"/>
        </w:rPr>
        <w:t>2</w:t>
      </w:r>
      <w:r w:rsidRPr="0056068F">
        <w:rPr>
          <w:lang w:eastAsia="en-AU"/>
        </w:rPr>
        <w:t xml:space="preserve"> navigation styles </w:t>
      </w:r>
      <w:r w:rsidR="00074B48" w:rsidRPr="0056068F">
        <w:rPr>
          <w:lang w:eastAsia="en-AU"/>
        </w:rPr>
        <w:t>–</w:t>
      </w:r>
      <w:r w:rsidRPr="0056068F">
        <w:rPr>
          <w:lang w:eastAsia="en-AU"/>
        </w:rPr>
        <w:t xml:space="preserve"> one</w:t>
      </w:r>
      <w:r w:rsidR="00074B48" w:rsidRPr="0056068F">
        <w:rPr>
          <w:lang w:eastAsia="en-AU"/>
        </w:rPr>
        <w:t xml:space="preserve"> </w:t>
      </w:r>
      <w:r w:rsidRPr="0056068F">
        <w:rPr>
          <w:lang w:eastAsia="en-AU"/>
        </w:rPr>
        <w:t>for computers (a traditional menu) and one for phones (a hamburger icon).</w:t>
      </w:r>
    </w:p>
    <w:p w14:paraId="25BF1EEC" w14:textId="77777777" w:rsidR="0096232E" w:rsidRPr="0056068F" w:rsidRDefault="0096232E" w:rsidP="00CC75E8">
      <w:pPr>
        <w:pStyle w:val="ListNumber"/>
        <w:numPr>
          <w:ilvl w:val="0"/>
          <w:numId w:val="42"/>
        </w:numPr>
      </w:pPr>
      <w:r w:rsidRPr="0056068F">
        <w:t>Choose flexbox, grid or a combination of both to add a layout to your webpages aligning with your wireframes.</w:t>
      </w:r>
    </w:p>
    <w:p w14:paraId="30120C31" w14:textId="77777777" w:rsidR="0096232E" w:rsidRPr="0056068F" w:rsidRDefault="0096232E" w:rsidP="00EE1CFF">
      <w:pPr>
        <w:pStyle w:val="ListNumber"/>
      </w:pPr>
      <w:r w:rsidRPr="0056068F">
        <w:t>Use the position property to make the header sticky and footer fixed.</w:t>
      </w:r>
    </w:p>
    <w:p w14:paraId="3F6A8014" w14:textId="5EFF4D5D" w:rsidR="0096232E" w:rsidRPr="0056068F" w:rsidRDefault="0096232E" w:rsidP="00724376">
      <w:pPr>
        <w:pStyle w:val="ListNumber"/>
      </w:pPr>
      <w:r w:rsidRPr="0056068F">
        <w:t xml:space="preserve">Add a header both a traditional menu and a hamburger icon </w:t>
      </w:r>
      <w:r w:rsidR="00742F57" w:rsidRPr="0056068F">
        <w:t>(t</w:t>
      </w:r>
      <w:r w:rsidRPr="0056068F">
        <w:t>he hamburger is just a button for now</w:t>
      </w:r>
      <w:r w:rsidR="00742F57" w:rsidRPr="0056068F">
        <w:t>)</w:t>
      </w:r>
      <w:r w:rsidRPr="0056068F">
        <w:t>. For example:</w:t>
      </w:r>
    </w:p>
    <w:p w14:paraId="73C055A8" w14:textId="77777777" w:rsidR="0096232E" w:rsidRPr="0056068F" w:rsidRDefault="0096232E" w:rsidP="0096232E">
      <w:pPr>
        <w:pStyle w:val="ComputerCode"/>
      </w:pPr>
      <w:r w:rsidRPr="0056068F">
        <w:lastRenderedPageBreak/>
        <w:t>&lt;!-- Traditional menu --&gt;</w:t>
      </w:r>
    </w:p>
    <w:p w14:paraId="34A2F86E" w14:textId="3D031EAC" w:rsidR="0096232E" w:rsidRPr="0056068F" w:rsidRDefault="0096232E" w:rsidP="0096232E">
      <w:pPr>
        <w:pStyle w:val="ComputerCode"/>
      </w:pPr>
      <w:r w:rsidRPr="0056068F">
        <w:t>&lt;nav id="trad-nav"&gt;</w:t>
      </w:r>
    </w:p>
    <w:p w14:paraId="6B216B1A" w14:textId="77777777" w:rsidR="0096232E" w:rsidRPr="0056068F" w:rsidRDefault="0096232E" w:rsidP="0096232E">
      <w:pPr>
        <w:pStyle w:val="ComputerCode"/>
      </w:pPr>
      <w:r w:rsidRPr="0056068F">
        <w:tab/>
        <w:t>&lt;ul&gt;</w:t>
      </w:r>
    </w:p>
    <w:p w14:paraId="7C16A7CC" w14:textId="49E196AE" w:rsidR="0096232E" w:rsidRPr="0056068F" w:rsidRDefault="0096232E" w:rsidP="0096232E">
      <w:pPr>
        <w:pStyle w:val="ComputerCode"/>
      </w:pPr>
      <w:r w:rsidRPr="0056068F">
        <w:tab/>
      </w:r>
      <w:r w:rsidRPr="0056068F">
        <w:tab/>
        <w:t xml:space="preserve">&lt;li&gt;&lt;a </w:t>
      </w:r>
      <w:proofErr w:type="spellStart"/>
      <w:r w:rsidRPr="0056068F">
        <w:t>href</w:t>
      </w:r>
      <w:proofErr w:type="spellEnd"/>
      <w:r w:rsidRPr="0056068F">
        <w:t>="index.html"&gt;Home&lt;/a&gt;&lt;/li&gt;</w:t>
      </w:r>
    </w:p>
    <w:p w14:paraId="0C3037EC" w14:textId="3569187A" w:rsidR="0096232E" w:rsidRPr="0056068F" w:rsidRDefault="0096232E" w:rsidP="0096232E">
      <w:pPr>
        <w:pStyle w:val="ComputerCode"/>
      </w:pPr>
      <w:r w:rsidRPr="0056068F">
        <w:tab/>
      </w:r>
      <w:r w:rsidRPr="0056068F">
        <w:tab/>
        <w:t xml:space="preserve">&lt;li&gt;&lt;a </w:t>
      </w:r>
      <w:proofErr w:type="spellStart"/>
      <w:r w:rsidRPr="0056068F">
        <w:t>href</w:t>
      </w:r>
      <w:proofErr w:type="spellEnd"/>
      <w:r w:rsidRPr="0056068F">
        <w:t>="projects.html"&gt;Projects&lt;/a&gt;&lt;/li&gt;</w:t>
      </w:r>
    </w:p>
    <w:p w14:paraId="30DE011F" w14:textId="7FCA49AC" w:rsidR="0096232E" w:rsidRPr="0056068F" w:rsidRDefault="0096232E" w:rsidP="0096232E">
      <w:pPr>
        <w:pStyle w:val="ComputerCode"/>
      </w:pPr>
      <w:r w:rsidRPr="0056068F">
        <w:tab/>
      </w:r>
      <w:r w:rsidRPr="0056068F">
        <w:tab/>
        <w:t xml:space="preserve">&lt;li&gt;&lt;a </w:t>
      </w:r>
      <w:proofErr w:type="spellStart"/>
      <w:r w:rsidRPr="0056068F">
        <w:t>href</w:t>
      </w:r>
      <w:proofErr w:type="spellEnd"/>
      <w:r w:rsidRPr="0056068F">
        <w:t>="contact.html"&gt;Contact&lt;/a&gt;&lt;/li&gt;</w:t>
      </w:r>
    </w:p>
    <w:p w14:paraId="4FDDD86E" w14:textId="77777777" w:rsidR="0096232E" w:rsidRPr="0056068F" w:rsidRDefault="0096232E" w:rsidP="0096232E">
      <w:pPr>
        <w:pStyle w:val="ComputerCode"/>
        <w:ind w:firstLine="578"/>
      </w:pPr>
      <w:r w:rsidRPr="0056068F">
        <w:t>&lt;/ul&gt;</w:t>
      </w:r>
    </w:p>
    <w:p w14:paraId="0CC4C975" w14:textId="77777777" w:rsidR="0096232E" w:rsidRPr="0056068F" w:rsidRDefault="0096232E" w:rsidP="0096232E">
      <w:pPr>
        <w:pStyle w:val="ComputerCode"/>
      </w:pPr>
      <w:r w:rsidRPr="0056068F">
        <w:t>&lt;/nav&gt;</w:t>
      </w:r>
    </w:p>
    <w:p w14:paraId="74714AA4" w14:textId="77777777" w:rsidR="0096232E" w:rsidRPr="0056068F" w:rsidRDefault="0096232E" w:rsidP="0096232E">
      <w:pPr>
        <w:pStyle w:val="ComputerCode"/>
      </w:pPr>
    </w:p>
    <w:p w14:paraId="39497E2C" w14:textId="77777777" w:rsidR="0096232E" w:rsidRPr="0056068F" w:rsidRDefault="0096232E" w:rsidP="0096232E">
      <w:pPr>
        <w:pStyle w:val="ComputerCode"/>
      </w:pPr>
      <w:r w:rsidRPr="0056068F">
        <w:t>&lt;!-- Hamburger icon (no menu yet) --&gt;</w:t>
      </w:r>
    </w:p>
    <w:p w14:paraId="537A3CEB" w14:textId="4C346A94" w:rsidR="0096232E" w:rsidRPr="0056068F" w:rsidRDefault="0096232E" w:rsidP="0096232E">
      <w:pPr>
        <w:pStyle w:val="ComputerCode"/>
      </w:pPr>
      <w:r w:rsidRPr="0056068F">
        <w:t>&lt;button id="hamburger"&gt;&amp;#9776;&lt;/button&gt;</w:t>
      </w:r>
    </w:p>
    <w:p w14:paraId="2C22491C" w14:textId="0A7FE552" w:rsidR="0096232E" w:rsidRPr="0056068F" w:rsidRDefault="00742F57" w:rsidP="0096232E">
      <w:pPr>
        <w:pStyle w:val="Notebox"/>
        <w:ind w:left="360"/>
        <w:rPr>
          <w:noProof/>
        </w:rPr>
      </w:pPr>
      <w:r w:rsidRPr="0056068F">
        <w:rPr>
          <w:rStyle w:val="Strong"/>
          <w:noProof/>
        </w:rPr>
        <w:t>Note</w:t>
      </w:r>
      <w:r w:rsidRPr="0056068F">
        <w:rPr>
          <w:noProof/>
        </w:rPr>
        <w:t xml:space="preserve">: </w:t>
      </w:r>
      <w:r w:rsidR="0096232E" w:rsidRPr="0056068F">
        <w:rPr>
          <w:noProof/>
        </w:rPr>
        <w:t>When you learn JavaScript, you</w:t>
      </w:r>
      <w:r w:rsidR="005E422F" w:rsidRPr="0056068F">
        <w:rPr>
          <w:noProof/>
        </w:rPr>
        <w:t>'</w:t>
      </w:r>
      <w:r w:rsidR="0096232E" w:rsidRPr="0056068F">
        <w:rPr>
          <w:noProof/>
        </w:rPr>
        <w:t>ll make the hamburger open and close a real menu.</w:t>
      </w:r>
    </w:p>
    <w:p w14:paraId="622AFC0D" w14:textId="77777777" w:rsidR="0096232E" w:rsidRPr="0056068F" w:rsidRDefault="0096232E" w:rsidP="00EE1CFF">
      <w:pPr>
        <w:pStyle w:val="ListNumber"/>
      </w:pPr>
      <w:r w:rsidRPr="0056068F">
        <w:t xml:space="preserve">Show or hide menus with @media rules. Use </w:t>
      </w:r>
      <w:r w:rsidRPr="0056068F">
        <w:rPr>
          <w:rStyle w:val="Emphasis"/>
        </w:rPr>
        <w:t>display: none</w:t>
      </w:r>
      <w:r w:rsidRPr="0056068F">
        <w:t xml:space="preserve"> to show only the menu that suits the screen size, for example:</w:t>
      </w:r>
    </w:p>
    <w:p w14:paraId="26145CFC" w14:textId="77777777" w:rsidR="0096232E" w:rsidRPr="0056068F" w:rsidRDefault="0096232E" w:rsidP="0096232E">
      <w:pPr>
        <w:pStyle w:val="ComputerCode"/>
      </w:pPr>
      <w:r w:rsidRPr="0056068F">
        <w:t>/* As a default show the traditional menu */</w:t>
      </w:r>
    </w:p>
    <w:p w14:paraId="763FF65A" w14:textId="77777777" w:rsidR="0096232E" w:rsidRPr="0056068F" w:rsidRDefault="0096232E" w:rsidP="0096232E">
      <w:pPr>
        <w:pStyle w:val="ComputerCode"/>
      </w:pPr>
      <w:r w:rsidRPr="0056068F">
        <w:t>#hamburger {</w:t>
      </w:r>
    </w:p>
    <w:p w14:paraId="0EDACD7D" w14:textId="77777777" w:rsidR="0096232E" w:rsidRPr="0056068F" w:rsidRDefault="0096232E" w:rsidP="0096232E">
      <w:pPr>
        <w:pStyle w:val="ComputerCode"/>
        <w:ind w:firstLine="578"/>
      </w:pPr>
      <w:r w:rsidRPr="0056068F">
        <w:t>display: none;</w:t>
      </w:r>
    </w:p>
    <w:p w14:paraId="7B09F25F" w14:textId="77777777" w:rsidR="0096232E" w:rsidRPr="0056068F" w:rsidRDefault="0096232E" w:rsidP="0096232E">
      <w:pPr>
        <w:pStyle w:val="ComputerCode"/>
      </w:pPr>
      <w:r w:rsidRPr="0056068F">
        <w:t>}</w:t>
      </w:r>
    </w:p>
    <w:p w14:paraId="47A42F08" w14:textId="77777777" w:rsidR="0096232E" w:rsidRPr="0056068F" w:rsidRDefault="0096232E" w:rsidP="0096232E">
      <w:pPr>
        <w:pStyle w:val="ComputerCode"/>
      </w:pPr>
    </w:p>
    <w:p w14:paraId="00AD1DF4" w14:textId="77777777" w:rsidR="0096232E" w:rsidRPr="0056068F" w:rsidRDefault="0096232E" w:rsidP="0096232E">
      <w:pPr>
        <w:pStyle w:val="ComputerCode"/>
      </w:pPr>
      <w:r w:rsidRPr="0056068F">
        <w:t>/* Hide traditional menu, show hamburger on mobile */</w:t>
      </w:r>
    </w:p>
    <w:p w14:paraId="0C62B72A" w14:textId="77777777" w:rsidR="0096232E" w:rsidRPr="0056068F" w:rsidRDefault="0096232E" w:rsidP="0096232E">
      <w:pPr>
        <w:pStyle w:val="ComputerCode"/>
      </w:pPr>
      <w:r w:rsidRPr="0056068F">
        <w:t>@media (max-width: 768px) {</w:t>
      </w:r>
    </w:p>
    <w:p w14:paraId="42198F77" w14:textId="77777777" w:rsidR="0096232E" w:rsidRPr="0056068F" w:rsidRDefault="0096232E" w:rsidP="0096232E">
      <w:pPr>
        <w:pStyle w:val="ComputerCode"/>
      </w:pPr>
      <w:r w:rsidRPr="0056068F">
        <w:t>#trad-nav {</w:t>
      </w:r>
    </w:p>
    <w:p w14:paraId="69A198F7" w14:textId="77777777" w:rsidR="0096232E" w:rsidRPr="0056068F" w:rsidRDefault="0096232E" w:rsidP="0096232E">
      <w:pPr>
        <w:pStyle w:val="ComputerCode"/>
        <w:ind w:firstLine="218"/>
      </w:pPr>
      <w:r w:rsidRPr="0056068F">
        <w:t>display: none;</w:t>
      </w:r>
    </w:p>
    <w:p w14:paraId="77761DE2" w14:textId="77777777" w:rsidR="0096232E" w:rsidRPr="0056068F" w:rsidRDefault="0096232E" w:rsidP="0096232E">
      <w:pPr>
        <w:pStyle w:val="ComputerCode"/>
      </w:pPr>
      <w:r w:rsidRPr="0056068F">
        <w:t>}</w:t>
      </w:r>
    </w:p>
    <w:p w14:paraId="11EE3073" w14:textId="77777777" w:rsidR="0096232E" w:rsidRPr="0056068F" w:rsidRDefault="0096232E" w:rsidP="006448B8">
      <w:pPr>
        <w:pStyle w:val="ListNumber"/>
        <w:keepNext/>
      </w:pPr>
      <w:r w:rsidRPr="0056068F">
        <w:t>Test your layout in a browser:</w:t>
      </w:r>
    </w:p>
    <w:p w14:paraId="79C55DD4" w14:textId="00C544D4" w:rsidR="0096232E" w:rsidRPr="0056068F" w:rsidRDefault="0096232E" w:rsidP="00BD4345">
      <w:pPr>
        <w:pStyle w:val="ListNumber"/>
        <w:numPr>
          <w:ilvl w:val="1"/>
          <w:numId w:val="6"/>
        </w:numPr>
      </w:pPr>
      <w:r w:rsidRPr="0056068F">
        <w:t>When scrolling, the header should stay at the top</w:t>
      </w:r>
      <w:r w:rsidR="00603DBF" w:rsidRPr="0056068F">
        <w:t xml:space="preserve"> and</w:t>
      </w:r>
      <w:r w:rsidRPr="0056068F">
        <w:t xml:space="preserve"> the footer should stay at the bottom.</w:t>
      </w:r>
    </w:p>
    <w:p w14:paraId="0069C7D0" w14:textId="71B02205" w:rsidR="0096232E" w:rsidRDefault="0096232E" w:rsidP="00BD4345">
      <w:pPr>
        <w:pStyle w:val="ListNumber"/>
        <w:numPr>
          <w:ilvl w:val="1"/>
          <w:numId w:val="6"/>
        </w:numPr>
      </w:pPr>
      <w:r w:rsidRPr="0056068F">
        <w:t>Resize the window and test if the traditional menu is replaced by the hamburger icon</w:t>
      </w:r>
      <w:r w:rsidR="00EB5E57" w:rsidRPr="0056068F">
        <w:t>.</w:t>
      </w:r>
    </w:p>
    <w:p w14:paraId="7733BE12" w14:textId="1A29DEEC" w:rsidR="006642D3" w:rsidRDefault="006642D3">
      <w:pPr>
        <w:spacing w:before="0"/>
      </w:pPr>
      <w:r>
        <w:br w:type="page"/>
      </w:r>
    </w:p>
    <w:p w14:paraId="0294D744" w14:textId="13320155" w:rsidR="00C86EA0" w:rsidRPr="0056068F" w:rsidRDefault="00C86EA0" w:rsidP="0096232E">
      <w:pPr>
        <w:pStyle w:val="HeadingDecorative"/>
        <w:rPr>
          <w:noProof/>
        </w:rPr>
      </w:pPr>
      <w:r w:rsidRPr="0056068F">
        <w:rPr>
          <w:noProof/>
        </w:rPr>
        <w:lastRenderedPageBreak/>
        <w:tab/>
      </w:r>
      <w:r w:rsidRPr="0056068F">
        <w:rPr>
          <w:noProof/>
        </w:rPr>
        <w:drawing>
          <wp:inline distT="0" distB="0" distL="0" distR="0" wp14:anchorId="2324BE87" wp14:editId="53ADF5B7">
            <wp:extent cx="324000" cy="324000"/>
            <wp:effectExtent l="0" t="0" r="0" b="0"/>
            <wp:docPr id="1649141758"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szCs w:val="40"/>
        </w:rPr>
        <w:t>Self-check</w:t>
      </w:r>
    </w:p>
    <w:p w14:paraId="2313034D" w14:textId="77777777" w:rsidR="00C86EA0" w:rsidRPr="0056068F" w:rsidRDefault="00C86EA0" w:rsidP="00851EF1">
      <w:pPr>
        <w:pStyle w:val="Heading3"/>
        <w:rPr>
          <w:noProof/>
        </w:rPr>
      </w:pPr>
      <w:r w:rsidRPr="0056068F">
        <w:rPr>
          <w:noProof/>
        </w:rPr>
        <w:t>How did you go?</w:t>
      </w:r>
    </w:p>
    <w:p w14:paraId="2B727246" w14:textId="50F72EF3" w:rsidR="00C86EA0" w:rsidRDefault="00C86EA0" w:rsidP="00BA6D8F">
      <w:pPr>
        <w:keepNext/>
        <w:rPr>
          <w:color w:val="000000" w:themeColor="text1"/>
        </w:rPr>
      </w:pPr>
      <w:r w:rsidRPr="0056068F">
        <w:rPr>
          <w:color w:val="000000" w:themeColor="text1"/>
        </w:rPr>
        <w:t xml:space="preserve">You have completed the lesson: </w:t>
      </w:r>
      <w:r w:rsidR="00EB5E57" w:rsidRPr="0056068F">
        <w:rPr>
          <w:rStyle w:val="Strong"/>
        </w:rPr>
        <w:t>Styling websites using CSS</w:t>
      </w:r>
      <w:r w:rsidRPr="0056068F">
        <w:rPr>
          <w:color w:val="000000" w:themeColor="text1"/>
        </w:rPr>
        <w:t xml:space="preserve">. Check the boxes for the tasks you feel confident you can complete. </w:t>
      </w:r>
    </w:p>
    <w:p w14:paraId="6096B4FB" w14:textId="6513DB72" w:rsidR="00C86EA0" w:rsidRPr="0056068F" w:rsidRDefault="00000000" w:rsidP="000F0D6C">
      <w:pPr>
        <w:tabs>
          <w:tab w:val="left" w:pos="709"/>
        </w:tabs>
        <w:ind w:left="709" w:hanging="425"/>
        <w:rPr>
          <w:color w:val="000000" w:themeColor="text1"/>
        </w:rPr>
      </w:pPr>
      <w:sdt>
        <w:sdtPr>
          <w:rPr>
            <w:color w:val="000000" w:themeColor="text1"/>
          </w:rPr>
          <w:id w:val="-192997540"/>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9B3ECB">
        <w:rPr>
          <w:color w:val="000000" w:themeColor="text1"/>
        </w:rPr>
        <w:t xml:space="preserve">I can </w:t>
      </w:r>
      <w:r w:rsidR="009B3ECB" w:rsidRPr="009B3ECB">
        <w:rPr>
          <w:color w:val="000000" w:themeColor="text1"/>
        </w:rPr>
        <w:t>customise the style and layout of websites using CSS, according to user requirements</w:t>
      </w:r>
      <w:r w:rsidR="009B3ECB">
        <w:rPr>
          <w:color w:val="000000" w:themeColor="text1"/>
        </w:rPr>
        <w:t>.</w:t>
      </w:r>
    </w:p>
    <w:p w14:paraId="10A9DAF3" w14:textId="53E216AF" w:rsidR="00C86EA0" w:rsidRPr="0056068F" w:rsidRDefault="00000000" w:rsidP="000F0D6C">
      <w:pPr>
        <w:tabs>
          <w:tab w:val="left" w:pos="709"/>
        </w:tabs>
        <w:ind w:left="709" w:hanging="425"/>
        <w:rPr>
          <w:color w:val="000000" w:themeColor="text1"/>
        </w:rPr>
      </w:pPr>
      <w:sdt>
        <w:sdtPr>
          <w:rPr>
            <w:color w:val="000000" w:themeColor="text1"/>
          </w:rPr>
          <w:id w:val="397181108"/>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9B3ECB">
        <w:rPr>
          <w:color w:val="000000" w:themeColor="text1"/>
        </w:rPr>
        <w:t xml:space="preserve">I can </w:t>
      </w:r>
      <w:r w:rsidR="009B3ECB" w:rsidRPr="009B3ECB">
        <w:rPr>
          <w:color w:val="000000" w:themeColor="text1"/>
        </w:rPr>
        <w:t>apply consistent styling using CSS across multiple web pages</w:t>
      </w:r>
      <w:r w:rsidR="009B3ECB">
        <w:rPr>
          <w:color w:val="000000" w:themeColor="text1"/>
        </w:rPr>
        <w:t>.</w:t>
      </w:r>
    </w:p>
    <w:p w14:paraId="54818FAA" w14:textId="77777777" w:rsidR="00A84925" w:rsidRPr="00E70E68" w:rsidRDefault="00A84925" w:rsidP="00CF4F95">
      <w:pPr>
        <w:pStyle w:val="HeadingDecorative"/>
        <w:rPr>
          <w:position w:val="12"/>
        </w:rPr>
      </w:pPr>
      <w:r w:rsidRPr="003F0C4F">
        <w:tab/>
      </w:r>
      <w:r>
        <w:rPr>
          <w:noProof/>
        </w:rPr>
        <w:drawing>
          <wp:inline distT="0" distB="0" distL="0" distR="0" wp14:anchorId="2D0DA5D0" wp14:editId="7F9ED5BB">
            <wp:extent cx="324000" cy="324000"/>
            <wp:effectExtent l="0" t="0" r="0" b="0"/>
            <wp:docPr id="705844637"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09715A4E" w14:textId="32D4F262" w:rsidR="00A84925" w:rsidRPr="003F0C4F" w:rsidRDefault="00A84925" w:rsidP="00CF4F95">
      <w:pPr>
        <w:pStyle w:val="Heading3"/>
      </w:pPr>
      <w:r>
        <w:t>Assessment</w:t>
      </w:r>
      <w:r w:rsidR="00D75A26">
        <w:t xml:space="preserve"> 1 of 2: Knowledge Part 1</w:t>
      </w:r>
    </w:p>
    <w:p w14:paraId="5CA22B3D" w14:textId="3E19A25B" w:rsidR="00A84925" w:rsidRPr="00E3331C" w:rsidRDefault="00A84925" w:rsidP="00CF4F95">
      <w:pPr>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00D75A26" w:rsidRPr="00887E30">
        <w:rPr>
          <w:rStyle w:val="Strong"/>
        </w:rPr>
        <w:t>complete</w:t>
      </w:r>
      <w:r w:rsidRPr="00E3331C">
        <w:rPr>
          <w:color w:val="000000" w:themeColor="text1"/>
        </w:rPr>
        <w:t xml:space="preserve"> </w:t>
      </w:r>
      <w:r w:rsidR="00D75A26" w:rsidRPr="00D75A26">
        <w:rPr>
          <w:color w:val="000000" w:themeColor="text1"/>
        </w:rPr>
        <w:t>Assessment 1 of 2: Knowledge Part 1</w:t>
      </w:r>
      <w:r w:rsidRPr="00E3331C">
        <w:rPr>
          <w:color w:val="000000" w:themeColor="text1"/>
        </w:rPr>
        <w:t xml:space="preserve">. </w:t>
      </w:r>
    </w:p>
    <w:p w14:paraId="19DD65FC" w14:textId="4348D989" w:rsidR="00C86EA0" w:rsidRDefault="00A84925" w:rsidP="00495134">
      <w:pPr>
        <w:rPr>
          <w:color w:val="000000" w:themeColor="text1"/>
        </w:rPr>
      </w:pPr>
      <w:r w:rsidRPr="00E3331C">
        <w:rPr>
          <w:color w:val="000000" w:themeColor="text1"/>
        </w:rPr>
        <w:t>If your assessments are online, go to Assessments in the top menu and access the files.</w:t>
      </w:r>
    </w:p>
    <w:p w14:paraId="2DC28F3C" w14:textId="1B82731E" w:rsidR="00693290" w:rsidRPr="003F0C4F" w:rsidRDefault="00693290" w:rsidP="00693290">
      <w:pPr>
        <w:pStyle w:val="Heading3"/>
      </w:pPr>
      <w:r>
        <w:t xml:space="preserve">Assessment 2 of 2: Project Part </w:t>
      </w:r>
      <w:r w:rsidR="00AA4D65">
        <w:t>4</w:t>
      </w:r>
    </w:p>
    <w:p w14:paraId="1BFDAB2B" w14:textId="366103C9" w:rsidR="00693290" w:rsidRPr="00E3331C" w:rsidRDefault="00693290" w:rsidP="00693290">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Pr="00887E30">
        <w:rPr>
          <w:rStyle w:val="Strong"/>
        </w:rPr>
        <w:t>start</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sidR="00AA4D65">
        <w:rPr>
          <w:color w:val="000000" w:themeColor="text1"/>
        </w:rPr>
        <w:t>4</w:t>
      </w:r>
      <w:r w:rsidRPr="00E3331C">
        <w:rPr>
          <w:color w:val="000000" w:themeColor="text1"/>
        </w:rPr>
        <w:t xml:space="preserve">. </w:t>
      </w:r>
    </w:p>
    <w:p w14:paraId="6D9C5733" w14:textId="77777777" w:rsidR="00693290" w:rsidRPr="00E3331C" w:rsidRDefault="00693290" w:rsidP="00693290">
      <w:pPr>
        <w:rPr>
          <w:color w:val="000000" w:themeColor="text1"/>
        </w:rPr>
      </w:pPr>
      <w:r w:rsidRPr="00E3331C">
        <w:rPr>
          <w:color w:val="000000" w:themeColor="text1"/>
        </w:rPr>
        <w:t>If your assessments are online, go to Assessments in the top menu and access the files.</w:t>
      </w:r>
    </w:p>
    <w:p w14:paraId="21CA43C7" w14:textId="77777777" w:rsidR="00693290" w:rsidRPr="00B441AD" w:rsidRDefault="00693290" w:rsidP="00693290">
      <w:pPr>
        <w:pStyle w:val="Notebox"/>
      </w:pPr>
      <w:r w:rsidRPr="004E3705">
        <w:rPr>
          <w:rStyle w:val="Strong"/>
        </w:rPr>
        <w:t>Note</w:t>
      </w:r>
      <w:r>
        <w:rPr>
          <w:rStyle w:val="Strong"/>
        </w:rPr>
        <w:t>:</w:t>
      </w:r>
      <w:r>
        <w:t xml:space="preserve"> To access the entire assessment, you must download and save each part separately.</w:t>
      </w:r>
    </w:p>
    <w:p w14:paraId="1C81CADC" w14:textId="77777777" w:rsidR="00693290" w:rsidRDefault="00693290" w:rsidP="00495134"/>
    <w:p w14:paraId="3A4EAC05" w14:textId="77777777" w:rsidR="00A84925" w:rsidRPr="0056068F" w:rsidRDefault="00A84925" w:rsidP="00495134">
      <w:pPr>
        <w:sectPr w:rsidR="00A84925" w:rsidRPr="0056068F" w:rsidSect="00C86EA0">
          <w:headerReference w:type="even" r:id="rId213"/>
          <w:footerReference w:type="even" r:id="rId214"/>
          <w:headerReference w:type="first" r:id="rId215"/>
          <w:footerReference w:type="first" r:id="rId216"/>
          <w:pgSz w:w="11906" w:h="16838" w:code="9"/>
          <w:pgMar w:top="1134" w:right="1134" w:bottom="1134" w:left="1134" w:header="680" w:footer="482" w:gutter="0"/>
          <w:cols w:space="4253"/>
          <w:docGrid w:linePitch="360"/>
        </w:sectPr>
      </w:pPr>
    </w:p>
    <w:p w14:paraId="772A0DC9" w14:textId="62ED488D" w:rsidR="00C86EA0" w:rsidRPr="0056068F" w:rsidRDefault="00C86EA0" w:rsidP="00495134">
      <w:pPr>
        <w:pStyle w:val="Heading1LessonTitle"/>
        <w:framePr w:h="3005" w:hRule="exact" w:wrap="notBeside"/>
        <w:rPr>
          <w:noProof/>
        </w:rPr>
      </w:pPr>
      <w:bookmarkStart w:id="124" w:name="_Toc216707796"/>
      <w:r w:rsidRPr="0056068F">
        <w:rPr>
          <w:rStyle w:val="Strong"/>
          <w:noProof/>
        </w:rPr>
        <w:lastRenderedPageBreak/>
        <w:t xml:space="preserve">Lesson </w:t>
      </w:r>
      <w:r w:rsidRPr="0056068F">
        <w:rPr>
          <w:rStyle w:val="Strong"/>
          <w:noProof/>
        </w:rPr>
        <w:fldChar w:fldCharType="begin"/>
      </w:r>
      <w:r w:rsidRPr="0056068F">
        <w:rPr>
          <w:rStyle w:val="Strong"/>
          <w:noProof/>
        </w:rPr>
        <w:instrText xml:space="preserve"> SEQ Lesson \* ARABIC </w:instrText>
      </w:r>
      <w:r w:rsidRPr="0056068F">
        <w:rPr>
          <w:rStyle w:val="Strong"/>
          <w:noProof/>
        </w:rPr>
        <w:fldChar w:fldCharType="separate"/>
      </w:r>
      <w:r w:rsidR="009769A3">
        <w:rPr>
          <w:rStyle w:val="Strong"/>
          <w:noProof/>
        </w:rPr>
        <w:t>4</w:t>
      </w:r>
      <w:r w:rsidRPr="0056068F">
        <w:rPr>
          <w:rStyle w:val="Strong"/>
          <w:noProof/>
        </w:rPr>
        <w:fldChar w:fldCharType="end"/>
      </w:r>
      <w:r w:rsidRPr="0056068F">
        <w:rPr>
          <w:rStyle w:val="Strong"/>
          <w:noProof/>
        </w:rPr>
        <w:t>:</w:t>
      </w:r>
      <w:r w:rsidRPr="0056068F">
        <w:rPr>
          <w:rStyle w:val="Strong"/>
          <w:noProof/>
        </w:rPr>
        <w:br/>
      </w:r>
      <w:r w:rsidR="00C04453">
        <w:rPr>
          <w:noProof/>
        </w:rPr>
        <w:t>Coding in</w:t>
      </w:r>
      <w:r w:rsidR="004B21C1" w:rsidRPr="0056068F">
        <w:rPr>
          <w:noProof/>
        </w:rPr>
        <w:t xml:space="preserve"> JavaScript</w:t>
      </w:r>
      <w:bookmarkEnd w:id="124"/>
    </w:p>
    <w:bookmarkStart w:id="125" w:name="_Toc216707797"/>
    <w:p w14:paraId="235FCD49" w14:textId="77777777" w:rsidR="00C86EA0" w:rsidRPr="0056068F" w:rsidRDefault="00C86EA0" w:rsidP="00495134">
      <w:pPr>
        <w:pStyle w:val="Heading2"/>
        <w:rPr>
          <w:noProof/>
        </w:rPr>
      </w:pPr>
      <w:r w:rsidRPr="0056068F">
        <w:rPr>
          <w:noProof/>
          <w:shd w:val="clear" w:color="auto" w:fill="FFFFFF" w:themeFill="background1"/>
        </w:rPr>
        <mc:AlternateContent>
          <mc:Choice Requires="wps">
            <w:drawing>
              <wp:anchor distT="0" distB="1800225" distL="0" distR="0" simplePos="0" relativeHeight="251658246" behindDoc="1" locked="0" layoutInCell="1" allowOverlap="1" wp14:anchorId="4201DCAF" wp14:editId="5C7C07BB">
                <wp:simplePos x="0" y="0"/>
                <wp:positionH relativeFrom="page">
                  <wp:align>left</wp:align>
                </wp:positionH>
                <wp:positionV relativeFrom="page">
                  <wp:align>top</wp:align>
                </wp:positionV>
                <wp:extent cx="7560000" cy="2700000"/>
                <wp:effectExtent l="0" t="0" r="3175" b="5715"/>
                <wp:wrapNone/>
                <wp:docPr id="92431631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90EC662" id="Rectangle 1" o:spid="_x0000_s1026" alt="&quot;&quot;" style="position:absolute;margin-left:0;margin-top:0;width:595.3pt;height:212.6pt;z-index:-251631616;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" stroked="f" strokeweight="2pt">
                <v:fill r:id="rId134" o:title="" recolor="t" rotate="t" type="frame"/>
                <w10:wrap anchorx="page" anchory="page"/>
              </v:rect>
            </w:pict>
          </mc:Fallback>
        </mc:AlternateContent>
      </w:r>
      <w:r w:rsidRPr="0056068F">
        <w:rPr>
          <w:noProof/>
        </w:rPr>
        <w:t>Overview</w:t>
      </w:r>
      <w:bookmarkEnd w:id="125"/>
    </w:p>
    <w:p w14:paraId="37C2A3AE" w14:textId="1295F635" w:rsidR="00C24E5C" w:rsidRPr="0056068F" w:rsidRDefault="00C24E5C" w:rsidP="00C24E5C">
      <w:r w:rsidRPr="0056068F">
        <w:t>You</w:t>
      </w:r>
      <w:r w:rsidR="009643AC">
        <w:t>'</w:t>
      </w:r>
      <w:r w:rsidRPr="0056068F">
        <w:t>ve already learn</w:t>
      </w:r>
      <w:r w:rsidR="002C7BA9" w:rsidRPr="0056068F">
        <w:t>ed</w:t>
      </w:r>
      <w:r w:rsidRPr="0056068F">
        <w:t xml:space="preserve"> how HTML structures content and how CSS controls its appearance. These languages make web pages look organised and professional, but they can</w:t>
      </w:r>
      <w:r w:rsidR="00A67F34">
        <w:t>'</w:t>
      </w:r>
      <w:r w:rsidRPr="0056068F">
        <w:t>t make them interactive.</w:t>
      </w:r>
    </w:p>
    <w:p w14:paraId="410E24A6" w14:textId="1463D820" w:rsidR="00C24E5C" w:rsidRPr="0056068F" w:rsidRDefault="00C24E5C" w:rsidP="00C24E5C">
      <w:r w:rsidRPr="0056068F">
        <w:t xml:space="preserve">JavaScript </w:t>
      </w:r>
      <w:r w:rsidR="00A67F34">
        <w:t xml:space="preserve">fills this gap by </w:t>
      </w:r>
      <w:r w:rsidRPr="0056068F">
        <w:t>allow</w:t>
      </w:r>
      <w:r w:rsidR="00A67F34">
        <w:t>ing</w:t>
      </w:r>
      <w:r w:rsidRPr="0056068F">
        <w:t xml:space="preserve"> web pages to respond to user actions such as clicking buttons, entering data, or navigating menus. It</w:t>
      </w:r>
      <w:r w:rsidR="009643AC">
        <w:t>'</w:t>
      </w:r>
      <w:r w:rsidRPr="0056068F">
        <w:t>s the programming language that adds behaviour to web pages.</w:t>
      </w:r>
    </w:p>
    <w:p w14:paraId="61DB5A81" w14:textId="77777777" w:rsidR="00F62B6E" w:rsidRPr="0056068F" w:rsidRDefault="00F62B6E" w:rsidP="00F62B6E">
      <w:pPr>
        <w:pStyle w:val="Standouttext"/>
        <w:rPr>
          <w:noProof/>
        </w:rPr>
      </w:pPr>
      <w:r w:rsidRPr="0056068F">
        <w:rPr>
          <w:noProof/>
        </w:rPr>
        <w:t>Did you know?</w:t>
      </w:r>
    </w:p>
    <w:p w14:paraId="027A3203" w14:textId="297E0039" w:rsidR="00F62B6E" w:rsidRPr="0056068F" w:rsidRDefault="00F62B6E" w:rsidP="00F62B6E">
      <w:pPr>
        <w:pStyle w:val="Standouttext"/>
        <w:rPr>
          <w:noProof/>
        </w:rPr>
      </w:pPr>
      <w:r w:rsidRPr="0056068F">
        <w:rPr>
          <w:noProof/>
        </w:rPr>
        <w:t>Despite their similar names, Java and JavaScript are unrelated.</w:t>
      </w:r>
    </w:p>
    <w:p w14:paraId="56A0D75C" w14:textId="287271CA" w:rsidR="00C24E5C" w:rsidRPr="0056068F" w:rsidRDefault="00C24E5C" w:rsidP="00C24E5C">
      <w:r w:rsidRPr="0056068F">
        <w:t xml:space="preserve">In this topic, you will learn </w:t>
      </w:r>
      <w:r w:rsidR="0085134E">
        <w:t>to</w:t>
      </w:r>
      <w:r w:rsidRPr="0056068F">
        <w:t>:</w:t>
      </w:r>
    </w:p>
    <w:p w14:paraId="7372C334" w14:textId="4575E3C7" w:rsidR="00C24E5C" w:rsidRPr="0056068F" w:rsidRDefault="00C24E5C" w:rsidP="00C24E5C">
      <w:pPr>
        <w:pStyle w:val="ListBullet"/>
        <w:ind w:left="720" w:hanging="360"/>
      </w:pPr>
      <w:r w:rsidRPr="0056068F">
        <w:t xml:space="preserve">identify basic </w:t>
      </w:r>
      <w:r w:rsidR="006F7BF5">
        <w:t>JavaScript</w:t>
      </w:r>
      <w:r w:rsidRPr="0056068F">
        <w:t xml:space="preserve"> syntax rules</w:t>
      </w:r>
    </w:p>
    <w:p w14:paraId="14B7997B" w14:textId="4839B1E9" w:rsidR="00C24E5C" w:rsidRPr="0056068F" w:rsidRDefault="00C24E5C" w:rsidP="00C24E5C">
      <w:pPr>
        <w:pStyle w:val="ListBullet"/>
        <w:ind w:left="720" w:hanging="360"/>
      </w:pPr>
      <w:r w:rsidRPr="0056068F">
        <w:t xml:space="preserve">use </w:t>
      </w:r>
      <w:r w:rsidR="00CA4FB5">
        <w:t>JavaScript</w:t>
      </w:r>
      <w:r w:rsidRPr="0056068F">
        <w:t xml:space="preserve"> data types, operators</w:t>
      </w:r>
      <w:r w:rsidR="00603DBF" w:rsidRPr="0056068F">
        <w:t xml:space="preserve"> and</w:t>
      </w:r>
      <w:r w:rsidRPr="0056068F">
        <w:t xml:space="preserve"> expressions</w:t>
      </w:r>
    </w:p>
    <w:p w14:paraId="6287B343" w14:textId="2E1003CD" w:rsidR="00C24E5C" w:rsidRPr="0056068F" w:rsidRDefault="00C24E5C" w:rsidP="00C24E5C">
      <w:pPr>
        <w:pStyle w:val="ListBullet"/>
        <w:ind w:left="720" w:hanging="360"/>
      </w:pPr>
      <w:r w:rsidRPr="0056068F">
        <w:t>use sequence, selection</w:t>
      </w:r>
      <w:r w:rsidR="00603DBF" w:rsidRPr="0056068F">
        <w:t xml:space="preserve"> and</w:t>
      </w:r>
      <w:r w:rsidRPr="0056068F">
        <w:t xml:space="preserve"> iteration constructs </w:t>
      </w:r>
      <w:r w:rsidR="00CA4FB5">
        <w:t>in JavaScript</w:t>
      </w:r>
      <w:r w:rsidRPr="0056068F">
        <w:t>.</w:t>
      </w:r>
    </w:p>
    <w:p w14:paraId="24C696FC" w14:textId="2AD47A82" w:rsidR="00C24E5C" w:rsidRPr="0056068F" w:rsidRDefault="0006472B" w:rsidP="00C24E5C">
      <w:pPr>
        <w:pStyle w:val="Heading2"/>
        <w:rPr>
          <w:noProof/>
        </w:rPr>
      </w:pPr>
      <w:bookmarkStart w:id="126" w:name="_Toc213359310"/>
      <w:bookmarkStart w:id="127" w:name="_Toc216707798"/>
      <w:r>
        <w:rPr>
          <w:noProof/>
        </w:rPr>
        <w:t>Using b</w:t>
      </w:r>
      <w:r w:rsidR="00DA5826" w:rsidRPr="0056068F">
        <w:rPr>
          <w:noProof/>
        </w:rPr>
        <w:t xml:space="preserve">asic </w:t>
      </w:r>
      <w:r w:rsidR="001F5CA4" w:rsidRPr="0056068F">
        <w:rPr>
          <w:noProof/>
        </w:rPr>
        <w:t>JavaScript</w:t>
      </w:r>
      <w:r w:rsidR="00C24E5C" w:rsidRPr="0056068F">
        <w:rPr>
          <w:noProof/>
        </w:rPr>
        <w:t xml:space="preserve"> syntax</w:t>
      </w:r>
      <w:bookmarkEnd w:id="126"/>
      <w:bookmarkEnd w:id="127"/>
    </w:p>
    <w:p w14:paraId="63FB3EB8" w14:textId="4341792E" w:rsidR="00C24E5C" w:rsidRPr="0056068F" w:rsidRDefault="00C24E5C" w:rsidP="00C24E5C">
      <w:pPr>
        <w:rPr>
          <w:lang w:eastAsia="en-AU"/>
        </w:rPr>
      </w:pPr>
      <w:r w:rsidRPr="0056068F">
        <w:rPr>
          <w:lang w:eastAsia="en-AU"/>
        </w:rPr>
        <w:t>Each programming language has its own syntax that specifies correct use of symbols, keywords</w:t>
      </w:r>
      <w:r w:rsidR="00603DBF" w:rsidRPr="0056068F">
        <w:rPr>
          <w:lang w:eastAsia="en-AU"/>
        </w:rPr>
        <w:t xml:space="preserve"> and</w:t>
      </w:r>
      <w:r w:rsidRPr="0056068F">
        <w:rPr>
          <w:lang w:eastAsia="en-AU"/>
        </w:rPr>
        <w:t xml:space="preserve"> punctuation.</w:t>
      </w:r>
    </w:p>
    <w:p w14:paraId="38A1F708" w14:textId="77777777" w:rsidR="00C24E5C" w:rsidRPr="0056068F" w:rsidRDefault="00C24E5C" w:rsidP="00B06627">
      <w:pPr>
        <w:keepNext/>
      </w:pPr>
      <w:r w:rsidRPr="0056068F">
        <w:t>Some rules of syntax in scripting are:</w:t>
      </w:r>
    </w:p>
    <w:p w14:paraId="64D8B268" w14:textId="11C5875F" w:rsidR="0056405D" w:rsidRPr="0056068F" w:rsidRDefault="0056405D" w:rsidP="00C24E5C">
      <w:r w:rsidRPr="0056068F">
        <w:rPr>
          <w:rStyle w:val="Strong"/>
        </w:rPr>
        <w:t>Opening and closing symbols</w:t>
      </w:r>
      <w:r w:rsidRPr="0056068F">
        <w:t>: Symbols (), {}, [], " ", or ' ' must always come in pairs.</w:t>
      </w:r>
    </w:p>
    <w:p w14:paraId="773661C1" w14:textId="77777777" w:rsidR="00511468" w:rsidRDefault="00511468" w:rsidP="00A51CE7">
      <w:pPr>
        <w:keepNext/>
      </w:pPr>
      <w:r>
        <w:lastRenderedPageBreak/>
        <w:t>For example:</w:t>
      </w:r>
    </w:p>
    <w:p w14:paraId="1AD526AD" w14:textId="77777777" w:rsidR="0056405D" w:rsidRPr="0056068F" w:rsidRDefault="0056405D" w:rsidP="00A51CE7">
      <w:pPr>
        <w:pStyle w:val="ComputerCode"/>
        <w:keepNext/>
        <w:rPr>
          <w:rFonts w:eastAsiaTheme="minorHAnsi"/>
        </w:rPr>
      </w:pPr>
      <w:r w:rsidRPr="0056068F">
        <w:rPr>
          <w:rFonts w:eastAsiaTheme="minorHAnsi"/>
        </w:rPr>
        <w:t xml:space="preserve">while (condition) { statement(); </w:t>
      </w:r>
    </w:p>
    <w:p w14:paraId="73B65EE9" w14:textId="7E3981A7" w:rsidR="0056405D" w:rsidRDefault="0056405D" w:rsidP="0056405D">
      <w:pPr>
        <w:pStyle w:val="ComputerCode"/>
        <w:rPr>
          <w:rFonts w:eastAsiaTheme="minorHAnsi"/>
        </w:rPr>
      </w:pPr>
      <w:r w:rsidRPr="0056068F">
        <w:rPr>
          <w:rFonts w:eastAsiaTheme="minorHAnsi"/>
        </w:rPr>
        <w:t>}</w:t>
      </w:r>
    </w:p>
    <w:p w14:paraId="5A8308BB" w14:textId="6FF2C3CC" w:rsidR="00CF58FB" w:rsidRDefault="00383E6C" w:rsidP="00383E6C">
      <w:r w:rsidRPr="00CF58FB">
        <w:rPr>
          <w:rStyle w:val="Strong"/>
        </w:rPr>
        <w:t>Case sensitivity</w:t>
      </w:r>
      <w:r w:rsidR="00CF58FB">
        <w:t xml:space="preserve">: </w:t>
      </w:r>
      <w:r>
        <w:t>Many languages treat uppercase and lowercase letters as different.</w:t>
      </w:r>
    </w:p>
    <w:p w14:paraId="45F1671C" w14:textId="77777777" w:rsidR="00511468" w:rsidRDefault="00511468" w:rsidP="00511468">
      <w:r>
        <w:t>For example:</w:t>
      </w:r>
    </w:p>
    <w:p w14:paraId="6C8E0308" w14:textId="1626687C" w:rsidR="00383E6C" w:rsidRDefault="00383E6C" w:rsidP="00CF58FB">
      <w:pPr>
        <w:pStyle w:val="ComputerCode"/>
      </w:pPr>
      <w:r>
        <w:t xml:space="preserve">let FirstName; </w:t>
      </w:r>
    </w:p>
    <w:p w14:paraId="1F174DA2" w14:textId="77777777" w:rsidR="00383E6C" w:rsidRDefault="00383E6C" w:rsidP="00CF58FB">
      <w:pPr>
        <w:pStyle w:val="ComputerCode"/>
      </w:pPr>
      <w:r>
        <w:t xml:space="preserve">let </w:t>
      </w:r>
      <w:proofErr w:type="spellStart"/>
      <w:r>
        <w:t>firstName</w:t>
      </w:r>
      <w:proofErr w:type="spellEnd"/>
      <w:r>
        <w:t xml:space="preserve">; </w:t>
      </w:r>
    </w:p>
    <w:p w14:paraId="5C09FFEA" w14:textId="77777777" w:rsidR="00383E6C" w:rsidRDefault="00383E6C" w:rsidP="00CF58FB">
      <w:pPr>
        <w:pStyle w:val="ComputerCode"/>
      </w:pPr>
      <w:r>
        <w:t xml:space="preserve">// two different variables </w:t>
      </w:r>
    </w:p>
    <w:p w14:paraId="6088C58B" w14:textId="263216EF" w:rsidR="00CF58FB" w:rsidRDefault="00383E6C" w:rsidP="00383E6C">
      <w:r w:rsidRPr="00CF58FB">
        <w:rPr>
          <w:rStyle w:val="Strong"/>
        </w:rPr>
        <w:t>Comments</w:t>
      </w:r>
      <w:r w:rsidR="00CF58FB">
        <w:t xml:space="preserve">: </w:t>
      </w:r>
      <w:r>
        <w:t>Notes for humans, ignored by the computer. Can be single-line or multi-line</w:t>
      </w:r>
      <w:r w:rsidR="00C93014">
        <w:t>.</w:t>
      </w:r>
    </w:p>
    <w:p w14:paraId="12A2352E" w14:textId="77777777" w:rsidR="00511468" w:rsidRDefault="00511468" w:rsidP="00511468">
      <w:r>
        <w:t>For example:</w:t>
      </w:r>
    </w:p>
    <w:p w14:paraId="06AB9977" w14:textId="2EA3E4AE" w:rsidR="00383E6C" w:rsidRDefault="00383E6C" w:rsidP="00CF58FB">
      <w:pPr>
        <w:pStyle w:val="ComputerCode"/>
      </w:pPr>
      <w:r>
        <w:t>// one-line comment</w:t>
      </w:r>
    </w:p>
    <w:p w14:paraId="002B1B76" w14:textId="77777777" w:rsidR="00383E6C" w:rsidRDefault="00383E6C" w:rsidP="00CF58FB">
      <w:pPr>
        <w:pStyle w:val="ComputerCode"/>
      </w:pPr>
      <w:r>
        <w:t>/* multi-line comment */</w:t>
      </w:r>
    </w:p>
    <w:p w14:paraId="39F2CBFC" w14:textId="3288653B" w:rsidR="00CF58FB" w:rsidRDefault="00383E6C" w:rsidP="00383E6C">
      <w:r w:rsidRPr="00CF58FB">
        <w:rPr>
          <w:rStyle w:val="Strong"/>
        </w:rPr>
        <w:t>Statement terminators</w:t>
      </w:r>
      <w:r w:rsidR="00CF58FB">
        <w:t xml:space="preserve">: </w:t>
      </w:r>
      <w:r>
        <w:t>Some languages use a special character (for example, ;) to end a statement.</w:t>
      </w:r>
    </w:p>
    <w:p w14:paraId="65F487F1" w14:textId="77777777" w:rsidR="00511468" w:rsidRDefault="00511468" w:rsidP="00511468">
      <w:r>
        <w:t>For example:</w:t>
      </w:r>
    </w:p>
    <w:p w14:paraId="10C93E4F" w14:textId="13D05252" w:rsidR="00383E6C" w:rsidRDefault="00383E6C" w:rsidP="00CF58FB">
      <w:pPr>
        <w:pStyle w:val="ComputerCode"/>
      </w:pPr>
      <w:r>
        <w:t xml:space="preserve">let age = 25; </w:t>
      </w:r>
    </w:p>
    <w:p w14:paraId="05341025" w14:textId="77777777" w:rsidR="00CF58FB" w:rsidRDefault="00383E6C" w:rsidP="00383E6C">
      <w:r w:rsidRPr="00CF58FB">
        <w:rPr>
          <w:rStyle w:val="Strong"/>
        </w:rPr>
        <w:t>Whitespace and indentation</w:t>
      </w:r>
      <w:r w:rsidR="00CF58FB">
        <w:t xml:space="preserve">: </w:t>
      </w:r>
      <w:r>
        <w:t>Whitespace is often ignored, but some languages use indentation to define code blocks. In all languages, consistent indentation improves readability.</w:t>
      </w:r>
    </w:p>
    <w:p w14:paraId="06662823" w14:textId="77777777" w:rsidR="00511468" w:rsidRDefault="00511468" w:rsidP="00511468">
      <w:r>
        <w:t>For example:</w:t>
      </w:r>
    </w:p>
    <w:p w14:paraId="13681846" w14:textId="16DF079F" w:rsidR="00383E6C" w:rsidRDefault="00383E6C" w:rsidP="00CF58FB">
      <w:pPr>
        <w:pStyle w:val="ComputerCode"/>
      </w:pPr>
      <w:r>
        <w:t>if (</w:t>
      </w:r>
      <w:proofErr w:type="spellStart"/>
      <w:r>
        <w:t>loggedIn</w:t>
      </w:r>
      <w:proofErr w:type="spellEnd"/>
      <w:r>
        <w:t>) {</w:t>
      </w:r>
    </w:p>
    <w:p w14:paraId="1B77E06C" w14:textId="77777777" w:rsidR="00383E6C" w:rsidRDefault="00383E6C" w:rsidP="00CF58FB">
      <w:pPr>
        <w:pStyle w:val="ComputerCode"/>
      </w:pPr>
      <w:r>
        <w:t xml:space="preserve">    console.log("Welcome");</w:t>
      </w:r>
    </w:p>
    <w:p w14:paraId="60E95499" w14:textId="77777777" w:rsidR="00383E6C" w:rsidRDefault="00383E6C" w:rsidP="00CF58FB">
      <w:pPr>
        <w:pStyle w:val="ComputerCode"/>
      </w:pPr>
      <w:r>
        <w:t xml:space="preserve">} </w:t>
      </w:r>
    </w:p>
    <w:p w14:paraId="1C265BE1" w14:textId="462D0B25" w:rsidR="00CF58FB" w:rsidRDefault="00383E6C" w:rsidP="00383E6C">
      <w:r w:rsidRPr="00CF58FB">
        <w:rPr>
          <w:rStyle w:val="Strong"/>
        </w:rPr>
        <w:t>Identifiers (naming rules)</w:t>
      </w:r>
      <w:r w:rsidR="00CF58FB">
        <w:t xml:space="preserve">: </w:t>
      </w:r>
      <w:r>
        <w:t>Names usually start with a letter, _, or $. No spaces or leading numbers</w:t>
      </w:r>
      <w:r w:rsidR="0016778D">
        <w:t xml:space="preserve"> are allowed.</w:t>
      </w:r>
    </w:p>
    <w:p w14:paraId="58F64410" w14:textId="69A65186" w:rsidR="00511468" w:rsidRDefault="00511468" w:rsidP="00A51CE7">
      <w:pPr>
        <w:keepNext/>
      </w:pPr>
      <w:r>
        <w:lastRenderedPageBreak/>
        <w:t>For example:</w:t>
      </w:r>
    </w:p>
    <w:p w14:paraId="6A0061DC" w14:textId="633C5218" w:rsidR="00383E6C" w:rsidRDefault="00383E6C" w:rsidP="00CF58FB">
      <w:pPr>
        <w:pStyle w:val="ComputerCode"/>
      </w:pPr>
      <w:r>
        <w:t xml:space="preserve">let </w:t>
      </w:r>
      <w:proofErr w:type="spellStart"/>
      <w:r>
        <w:t>totalScore</w:t>
      </w:r>
      <w:proofErr w:type="spellEnd"/>
      <w:r>
        <w:t xml:space="preserve"> = 0;</w:t>
      </w:r>
    </w:p>
    <w:p w14:paraId="087AA94F" w14:textId="49D57BEE" w:rsidR="00C75A47" w:rsidRDefault="00C75A47" w:rsidP="00C75A47">
      <w:r w:rsidRPr="00FF63F0">
        <w:rPr>
          <w:rStyle w:val="Strong"/>
        </w:rPr>
        <w:t>Quotation marks</w:t>
      </w:r>
      <w:r>
        <w:t xml:space="preserve">: </w:t>
      </w:r>
      <w:r w:rsidRPr="00C75A47">
        <w:t>Single (' ') and double (" ") quotes both create strings</w:t>
      </w:r>
      <w:r w:rsidR="008E0C2B">
        <w:t xml:space="preserve"> however i</w:t>
      </w:r>
      <w:r w:rsidR="00847218">
        <w:t>ts best practice to be</w:t>
      </w:r>
      <w:r w:rsidR="008E0C2B">
        <w:t xml:space="preserve"> consistent and use one type</w:t>
      </w:r>
      <w:r w:rsidR="00E475E0">
        <w:t>.</w:t>
      </w:r>
      <w:r w:rsidR="00E83F8C">
        <w:t xml:space="preserve"> You can use quotes inside</w:t>
      </w:r>
      <w:r w:rsidR="00117261">
        <w:t xml:space="preserve"> a string as long as they're different from the surrounding</w:t>
      </w:r>
      <w:r w:rsidR="00312704">
        <w:t xml:space="preserve"> quotes.</w:t>
      </w:r>
    </w:p>
    <w:p w14:paraId="6DAA8E55" w14:textId="125B1942" w:rsidR="00E475E0" w:rsidRDefault="00E475E0" w:rsidP="00C75A47">
      <w:r>
        <w:t>For example:</w:t>
      </w:r>
    </w:p>
    <w:p w14:paraId="1F56C8B4" w14:textId="4BAB306A" w:rsidR="00E475E0" w:rsidRDefault="00312704" w:rsidP="00DA6BB1">
      <w:pPr>
        <w:pStyle w:val="ComputerCode"/>
      </w:pPr>
      <w:r>
        <w:t>let a1 = "</w:t>
      </w:r>
      <w:r w:rsidR="0010007A">
        <w:t xml:space="preserve">Their name is </w:t>
      </w:r>
      <w:r>
        <w:t>O'Hara</w:t>
      </w:r>
      <w:r w:rsidR="0010007A">
        <w:t>"</w:t>
      </w:r>
    </w:p>
    <w:p w14:paraId="5425C5AF" w14:textId="19A1FAD2" w:rsidR="0010007A" w:rsidRDefault="0010007A" w:rsidP="00DA6BB1">
      <w:pPr>
        <w:pStyle w:val="ComputerCode"/>
      </w:pPr>
      <w:r>
        <w:t xml:space="preserve">let a2 = "Their name is </w:t>
      </w:r>
      <w:r w:rsidR="00DA6BB1">
        <w:t>'</w:t>
      </w:r>
      <w:r>
        <w:t>Riley</w:t>
      </w:r>
      <w:r w:rsidR="00DA6BB1">
        <w:t xml:space="preserve">' </w:t>
      </w:r>
      <w:r>
        <w:t>"</w:t>
      </w:r>
    </w:p>
    <w:p w14:paraId="659A892A" w14:textId="3B6BC499" w:rsidR="0010007A" w:rsidRPr="00C75A47" w:rsidRDefault="0010007A" w:rsidP="00DA6BB1">
      <w:pPr>
        <w:pStyle w:val="ComputerCode"/>
      </w:pPr>
      <w:r>
        <w:t>let a3 = '</w:t>
      </w:r>
      <w:r w:rsidR="00DA6BB1">
        <w:t>Their name is "Riley" '</w:t>
      </w:r>
    </w:p>
    <w:p w14:paraId="6E0281E9" w14:textId="77777777" w:rsidR="00C24E5C" w:rsidRPr="0056068F" w:rsidRDefault="00C24E5C" w:rsidP="00B6287E">
      <w:pPr>
        <w:pStyle w:val="Heading3"/>
        <w:rPr>
          <w:noProof/>
        </w:rPr>
      </w:pPr>
      <w:bookmarkStart w:id="128" w:name="_Toc213359311"/>
      <w:r w:rsidRPr="0056068F">
        <w:rPr>
          <w:noProof/>
        </w:rPr>
        <w:t>Variables</w:t>
      </w:r>
      <w:bookmarkEnd w:id="128"/>
    </w:p>
    <w:p w14:paraId="713EC585" w14:textId="77777777" w:rsidR="00C24E5C" w:rsidRPr="0056068F" w:rsidRDefault="00C24E5C" w:rsidP="00C24E5C">
      <w:r w:rsidRPr="0056068F">
        <w:t>A variable is a labelled piece of memory used to store data. The label allows the developer to easily find and use the stored data later.</w:t>
      </w:r>
    </w:p>
    <w:p w14:paraId="102C8584" w14:textId="77777777" w:rsidR="00C24E5C" w:rsidRPr="0056068F" w:rsidRDefault="00C24E5C" w:rsidP="00B6287E">
      <w:pPr>
        <w:pStyle w:val="Heading4"/>
        <w:rPr>
          <w:noProof/>
        </w:rPr>
      </w:pPr>
      <w:r w:rsidRPr="0056068F">
        <w:rPr>
          <w:noProof/>
        </w:rPr>
        <w:t>Naming variables</w:t>
      </w:r>
    </w:p>
    <w:p w14:paraId="3221F67E" w14:textId="77777777" w:rsidR="00982DEF" w:rsidRPr="0056068F" w:rsidRDefault="00C24E5C" w:rsidP="00732BBD">
      <w:r w:rsidRPr="0056068F">
        <w:t>Each variable must have a unique name, called an identifier.</w:t>
      </w:r>
      <w:r w:rsidR="00E32AB3" w:rsidRPr="0056068F">
        <w:t xml:space="preserve"> </w:t>
      </w:r>
      <w:r w:rsidRPr="0056068F">
        <w:t>Meaningful</w:t>
      </w:r>
      <w:r w:rsidR="00E32AB3" w:rsidRPr="0056068F">
        <w:t xml:space="preserve"> variable</w:t>
      </w:r>
      <w:r w:rsidRPr="0056068F">
        <w:t xml:space="preserve"> names make your code easier to read, understand</w:t>
      </w:r>
      <w:r w:rsidR="00603DBF" w:rsidRPr="0056068F">
        <w:t xml:space="preserve"> and</w:t>
      </w:r>
      <w:r w:rsidRPr="0056068F">
        <w:t xml:space="preserve"> maintain. For example, </w:t>
      </w:r>
      <w:proofErr w:type="spellStart"/>
      <w:r w:rsidRPr="0056068F">
        <w:rPr>
          <w:rStyle w:val="Emphasis"/>
        </w:rPr>
        <w:t>totalPrice</w:t>
      </w:r>
      <w:proofErr w:type="spellEnd"/>
      <w:r w:rsidRPr="0056068F">
        <w:t xml:space="preserve"> clearly describes the data, while a name like </w:t>
      </w:r>
      <w:r w:rsidRPr="0056068F">
        <w:rPr>
          <w:rStyle w:val="Emphasis"/>
        </w:rPr>
        <w:t>x</w:t>
      </w:r>
      <w:r w:rsidRPr="0056068F">
        <w:t xml:space="preserve"> gives no context. </w:t>
      </w:r>
    </w:p>
    <w:p w14:paraId="7DD2E984" w14:textId="6F79E3B8" w:rsidR="00603DBF" w:rsidRPr="0056068F" w:rsidRDefault="00C24E5C" w:rsidP="00732BBD">
      <w:r w:rsidRPr="0056068F">
        <w:t xml:space="preserve">Use short </w:t>
      </w:r>
      <w:r w:rsidR="00982DEF" w:rsidRPr="0056068F">
        <w:t xml:space="preserve">variable </w:t>
      </w:r>
      <w:r w:rsidRPr="0056068F">
        <w:t>names only for very simple or temporary values.</w:t>
      </w:r>
    </w:p>
    <w:p w14:paraId="1C2F6F05" w14:textId="77777777" w:rsidR="00C24E5C" w:rsidRPr="0056068F" w:rsidRDefault="00C24E5C" w:rsidP="003A1457">
      <w:r w:rsidRPr="0056068F">
        <w:t>Variable naming conventions:</w:t>
      </w:r>
    </w:p>
    <w:p w14:paraId="62C2DB92" w14:textId="77777777" w:rsidR="00C24E5C" w:rsidRPr="0056068F" w:rsidRDefault="00C24E5C" w:rsidP="003156F8">
      <w:pPr>
        <w:pStyle w:val="ListBullet"/>
      </w:pPr>
      <w:r w:rsidRPr="0056068F">
        <w:t>Variable names are case sensitive (y and Y are different).</w:t>
      </w:r>
    </w:p>
    <w:p w14:paraId="686E5830" w14:textId="5D251114" w:rsidR="00C24E5C" w:rsidRPr="0056068F" w:rsidRDefault="00C24E5C" w:rsidP="003156F8">
      <w:pPr>
        <w:pStyle w:val="ListBullet"/>
      </w:pPr>
      <w:r w:rsidRPr="0056068F">
        <w:t>They can include letters, digits, underscores (_)</w:t>
      </w:r>
      <w:r w:rsidR="00603DBF" w:rsidRPr="0056068F">
        <w:t xml:space="preserve"> and</w:t>
      </w:r>
      <w:r w:rsidRPr="0056068F">
        <w:t xml:space="preserve"> dollar signs ($), but no spaces.</w:t>
      </w:r>
    </w:p>
    <w:p w14:paraId="6C3A15B5" w14:textId="77777777" w:rsidR="00C24E5C" w:rsidRPr="0056068F" w:rsidRDefault="00C24E5C" w:rsidP="003156F8">
      <w:pPr>
        <w:pStyle w:val="ListBullet"/>
      </w:pPr>
      <w:r w:rsidRPr="0056068F">
        <w:t>They cannot start with a number.</w:t>
      </w:r>
    </w:p>
    <w:p w14:paraId="0B5FACA7" w14:textId="720D10E4" w:rsidR="00C24E5C" w:rsidRPr="0056068F" w:rsidRDefault="00C24E5C" w:rsidP="003156F8">
      <w:pPr>
        <w:pStyle w:val="ListBullet"/>
      </w:pPr>
      <w:r w:rsidRPr="0056068F">
        <w:t>They cannot use reserved words (</w:t>
      </w:r>
      <w:r w:rsidR="00603DBF" w:rsidRPr="0056068F">
        <w:t>for example,</w:t>
      </w:r>
      <w:r w:rsidRPr="0056068F">
        <w:t xml:space="preserve"> JavaScript keywords like let or function).</w:t>
      </w:r>
    </w:p>
    <w:p w14:paraId="706F4BB8" w14:textId="77777777" w:rsidR="00C24E5C" w:rsidRPr="0056068F" w:rsidRDefault="00C24E5C" w:rsidP="00B6287E">
      <w:pPr>
        <w:pStyle w:val="Heading4"/>
        <w:rPr>
          <w:noProof/>
        </w:rPr>
      </w:pPr>
      <w:r w:rsidRPr="0056068F">
        <w:rPr>
          <w:noProof/>
        </w:rPr>
        <w:t>Reserved words</w:t>
      </w:r>
    </w:p>
    <w:p w14:paraId="78B8D5DD" w14:textId="77777777" w:rsidR="00C24E5C" w:rsidRPr="0056068F" w:rsidRDefault="00C24E5C" w:rsidP="00C24E5C">
      <w:r w:rsidRPr="0056068F">
        <w:t>Programming languages have a set of reserved words for specific actions. Since these words have special meaning to the language, you cannot use these words for your purposes, such as for the name of a variable.</w:t>
      </w:r>
    </w:p>
    <w:p w14:paraId="65F18195" w14:textId="335D5088" w:rsidR="00C24E5C" w:rsidRPr="0056068F" w:rsidRDefault="00C24E5C" w:rsidP="00A51CE7">
      <w:pPr>
        <w:keepNext/>
      </w:pPr>
      <w:r w:rsidRPr="0056068F">
        <w:lastRenderedPageBreak/>
        <w:t>The following are some keywords common to many languages</w:t>
      </w:r>
      <w:r w:rsidR="0020301F" w:rsidRPr="0056068F">
        <w:t>:</w:t>
      </w:r>
    </w:p>
    <w:p w14:paraId="7D052C88" w14:textId="77777777" w:rsidR="00C24E5C" w:rsidRPr="0056068F" w:rsidRDefault="00C24E5C" w:rsidP="009C1E78">
      <w:pPr>
        <w:pStyle w:val="ListBullet"/>
        <w:rPr>
          <w:rStyle w:val="Emphasis"/>
        </w:rPr>
      </w:pPr>
      <w:r w:rsidRPr="0056068F">
        <w:rPr>
          <w:rStyle w:val="Emphasis"/>
        </w:rPr>
        <w:t>if</w:t>
      </w:r>
    </w:p>
    <w:p w14:paraId="4A8A63D4" w14:textId="77777777" w:rsidR="00C24E5C" w:rsidRPr="0056068F" w:rsidRDefault="00C24E5C" w:rsidP="009C1E78">
      <w:pPr>
        <w:pStyle w:val="ListBullet"/>
        <w:rPr>
          <w:rStyle w:val="Emphasis"/>
        </w:rPr>
      </w:pPr>
      <w:r w:rsidRPr="0056068F">
        <w:rPr>
          <w:rStyle w:val="Emphasis"/>
        </w:rPr>
        <w:t>then</w:t>
      </w:r>
    </w:p>
    <w:p w14:paraId="3A2490C3" w14:textId="77777777" w:rsidR="00C24E5C" w:rsidRPr="0056068F" w:rsidRDefault="00C24E5C" w:rsidP="009C1E78">
      <w:pPr>
        <w:pStyle w:val="ListBullet"/>
        <w:rPr>
          <w:rStyle w:val="Emphasis"/>
        </w:rPr>
      </w:pPr>
      <w:r w:rsidRPr="0056068F">
        <w:rPr>
          <w:rStyle w:val="Emphasis"/>
        </w:rPr>
        <w:t>else</w:t>
      </w:r>
    </w:p>
    <w:p w14:paraId="27D24D07" w14:textId="77777777" w:rsidR="00C24E5C" w:rsidRPr="0056068F" w:rsidRDefault="00C24E5C" w:rsidP="009C1E78">
      <w:pPr>
        <w:pStyle w:val="ListBullet"/>
        <w:rPr>
          <w:rStyle w:val="Emphasis"/>
        </w:rPr>
      </w:pPr>
      <w:r w:rsidRPr="0056068F">
        <w:rPr>
          <w:rStyle w:val="Emphasis"/>
        </w:rPr>
        <w:t>while</w:t>
      </w:r>
    </w:p>
    <w:p w14:paraId="49E1C442" w14:textId="77777777" w:rsidR="00C24E5C" w:rsidRPr="0056068F" w:rsidRDefault="00C24E5C" w:rsidP="009C1E78">
      <w:pPr>
        <w:pStyle w:val="ListBullet"/>
        <w:rPr>
          <w:rStyle w:val="Emphasis"/>
        </w:rPr>
      </w:pPr>
      <w:r w:rsidRPr="0056068F">
        <w:rPr>
          <w:rStyle w:val="Emphasis"/>
        </w:rPr>
        <w:t>for</w:t>
      </w:r>
    </w:p>
    <w:p w14:paraId="7532F316" w14:textId="242CA57E" w:rsidR="00C24E5C" w:rsidRPr="0056068F" w:rsidRDefault="00C24E5C" w:rsidP="009C1E78">
      <w:pPr>
        <w:pStyle w:val="ListBullet"/>
        <w:rPr>
          <w:rStyle w:val="Emphasis"/>
        </w:rPr>
      </w:pPr>
      <w:r w:rsidRPr="0056068F">
        <w:rPr>
          <w:rStyle w:val="Emphasis"/>
        </w:rPr>
        <w:t>return</w:t>
      </w:r>
      <w:r w:rsidR="007E3248" w:rsidRPr="0056068F">
        <w:rPr>
          <w:rStyle w:val="Emphasis"/>
        </w:rPr>
        <w:t>.</w:t>
      </w:r>
    </w:p>
    <w:p w14:paraId="49F7BF30" w14:textId="77777777" w:rsidR="00C24E5C" w:rsidRPr="0056068F" w:rsidRDefault="00C24E5C" w:rsidP="00B6287E">
      <w:pPr>
        <w:pStyle w:val="Heading4"/>
        <w:rPr>
          <w:noProof/>
        </w:rPr>
      </w:pPr>
      <w:r w:rsidRPr="0056068F">
        <w:rPr>
          <w:noProof/>
        </w:rPr>
        <w:t>Declaring variables</w:t>
      </w:r>
    </w:p>
    <w:p w14:paraId="406E7000" w14:textId="77777777" w:rsidR="00C24E5C" w:rsidRPr="0056068F" w:rsidRDefault="00C24E5C" w:rsidP="00C24E5C">
      <w:r w:rsidRPr="0056068F">
        <w:t xml:space="preserve">To use a variable, you must first declare it in the script. </w:t>
      </w:r>
    </w:p>
    <w:p w14:paraId="67CB887D" w14:textId="77777777" w:rsidR="00C24E5C" w:rsidRPr="0056068F" w:rsidRDefault="00C24E5C" w:rsidP="009C1E78">
      <w:r w:rsidRPr="0056068F">
        <w:rPr>
          <w:rStyle w:val="Emphasis"/>
        </w:rPr>
        <w:t>const</w:t>
      </w:r>
      <w:r w:rsidRPr="0056068F">
        <w:t xml:space="preserve"> is used for variables that cannot be reassigned.</w:t>
      </w:r>
    </w:p>
    <w:p w14:paraId="0640111C" w14:textId="77777777" w:rsidR="00C24E5C" w:rsidRPr="0056068F" w:rsidRDefault="00C24E5C" w:rsidP="00C24E5C">
      <w:pPr>
        <w:pStyle w:val="ComputerCode"/>
      </w:pPr>
      <w:r w:rsidRPr="0056068F">
        <w:t>const PI = 3.14159265359;</w:t>
      </w:r>
    </w:p>
    <w:p w14:paraId="62DD0FA6" w14:textId="77777777" w:rsidR="00C24E5C" w:rsidRPr="0056068F" w:rsidRDefault="00C24E5C" w:rsidP="009C1E78">
      <w:r w:rsidRPr="0056068F">
        <w:rPr>
          <w:rStyle w:val="Emphasis"/>
        </w:rPr>
        <w:t>let</w:t>
      </w:r>
      <w:r w:rsidRPr="0056068F">
        <w:t xml:space="preserve"> is used for variables that can change.</w:t>
      </w:r>
    </w:p>
    <w:p w14:paraId="55AE4126" w14:textId="77777777" w:rsidR="00C24E5C" w:rsidRPr="0056068F" w:rsidRDefault="00C24E5C" w:rsidP="00C24E5C">
      <w:pPr>
        <w:pStyle w:val="ComputerCode"/>
      </w:pPr>
      <w:r w:rsidRPr="0056068F">
        <w:t>let x = 0;</w:t>
      </w:r>
    </w:p>
    <w:p w14:paraId="19063396" w14:textId="77777777" w:rsidR="00C24E5C" w:rsidRPr="0056068F" w:rsidRDefault="00C24E5C" w:rsidP="00963E89">
      <w:pPr>
        <w:pStyle w:val="Heading3"/>
        <w:rPr>
          <w:noProof/>
        </w:rPr>
      </w:pPr>
      <w:bookmarkStart w:id="129" w:name="_Toc213359312"/>
      <w:r w:rsidRPr="0056068F">
        <w:rPr>
          <w:noProof/>
        </w:rPr>
        <w:t>Data types</w:t>
      </w:r>
      <w:bookmarkEnd w:id="129"/>
    </w:p>
    <w:p w14:paraId="1DF5C0BC" w14:textId="77777777" w:rsidR="00C24E5C" w:rsidRPr="0056068F" w:rsidRDefault="00C24E5C" w:rsidP="00C24E5C">
      <w:pPr>
        <w:rPr>
          <w:lang w:eastAsia="en-AU"/>
        </w:rPr>
      </w:pPr>
      <w:r w:rsidRPr="0056068F">
        <w:rPr>
          <w:lang w:eastAsia="en-AU"/>
        </w:rPr>
        <w:t>A data type defines the kind of value a variable can hold and how the program can use it.</w:t>
      </w:r>
    </w:p>
    <w:p w14:paraId="77EFAB75" w14:textId="77777777" w:rsidR="00C24E5C" w:rsidRPr="0056068F" w:rsidRDefault="00C24E5C" w:rsidP="00963E89">
      <w:pPr>
        <w:pStyle w:val="Heading4"/>
        <w:rPr>
          <w:noProof/>
        </w:rPr>
      </w:pPr>
      <w:r w:rsidRPr="0056068F">
        <w:rPr>
          <w:noProof/>
        </w:rPr>
        <w:t>String</w:t>
      </w:r>
    </w:p>
    <w:p w14:paraId="4091AC6D" w14:textId="77777777" w:rsidR="00C24E5C" w:rsidRPr="0056068F" w:rsidRDefault="00C24E5C" w:rsidP="00C24E5C">
      <w:pPr>
        <w:rPr>
          <w:lang w:eastAsia="en-AU"/>
        </w:rPr>
      </w:pPr>
      <w:r w:rsidRPr="0056068F">
        <w:rPr>
          <w:lang w:eastAsia="en-AU"/>
        </w:rPr>
        <w:t>String represents text values. Always use quotes to define a string.</w:t>
      </w:r>
    </w:p>
    <w:p w14:paraId="2F90B46E" w14:textId="520E3A05" w:rsidR="00C24E5C" w:rsidRPr="0056068F" w:rsidRDefault="00672E0F" w:rsidP="00C24E5C">
      <w:pPr>
        <w:pStyle w:val="ComputerCode"/>
      </w:pPr>
      <w:r>
        <w:t>let</w:t>
      </w:r>
      <w:r w:rsidR="00C24E5C" w:rsidRPr="0056068F">
        <w:t xml:space="preserve"> </w:t>
      </w:r>
      <w:proofErr w:type="spellStart"/>
      <w:r w:rsidR="00C24E5C" w:rsidRPr="0056068F">
        <w:t>myName</w:t>
      </w:r>
      <w:proofErr w:type="spellEnd"/>
      <w:r w:rsidR="00C24E5C" w:rsidRPr="0056068F">
        <w:t xml:space="preserve"> = </w:t>
      </w:r>
      <w:r w:rsidR="00707662" w:rsidRPr="0056068F">
        <w:t>"</w:t>
      </w:r>
      <w:r w:rsidR="00C24E5C" w:rsidRPr="0056068F">
        <w:t>Anna</w:t>
      </w:r>
      <w:r w:rsidR="00B354F9" w:rsidRPr="0056068F">
        <w:t>"</w:t>
      </w:r>
      <w:r w:rsidR="00C24E5C" w:rsidRPr="0056068F">
        <w:t>;</w:t>
      </w:r>
    </w:p>
    <w:p w14:paraId="5D66A9D7" w14:textId="0F54AA57" w:rsidR="00C24E5C" w:rsidRPr="0056068F" w:rsidRDefault="00C24E5C" w:rsidP="00C24E5C">
      <w:pPr>
        <w:pStyle w:val="ComputerCode"/>
      </w:pPr>
      <w:r w:rsidRPr="0056068F">
        <w:t xml:space="preserve">let </w:t>
      </w:r>
      <w:proofErr w:type="spellStart"/>
      <w:r w:rsidRPr="0056068F">
        <w:t>searchName</w:t>
      </w:r>
      <w:proofErr w:type="spellEnd"/>
      <w:r w:rsidRPr="0056068F">
        <w:t xml:space="preserve"> = </w:t>
      </w:r>
      <w:r w:rsidR="00707662" w:rsidRPr="0056068F">
        <w:t>"</w:t>
      </w:r>
      <w:r w:rsidR="00B354F9" w:rsidRPr="0056068F">
        <w:t>"</w:t>
      </w:r>
      <w:r w:rsidRPr="0056068F">
        <w:t>;</w:t>
      </w:r>
    </w:p>
    <w:p w14:paraId="468E7AB1" w14:textId="77777777" w:rsidR="00C24E5C" w:rsidRPr="0056068F" w:rsidRDefault="00C24E5C" w:rsidP="00963E89">
      <w:pPr>
        <w:pStyle w:val="Heading4"/>
        <w:rPr>
          <w:noProof/>
        </w:rPr>
      </w:pPr>
      <w:r w:rsidRPr="0056068F">
        <w:rPr>
          <w:noProof/>
        </w:rPr>
        <w:t>Integer</w:t>
      </w:r>
    </w:p>
    <w:p w14:paraId="6305AD1E" w14:textId="77777777" w:rsidR="00C24E5C" w:rsidRPr="0056068F" w:rsidRDefault="00C24E5C" w:rsidP="00C24E5C">
      <w:pPr>
        <w:rPr>
          <w:lang w:eastAsia="en-AU"/>
        </w:rPr>
      </w:pPr>
      <w:r w:rsidRPr="0056068F">
        <w:rPr>
          <w:lang w:eastAsia="en-AU"/>
        </w:rPr>
        <w:t>Integer represents whole numbers without decimals.</w:t>
      </w:r>
    </w:p>
    <w:p w14:paraId="6BCF496A" w14:textId="77777777" w:rsidR="00C24E5C" w:rsidRPr="0056068F" w:rsidRDefault="00C24E5C" w:rsidP="00C24E5C">
      <w:pPr>
        <w:pStyle w:val="ComputerCode"/>
      </w:pPr>
      <w:r w:rsidRPr="0056068F">
        <w:t>let age = 25;</w:t>
      </w:r>
    </w:p>
    <w:p w14:paraId="0A404878" w14:textId="77777777" w:rsidR="00C24E5C" w:rsidRPr="0056068F" w:rsidRDefault="00C24E5C" w:rsidP="00C24E5C">
      <w:pPr>
        <w:pStyle w:val="ComputerCode"/>
      </w:pPr>
      <w:r w:rsidRPr="0056068F">
        <w:t>let count = 0;</w:t>
      </w:r>
    </w:p>
    <w:p w14:paraId="5F28D8DE" w14:textId="77777777" w:rsidR="00C24E5C" w:rsidRPr="0056068F" w:rsidRDefault="00C24E5C" w:rsidP="00963E89">
      <w:pPr>
        <w:pStyle w:val="Heading4"/>
        <w:rPr>
          <w:noProof/>
        </w:rPr>
      </w:pPr>
      <w:r w:rsidRPr="0056068F">
        <w:rPr>
          <w:noProof/>
        </w:rPr>
        <w:lastRenderedPageBreak/>
        <w:t>Float</w:t>
      </w:r>
    </w:p>
    <w:p w14:paraId="3D149C1C" w14:textId="77777777" w:rsidR="00C24E5C" w:rsidRPr="0056068F" w:rsidRDefault="00C24E5C" w:rsidP="00C24E5C">
      <w:pPr>
        <w:rPr>
          <w:lang w:eastAsia="en-AU"/>
        </w:rPr>
      </w:pPr>
      <w:r w:rsidRPr="0056068F">
        <w:rPr>
          <w:lang w:eastAsia="en-AU"/>
        </w:rPr>
        <w:t>Float represents numbers with decimal points.</w:t>
      </w:r>
    </w:p>
    <w:p w14:paraId="5AB5A162" w14:textId="77777777" w:rsidR="00C24E5C" w:rsidRPr="0056068F" w:rsidRDefault="00C24E5C" w:rsidP="00C24E5C">
      <w:pPr>
        <w:pStyle w:val="ComputerCode"/>
      </w:pPr>
      <w:r w:rsidRPr="0056068F">
        <w:t xml:space="preserve">let </w:t>
      </w:r>
      <w:proofErr w:type="spellStart"/>
      <w:r w:rsidRPr="0056068F">
        <w:t>startTemp</w:t>
      </w:r>
      <w:proofErr w:type="spellEnd"/>
      <w:r w:rsidRPr="0056068F">
        <w:t xml:space="preserve"> = 0.7;</w:t>
      </w:r>
    </w:p>
    <w:p w14:paraId="04FD03D2" w14:textId="77777777" w:rsidR="00C24E5C" w:rsidRPr="0056068F" w:rsidRDefault="00C24E5C" w:rsidP="00C24E5C">
      <w:pPr>
        <w:pStyle w:val="ComputerCode"/>
      </w:pPr>
      <w:r w:rsidRPr="0056068F">
        <w:t>let price = 12.99;</w:t>
      </w:r>
    </w:p>
    <w:p w14:paraId="7988533F" w14:textId="77777777" w:rsidR="00C24E5C" w:rsidRPr="0056068F" w:rsidRDefault="00C24E5C" w:rsidP="00963E89">
      <w:pPr>
        <w:pStyle w:val="Heading4"/>
        <w:rPr>
          <w:noProof/>
        </w:rPr>
      </w:pPr>
      <w:r w:rsidRPr="0056068F">
        <w:rPr>
          <w:noProof/>
        </w:rPr>
        <w:t>Boolean</w:t>
      </w:r>
    </w:p>
    <w:p w14:paraId="7DEE8E6B" w14:textId="77777777" w:rsidR="00C24E5C" w:rsidRPr="0056068F" w:rsidRDefault="00C24E5C" w:rsidP="00C24E5C">
      <w:pPr>
        <w:rPr>
          <w:lang w:eastAsia="en-AU"/>
        </w:rPr>
      </w:pPr>
      <w:r w:rsidRPr="0056068F">
        <w:rPr>
          <w:lang w:eastAsia="en-AU"/>
        </w:rPr>
        <w:t>Boolean represents logical values: true or false.</w:t>
      </w:r>
    </w:p>
    <w:p w14:paraId="43DAACDC" w14:textId="2AEA0E30" w:rsidR="00C24E5C" w:rsidRPr="0056068F" w:rsidRDefault="00672E0F" w:rsidP="00C24E5C">
      <w:pPr>
        <w:pStyle w:val="ComputerCode"/>
      </w:pPr>
      <w:r>
        <w:t>let</w:t>
      </w:r>
      <w:r w:rsidR="00C24E5C" w:rsidRPr="0056068F">
        <w:t xml:space="preserve"> test = false;</w:t>
      </w:r>
    </w:p>
    <w:p w14:paraId="372655DB" w14:textId="77777777" w:rsidR="00C24E5C" w:rsidRPr="0056068F" w:rsidRDefault="00C24E5C" w:rsidP="00963E89">
      <w:pPr>
        <w:pStyle w:val="Heading4"/>
        <w:rPr>
          <w:noProof/>
        </w:rPr>
      </w:pPr>
      <w:r w:rsidRPr="0056068F">
        <w:rPr>
          <w:noProof/>
        </w:rPr>
        <w:t>Array</w:t>
      </w:r>
    </w:p>
    <w:p w14:paraId="54B8758B" w14:textId="77777777" w:rsidR="00C24E5C" w:rsidRPr="0056068F" w:rsidRDefault="00C24E5C" w:rsidP="00C24E5C">
      <w:pPr>
        <w:rPr>
          <w:lang w:eastAsia="en-AU"/>
        </w:rPr>
      </w:pPr>
      <w:r w:rsidRPr="0056068F">
        <w:rPr>
          <w:lang w:eastAsia="en-AU"/>
        </w:rPr>
        <w:t>Array represents an ordered list of values, enclosed in square brackets [].</w:t>
      </w:r>
    </w:p>
    <w:p w14:paraId="43823E2C" w14:textId="2295C777" w:rsidR="00C24E5C" w:rsidRPr="0056068F" w:rsidRDefault="00672E0F" w:rsidP="00C24E5C">
      <w:pPr>
        <w:pStyle w:val="ComputerCode"/>
      </w:pPr>
      <w:r>
        <w:t>let</w:t>
      </w:r>
      <w:r w:rsidR="00C24E5C" w:rsidRPr="0056068F">
        <w:t xml:space="preserve"> </w:t>
      </w:r>
      <w:proofErr w:type="spellStart"/>
      <w:r w:rsidR="00C24E5C" w:rsidRPr="0056068F">
        <w:t>myShapes</w:t>
      </w:r>
      <w:proofErr w:type="spellEnd"/>
      <w:r w:rsidR="00C24E5C" w:rsidRPr="0056068F">
        <w:t xml:space="preserve"> = ["</w:t>
      </w:r>
      <w:proofErr w:type="spellStart"/>
      <w:r w:rsidR="00C24E5C" w:rsidRPr="0056068F">
        <w:t>square","circle","triangle</w:t>
      </w:r>
      <w:proofErr w:type="spellEnd"/>
      <w:r w:rsidR="00C24E5C" w:rsidRPr="0056068F">
        <w:t>"];</w:t>
      </w:r>
    </w:p>
    <w:p w14:paraId="7697EE4E" w14:textId="77777777" w:rsidR="00C24E5C" w:rsidRPr="0056068F" w:rsidRDefault="00C24E5C" w:rsidP="00C24E5C">
      <w:pPr>
        <w:pStyle w:val="ComputerCode"/>
      </w:pPr>
      <w:r w:rsidRPr="0056068F">
        <w:t xml:space="preserve">let </w:t>
      </w:r>
      <w:proofErr w:type="spellStart"/>
      <w:r w:rsidRPr="0056068F">
        <w:t>myOrder</w:t>
      </w:r>
      <w:proofErr w:type="spellEnd"/>
      <w:r w:rsidRPr="0056068F">
        <w:t xml:space="preserve"> = [];</w:t>
      </w:r>
    </w:p>
    <w:p w14:paraId="3D9E1BC0" w14:textId="77777777" w:rsidR="00C24E5C" w:rsidRPr="0056068F" w:rsidRDefault="00C24E5C" w:rsidP="00963E89">
      <w:pPr>
        <w:pStyle w:val="Heading4"/>
        <w:rPr>
          <w:noProof/>
        </w:rPr>
      </w:pPr>
      <w:r w:rsidRPr="0056068F">
        <w:rPr>
          <w:noProof/>
        </w:rPr>
        <w:t>Object</w:t>
      </w:r>
    </w:p>
    <w:p w14:paraId="759B6080" w14:textId="22AC93BF" w:rsidR="00C24E5C" w:rsidRPr="0056068F" w:rsidRDefault="00C24E5C" w:rsidP="00C24E5C">
      <w:pPr>
        <w:rPr>
          <w:lang w:eastAsia="en-AU"/>
        </w:rPr>
      </w:pPr>
      <w:r w:rsidRPr="0056068F">
        <w:rPr>
          <w:lang w:eastAsia="en-AU"/>
        </w:rPr>
        <w:t xml:space="preserve">Object represents a collection of related data as key–value pairs, enclosed in curly </w:t>
      </w:r>
      <w:r w:rsidR="008F046E" w:rsidRPr="0056068F">
        <w:rPr>
          <w:lang w:eastAsia="en-AU"/>
        </w:rPr>
        <w:t>braces</w:t>
      </w:r>
      <w:r w:rsidRPr="0056068F">
        <w:rPr>
          <w:lang w:eastAsia="en-AU"/>
        </w:rPr>
        <w:t xml:space="preserve"> {}. Each key (also called a property) has a value</w:t>
      </w:r>
      <w:r w:rsidR="00603DBF" w:rsidRPr="0056068F">
        <w:rPr>
          <w:lang w:eastAsia="en-AU"/>
        </w:rPr>
        <w:t xml:space="preserve"> and</w:t>
      </w:r>
      <w:r w:rsidRPr="0056068F">
        <w:rPr>
          <w:lang w:eastAsia="en-AU"/>
        </w:rPr>
        <w:t xml:space="preserve"> the value can be any data type.</w:t>
      </w:r>
    </w:p>
    <w:p w14:paraId="64D200D7" w14:textId="6C6C144C" w:rsidR="00C24E5C" w:rsidRPr="0056068F" w:rsidRDefault="00672E0F" w:rsidP="00C24E5C">
      <w:pPr>
        <w:pStyle w:val="ComputerCode"/>
      </w:pPr>
      <w:r>
        <w:t>let</w:t>
      </w:r>
      <w:r w:rsidR="00C24E5C" w:rsidRPr="0056068F">
        <w:t xml:space="preserve"> </w:t>
      </w:r>
      <w:proofErr w:type="spellStart"/>
      <w:r w:rsidR="00C24E5C" w:rsidRPr="0056068F">
        <w:t>myTable</w:t>
      </w:r>
      <w:proofErr w:type="spellEnd"/>
      <w:r w:rsidR="00C24E5C" w:rsidRPr="0056068F">
        <w:t xml:space="preserve"> = {shape: "round", seating:5, </w:t>
      </w:r>
      <w:proofErr w:type="spellStart"/>
      <w:r w:rsidR="00C24E5C" w:rsidRPr="0056068F">
        <w:t>color</w:t>
      </w:r>
      <w:proofErr w:type="spellEnd"/>
      <w:r w:rsidR="00C24E5C" w:rsidRPr="0056068F">
        <w:t>:"blue"};</w:t>
      </w:r>
    </w:p>
    <w:p w14:paraId="67771923" w14:textId="77777777" w:rsidR="00C24E5C" w:rsidRPr="0056068F" w:rsidRDefault="00C24E5C" w:rsidP="00C24E5C">
      <w:pPr>
        <w:pStyle w:val="ComputerCode"/>
      </w:pPr>
      <w:r w:rsidRPr="0056068F">
        <w:t xml:space="preserve">let </w:t>
      </w:r>
      <w:proofErr w:type="spellStart"/>
      <w:r w:rsidRPr="0056068F">
        <w:t>myDetails</w:t>
      </w:r>
      <w:proofErr w:type="spellEnd"/>
      <w:r w:rsidRPr="0056068F">
        <w:t xml:space="preserve"> = {};</w:t>
      </w:r>
    </w:p>
    <w:p w14:paraId="792119D2" w14:textId="388A4499" w:rsidR="00603DBF" w:rsidRPr="0056068F" w:rsidRDefault="00C24E5C" w:rsidP="00C24E5C">
      <w:pPr>
        <w:pStyle w:val="Notebox"/>
        <w:rPr>
          <w:noProof/>
        </w:rPr>
      </w:pPr>
      <w:r w:rsidRPr="0056068F">
        <w:rPr>
          <w:rStyle w:val="Strong"/>
          <w:noProof/>
        </w:rPr>
        <w:t>Note</w:t>
      </w:r>
      <w:r w:rsidRPr="0056068F">
        <w:rPr>
          <w:noProof/>
        </w:rPr>
        <w:t>: In JavaScript, this structure is called an object. It</w:t>
      </w:r>
      <w:r w:rsidR="003B6AE6" w:rsidRPr="0056068F">
        <w:rPr>
          <w:noProof/>
        </w:rPr>
        <w:t>'</w:t>
      </w:r>
      <w:r w:rsidRPr="0056068F">
        <w:rPr>
          <w:noProof/>
        </w:rPr>
        <w:t xml:space="preserve">s </w:t>
      </w:r>
      <w:r w:rsidR="003B6AE6" w:rsidRPr="0056068F">
        <w:rPr>
          <w:noProof/>
        </w:rPr>
        <w:t>like</w:t>
      </w:r>
      <w:r w:rsidRPr="0056068F">
        <w:rPr>
          <w:noProof/>
        </w:rPr>
        <w:t xml:space="preserve"> a dictionary in languages like Python or a map in some other languages.</w:t>
      </w:r>
    </w:p>
    <w:p w14:paraId="5F0C362B" w14:textId="06B902D0" w:rsidR="00C24E5C" w:rsidRPr="0056068F" w:rsidRDefault="00C24E5C" w:rsidP="00C24E5C">
      <w:pPr>
        <w:pStyle w:val="Notebox"/>
        <w:rPr>
          <w:noProof/>
        </w:rPr>
      </w:pPr>
      <w:r w:rsidRPr="0056068F">
        <w:rPr>
          <w:noProof/>
        </w:rPr>
        <w:t>Don</w:t>
      </w:r>
      <w:r w:rsidR="003B6AE6" w:rsidRPr="0056068F">
        <w:rPr>
          <w:noProof/>
        </w:rPr>
        <w:t>'</w:t>
      </w:r>
      <w:r w:rsidRPr="0056068F">
        <w:rPr>
          <w:noProof/>
        </w:rPr>
        <w:t xml:space="preserve">t confuse it with the term </w:t>
      </w:r>
      <w:r w:rsidR="007D3852" w:rsidRPr="0056068F">
        <w:rPr>
          <w:noProof/>
        </w:rPr>
        <w:t>'</w:t>
      </w:r>
      <w:r w:rsidRPr="0056068F">
        <w:rPr>
          <w:noProof/>
        </w:rPr>
        <w:t>object</w:t>
      </w:r>
      <w:r w:rsidR="007D3852" w:rsidRPr="0056068F">
        <w:rPr>
          <w:noProof/>
        </w:rPr>
        <w:t>'</w:t>
      </w:r>
      <w:r w:rsidRPr="0056068F">
        <w:rPr>
          <w:noProof/>
        </w:rPr>
        <w:t xml:space="preserve"> in languages such as C#, where it refers to any data type instance or class-based object</w:t>
      </w:r>
      <w:r w:rsidR="007D3852" w:rsidRPr="0056068F">
        <w:rPr>
          <w:noProof/>
        </w:rPr>
        <w:t>,</w:t>
      </w:r>
      <w:r w:rsidRPr="0056068F">
        <w:rPr>
          <w:noProof/>
        </w:rPr>
        <w:t xml:space="preserve"> rather than a key-value structure.</w:t>
      </w:r>
    </w:p>
    <w:p w14:paraId="72870362" w14:textId="33BE0D9B" w:rsidR="00C24E5C" w:rsidRPr="0056068F" w:rsidRDefault="006D0362" w:rsidP="00FB2EFD">
      <w:pPr>
        <w:pStyle w:val="Heading3"/>
        <w:rPr>
          <w:noProof/>
        </w:rPr>
      </w:pPr>
      <w:bookmarkStart w:id="130" w:name="_Toc213359313"/>
      <w:r w:rsidRPr="0056068F">
        <w:rPr>
          <w:noProof/>
        </w:rPr>
        <w:t>Displaying o</w:t>
      </w:r>
      <w:r w:rsidR="00603DBF" w:rsidRPr="0056068F">
        <w:rPr>
          <w:noProof/>
        </w:rPr>
        <w:t xml:space="preserve">utput </w:t>
      </w:r>
      <w:r w:rsidRPr="0056068F">
        <w:rPr>
          <w:noProof/>
        </w:rPr>
        <w:t>from your code</w:t>
      </w:r>
      <w:bookmarkEnd w:id="130"/>
    </w:p>
    <w:p w14:paraId="1F555ACD" w14:textId="588A359D" w:rsidR="00603DBF" w:rsidRPr="0056068F" w:rsidRDefault="00C24E5C" w:rsidP="00CF7158">
      <w:r w:rsidRPr="0056068F">
        <w:t>You can use different methods to display output or test your code in JavaScript.</w:t>
      </w:r>
    </w:p>
    <w:p w14:paraId="761F2CDF" w14:textId="123F06A5" w:rsidR="00C24E5C" w:rsidRPr="0056068F" w:rsidRDefault="00C24E5C" w:rsidP="00514B58">
      <w:r w:rsidRPr="0056068F">
        <w:rPr>
          <w:rStyle w:val="Emphasis"/>
        </w:rPr>
        <w:lastRenderedPageBreak/>
        <w:t>console.log()</w:t>
      </w:r>
      <w:r w:rsidR="007D3852" w:rsidRPr="0056068F">
        <w:rPr>
          <w:rStyle w:val="Emphasis"/>
        </w:rPr>
        <w:t xml:space="preserve">: </w:t>
      </w:r>
      <w:r w:rsidRPr="0056068F">
        <w:t>Displays messages or variable values in the browser</w:t>
      </w:r>
      <w:r w:rsidR="005E422F" w:rsidRPr="0056068F">
        <w:t>'</w:t>
      </w:r>
      <w:r w:rsidRPr="0056068F">
        <w:t>s console (useful for debugging).</w:t>
      </w:r>
    </w:p>
    <w:p w14:paraId="25096A37" w14:textId="68899850" w:rsidR="00C24E5C" w:rsidRPr="0056068F" w:rsidRDefault="00C24E5C" w:rsidP="00C24E5C">
      <w:pPr>
        <w:pStyle w:val="ComputerCode"/>
      </w:pPr>
      <w:r w:rsidRPr="0056068F">
        <w:t>let name = "Ava";</w:t>
      </w:r>
    </w:p>
    <w:p w14:paraId="753C758D" w14:textId="77777777" w:rsidR="00C24E5C" w:rsidRPr="0056068F" w:rsidRDefault="00C24E5C" w:rsidP="00C24E5C">
      <w:pPr>
        <w:pStyle w:val="ComputerCode"/>
      </w:pPr>
      <w:r w:rsidRPr="0056068F">
        <w:t>console.log(name);</w:t>
      </w:r>
    </w:p>
    <w:p w14:paraId="5C5C6A4D" w14:textId="7BF9EA60" w:rsidR="00C24E5C" w:rsidRPr="0056068F" w:rsidRDefault="00C24E5C" w:rsidP="00514B58">
      <w:proofErr w:type="spellStart"/>
      <w:r w:rsidRPr="0056068F">
        <w:rPr>
          <w:rStyle w:val="Emphasis"/>
        </w:rPr>
        <w:t>document.write</w:t>
      </w:r>
      <w:proofErr w:type="spellEnd"/>
      <w:r w:rsidRPr="0056068F">
        <w:rPr>
          <w:rStyle w:val="Emphasis"/>
        </w:rPr>
        <w:t>()</w:t>
      </w:r>
      <w:r w:rsidR="007D3852" w:rsidRPr="0056068F">
        <w:rPr>
          <w:rStyle w:val="Emphasis"/>
        </w:rPr>
        <w:t xml:space="preserve">: </w:t>
      </w:r>
      <w:r w:rsidRPr="0056068F">
        <w:t>Displays text directly on the web page. It</w:t>
      </w:r>
      <w:r w:rsidR="00483681" w:rsidRPr="0056068F">
        <w:t>'</w:t>
      </w:r>
      <w:r w:rsidRPr="0056068F">
        <w:t>s mainly used for quick testing, not in production code.</w:t>
      </w:r>
    </w:p>
    <w:p w14:paraId="60670654" w14:textId="2CA9D43B" w:rsidR="00C24E5C" w:rsidRPr="0056068F" w:rsidRDefault="00C24E5C" w:rsidP="00C24E5C">
      <w:pPr>
        <w:pStyle w:val="ComputerCode"/>
        <w:rPr>
          <w:b/>
          <w:bCs/>
        </w:rPr>
      </w:pPr>
      <w:proofErr w:type="spellStart"/>
      <w:r w:rsidRPr="0056068F">
        <w:t>document.write</w:t>
      </w:r>
      <w:proofErr w:type="spellEnd"/>
      <w:r w:rsidRPr="0056068F">
        <w:t>("I am new text");</w:t>
      </w:r>
    </w:p>
    <w:p w14:paraId="6B6AC192" w14:textId="11A2B81F" w:rsidR="00C24E5C" w:rsidRPr="0056068F" w:rsidRDefault="00603DBF" w:rsidP="00FB2EFD">
      <w:pPr>
        <w:pStyle w:val="Heading4"/>
        <w:rPr>
          <w:noProof/>
        </w:rPr>
      </w:pPr>
      <w:bookmarkStart w:id="131" w:name="_Toc213359314"/>
      <w:r w:rsidRPr="0056068F">
        <w:rPr>
          <w:noProof/>
        </w:rPr>
        <w:t>Template literals (back ticks)</w:t>
      </w:r>
      <w:bookmarkEnd w:id="131"/>
    </w:p>
    <w:p w14:paraId="7990DDF2" w14:textId="77777777" w:rsidR="00C24E5C" w:rsidRPr="0056068F" w:rsidRDefault="00C24E5C" w:rsidP="00C24E5C">
      <w:pPr>
        <w:rPr>
          <w:lang w:eastAsia="en-AU"/>
        </w:rPr>
      </w:pPr>
      <w:r w:rsidRPr="0056068F">
        <w:rPr>
          <w:lang w:eastAsia="en-AU"/>
        </w:rPr>
        <w:t>A template literal is another way to create a string in JavaScript.</w:t>
      </w:r>
    </w:p>
    <w:p w14:paraId="64447B4A" w14:textId="5828D83C" w:rsidR="00C24E5C" w:rsidRPr="0056068F" w:rsidRDefault="00C24E5C" w:rsidP="00C24E5C">
      <w:pPr>
        <w:rPr>
          <w:lang w:eastAsia="en-AU"/>
        </w:rPr>
      </w:pPr>
      <w:r w:rsidRPr="0056068F">
        <w:rPr>
          <w:lang w:eastAsia="en-AU"/>
        </w:rPr>
        <w:t>Instead of using single (' ') or double (" ") quotes, template literals use backticks (`). The back tick is usually found on the same key as tilde.</w:t>
      </w:r>
    </w:p>
    <w:p w14:paraId="3AB84D29" w14:textId="7377634E" w:rsidR="007833BB" w:rsidRDefault="007833BB" w:rsidP="007833BB">
      <w:pPr>
        <w:rPr>
          <w:noProof/>
        </w:rPr>
      </w:pPr>
      <w:r>
        <w:rPr>
          <w:noProof/>
        </w:rPr>
        <w:drawing>
          <wp:inline distT="0" distB="0" distL="0" distR="0" wp14:anchorId="4629A5D1" wp14:editId="3EDC2501">
            <wp:extent cx="6119812" cy="1958340"/>
            <wp:effectExtent l="0" t="0" r="0" b="3810"/>
            <wp:docPr id="1134820158" name="Graphic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0158" name="Graphic 14">
                      <a:extLst>
                        <a:ext uri="{C183D7F6-B498-43B3-948B-1728B52AA6E4}">
                          <adec:decorative xmlns:adec="http://schemas.microsoft.com/office/drawing/2017/decorative" val="1"/>
                        </a:ext>
                      </a:extLst>
                    </pic:cNvPr>
                    <pic:cNvPicPr/>
                  </pic:nvPicPr>
                  <pic:blipFill>
                    <a:blip r:embed="rId217">
                      <a:extLst>
                        <a:ext uri="{96DAC541-7B7A-43D3-8B79-37D633B846F1}">
                          <asvg:svgBlip xmlns:asvg="http://schemas.microsoft.com/office/drawing/2016/SVG/main" r:embed="rId218"/>
                        </a:ext>
                      </a:extLst>
                    </a:blip>
                    <a:stretch>
                      <a:fillRect/>
                    </a:stretch>
                  </pic:blipFill>
                  <pic:spPr>
                    <a:xfrm>
                      <a:off x="0" y="0"/>
                      <a:ext cx="6119812" cy="1958340"/>
                    </a:xfrm>
                    <a:prstGeom prst="rect">
                      <a:avLst/>
                    </a:prstGeom>
                  </pic:spPr>
                </pic:pic>
              </a:graphicData>
            </a:graphic>
          </wp:inline>
        </w:drawing>
      </w:r>
    </w:p>
    <w:p w14:paraId="761EF0D3" w14:textId="71FF3BFB" w:rsidR="002219D1" w:rsidRPr="0056068F" w:rsidRDefault="002219D1" w:rsidP="002219D1">
      <w:pPr>
        <w:pStyle w:val="CaptionFigure"/>
        <w:rPr>
          <w:noProof/>
        </w:rPr>
      </w:pPr>
      <w:bookmarkStart w:id="132" w:name="_Ref216685693"/>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24</w:t>
      </w:r>
      <w:r w:rsidRPr="0056068F">
        <w:rPr>
          <w:noProof/>
        </w:rPr>
        <w:fldChar w:fldCharType="end"/>
      </w:r>
      <w:bookmarkEnd w:id="132"/>
      <w:r w:rsidRPr="0056068F">
        <w:rPr>
          <w:noProof/>
        </w:rPr>
        <w:t xml:space="preserve">: © </w:t>
      </w:r>
      <w:r w:rsidR="00B464BB">
        <w:rPr>
          <w:noProof/>
        </w:rPr>
        <w:t>Getty Images modified</w:t>
      </w:r>
      <w:r w:rsidRPr="0056068F">
        <w:rPr>
          <w:noProof/>
        </w:rPr>
        <w:t xml:space="preserve"> under licenc</w:t>
      </w:r>
      <w:r w:rsidR="00B464BB">
        <w:rPr>
          <w:noProof/>
        </w:rPr>
        <w:t>e</w:t>
      </w:r>
      <w:r w:rsidRPr="0056068F">
        <w:rPr>
          <w:noProof/>
        </w:rPr>
        <w:t xml:space="preserve"> </w:t>
      </w:r>
    </w:p>
    <w:p w14:paraId="627C8B09" w14:textId="77777777" w:rsidR="004C3740" w:rsidRPr="0056068F" w:rsidRDefault="00C24E5C" w:rsidP="00C24E5C">
      <w:pPr>
        <w:rPr>
          <w:lang w:eastAsia="en-AU"/>
        </w:rPr>
      </w:pPr>
      <w:r w:rsidRPr="0056068F">
        <w:rPr>
          <w:lang w:eastAsia="en-AU"/>
        </w:rPr>
        <w:t xml:space="preserve">Template literals make it easier to include variables or expressions inside a string without using + for concatenation. </w:t>
      </w:r>
    </w:p>
    <w:p w14:paraId="323AA32B" w14:textId="139AC19D" w:rsidR="00C24E5C" w:rsidRPr="0056068F" w:rsidRDefault="004C3740" w:rsidP="00C24E5C">
      <w:pPr>
        <w:rPr>
          <w:lang w:eastAsia="en-AU"/>
        </w:rPr>
      </w:pPr>
      <w:r w:rsidRPr="0056068F">
        <w:rPr>
          <w:lang w:eastAsia="en-AU"/>
        </w:rPr>
        <w:t>For e</w:t>
      </w:r>
      <w:r w:rsidR="00C24E5C" w:rsidRPr="0056068F">
        <w:rPr>
          <w:lang w:eastAsia="en-AU"/>
        </w:rPr>
        <w:t xml:space="preserve">xample: Embed variables using </w:t>
      </w:r>
      <w:r w:rsidR="00C24E5C" w:rsidRPr="0056068F">
        <w:rPr>
          <w:rStyle w:val="Emphasis"/>
        </w:rPr>
        <w:t>${</w:t>
      </w:r>
      <w:proofErr w:type="spellStart"/>
      <w:r w:rsidR="00C24E5C" w:rsidRPr="0056068F">
        <w:rPr>
          <w:rStyle w:val="Emphasis"/>
        </w:rPr>
        <w:t>variablename</w:t>
      </w:r>
      <w:proofErr w:type="spellEnd"/>
      <w:r w:rsidR="00C24E5C" w:rsidRPr="0056068F">
        <w:rPr>
          <w:rStyle w:val="Emphasis"/>
        </w:rPr>
        <w:t>}</w:t>
      </w:r>
      <w:r w:rsidRPr="0056068F">
        <w:rPr>
          <w:rStyle w:val="Emphasis"/>
        </w:rPr>
        <w:t>.</w:t>
      </w:r>
    </w:p>
    <w:p w14:paraId="0E9287EF" w14:textId="10C36BD4" w:rsidR="00C24E5C" w:rsidRPr="0056068F" w:rsidRDefault="00C24E5C" w:rsidP="00C24E5C">
      <w:pPr>
        <w:pStyle w:val="ComputerCode"/>
      </w:pPr>
      <w:r w:rsidRPr="0056068F">
        <w:t xml:space="preserve">const name = </w:t>
      </w:r>
      <w:r w:rsidR="004A5AB1">
        <w:t>'</w:t>
      </w:r>
      <w:r w:rsidRPr="0056068F">
        <w:t>Jordan</w:t>
      </w:r>
      <w:r w:rsidR="005E422F" w:rsidRPr="0056068F">
        <w:t>'</w:t>
      </w:r>
      <w:r w:rsidRPr="0056068F">
        <w:t>;</w:t>
      </w:r>
    </w:p>
    <w:p w14:paraId="2675911A" w14:textId="77777777" w:rsidR="00C24E5C" w:rsidRPr="0056068F" w:rsidRDefault="00C24E5C" w:rsidP="00C24E5C">
      <w:pPr>
        <w:pStyle w:val="ComputerCode"/>
      </w:pPr>
      <w:r w:rsidRPr="0056068F">
        <w:t>console.log(`Hello, ${name}!`);</w:t>
      </w:r>
    </w:p>
    <w:p w14:paraId="074C4B8B" w14:textId="77777777" w:rsidR="00C24E5C" w:rsidRPr="0056068F" w:rsidRDefault="00C24E5C" w:rsidP="00C8644F">
      <w:pPr>
        <w:rPr>
          <w:lang w:eastAsia="en-AU"/>
        </w:rPr>
      </w:pPr>
      <w:r w:rsidRPr="0056068F">
        <w:rPr>
          <w:lang w:eastAsia="en-AU"/>
        </w:rPr>
        <w:t xml:space="preserve">You can also include simple calculations inside </w:t>
      </w:r>
      <w:r w:rsidRPr="0056068F">
        <w:rPr>
          <w:rStyle w:val="Emphasis"/>
        </w:rPr>
        <w:t>${ }</w:t>
      </w:r>
      <w:r w:rsidRPr="0056068F">
        <w:rPr>
          <w:lang w:eastAsia="en-AU"/>
        </w:rPr>
        <w:t>.</w:t>
      </w:r>
    </w:p>
    <w:p w14:paraId="14FAD6B6" w14:textId="77777777" w:rsidR="00C24E5C" w:rsidRPr="0056068F" w:rsidRDefault="00C24E5C" w:rsidP="007833BB">
      <w:pPr>
        <w:pStyle w:val="ComputerCode"/>
        <w:keepNext/>
      </w:pPr>
      <w:r w:rsidRPr="0056068F">
        <w:lastRenderedPageBreak/>
        <w:t xml:space="preserve">const price = 5; </w:t>
      </w:r>
    </w:p>
    <w:p w14:paraId="760BB4F8" w14:textId="77777777" w:rsidR="00C24E5C" w:rsidRPr="0056068F" w:rsidRDefault="00C24E5C" w:rsidP="00C24E5C">
      <w:pPr>
        <w:pStyle w:val="ComputerCode"/>
      </w:pPr>
      <w:r w:rsidRPr="0056068F">
        <w:t>console.log(`Total: $${price * 2}`);</w:t>
      </w:r>
    </w:p>
    <w:p w14:paraId="3A2A786B" w14:textId="79025E9C" w:rsidR="00C24E5C" w:rsidRPr="0056068F" w:rsidRDefault="00874C65" w:rsidP="00C24E5C">
      <w:pPr>
        <w:pStyle w:val="Heading2"/>
        <w:rPr>
          <w:noProof/>
        </w:rPr>
      </w:pPr>
      <w:bookmarkStart w:id="133" w:name="_Toc213359315"/>
      <w:bookmarkStart w:id="134" w:name="_Toc216707799"/>
      <w:r w:rsidRPr="0056068F">
        <w:rPr>
          <w:noProof/>
        </w:rPr>
        <w:t>Following c</w:t>
      </w:r>
      <w:r w:rsidR="00C24E5C" w:rsidRPr="0056068F">
        <w:rPr>
          <w:noProof/>
        </w:rPr>
        <w:t>oding standards and best practices</w:t>
      </w:r>
      <w:bookmarkEnd w:id="133"/>
      <w:bookmarkEnd w:id="134"/>
    </w:p>
    <w:p w14:paraId="30F831CF" w14:textId="5BA4D497" w:rsidR="00603DBF" w:rsidRPr="0056068F" w:rsidRDefault="00C24E5C" w:rsidP="007833BB">
      <w:pPr>
        <w:ind w:right="-143"/>
      </w:pPr>
      <w:r w:rsidRPr="0056068F">
        <w:t>Coding standards are agreed rules for how code should be written so that it</w:t>
      </w:r>
      <w:r w:rsidR="00B800A6" w:rsidRPr="0056068F">
        <w:t>'</w:t>
      </w:r>
      <w:r w:rsidRPr="0056068F">
        <w:t>s clear, consistent</w:t>
      </w:r>
      <w:r w:rsidR="00603DBF" w:rsidRPr="0056068F">
        <w:t xml:space="preserve"> and</w:t>
      </w:r>
      <w:r w:rsidRPr="0056068F">
        <w:t xml:space="preserve"> easy to maintain. Following standards helps you and others understand your code and avoid errors.</w:t>
      </w:r>
    </w:p>
    <w:p w14:paraId="3C0C51C5" w14:textId="4870E6A6" w:rsidR="00C24E5C" w:rsidRPr="0056068F" w:rsidRDefault="00B800A6" w:rsidP="003115EB">
      <w:r w:rsidRPr="0056068F">
        <w:t>Some g</w:t>
      </w:r>
      <w:r w:rsidR="00C24E5C" w:rsidRPr="0056068F">
        <w:t>ood coding practices include:</w:t>
      </w:r>
    </w:p>
    <w:p w14:paraId="3FA9B733" w14:textId="2E69F17E" w:rsidR="00C24E5C" w:rsidRPr="0056068F" w:rsidRDefault="00F91FC6" w:rsidP="00F91FC6">
      <w:pPr>
        <w:pStyle w:val="ListBullet"/>
      </w:pPr>
      <w:r w:rsidRPr="0056068F">
        <w:t>u</w:t>
      </w:r>
      <w:r w:rsidR="00C24E5C" w:rsidRPr="0056068F">
        <w:t>se clear, meaningful names for variables and functions</w:t>
      </w:r>
    </w:p>
    <w:p w14:paraId="6CE6080D" w14:textId="1DC8976A" w:rsidR="00C24E5C" w:rsidRPr="0056068F" w:rsidRDefault="00F91FC6" w:rsidP="00F91FC6">
      <w:pPr>
        <w:pStyle w:val="ListBullet"/>
      </w:pPr>
      <w:r w:rsidRPr="0056068F">
        <w:t>k</w:t>
      </w:r>
      <w:r w:rsidR="00C24E5C" w:rsidRPr="0056068F">
        <w:t>eep code lines short and well-spaced</w:t>
      </w:r>
    </w:p>
    <w:p w14:paraId="4FCFC379" w14:textId="5821C8E5" w:rsidR="00C24E5C" w:rsidRPr="0056068F" w:rsidRDefault="00F91FC6" w:rsidP="00F91FC6">
      <w:pPr>
        <w:pStyle w:val="ListBullet"/>
      </w:pPr>
      <w:r w:rsidRPr="0056068F">
        <w:t>u</w:t>
      </w:r>
      <w:r w:rsidR="00C24E5C" w:rsidRPr="0056068F">
        <w:t>se indentation to show structure</w:t>
      </w:r>
    </w:p>
    <w:p w14:paraId="708AD065" w14:textId="5969ECED" w:rsidR="00C24E5C" w:rsidRPr="0056068F" w:rsidRDefault="00F91FC6" w:rsidP="00F91FC6">
      <w:pPr>
        <w:pStyle w:val="ListBullet"/>
      </w:pPr>
      <w:r w:rsidRPr="0056068F">
        <w:t>w</w:t>
      </w:r>
      <w:r w:rsidR="00C24E5C" w:rsidRPr="0056068F">
        <w:t>rite one purpose per function</w:t>
      </w:r>
    </w:p>
    <w:p w14:paraId="1869B1EC" w14:textId="32E5E066" w:rsidR="00C24E5C" w:rsidRPr="0056068F" w:rsidRDefault="00F91FC6" w:rsidP="00F91FC6">
      <w:pPr>
        <w:pStyle w:val="ListBullet"/>
      </w:pPr>
      <w:r w:rsidRPr="0056068F">
        <w:t>r</w:t>
      </w:r>
      <w:r w:rsidR="00C24E5C" w:rsidRPr="0056068F">
        <w:t>euse code instead of copying it (DRY</w:t>
      </w:r>
      <w:r w:rsidR="00296CD7">
        <w:t xml:space="preserve">, or </w:t>
      </w:r>
      <w:r w:rsidR="00C24E5C" w:rsidRPr="0056068F">
        <w:t>Don</w:t>
      </w:r>
      <w:r w:rsidR="00B800A6" w:rsidRPr="0056068F">
        <w:t>'t</w:t>
      </w:r>
      <w:r w:rsidR="00C24E5C" w:rsidRPr="0056068F">
        <w:t xml:space="preserve"> Repeat Yourself)</w:t>
      </w:r>
    </w:p>
    <w:p w14:paraId="29DB6EB2" w14:textId="6F89243C" w:rsidR="00C24E5C" w:rsidRPr="0056068F" w:rsidRDefault="00F91FC6" w:rsidP="00F91FC6">
      <w:pPr>
        <w:pStyle w:val="ListBullet"/>
      </w:pPr>
      <w:r w:rsidRPr="0056068F">
        <w:t>a</w:t>
      </w:r>
      <w:r w:rsidR="00C24E5C" w:rsidRPr="0056068F">
        <w:t>void too many nested if or loop statements</w:t>
      </w:r>
    </w:p>
    <w:p w14:paraId="623272D6" w14:textId="62980BFC" w:rsidR="00C24E5C" w:rsidRDefault="00F91FC6" w:rsidP="00F91FC6">
      <w:pPr>
        <w:pStyle w:val="ListBullet"/>
      </w:pPr>
      <w:r w:rsidRPr="0056068F">
        <w:t>a</w:t>
      </w:r>
      <w:r w:rsidR="00C24E5C" w:rsidRPr="0056068F">
        <w:t>dd short comments to explain complex sections.</w:t>
      </w:r>
    </w:p>
    <w:p w14:paraId="57343584" w14:textId="70CF2C05" w:rsidR="00093EFE" w:rsidRDefault="00011EF2" w:rsidP="00093EFE">
      <w:pPr>
        <w:pStyle w:val="Heading3"/>
      </w:pPr>
      <w:r>
        <w:t>Including comments in your code</w:t>
      </w:r>
    </w:p>
    <w:p w14:paraId="06A772EA" w14:textId="7F3E7063" w:rsidR="00A931EF" w:rsidRDefault="00A931EF" w:rsidP="00A931EF">
      <w:pPr>
        <w:rPr>
          <w:lang w:eastAsia="en-AU"/>
        </w:rPr>
      </w:pPr>
      <w:r>
        <w:rPr>
          <w:lang w:eastAsia="en-AU"/>
        </w:rPr>
        <w:t>Comments are lines of text in the code that are intended for human readers</w:t>
      </w:r>
      <w:r w:rsidR="003E04EA">
        <w:rPr>
          <w:lang w:eastAsia="en-AU"/>
        </w:rPr>
        <w:t xml:space="preserve"> and ignored by the JavaScript interpreter. They explain the purpose and intention of </w:t>
      </w:r>
      <w:r w:rsidR="00542973">
        <w:rPr>
          <w:lang w:eastAsia="en-AU"/>
        </w:rPr>
        <w:t xml:space="preserve">the </w:t>
      </w:r>
      <w:r w:rsidR="003E04EA">
        <w:rPr>
          <w:lang w:eastAsia="en-AU"/>
        </w:rPr>
        <w:t>code.</w:t>
      </w:r>
    </w:p>
    <w:p w14:paraId="3CD212D3" w14:textId="4012FF71" w:rsidR="00FD6A44" w:rsidRPr="00FD6A44" w:rsidRDefault="00F3789E" w:rsidP="00FD6A44">
      <w:r>
        <w:t xml:space="preserve">Some </w:t>
      </w:r>
      <w:r w:rsidR="0060354B">
        <w:t>g</w:t>
      </w:r>
      <w:r w:rsidR="00FD6A44" w:rsidRPr="00FD6A44">
        <w:t>ood commenting practice</w:t>
      </w:r>
      <w:r w:rsidR="0060354B">
        <w:t>s include:</w:t>
      </w:r>
    </w:p>
    <w:p w14:paraId="6228ECFC" w14:textId="5CA1AC86" w:rsidR="00FD6A44" w:rsidRPr="0056068F" w:rsidRDefault="0060354B" w:rsidP="00FD6A44">
      <w:pPr>
        <w:pStyle w:val="ListBullet"/>
      </w:pPr>
      <w:r w:rsidRPr="0056068F">
        <w:t>write comments to explain why something is done, not just what it does</w:t>
      </w:r>
    </w:p>
    <w:p w14:paraId="57187290" w14:textId="41648318" w:rsidR="00FD6A44" w:rsidRPr="0056068F" w:rsidRDefault="0060354B" w:rsidP="00FD6A44">
      <w:pPr>
        <w:pStyle w:val="ListBullet"/>
      </w:pPr>
      <w:r w:rsidRPr="0056068F">
        <w:t>comment complex logic or unusual conditions</w:t>
      </w:r>
    </w:p>
    <w:p w14:paraId="5FEFD12E" w14:textId="2CB5FC6D" w:rsidR="00FD6A44" w:rsidRPr="0056068F" w:rsidRDefault="0060354B" w:rsidP="00FD6A44">
      <w:pPr>
        <w:pStyle w:val="ListBullet"/>
      </w:pPr>
      <w:r w:rsidRPr="0056068F">
        <w:t>add short summaries before loops or functions.</w:t>
      </w:r>
    </w:p>
    <w:p w14:paraId="06E7E518" w14:textId="413D4609" w:rsidR="00FD6A44" w:rsidRDefault="00395B17" w:rsidP="00A931EF">
      <w:pPr>
        <w:rPr>
          <w:lang w:eastAsia="en-AU"/>
        </w:rPr>
      </w:pPr>
      <w:r>
        <w:rPr>
          <w:lang w:eastAsia="en-AU"/>
        </w:rPr>
        <w:t>You can include</w:t>
      </w:r>
      <w:r w:rsidR="00067738">
        <w:rPr>
          <w:lang w:eastAsia="en-AU"/>
        </w:rPr>
        <w:t xml:space="preserve"> either single-line comments or block comments, or both.</w:t>
      </w:r>
    </w:p>
    <w:p w14:paraId="071F2D40" w14:textId="3CA4CA89" w:rsidR="000E17ED" w:rsidRDefault="000E17ED" w:rsidP="000E17ED">
      <w:pPr>
        <w:pStyle w:val="Heading4"/>
      </w:pPr>
      <w:r>
        <w:t>Single-line comments</w:t>
      </w:r>
    </w:p>
    <w:p w14:paraId="1EA044BA" w14:textId="04DC8E0A" w:rsidR="00A462A2" w:rsidRDefault="00A462A2" w:rsidP="00CC75E8">
      <w:r>
        <w:t xml:space="preserve">Single-line comments are created </w:t>
      </w:r>
      <w:r w:rsidR="001A5CBC">
        <w:t xml:space="preserve">in JavaScript </w:t>
      </w:r>
      <w:r>
        <w:t xml:space="preserve">by </w:t>
      </w:r>
      <w:r w:rsidR="00753D37">
        <w:t>including</w:t>
      </w:r>
      <w:r>
        <w:t xml:space="preserve"> </w:t>
      </w:r>
      <w:r w:rsidR="0066751C">
        <w:t>2</w:t>
      </w:r>
      <w:r>
        <w:t xml:space="preserve"> </w:t>
      </w:r>
      <w:r w:rsidR="0066751C">
        <w:t xml:space="preserve">forward slashes </w:t>
      </w:r>
      <w:r>
        <w:t>(</w:t>
      </w:r>
      <w:r w:rsidRPr="0066751C">
        <w:rPr>
          <w:rStyle w:val="Emphasis"/>
        </w:rPr>
        <w:t>//</w:t>
      </w:r>
      <w:r>
        <w:t>). The</w:t>
      </w:r>
      <w:r w:rsidR="00F37C8A">
        <w:t xml:space="preserve">se comments are </w:t>
      </w:r>
      <w:r>
        <w:t>automatically terminated by the end of line</w:t>
      </w:r>
      <w:r w:rsidR="00CD15A6">
        <w:t>.</w:t>
      </w:r>
    </w:p>
    <w:p w14:paraId="200708CA" w14:textId="25CABDCB" w:rsidR="00CD15A6" w:rsidRDefault="00CD15A6" w:rsidP="00CC75E8">
      <w:pPr>
        <w:spacing w:after="120"/>
      </w:pPr>
      <w:r>
        <w:t>For example:</w:t>
      </w:r>
    </w:p>
    <w:p w14:paraId="0D8DDBEC" w14:textId="4BD721E9" w:rsidR="00A462A2" w:rsidRDefault="00A462A2" w:rsidP="00A462A2">
      <w:pPr>
        <w:pStyle w:val="ComputerCode"/>
      </w:pPr>
      <w:r>
        <w:t xml:space="preserve">// Function below takes in user’s name </w:t>
      </w:r>
    </w:p>
    <w:p w14:paraId="163A9C04" w14:textId="79FD938A" w:rsidR="00A462A2" w:rsidRDefault="00A462A2" w:rsidP="00A462A2">
      <w:pPr>
        <w:pStyle w:val="ComputerCode"/>
      </w:pPr>
      <w:r>
        <w:t xml:space="preserve">let name = </w:t>
      </w:r>
      <w:proofErr w:type="spellStart"/>
      <w:r>
        <w:t>window.prompt</w:t>
      </w:r>
      <w:proofErr w:type="spellEnd"/>
      <w:r>
        <w:t xml:space="preserve">("Write your name"); </w:t>
      </w:r>
    </w:p>
    <w:p w14:paraId="2CA70CE9" w14:textId="7E9E47E9" w:rsidR="00A462A2" w:rsidRDefault="00A462A2" w:rsidP="00A462A2">
      <w:pPr>
        <w:pStyle w:val="ComputerCode"/>
      </w:pPr>
      <w:r>
        <w:t>alert("Hello " + name);</w:t>
      </w:r>
    </w:p>
    <w:p w14:paraId="6D9FD0A8" w14:textId="2B19253E" w:rsidR="00A462A2" w:rsidRDefault="00D567B1" w:rsidP="00CD15A6">
      <w:pPr>
        <w:keepNext/>
      </w:pPr>
      <w:r>
        <w:lastRenderedPageBreak/>
        <w:t>You can also place c</w:t>
      </w:r>
      <w:r w:rsidR="00A462A2">
        <w:t>omments at the end of a line:</w:t>
      </w:r>
    </w:p>
    <w:p w14:paraId="1B517272" w14:textId="01004775" w:rsidR="00A462A2" w:rsidRPr="00A931EF" w:rsidRDefault="00A462A2" w:rsidP="00A462A2">
      <w:pPr>
        <w:pStyle w:val="ComputerCode"/>
      </w:pPr>
      <w:r w:rsidRPr="00A462A2">
        <w:t>const DOZEN = 12;   // constant</w:t>
      </w:r>
    </w:p>
    <w:p w14:paraId="71316CE8" w14:textId="77777777" w:rsidR="00662613" w:rsidRDefault="00662613" w:rsidP="000E17ED">
      <w:pPr>
        <w:pStyle w:val="Heading4"/>
      </w:pPr>
      <w:bookmarkStart w:id="135" w:name="_Toc16152780"/>
      <w:r>
        <w:t>Block comments</w:t>
      </w:r>
      <w:bookmarkEnd w:id="135"/>
    </w:p>
    <w:p w14:paraId="08D3FF97" w14:textId="7624B2DD" w:rsidR="00CC5F21" w:rsidRDefault="00662613" w:rsidP="00662613">
      <w:r>
        <w:t>Block comments extend over multiple lines,</w:t>
      </w:r>
      <w:r w:rsidR="00CC5F21" w:rsidRPr="00CC5F21">
        <w:t xml:space="preserve"> </w:t>
      </w:r>
      <w:r w:rsidR="00CC5F21">
        <w:t>forming a block</w:t>
      </w:r>
      <w:r w:rsidR="00DE57E0">
        <w:t xml:space="preserve"> of text</w:t>
      </w:r>
      <w:r w:rsidR="00CC5F21">
        <w:t>. They generally apply to some (or all) code that follows them.</w:t>
      </w:r>
    </w:p>
    <w:p w14:paraId="47C90E37" w14:textId="5F2F1FF5" w:rsidR="00DB2CCF" w:rsidRDefault="00662613" w:rsidP="00DB2CCF">
      <w:r>
        <w:t>In JavaScript</w:t>
      </w:r>
      <w:r w:rsidR="00F37C8A">
        <w:t xml:space="preserve">, </w:t>
      </w:r>
      <w:r w:rsidR="007849DC">
        <w:t xml:space="preserve">the first line in </w:t>
      </w:r>
      <w:r>
        <w:t>a Block comment start</w:t>
      </w:r>
      <w:r w:rsidR="0030712A">
        <w:t>s</w:t>
      </w:r>
      <w:r>
        <w:t xml:space="preserve"> with /*</w:t>
      </w:r>
      <w:r w:rsidR="007849DC">
        <w:t xml:space="preserve"> and</w:t>
      </w:r>
      <w:r w:rsidR="005409ED">
        <w:t xml:space="preserve"> the last line</w:t>
      </w:r>
      <w:r w:rsidR="007849DC">
        <w:t xml:space="preserve"> ends</w:t>
      </w:r>
      <w:r w:rsidR="005409ED">
        <w:t xml:space="preserve"> with */. </w:t>
      </w:r>
      <w:r w:rsidR="00D567B1">
        <w:t>JavaScript ignores every line in between</w:t>
      </w:r>
      <w:r w:rsidR="005409ED">
        <w:t>.</w:t>
      </w:r>
    </w:p>
    <w:p w14:paraId="553D81E3" w14:textId="40FD50D6" w:rsidR="00CD15A6" w:rsidRDefault="00CD15A6" w:rsidP="00DB2CCF">
      <w:r>
        <w:t>For example:</w:t>
      </w:r>
    </w:p>
    <w:p w14:paraId="1C259B67" w14:textId="5BD9BB13" w:rsidR="00CD15A6" w:rsidRDefault="00CD15A6" w:rsidP="00CD15A6">
      <w:pPr>
        <w:pStyle w:val="ComputerCode"/>
      </w:pPr>
      <w:r>
        <w:t>/</w:t>
      </w:r>
      <w:r w:rsidR="00E51E88">
        <w:t>*</w:t>
      </w:r>
      <w:r>
        <w:t xml:space="preserve"> Function below takes in user’s name</w:t>
      </w:r>
    </w:p>
    <w:p w14:paraId="26BEC286" w14:textId="528ABF72" w:rsidR="00E51E88" w:rsidRDefault="00E51E88" w:rsidP="00CD15A6">
      <w:pPr>
        <w:pStyle w:val="ComputerCode"/>
      </w:pPr>
      <w:r>
        <w:t>Author:</w:t>
      </w:r>
      <w:r w:rsidR="006648BB">
        <w:t xml:space="preserve"> Riley Smith</w:t>
      </w:r>
    </w:p>
    <w:p w14:paraId="27F59BAC" w14:textId="0A8F2807" w:rsidR="006648BB" w:rsidRDefault="006648BB" w:rsidP="00CD15A6">
      <w:pPr>
        <w:pStyle w:val="ComputerCode"/>
      </w:pPr>
      <w:r>
        <w:t xml:space="preserve">Version: 1.3 </w:t>
      </w:r>
      <w:r w:rsidR="00016395">
        <w:t>*/</w:t>
      </w:r>
    </w:p>
    <w:p w14:paraId="69C78DFD" w14:textId="77777777" w:rsidR="00CD15A6" w:rsidRDefault="00CD15A6" w:rsidP="00CD15A6">
      <w:pPr>
        <w:pStyle w:val="ComputerCode"/>
      </w:pPr>
      <w:r>
        <w:t xml:space="preserve">let name = </w:t>
      </w:r>
      <w:proofErr w:type="spellStart"/>
      <w:r>
        <w:t>window.prompt</w:t>
      </w:r>
      <w:proofErr w:type="spellEnd"/>
      <w:r>
        <w:t xml:space="preserve">("Write your name"); </w:t>
      </w:r>
    </w:p>
    <w:p w14:paraId="279F1F5E" w14:textId="77777777" w:rsidR="00CD15A6" w:rsidRDefault="00CD15A6" w:rsidP="00CD15A6">
      <w:pPr>
        <w:pStyle w:val="ComputerCode"/>
      </w:pPr>
      <w:r>
        <w:t>alert("Hello " + name);</w:t>
      </w:r>
    </w:p>
    <w:p w14:paraId="14AB0E08" w14:textId="3D5D8521" w:rsidR="0092009B" w:rsidRPr="00016395" w:rsidRDefault="009C67F3" w:rsidP="00016395">
      <w:pPr>
        <w:pStyle w:val="Heading4"/>
      </w:pPr>
      <w:r w:rsidRPr="00016395">
        <w:t xml:space="preserve">Using </w:t>
      </w:r>
      <w:proofErr w:type="spellStart"/>
      <w:r w:rsidR="0092009B" w:rsidRPr="00016395">
        <w:t>JSDoc</w:t>
      </w:r>
      <w:proofErr w:type="spellEnd"/>
      <w:r w:rsidRPr="00016395">
        <w:t xml:space="preserve"> to add internal documentation</w:t>
      </w:r>
    </w:p>
    <w:p w14:paraId="014606A7" w14:textId="5297041F" w:rsidR="0092009B" w:rsidRDefault="0092009B" w:rsidP="0092009B">
      <w:proofErr w:type="spellStart"/>
      <w:r w:rsidRPr="0056068F">
        <w:t>JSDoc</w:t>
      </w:r>
      <w:proofErr w:type="spellEnd"/>
      <w:r w:rsidRPr="0056068F">
        <w:t xml:space="preserve"> is a structured comment format used in JavaScript </w:t>
      </w:r>
      <w:r w:rsidR="00407E3B">
        <w:t>that</w:t>
      </w:r>
      <w:r w:rsidRPr="0056068F">
        <w:t xml:space="preserve"> documents functions, parameters and return values. It works with IntelliSense in </w:t>
      </w:r>
      <w:r w:rsidR="000A0001">
        <w:t xml:space="preserve">the </w:t>
      </w:r>
      <w:r w:rsidRPr="0056068F">
        <w:t xml:space="preserve">editor and can generate HTML documentation with the </w:t>
      </w:r>
      <w:proofErr w:type="spellStart"/>
      <w:r w:rsidRPr="0056068F">
        <w:t>JSDoc</w:t>
      </w:r>
      <w:proofErr w:type="spellEnd"/>
      <w:r w:rsidRPr="0056068F">
        <w:t xml:space="preserve"> tool.</w:t>
      </w:r>
    </w:p>
    <w:p w14:paraId="45E61621" w14:textId="56891FC0" w:rsidR="00180841" w:rsidRDefault="00180841" w:rsidP="00180841">
      <w:pPr>
        <w:pStyle w:val="Notebox"/>
      </w:pPr>
      <w:r w:rsidRPr="00180841">
        <w:rPr>
          <w:rStyle w:val="Strong"/>
        </w:rPr>
        <w:t>Note</w:t>
      </w:r>
      <w:r>
        <w:t>: IntelliSense in</w:t>
      </w:r>
      <w:r w:rsidR="00EC3C27">
        <w:t xml:space="preserve"> the</w:t>
      </w:r>
      <w:r>
        <w:t xml:space="preserve"> editor means the editor</w:t>
      </w:r>
      <w:r w:rsidR="00CE09C7">
        <w:t xml:space="preserve">, such as </w:t>
      </w:r>
      <w:r>
        <w:t>VS Code</w:t>
      </w:r>
      <w:r w:rsidR="00CE09C7">
        <w:t>,</w:t>
      </w:r>
      <w:r>
        <w:t xml:space="preserve"> </w:t>
      </w:r>
      <w:r w:rsidR="00CE09C7">
        <w:t>displays</w:t>
      </w:r>
      <w:r>
        <w:t xml:space="preserve"> helpful information while you type</w:t>
      </w:r>
      <w:r w:rsidR="00CE09C7">
        <w:t>,</w:t>
      </w:r>
      <w:r>
        <w:t xml:space="preserve"> based on the comments you wrote in your </w:t>
      </w:r>
      <w:proofErr w:type="spellStart"/>
      <w:r>
        <w:t>JSDoc</w:t>
      </w:r>
      <w:proofErr w:type="spellEnd"/>
      <w:r>
        <w:t xml:space="preserve"> block. Th</w:t>
      </w:r>
      <w:r w:rsidR="00CD5948">
        <w:t>is</w:t>
      </w:r>
      <w:r>
        <w:t xml:space="preserve"> information </w:t>
      </w:r>
      <w:r w:rsidR="00CD5948">
        <w:t>may include</w:t>
      </w:r>
      <w:r>
        <w:t xml:space="preserve"> function names, parameter hints and short explanations.</w:t>
      </w:r>
    </w:p>
    <w:p w14:paraId="34DE0A78" w14:textId="75EFA672" w:rsidR="00D67DD1" w:rsidRDefault="00D67DD1" w:rsidP="0092009B">
      <w:r>
        <w:t xml:space="preserve">The formatting </w:t>
      </w:r>
      <w:r w:rsidR="00EC3C27">
        <w:t>resembles that of block comments, so be sure not to confuse them</w:t>
      </w:r>
      <w:r w:rsidR="00F92E0E">
        <w:t>.</w:t>
      </w:r>
    </w:p>
    <w:p w14:paraId="3BE8BAD7" w14:textId="03834BAA" w:rsidR="0092009B" w:rsidRPr="0056068F" w:rsidRDefault="00407E3B" w:rsidP="00F92E0E">
      <w:r>
        <w:t xml:space="preserve">If you don't already have </w:t>
      </w:r>
      <w:proofErr w:type="spellStart"/>
      <w:r>
        <w:t>JSDoc</w:t>
      </w:r>
      <w:proofErr w:type="spellEnd"/>
      <w:r>
        <w:t xml:space="preserve"> installed, i</w:t>
      </w:r>
      <w:r w:rsidR="0092009B" w:rsidRPr="0056068F">
        <w:t xml:space="preserve">nstall </w:t>
      </w:r>
      <w:r w:rsidR="004F76D8">
        <w:t>it</w:t>
      </w:r>
      <w:r w:rsidR="0092009B" w:rsidRPr="0056068F">
        <w:t>:</w:t>
      </w:r>
    </w:p>
    <w:p w14:paraId="6A54B0D4" w14:textId="77777777" w:rsidR="0092009B" w:rsidRPr="0056068F" w:rsidRDefault="0092009B" w:rsidP="0092009B">
      <w:pPr>
        <w:pStyle w:val="ComputerCode"/>
      </w:pPr>
      <w:proofErr w:type="spellStart"/>
      <w:r w:rsidRPr="0056068F">
        <w:t>npm</w:t>
      </w:r>
      <w:proofErr w:type="spellEnd"/>
      <w:r w:rsidRPr="0056068F">
        <w:t xml:space="preserve"> install -g </w:t>
      </w:r>
      <w:proofErr w:type="spellStart"/>
      <w:r w:rsidRPr="0056068F">
        <w:t>jsdoc</w:t>
      </w:r>
      <w:proofErr w:type="spellEnd"/>
    </w:p>
    <w:p w14:paraId="13B652BF" w14:textId="77777777" w:rsidR="00EF1435" w:rsidRPr="0056068F" w:rsidRDefault="00EF1435" w:rsidP="00EF1435">
      <w:r>
        <w:t xml:space="preserve">You can use </w:t>
      </w:r>
      <w:proofErr w:type="spellStart"/>
      <w:r>
        <w:t>JSDoc</w:t>
      </w:r>
      <w:proofErr w:type="spellEnd"/>
      <w:r>
        <w:t xml:space="preserve"> to write single-line or multi-line comments.</w:t>
      </w:r>
    </w:p>
    <w:p w14:paraId="2D3A069E" w14:textId="77777777" w:rsidR="009F1D27" w:rsidRDefault="00BF6C81" w:rsidP="00DD75A3">
      <w:pPr>
        <w:keepNext/>
      </w:pPr>
      <w:r>
        <w:lastRenderedPageBreak/>
        <w:t xml:space="preserve">In </w:t>
      </w:r>
      <w:proofErr w:type="spellStart"/>
      <w:r>
        <w:t>JSDoc</w:t>
      </w:r>
      <w:proofErr w:type="spellEnd"/>
      <w:r w:rsidR="009F1D27">
        <w:t>:</w:t>
      </w:r>
    </w:p>
    <w:p w14:paraId="357BC12E" w14:textId="37BF9413" w:rsidR="009F1D27" w:rsidRDefault="009F1D27" w:rsidP="009F1D27">
      <w:pPr>
        <w:pStyle w:val="ListBullet"/>
      </w:pPr>
      <w:r>
        <w:t>the</w:t>
      </w:r>
      <w:r w:rsidR="007629D4">
        <w:t xml:space="preserve"> first</w:t>
      </w:r>
      <w:r>
        <w:t xml:space="preserve"> line</w:t>
      </w:r>
      <w:r w:rsidR="007629D4">
        <w:t xml:space="preserve"> of the comment</w:t>
      </w:r>
      <w:r>
        <w:t xml:space="preserve"> starts with /**</w:t>
      </w:r>
    </w:p>
    <w:p w14:paraId="777EB812" w14:textId="6EC979B8" w:rsidR="00C7217D" w:rsidRDefault="00C7217D" w:rsidP="009F1D27">
      <w:pPr>
        <w:pStyle w:val="ListBullet"/>
      </w:pPr>
      <w:r>
        <w:t xml:space="preserve">each line in a </w:t>
      </w:r>
      <w:r w:rsidR="007629D4">
        <w:t xml:space="preserve">multi-line comment </w:t>
      </w:r>
      <w:r>
        <w:t>start</w:t>
      </w:r>
      <w:r w:rsidR="007629D4">
        <w:t>s</w:t>
      </w:r>
      <w:r>
        <w:t xml:space="preserve"> with *</w:t>
      </w:r>
      <w:r w:rsidR="00814296">
        <w:t xml:space="preserve">; it can include text or </w:t>
      </w:r>
      <w:proofErr w:type="spellStart"/>
      <w:r w:rsidR="00814296">
        <w:t>JSDoc</w:t>
      </w:r>
      <w:proofErr w:type="spellEnd"/>
      <w:r w:rsidR="00814296">
        <w:t xml:space="preserve"> tags</w:t>
      </w:r>
      <w:r w:rsidR="00F7501E">
        <w:t xml:space="preserve"> to add more information</w:t>
      </w:r>
    </w:p>
    <w:p w14:paraId="4E2E865C" w14:textId="33021E51" w:rsidR="007629D4" w:rsidRDefault="00814296">
      <w:pPr>
        <w:pStyle w:val="ListBullet"/>
      </w:pPr>
      <w:r>
        <w:t xml:space="preserve">the last line starts with </w:t>
      </w:r>
      <w:r w:rsidR="00661681">
        <w:t>*/.</w:t>
      </w:r>
    </w:p>
    <w:p w14:paraId="4E10B657" w14:textId="46ECEA93" w:rsidR="0092009B" w:rsidRPr="0056068F" w:rsidRDefault="000E1DAD" w:rsidP="00F2151E">
      <w:r>
        <w:t>For example:</w:t>
      </w:r>
    </w:p>
    <w:p w14:paraId="72301513" w14:textId="77777777" w:rsidR="0092009B" w:rsidRPr="0056068F" w:rsidRDefault="0092009B" w:rsidP="0092009B">
      <w:pPr>
        <w:pStyle w:val="ComputerCode"/>
      </w:pPr>
      <w:r w:rsidRPr="0056068F">
        <w:t>/**</w:t>
      </w:r>
    </w:p>
    <w:p w14:paraId="39A56234" w14:textId="77777777" w:rsidR="0092009B" w:rsidRPr="0056068F" w:rsidRDefault="0092009B" w:rsidP="0092009B">
      <w:pPr>
        <w:pStyle w:val="ComputerCode"/>
      </w:pPr>
      <w:r w:rsidRPr="0056068F">
        <w:t xml:space="preserve"> * [Function comment - description]</w:t>
      </w:r>
    </w:p>
    <w:p w14:paraId="18B538BD" w14:textId="77777777" w:rsidR="0092009B" w:rsidRPr="0056068F" w:rsidRDefault="0092009B" w:rsidP="0092009B">
      <w:pPr>
        <w:pStyle w:val="ComputerCode"/>
      </w:pPr>
      <w:r w:rsidRPr="0056068F">
        <w:t xml:space="preserve"> * @param {type} name - description</w:t>
      </w:r>
    </w:p>
    <w:p w14:paraId="7B4E67F3" w14:textId="77777777" w:rsidR="0092009B" w:rsidRPr="0056068F" w:rsidRDefault="0092009B" w:rsidP="0092009B">
      <w:pPr>
        <w:pStyle w:val="ComputerCode"/>
      </w:pPr>
      <w:r w:rsidRPr="0056068F">
        <w:t xml:space="preserve"> * @returns {type} description</w:t>
      </w:r>
    </w:p>
    <w:p w14:paraId="09F6C573" w14:textId="77777777" w:rsidR="0092009B" w:rsidRPr="0056068F" w:rsidRDefault="0092009B" w:rsidP="0092009B">
      <w:pPr>
        <w:pStyle w:val="ComputerCode"/>
      </w:pPr>
      <w:r w:rsidRPr="0056068F">
        <w:t xml:space="preserve"> */</w:t>
      </w:r>
    </w:p>
    <w:p w14:paraId="4F706E81" w14:textId="492560BA" w:rsidR="00011EF2" w:rsidRDefault="00F03088" w:rsidP="00011EF2">
      <w:pPr>
        <w:rPr>
          <w:lang w:eastAsia="en-AU"/>
        </w:rPr>
      </w:pPr>
      <w:r>
        <w:rPr>
          <w:lang w:eastAsia="en-AU"/>
        </w:rPr>
        <w:t xml:space="preserve">When your code is finished, you'll </w:t>
      </w:r>
      <w:r w:rsidR="00F7501E">
        <w:rPr>
          <w:lang w:eastAsia="en-AU"/>
        </w:rPr>
        <w:t xml:space="preserve">use </w:t>
      </w:r>
      <w:proofErr w:type="spellStart"/>
      <w:r w:rsidR="00F7501E">
        <w:rPr>
          <w:lang w:eastAsia="en-AU"/>
        </w:rPr>
        <w:t>JSDoc</w:t>
      </w:r>
      <w:proofErr w:type="spellEnd"/>
      <w:r w:rsidR="00F7501E">
        <w:rPr>
          <w:lang w:eastAsia="en-AU"/>
        </w:rPr>
        <w:t xml:space="preserve"> to </w:t>
      </w:r>
      <w:r>
        <w:rPr>
          <w:lang w:eastAsia="en-AU"/>
        </w:rPr>
        <w:t xml:space="preserve">generate </w:t>
      </w:r>
      <w:r w:rsidR="00F7501E">
        <w:rPr>
          <w:lang w:eastAsia="en-AU"/>
        </w:rPr>
        <w:t xml:space="preserve">HTML </w:t>
      </w:r>
      <w:r w:rsidR="0059091D">
        <w:rPr>
          <w:lang w:eastAsia="en-AU"/>
        </w:rPr>
        <w:t>files</w:t>
      </w:r>
      <w:r w:rsidR="00F7501E">
        <w:rPr>
          <w:lang w:eastAsia="en-AU"/>
        </w:rPr>
        <w:t xml:space="preserve"> of the documentation</w:t>
      </w:r>
      <w:r w:rsidR="007121F4">
        <w:rPr>
          <w:lang w:eastAsia="en-AU"/>
        </w:rPr>
        <w:t xml:space="preserve"> (you'll learn about this</w:t>
      </w:r>
      <w:r w:rsidR="008E5596">
        <w:rPr>
          <w:lang w:eastAsia="en-AU"/>
        </w:rPr>
        <w:t xml:space="preserve"> in the </w:t>
      </w:r>
      <w:r w:rsidR="008713E9">
        <w:rPr>
          <w:lang w:eastAsia="en-AU"/>
        </w:rPr>
        <w:t>last lesson of this resource).</w:t>
      </w:r>
    </w:p>
    <w:p w14:paraId="2CE22443" w14:textId="77777777" w:rsidR="0092009B" w:rsidRPr="0056068F" w:rsidRDefault="0092009B" w:rsidP="0092009B">
      <w:pPr>
        <w:pStyle w:val="HeadingDecorative"/>
        <w:rPr>
          <w:noProof/>
        </w:rPr>
      </w:pPr>
      <w:r w:rsidRPr="0056068F">
        <w:rPr>
          <w:noProof/>
        </w:rPr>
        <w:tab/>
      </w:r>
      <w:r w:rsidRPr="0056068F">
        <w:rPr>
          <w:noProof/>
        </w:rPr>
        <w:drawing>
          <wp:inline distT="0" distB="0" distL="0" distR="0" wp14:anchorId="620C202C" wp14:editId="063B1F2A">
            <wp:extent cx="324000" cy="324000"/>
            <wp:effectExtent l="0" t="0" r="0" b="0"/>
            <wp:docPr id="1677985496"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7A95DB54" w14:textId="71686A3F" w:rsidR="0092009B" w:rsidRDefault="0092009B" w:rsidP="0092009B">
      <w:pPr>
        <w:rPr>
          <w:color w:val="000000" w:themeColor="text1"/>
        </w:rPr>
      </w:pPr>
      <w:r w:rsidRPr="0056068F">
        <w:rPr>
          <w:color w:val="000000" w:themeColor="text1"/>
        </w:rPr>
        <w:t xml:space="preserve">To learn more about </w:t>
      </w:r>
      <w:proofErr w:type="spellStart"/>
      <w:r w:rsidRPr="0056068F">
        <w:rPr>
          <w:color w:val="000000" w:themeColor="text1"/>
        </w:rPr>
        <w:t>JSDoc</w:t>
      </w:r>
      <w:proofErr w:type="spellEnd"/>
      <w:r w:rsidRPr="0056068F">
        <w:rPr>
          <w:color w:val="000000" w:themeColor="text1"/>
        </w:rPr>
        <w:t>,</w:t>
      </w:r>
      <w:r w:rsidR="00FF74C1">
        <w:rPr>
          <w:color w:val="000000" w:themeColor="text1"/>
        </w:rPr>
        <w:t xml:space="preserve"> including</w:t>
      </w:r>
      <w:r w:rsidR="00226364">
        <w:rPr>
          <w:color w:val="000000" w:themeColor="text1"/>
        </w:rPr>
        <w:t xml:space="preserve"> a list of tags to use,</w:t>
      </w:r>
      <w:r w:rsidRPr="0056068F">
        <w:rPr>
          <w:color w:val="000000" w:themeColor="text1"/>
        </w:rPr>
        <w:t xml:space="preserve"> refer to the technical documentation at </w:t>
      </w:r>
      <w:hyperlink r:id="rId219" w:history="1">
        <w:r w:rsidRPr="00811050">
          <w:rPr>
            <w:rStyle w:val="Hyperlink"/>
          </w:rPr>
          <w:t xml:space="preserve">@use </w:t>
        </w:r>
        <w:proofErr w:type="spellStart"/>
        <w:r w:rsidRPr="00811050">
          <w:rPr>
            <w:rStyle w:val="Hyperlink"/>
          </w:rPr>
          <w:t>JSDoc</w:t>
        </w:r>
        <w:proofErr w:type="spellEnd"/>
      </w:hyperlink>
      <w:r>
        <w:rPr>
          <w:color w:val="000000" w:themeColor="text1"/>
        </w:rPr>
        <w:t>.</w:t>
      </w:r>
    </w:p>
    <w:p w14:paraId="45A1A179" w14:textId="7F45DEFF" w:rsidR="00F33AFE" w:rsidRPr="0056068F" w:rsidRDefault="00F33AFE" w:rsidP="0092009B">
      <w:pPr>
        <w:rPr>
          <w:color w:val="000000" w:themeColor="text1"/>
        </w:rPr>
      </w:pPr>
      <w:r>
        <w:t xml:space="preserve">The </w:t>
      </w:r>
      <w:proofErr w:type="spellStart"/>
      <w:r>
        <w:t>Gelos</w:t>
      </w:r>
      <w:proofErr w:type="spellEnd"/>
      <w:r>
        <w:t xml:space="preserve"> </w:t>
      </w:r>
      <w:hyperlink r:id="rId220" w:tgtFrame="_blank" w:history="1">
        <w:r w:rsidRPr="0056068F">
          <w:rPr>
            <w:rStyle w:val="Hyperlink"/>
          </w:rPr>
          <w:t>Coding and Testing Guidelines (pdf)</w:t>
        </w:r>
      </w:hyperlink>
      <w:r>
        <w:t xml:space="preserve"> outline</w:t>
      </w:r>
      <w:r w:rsidR="00BE5D9B">
        <w:t>s</w:t>
      </w:r>
      <w:r w:rsidR="009E20CA">
        <w:t xml:space="preserve"> the best practices and standards that </w:t>
      </w:r>
      <w:proofErr w:type="spellStart"/>
      <w:r w:rsidR="009E20CA">
        <w:t>Gelos</w:t>
      </w:r>
      <w:proofErr w:type="spellEnd"/>
      <w:r w:rsidR="009E20CA">
        <w:t xml:space="preserve"> expects</w:t>
      </w:r>
      <w:r w:rsidR="00341738">
        <w:t xml:space="preserve"> its coding team to follow</w:t>
      </w:r>
      <w:r w:rsidR="00BE5D9B">
        <w:t>.</w:t>
      </w:r>
    </w:p>
    <w:p w14:paraId="4C78256F" w14:textId="77777777" w:rsidR="00527078" w:rsidRPr="0056068F" w:rsidRDefault="00527078" w:rsidP="00527078">
      <w:pPr>
        <w:pStyle w:val="HeadingDecorative"/>
        <w:rPr>
          <w:noProof/>
        </w:rPr>
      </w:pPr>
      <w:bookmarkStart w:id="136" w:name="_Ref106394644"/>
      <w:r w:rsidRPr="0056068F">
        <w:rPr>
          <w:noProof/>
        </w:rPr>
        <w:tab/>
      </w:r>
      <w:r w:rsidRPr="0056068F">
        <w:rPr>
          <w:noProof/>
        </w:rPr>
        <w:drawing>
          <wp:inline distT="0" distB="0" distL="0" distR="0" wp14:anchorId="3841030B" wp14:editId="311E902B">
            <wp:extent cx="324000" cy="324000"/>
            <wp:effectExtent l="0" t="0" r="0" b="0"/>
            <wp:docPr id="91920753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0D272F44" w14:textId="45D70761" w:rsidR="00C24E5C" w:rsidRPr="0056068F" w:rsidRDefault="002661DA" w:rsidP="00603DBF">
      <w:pPr>
        <w:pStyle w:val="Heading3"/>
        <w:rPr>
          <w:noProof/>
        </w:rPr>
      </w:pPr>
      <w:bookmarkStart w:id="137" w:name="_Ref215569270"/>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25</w:t>
      </w:r>
      <w:r w:rsidRPr="0056068F">
        <w:rPr>
          <w:noProof/>
        </w:rPr>
        <w:fldChar w:fldCharType="end"/>
      </w:r>
      <w:r w:rsidR="00603DBF" w:rsidRPr="0056068F">
        <w:rPr>
          <w:noProof/>
        </w:rPr>
        <w:t xml:space="preserve">: Read, write and fix </w:t>
      </w:r>
      <w:r w:rsidR="00681FC1" w:rsidRPr="0056068F">
        <w:rPr>
          <w:noProof/>
        </w:rPr>
        <w:t>J</w:t>
      </w:r>
      <w:r w:rsidR="00603DBF" w:rsidRPr="0056068F">
        <w:rPr>
          <w:noProof/>
        </w:rPr>
        <w:t>ava</w:t>
      </w:r>
      <w:r w:rsidR="00681FC1" w:rsidRPr="0056068F">
        <w:rPr>
          <w:noProof/>
        </w:rPr>
        <w:t>S</w:t>
      </w:r>
      <w:r w:rsidR="00603DBF" w:rsidRPr="0056068F">
        <w:rPr>
          <w:noProof/>
        </w:rPr>
        <w:t>cript code</w:t>
      </w:r>
      <w:bookmarkEnd w:id="136"/>
      <w:bookmarkEnd w:id="137"/>
    </w:p>
    <w:p w14:paraId="260454C9" w14:textId="2D4A0277" w:rsidR="00603DBF" w:rsidRPr="0056068F" w:rsidRDefault="00C24E5C" w:rsidP="00F91FC6">
      <w:r w:rsidRPr="0056068F">
        <w:t>In this activity, you</w:t>
      </w:r>
      <w:r w:rsidR="00842E06">
        <w:t>'</w:t>
      </w:r>
      <w:r w:rsidRPr="0056068F">
        <w:t>ll practise reading, writing</w:t>
      </w:r>
      <w:r w:rsidR="00603DBF" w:rsidRPr="0056068F">
        <w:t xml:space="preserve"> and</w:t>
      </w:r>
      <w:r w:rsidRPr="0056068F">
        <w:t xml:space="preserve"> correcting JavaScript code.</w:t>
      </w:r>
    </w:p>
    <w:p w14:paraId="3EAE3D80" w14:textId="54AE974D" w:rsidR="00C24E5C" w:rsidRPr="0056068F" w:rsidRDefault="00C24E5C" w:rsidP="00CC75E8">
      <w:pPr>
        <w:pStyle w:val="ListNumber"/>
        <w:numPr>
          <w:ilvl w:val="0"/>
          <w:numId w:val="43"/>
        </w:numPr>
      </w:pPr>
      <w:r w:rsidRPr="0056068F">
        <w:t>Copy the</w:t>
      </w:r>
      <w:r w:rsidR="00681FC1" w:rsidRPr="0056068F">
        <w:t xml:space="preserve"> following</w:t>
      </w:r>
      <w:r w:rsidRPr="0056068F">
        <w:t xml:space="preserve"> code into </w:t>
      </w:r>
      <w:r w:rsidR="0052315F">
        <w:t xml:space="preserve">the </w:t>
      </w:r>
      <w:r w:rsidR="0052315F" w:rsidRPr="005E7751">
        <w:rPr>
          <w:rStyle w:val="Strong"/>
        </w:rPr>
        <w:t>Console</w:t>
      </w:r>
      <w:r w:rsidR="0052315F">
        <w:t xml:space="preserve"> in </w:t>
      </w:r>
      <w:proofErr w:type="spellStart"/>
      <w:r w:rsidR="0052315F" w:rsidRPr="005E7751">
        <w:rPr>
          <w:rStyle w:val="Strong"/>
        </w:rPr>
        <w:t>DevTools</w:t>
      </w:r>
      <w:proofErr w:type="spellEnd"/>
      <w:r w:rsidRPr="0056068F">
        <w:t>.</w:t>
      </w:r>
    </w:p>
    <w:p w14:paraId="3D7A2CEB" w14:textId="77777777" w:rsidR="00C24E5C" w:rsidRPr="0056068F" w:rsidRDefault="00C24E5C" w:rsidP="00F91FC6">
      <w:pPr>
        <w:pStyle w:val="ListNumber"/>
      </w:pPr>
      <w:r w:rsidRPr="0056068F">
        <w:t>Follow the instructions inside the code block for each step.</w:t>
      </w:r>
    </w:p>
    <w:p w14:paraId="131A0FE9" w14:textId="77777777" w:rsidR="00C24E5C" w:rsidRPr="0056068F" w:rsidRDefault="00C24E5C" w:rsidP="001E411B">
      <w:pPr>
        <w:pStyle w:val="ComputerCode"/>
        <w:keepNext/>
      </w:pPr>
      <w:r w:rsidRPr="0056068F">
        <w:lastRenderedPageBreak/>
        <w:t>// 1. Read the code</w:t>
      </w:r>
    </w:p>
    <w:p w14:paraId="69E11DA2" w14:textId="77777777" w:rsidR="00C24E5C" w:rsidRPr="0056068F" w:rsidRDefault="00C24E5C" w:rsidP="001E411B">
      <w:pPr>
        <w:pStyle w:val="ComputerCode"/>
        <w:keepNext/>
      </w:pPr>
      <w:r w:rsidRPr="0056068F">
        <w:t>// Task: Run the code below to see the result in your browser console.</w:t>
      </w:r>
    </w:p>
    <w:p w14:paraId="7C3AAE55" w14:textId="3ED224CB" w:rsidR="00C24E5C" w:rsidRPr="0056068F" w:rsidRDefault="00C24E5C" w:rsidP="00C24E5C">
      <w:pPr>
        <w:pStyle w:val="ComputerCode"/>
      </w:pPr>
      <w:r w:rsidRPr="0056068F">
        <w:t>let greeting = "Hello";</w:t>
      </w:r>
    </w:p>
    <w:p w14:paraId="723EF4F4" w14:textId="39E51E94" w:rsidR="00C24E5C" w:rsidRPr="0056068F" w:rsidRDefault="00C24E5C" w:rsidP="00C24E5C">
      <w:pPr>
        <w:pStyle w:val="ComputerCode"/>
      </w:pPr>
      <w:r w:rsidRPr="0056068F">
        <w:t>let user = "Liam";</w:t>
      </w:r>
    </w:p>
    <w:p w14:paraId="74481B11" w14:textId="77777777" w:rsidR="00C24E5C" w:rsidRPr="0056068F" w:rsidRDefault="00C24E5C" w:rsidP="00C24E5C">
      <w:pPr>
        <w:pStyle w:val="ComputerCode"/>
      </w:pPr>
      <w:r w:rsidRPr="0056068F">
        <w:t>console.log(`${greeting}, ${user}!`);</w:t>
      </w:r>
    </w:p>
    <w:p w14:paraId="0D4340B5" w14:textId="77777777" w:rsidR="00C24E5C" w:rsidRPr="0056068F" w:rsidRDefault="00C24E5C" w:rsidP="00C24E5C">
      <w:pPr>
        <w:pStyle w:val="ComputerCode"/>
      </w:pPr>
    </w:p>
    <w:p w14:paraId="68161806" w14:textId="77777777" w:rsidR="00C24E5C" w:rsidRPr="0056068F" w:rsidRDefault="00C24E5C" w:rsidP="00C24E5C">
      <w:pPr>
        <w:pStyle w:val="ComputerCode"/>
      </w:pPr>
    </w:p>
    <w:p w14:paraId="32A487D4" w14:textId="77777777" w:rsidR="00C24E5C" w:rsidRPr="0056068F" w:rsidRDefault="00C24E5C" w:rsidP="00C24E5C">
      <w:pPr>
        <w:pStyle w:val="ComputerCode"/>
      </w:pPr>
      <w:r w:rsidRPr="0056068F">
        <w:t>// 2. Write the code</w:t>
      </w:r>
    </w:p>
    <w:p w14:paraId="6CFBAE33" w14:textId="2F7E4106" w:rsidR="00C24E5C" w:rsidRPr="0056068F" w:rsidRDefault="00C24E5C" w:rsidP="00C24E5C">
      <w:pPr>
        <w:pStyle w:val="ComputerCode"/>
      </w:pPr>
      <w:r w:rsidRPr="0056068F">
        <w:t xml:space="preserve">// Task: Create </w:t>
      </w:r>
      <w:r w:rsidR="00F8574B" w:rsidRPr="0056068F">
        <w:t>2</w:t>
      </w:r>
      <w:r w:rsidRPr="0056068F">
        <w:t xml:space="preserve"> variables, one for your name and one for your favourite colour.</w:t>
      </w:r>
    </w:p>
    <w:p w14:paraId="0E56C0BC" w14:textId="77777777" w:rsidR="00C24E5C" w:rsidRPr="0056068F" w:rsidRDefault="00C24E5C" w:rsidP="00C24E5C">
      <w:pPr>
        <w:pStyle w:val="ComputerCode"/>
      </w:pPr>
      <w:r w:rsidRPr="0056068F">
        <w:t>// Then use console.log() to display a sentence such as:</w:t>
      </w:r>
    </w:p>
    <w:p w14:paraId="312C967C" w14:textId="3CF39F8A" w:rsidR="00C24E5C" w:rsidRPr="0056068F" w:rsidRDefault="00C24E5C" w:rsidP="00C24E5C">
      <w:pPr>
        <w:pStyle w:val="ComputerCode"/>
      </w:pPr>
      <w:r w:rsidRPr="0056068F">
        <w:t>// "My name is Ava and my favourite colour is blue."</w:t>
      </w:r>
    </w:p>
    <w:p w14:paraId="1695D0A4" w14:textId="77777777" w:rsidR="00C24E5C" w:rsidRPr="0056068F" w:rsidRDefault="00C24E5C" w:rsidP="00C24E5C">
      <w:pPr>
        <w:pStyle w:val="ComputerCode"/>
      </w:pPr>
    </w:p>
    <w:p w14:paraId="0C71E2E5" w14:textId="77777777" w:rsidR="00C24E5C" w:rsidRPr="0056068F" w:rsidRDefault="00C24E5C" w:rsidP="00C24E5C">
      <w:pPr>
        <w:pStyle w:val="ComputerCode"/>
      </w:pPr>
      <w:r w:rsidRPr="0056068F">
        <w:t>// Write your code here</w:t>
      </w:r>
    </w:p>
    <w:p w14:paraId="081A3154" w14:textId="77777777" w:rsidR="00C24E5C" w:rsidRPr="0056068F" w:rsidRDefault="00C24E5C" w:rsidP="00C24E5C">
      <w:pPr>
        <w:pStyle w:val="ComputerCode"/>
      </w:pPr>
    </w:p>
    <w:p w14:paraId="6FE31797" w14:textId="77777777" w:rsidR="00C24E5C" w:rsidRPr="0056068F" w:rsidRDefault="00C24E5C" w:rsidP="00C24E5C">
      <w:pPr>
        <w:pStyle w:val="ComputerCode"/>
      </w:pPr>
    </w:p>
    <w:p w14:paraId="760CDEE8" w14:textId="77777777" w:rsidR="00C24E5C" w:rsidRPr="0056068F" w:rsidRDefault="00C24E5C" w:rsidP="00C24E5C">
      <w:pPr>
        <w:pStyle w:val="ComputerCode"/>
      </w:pPr>
      <w:r w:rsidRPr="0056068F">
        <w:t>// 3. Fix the code</w:t>
      </w:r>
    </w:p>
    <w:p w14:paraId="66D06F94" w14:textId="77777777" w:rsidR="00C24E5C" w:rsidRPr="0056068F" w:rsidRDefault="00C24E5C" w:rsidP="00C24E5C">
      <w:pPr>
        <w:pStyle w:val="ComputerCode"/>
      </w:pPr>
      <w:r w:rsidRPr="0056068F">
        <w:t>// Task: Uncomment the code and correct all mistakes so it runs correctly.</w:t>
      </w:r>
    </w:p>
    <w:p w14:paraId="65555FFF" w14:textId="77777777" w:rsidR="00C24E5C" w:rsidRPr="0056068F" w:rsidRDefault="00C24E5C" w:rsidP="00C24E5C">
      <w:pPr>
        <w:pStyle w:val="ComputerCode"/>
      </w:pPr>
      <w:r w:rsidRPr="0056068F">
        <w:t>/*</w:t>
      </w:r>
    </w:p>
    <w:p w14:paraId="1750B4AC" w14:textId="77777777" w:rsidR="00C24E5C" w:rsidRPr="0056068F" w:rsidRDefault="00C24E5C" w:rsidP="00C24E5C">
      <w:pPr>
        <w:pStyle w:val="ComputerCode"/>
      </w:pPr>
      <w:r w:rsidRPr="0056068F">
        <w:t>let Number1 = 10</w:t>
      </w:r>
    </w:p>
    <w:p w14:paraId="0E2FE7B4" w14:textId="2E0861FB" w:rsidR="00C24E5C" w:rsidRPr="0056068F" w:rsidRDefault="00C24E5C" w:rsidP="00C24E5C">
      <w:pPr>
        <w:pStyle w:val="ComputerCode"/>
      </w:pPr>
      <w:r w:rsidRPr="0056068F">
        <w:t>let number2 = "5";</w:t>
      </w:r>
    </w:p>
    <w:p w14:paraId="5ED8A73A" w14:textId="2C97635B" w:rsidR="00C24E5C" w:rsidRPr="0056068F" w:rsidRDefault="00C24E5C" w:rsidP="00C24E5C">
      <w:pPr>
        <w:pStyle w:val="ComputerCode"/>
      </w:pPr>
      <w:r w:rsidRPr="0056068F">
        <w:t>console.log("The total is: ${Number1 + Number2}");</w:t>
      </w:r>
    </w:p>
    <w:p w14:paraId="389436CF" w14:textId="77777777" w:rsidR="00C24E5C" w:rsidRPr="0056068F" w:rsidRDefault="00C24E5C" w:rsidP="00C24E5C">
      <w:pPr>
        <w:pStyle w:val="ComputerCode"/>
      </w:pPr>
      <w:r w:rsidRPr="0056068F">
        <w:t>*/</w:t>
      </w:r>
    </w:p>
    <w:p w14:paraId="29077BC4" w14:textId="1B9E395B" w:rsidR="00C24E5C" w:rsidRPr="0056068F" w:rsidRDefault="00C24E5C" w:rsidP="00C24E5C">
      <w:pPr>
        <w:pStyle w:val="Heading2"/>
        <w:rPr>
          <w:noProof/>
        </w:rPr>
      </w:pPr>
      <w:bookmarkStart w:id="138" w:name="_Toc213359316"/>
      <w:bookmarkStart w:id="139" w:name="_Toc216707800"/>
      <w:r w:rsidRPr="0056068F">
        <w:rPr>
          <w:noProof/>
        </w:rPr>
        <w:t>Operators</w:t>
      </w:r>
      <w:bookmarkEnd w:id="138"/>
      <w:bookmarkEnd w:id="139"/>
    </w:p>
    <w:p w14:paraId="3D611D6F" w14:textId="77777777" w:rsidR="00786D3B" w:rsidRPr="0056068F" w:rsidRDefault="00C24E5C" w:rsidP="00C24E5C">
      <w:pPr>
        <w:rPr>
          <w:lang w:eastAsia="en-AU"/>
        </w:rPr>
      </w:pPr>
      <w:r w:rsidRPr="0056068F">
        <w:rPr>
          <w:lang w:eastAsia="en-AU"/>
        </w:rPr>
        <w:t>An operator is a special symbol</w:t>
      </w:r>
      <w:r w:rsidR="00603DBF" w:rsidRPr="0056068F">
        <w:rPr>
          <w:lang w:eastAsia="en-AU"/>
        </w:rPr>
        <w:t xml:space="preserve"> </w:t>
      </w:r>
      <w:r w:rsidR="0047368E" w:rsidRPr="0056068F">
        <w:rPr>
          <w:lang w:eastAsia="en-AU"/>
        </w:rPr>
        <w:t>that'</w:t>
      </w:r>
      <w:r w:rsidRPr="0056068F">
        <w:rPr>
          <w:lang w:eastAsia="en-AU"/>
        </w:rPr>
        <w:t xml:space="preserve">s used to perform </w:t>
      </w:r>
      <w:r w:rsidRPr="0056068F">
        <w:rPr>
          <w:rStyle w:val="Strong"/>
        </w:rPr>
        <w:t>operations</w:t>
      </w:r>
      <w:r w:rsidRPr="0056068F">
        <w:rPr>
          <w:lang w:eastAsia="en-AU"/>
        </w:rPr>
        <w:t xml:space="preserve"> on </w:t>
      </w:r>
      <w:r w:rsidRPr="0056068F">
        <w:rPr>
          <w:rStyle w:val="Strong"/>
        </w:rPr>
        <w:t>operands</w:t>
      </w:r>
      <w:r w:rsidRPr="0056068F">
        <w:rPr>
          <w:lang w:eastAsia="en-AU"/>
        </w:rPr>
        <w:t xml:space="preserve"> (values and variables). For </w:t>
      </w:r>
      <w:r w:rsidR="00786D3B" w:rsidRPr="0056068F">
        <w:rPr>
          <w:lang w:eastAsia="en-AU"/>
        </w:rPr>
        <w:t>example:</w:t>
      </w:r>
      <w:r w:rsidRPr="0056068F">
        <w:rPr>
          <w:lang w:eastAsia="en-AU"/>
        </w:rPr>
        <w:t xml:space="preserve"> </w:t>
      </w:r>
    </w:p>
    <w:p w14:paraId="7E8C38AE" w14:textId="165B0D71" w:rsidR="00786D3B" w:rsidRPr="0056068F" w:rsidRDefault="00C24E5C" w:rsidP="00786D3B">
      <w:pPr>
        <w:pStyle w:val="Quotelong"/>
      </w:pPr>
      <w:r w:rsidRPr="0056068F">
        <w:t>2 + 3</w:t>
      </w:r>
    </w:p>
    <w:p w14:paraId="1F23DC81" w14:textId="73AEC7F4" w:rsidR="00C24E5C" w:rsidRPr="0056068F" w:rsidRDefault="00C24E5C" w:rsidP="00C24E5C">
      <w:pPr>
        <w:rPr>
          <w:lang w:eastAsia="en-AU"/>
        </w:rPr>
      </w:pPr>
      <w:r w:rsidRPr="0056068F">
        <w:rPr>
          <w:lang w:eastAsia="en-AU"/>
        </w:rPr>
        <w:t>Here, + is an addition operator</w:t>
      </w:r>
      <w:r w:rsidR="00603DBF" w:rsidRPr="0056068F">
        <w:rPr>
          <w:lang w:eastAsia="en-AU"/>
        </w:rPr>
        <w:t xml:space="preserve"> and</w:t>
      </w:r>
      <w:r w:rsidRPr="0056068F">
        <w:rPr>
          <w:lang w:eastAsia="en-AU"/>
        </w:rPr>
        <w:t xml:space="preserve"> 2 and 3 are operands.</w:t>
      </w:r>
    </w:p>
    <w:p w14:paraId="3DCF1396" w14:textId="77777777" w:rsidR="00C24E5C" w:rsidRPr="0056068F" w:rsidRDefault="00C24E5C" w:rsidP="00C24E5C">
      <w:pPr>
        <w:pStyle w:val="Heading3"/>
        <w:rPr>
          <w:noProof/>
        </w:rPr>
      </w:pPr>
      <w:r w:rsidRPr="0056068F">
        <w:rPr>
          <w:noProof/>
        </w:rPr>
        <w:lastRenderedPageBreak/>
        <w:t>Assignment operators</w:t>
      </w:r>
    </w:p>
    <w:p w14:paraId="4C2F2959" w14:textId="71047995" w:rsidR="00C24E5C" w:rsidRPr="0056068F" w:rsidRDefault="00C24E5C" w:rsidP="00C24E5C">
      <w:r w:rsidRPr="0056068F">
        <w:t>With an assignment operator, you can assign a value of the variable on its right-hand side to the variable on its left-hand side</w:t>
      </w:r>
      <w:r w:rsidR="009F606B" w:rsidRPr="0056068F">
        <w:t>;</w:t>
      </w:r>
      <w:r w:rsidRPr="0056068F">
        <w:t xml:space="preserve"> the equal sign (=) is used as the assignment operator.</w:t>
      </w:r>
    </w:p>
    <w:p w14:paraId="48521C97" w14:textId="77777777" w:rsidR="00C24E5C" w:rsidRPr="0056068F" w:rsidRDefault="00C24E5C" w:rsidP="00C24E5C">
      <w:r w:rsidRPr="0056068F">
        <w:t>For example:</w:t>
      </w:r>
    </w:p>
    <w:p w14:paraId="111F9DDB" w14:textId="77777777" w:rsidR="00C24E5C" w:rsidRPr="0056068F" w:rsidRDefault="00C24E5C" w:rsidP="00C24E5C">
      <w:pPr>
        <w:pStyle w:val="ComputerCode"/>
      </w:pPr>
      <w:r w:rsidRPr="0056068F">
        <w:t xml:space="preserve">let </w:t>
      </w:r>
      <w:proofErr w:type="spellStart"/>
      <w:r w:rsidRPr="0056068F">
        <w:t>firstNumber</w:t>
      </w:r>
      <w:proofErr w:type="spellEnd"/>
      <w:r w:rsidRPr="0056068F">
        <w:t xml:space="preserve"> = 14;</w:t>
      </w:r>
    </w:p>
    <w:p w14:paraId="04F79B9A" w14:textId="5A170313" w:rsidR="00C24E5C" w:rsidRPr="0056068F" w:rsidRDefault="00C24E5C" w:rsidP="00C24E5C">
      <w:r w:rsidRPr="0056068F">
        <w:t xml:space="preserve">This code stores the value 14 in the variable named </w:t>
      </w:r>
      <w:proofErr w:type="spellStart"/>
      <w:r w:rsidRPr="0056068F">
        <w:rPr>
          <w:rStyle w:val="Emphasis"/>
        </w:rPr>
        <w:t>firstNumber</w:t>
      </w:r>
      <w:proofErr w:type="spellEnd"/>
      <w:r w:rsidRPr="0056068F">
        <w:t>.</w:t>
      </w:r>
    </w:p>
    <w:p w14:paraId="2A190989" w14:textId="2319DF64" w:rsidR="00C24E5C" w:rsidRPr="0056068F" w:rsidRDefault="001F0E08" w:rsidP="00C24E5C">
      <w:pPr>
        <w:pStyle w:val="Notebox"/>
        <w:rPr>
          <w:noProof/>
        </w:rPr>
      </w:pPr>
      <w:r w:rsidRPr="0056068F">
        <w:rPr>
          <w:rStyle w:val="Strong"/>
          <w:noProof/>
        </w:rPr>
        <w:t>Note</w:t>
      </w:r>
      <w:r w:rsidRPr="0056068F">
        <w:rPr>
          <w:noProof/>
        </w:rPr>
        <w:t xml:space="preserve">: </w:t>
      </w:r>
      <w:r w:rsidR="00C24E5C" w:rsidRPr="0056068F">
        <w:rPr>
          <w:noProof/>
        </w:rPr>
        <w:t xml:space="preserve">The variable </w:t>
      </w:r>
      <w:r w:rsidR="00C24E5C" w:rsidRPr="0056068F">
        <w:rPr>
          <w:rStyle w:val="Emphasis"/>
          <w:noProof/>
        </w:rPr>
        <w:t>firstNumber</w:t>
      </w:r>
      <w:r w:rsidR="00C24E5C" w:rsidRPr="0056068F">
        <w:rPr>
          <w:noProof/>
        </w:rPr>
        <w:t xml:space="preserve"> holds the value 14 until you assign a new value to this variable or your program exits.</w:t>
      </w:r>
    </w:p>
    <w:p w14:paraId="1D8F9527" w14:textId="77777777" w:rsidR="00C24E5C" w:rsidRPr="0056068F" w:rsidRDefault="00C24E5C" w:rsidP="00C24E5C">
      <w:pPr>
        <w:pStyle w:val="Heading3"/>
        <w:rPr>
          <w:noProof/>
        </w:rPr>
      </w:pPr>
      <w:r w:rsidRPr="0056068F">
        <w:rPr>
          <w:noProof/>
        </w:rPr>
        <w:t>Arithmetic operators</w:t>
      </w:r>
    </w:p>
    <w:p w14:paraId="2859BE7A" w14:textId="7884D6C3" w:rsidR="00C24E5C" w:rsidRPr="0056068F" w:rsidRDefault="00C24E5C" w:rsidP="00C24E5C">
      <w:r w:rsidRPr="0056068F">
        <w:t>Arithmetic operators allow you to perform mathematical operations like addition, subtraction, multiplication</w:t>
      </w:r>
      <w:r w:rsidR="00603DBF" w:rsidRPr="0056068F">
        <w:t xml:space="preserve"> and</w:t>
      </w:r>
      <w:r w:rsidRPr="0056068F">
        <w:t xml:space="preserve"> exponentiation, as shown in the</w:t>
      </w:r>
      <w:r w:rsidR="001F0E08" w:rsidRPr="0056068F">
        <w:t xml:space="preserve"> following</w:t>
      </w:r>
      <w:r w:rsidRPr="0056068F">
        <w:t xml:space="preserve"> table.</w:t>
      </w:r>
    </w:p>
    <w:p w14:paraId="15ED28D6" w14:textId="14EA776E" w:rsidR="00C24E5C" w:rsidRPr="0056068F" w:rsidRDefault="00C24E5C" w:rsidP="002219D1">
      <w:pPr>
        <w:pStyle w:val="Caption"/>
      </w:pPr>
      <w:r w:rsidRPr="0056068F">
        <w:t xml:space="preserve">Table </w:t>
      </w:r>
      <w:r w:rsidRPr="0056068F">
        <w:fldChar w:fldCharType="begin"/>
      </w:r>
      <w:r w:rsidRPr="0056068F">
        <w:instrText xml:space="preserve"> SEQ Table \* ARABIC </w:instrText>
      </w:r>
      <w:r w:rsidRPr="0056068F">
        <w:fldChar w:fldCharType="separate"/>
      </w:r>
      <w:r w:rsidR="009769A3">
        <w:rPr>
          <w:noProof/>
        </w:rPr>
        <w:t>10</w:t>
      </w:r>
      <w:r w:rsidRPr="0056068F">
        <w:fldChar w:fldCharType="end"/>
      </w:r>
      <w:r w:rsidR="00ED46AC" w:rsidRPr="0056068F">
        <w:t>:</w:t>
      </w:r>
      <w:r w:rsidRPr="0056068F">
        <w:t xml:space="preserve"> Arithmetic operators</w:t>
      </w:r>
    </w:p>
    <w:tbl>
      <w:tblPr>
        <w:tblStyle w:val="TableGrid"/>
        <w:tblW w:w="5000" w:type="pct"/>
        <w:tblLook w:val="04A0" w:firstRow="1" w:lastRow="0" w:firstColumn="1" w:lastColumn="0" w:noHBand="0" w:noVBand="1"/>
      </w:tblPr>
      <w:tblGrid>
        <w:gridCol w:w="2707"/>
        <w:gridCol w:w="1808"/>
        <w:gridCol w:w="2259"/>
        <w:gridCol w:w="2854"/>
      </w:tblGrid>
      <w:tr w:rsidR="00C24E5C" w:rsidRPr="0056068F" w14:paraId="13DE991F" w14:textId="77777777" w:rsidTr="00ED46AC">
        <w:trPr>
          <w:cnfStyle w:val="100000000000" w:firstRow="1" w:lastRow="0" w:firstColumn="0" w:lastColumn="0" w:oddVBand="0" w:evenVBand="0" w:oddHBand="0" w:evenHBand="0" w:firstRowFirstColumn="0" w:firstRowLastColumn="0" w:lastRowFirstColumn="0" w:lastRowLastColumn="0"/>
        </w:trPr>
        <w:tc>
          <w:tcPr>
            <w:tcW w:w="1406" w:type="pct"/>
          </w:tcPr>
          <w:p w14:paraId="46445D67" w14:textId="77777777" w:rsidR="00C24E5C" w:rsidRPr="0056068F" w:rsidRDefault="00C24E5C" w:rsidP="001E411B">
            <w:r w:rsidRPr="0056068F">
              <w:t>Operator name</w:t>
            </w:r>
          </w:p>
        </w:tc>
        <w:tc>
          <w:tcPr>
            <w:tcW w:w="939" w:type="pct"/>
          </w:tcPr>
          <w:p w14:paraId="47C01315" w14:textId="77777777" w:rsidR="00C24E5C" w:rsidRPr="0056068F" w:rsidRDefault="00C24E5C" w:rsidP="001E411B">
            <w:r w:rsidRPr="0056068F">
              <w:t>Symbol</w:t>
            </w:r>
          </w:p>
        </w:tc>
        <w:tc>
          <w:tcPr>
            <w:tcW w:w="1173" w:type="pct"/>
          </w:tcPr>
          <w:p w14:paraId="2EA8DE3A" w14:textId="77777777" w:rsidR="00C24E5C" w:rsidRPr="0056068F" w:rsidRDefault="00C24E5C" w:rsidP="001E411B">
            <w:r w:rsidRPr="0056068F">
              <w:t>Example</w:t>
            </w:r>
          </w:p>
        </w:tc>
        <w:tc>
          <w:tcPr>
            <w:tcW w:w="1482" w:type="pct"/>
          </w:tcPr>
          <w:p w14:paraId="1F62297E" w14:textId="77777777" w:rsidR="00C24E5C" w:rsidRPr="0056068F" w:rsidRDefault="00C24E5C" w:rsidP="001E411B">
            <w:r w:rsidRPr="0056068F">
              <w:t>Result</w:t>
            </w:r>
          </w:p>
        </w:tc>
      </w:tr>
      <w:tr w:rsidR="00C24E5C" w:rsidRPr="0056068F" w14:paraId="002DCFB6" w14:textId="77777777" w:rsidTr="00ED46AC">
        <w:tc>
          <w:tcPr>
            <w:tcW w:w="1406" w:type="pct"/>
          </w:tcPr>
          <w:p w14:paraId="5DA505A3" w14:textId="77777777" w:rsidR="00C24E5C" w:rsidRPr="0056068F" w:rsidRDefault="00C24E5C" w:rsidP="001E411B">
            <w:r w:rsidRPr="0056068F">
              <w:t>Addition</w:t>
            </w:r>
          </w:p>
        </w:tc>
        <w:tc>
          <w:tcPr>
            <w:tcW w:w="939" w:type="pct"/>
          </w:tcPr>
          <w:p w14:paraId="1ED63414" w14:textId="77777777" w:rsidR="00C24E5C" w:rsidRPr="0056068F" w:rsidRDefault="00C24E5C" w:rsidP="001E411B">
            <w:pPr>
              <w:rPr>
                <w:rStyle w:val="Strong"/>
              </w:rPr>
            </w:pPr>
            <w:r w:rsidRPr="0056068F">
              <w:rPr>
                <w:rStyle w:val="Strong"/>
              </w:rPr>
              <w:t>+</w:t>
            </w:r>
          </w:p>
        </w:tc>
        <w:tc>
          <w:tcPr>
            <w:tcW w:w="1173" w:type="pct"/>
          </w:tcPr>
          <w:p w14:paraId="1A98B264" w14:textId="77777777" w:rsidR="00C24E5C" w:rsidRPr="0056068F" w:rsidRDefault="00C24E5C" w:rsidP="001E411B">
            <w:pPr>
              <w:rPr>
                <w:rStyle w:val="Emphasis"/>
              </w:rPr>
            </w:pPr>
            <w:r w:rsidRPr="0056068F">
              <w:rPr>
                <w:rStyle w:val="Emphasis"/>
              </w:rPr>
              <w:t>a = 1 + 2</w:t>
            </w:r>
          </w:p>
        </w:tc>
        <w:tc>
          <w:tcPr>
            <w:tcW w:w="1482" w:type="pct"/>
          </w:tcPr>
          <w:p w14:paraId="6F0078F9" w14:textId="77777777" w:rsidR="00C24E5C" w:rsidRPr="0056068F" w:rsidRDefault="00C24E5C" w:rsidP="001E411B">
            <w:proofErr w:type="spellStart"/>
            <w:r w:rsidRPr="0056068F">
              <w:t>a</w:t>
            </w:r>
            <w:proofErr w:type="spellEnd"/>
            <w:r w:rsidRPr="0056068F">
              <w:t xml:space="preserve"> has value 3</w:t>
            </w:r>
          </w:p>
        </w:tc>
      </w:tr>
      <w:tr w:rsidR="00C24E5C" w:rsidRPr="0056068F" w14:paraId="5FA2875C" w14:textId="77777777" w:rsidTr="00ED46AC">
        <w:tc>
          <w:tcPr>
            <w:tcW w:w="1406" w:type="pct"/>
          </w:tcPr>
          <w:p w14:paraId="78863847" w14:textId="77777777" w:rsidR="00C24E5C" w:rsidRPr="0056068F" w:rsidRDefault="00C24E5C" w:rsidP="001E411B">
            <w:r w:rsidRPr="0056068F">
              <w:t>Subtraction</w:t>
            </w:r>
          </w:p>
        </w:tc>
        <w:tc>
          <w:tcPr>
            <w:tcW w:w="939" w:type="pct"/>
          </w:tcPr>
          <w:p w14:paraId="502A00B7" w14:textId="77777777" w:rsidR="00C24E5C" w:rsidRPr="0056068F" w:rsidRDefault="00C24E5C" w:rsidP="001E411B">
            <w:pPr>
              <w:rPr>
                <w:rStyle w:val="Strong"/>
              </w:rPr>
            </w:pPr>
            <w:r w:rsidRPr="0056068F">
              <w:rPr>
                <w:rStyle w:val="Strong"/>
              </w:rPr>
              <w:t>-</w:t>
            </w:r>
          </w:p>
        </w:tc>
        <w:tc>
          <w:tcPr>
            <w:tcW w:w="1173" w:type="pct"/>
          </w:tcPr>
          <w:p w14:paraId="766A5D8B" w14:textId="77777777" w:rsidR="00C24E5C" w:rsidRPr="0056068F" w:rsidRDefault="00C24E5C" w:rsidP="001E411B">
            <w:pPr>
              <w:rPr>
                <w:rStyle w:val="Emphasis"/>
              </w:rPr>
            </w:pPr>
            <w:r w:rsidRPr="0056068F">
              <w:rPr>
                <w:rStyle w:val="Emphasis"/>
              </w:rPr>
              <w:t>a = 8 - 2</w:t>
            </w:r>
          </w:p>
        </w:tc>
        <w:tc>
          <w:tcPr>
            <w:tcW w:w="1482" w:type="pct"/>
          </w:tcPr>
          <w:p w14:paraId="6993A15E" w14:textId="77777777" w:rsidR="00C24E5C" w:rsidRPr="0056068F" w:rsidRDefault="00C24E5C" w:rsidP="001E411B">
            <w:proofErr w:type="spellStart"/>
            <w:r w:rsidRPr="0056068F">
              <w:t>a</w:t>
            </w:r>
            <w:proofErr w:type="spellEnd"/>
            <w:r w:rsidRPr="0056068F">
              <w:t xml:space="preserve"> has value 6</w:t>
            </w:r>
          </w:p>
        </w:tc>
      </w:tr>
      <w:tr w:rsidR="00C24E5C" w:rsidRPr="0056068F" w14:paraId="7A9D102F" w14:textId="77777777" w:rsidTr="00ED46AC">
        <w:tc>
          <w:tcPr>
            <w:tcW w:w="1406" w:type="pct"/>
          </w:tcPr>
          <w:p w14:paraId="792FCA0E" w14:textId="77777777" w:rsidR="00C24E5C" w:rsidRPr="0056068F" w:rsidRDefault="00C24E5C" w:rsidP="001E411B">
            <w:r w:rsidRPr="0056068F">
              <w:t>Multiplication</w:t>
            </w:r>
          </w:p>
        </w:tc>
        <w:tc>
          <w:tcPr>
            <w:tcW w:w="939" w:type="pct"/>
          </w:tcPr>
          <w:p w14:paraId="39678208" w14:textId="77777777" w:rsidR="00C24E5C" w:rsidRPr="0056068F" w:rsidRDefault="00C24E5C" w:rsidP="001E411B">
            <w:pPr>
              <w:rPr>
                <w:rStyle w:val="Strong"/>
              </w:rPr>
            </w:pPr>
            <w:r w:rsidRPr="0056068F">
              <w:rPr>
                <w:rStyle w:val="Strong"/>
              </w:rPr>
              <w:t>*</w:t>
            </w:r>
          </w:p>
        </w:tc>
        <w:tc>
          <w:tcPr>
            <w:tcW w:w="1173" w:type="pct"/>
          </w:tcPr>
          <w:p w14:paraId="52F44BFD" w14:textId="77777777" w:rsidR="00C24E5C" w:rsidRPr="0056068F" w:rsidRDefault="00C24E5C" w:rsidP="001E411B">
            <w:pPr>
              <w:rPr>
                <w:rStyle w:val="Emphasis"/>
              </w:rPr>
            </w:pPr>
            <w:r w:rsidRPr="0056068F">
              <w:rPr>
                <w:rStyle w:val="Emphasis"/>
              </w:rPr>
              <w:t>a = 4 * 5</w:t>
            </w:r>
          </w:p>
        </w:tc>
        <w:tc>
          <w:tcPr>
            <w:tcW w:w="1482" w:type="pct"/>
          </w:tcPr>
          <w:p w14:paraId="01141603" w14:textId="77777777" w:rsidR="00C24E5C" w:rsidRPr="0056068F" w:rsidRDefault="00C24E5C" w:rsidP="001E411B">
            <w:proofErr w:type="spellStart"/>
            <w:r w:rsidRPr="0056068F">
              <w:t>a</w:t>
            </w:r>
            <w:proofErr w:type="spellEnd"/>
            <w:r w:rsidRPr="0056068F">
              <w:t xml:space="preserve"> has value 20</w:t>
            </w:r>
          </w:p>
        </w:tc>
      </w:tr>
      <w:tr w:rsidR="00C24E5C" w:rsidRPr="0056068F" w14:paraId="70C6DDF4" w14:textId="77777777" w:rsidTr="00ED46AC">
        <w:tc>
          <w:tcPr>
            <w:tcW w:w="1406" w:type="pct"/>
          </w:tcPr>
          <w:p w14:paraId="7682C386" w14:textId="77777777" w:rsidR="00C24E5C" w:rsidRPr="0056068F" w:rsidRDefault="00C24E5C" w:rsidP="001E411B">
            <w:r w:rsidRPr="0056068F">
              <w:t>Division</w:t>
            </w:r>
          </w:p>
        </w:tc>
        <w:tc>
          <w:tcPr>
            <w:tcW w:w="939" w:type="pct"/>
          </w:tcPr>
          <w:p w14:paraId="1193D901" w14:textId="77777777" w:rsidR="00C24E5C" w:rsidRPr="0056068F" w:rsidRDefault="00C24E5C" w:rsidP="001E411B">
            <w:pPr>
              <w:rPr>
                <w:rStyle w:val="Strong"/>
              </w:rPr>
            </w:pPr>
            <w:r w:rsidRPr="0056068F">
              <w:rPr>
                <w:rStyle w:val="Strong"/>
              </w:rPr>
              <w:t>/</w:t>
            </w:r>
          </w:p>
        </w:tc>
        <w:tc>
          <w:tcPr>
            <w:tcW w:w="1173" w:type="pct"/>
          </w:tcPr>
          <w:p w14:paraId="6FF8AF70" w14:textId="77777777" w:rsidR="00C24E5C" w:rsidRPr="0056068F" w:rsidRDefault="00C24E5C" w:rsidP="001E411B">
            <w:pPr>
              <w:rPr>
                <w:rStyle w:val="Emphasis"/>
              </w:rPr>
            </w:pPr>
            <w:r w:rsidRPr="0056068F">
              <w:rPr>
                <w:rStyle w:val="Emphasis"/>
              </w:rPr>
              <w:t>a = 4 / 2</w:t>
            </w:r>
          </w:p>
        </w:tc>
        <w:tc>
          <w:tcPr>
            <w:tcW w:w="1482" w:type="pct"/>
          </w:tcPr>
          <w:p w14:paraId="326F3EBE" w14:textId="77777777" w:rsidR="00C24E5C" w:rsidRPr="0056068F" w:rsidRDefault="00C24E5C" w:rsidP="001E411B">
            <w:proofErr w:type="spellStart"/>
            <w:r w:rsidRPr="0056068F">
              <w:t>a</w:t>
            </w:r>
            <w:proofErr w:type="spellEnd"/>
            <w:r w:rsidRPr="0056068F">
              <w:t xml:space="preserve"> has value 2</w:t>
            </w:r>
          </w:p>
        </w:tc>
      </w:tr>
      <w:tr w:rsidR="00C24E5C" w:rsidRPr="0056068F" w14:paraId="11AD6BA6" w14:textId="77777777" w:rsidTr="00ED46AC">
        <w:tc>
          <w:tcPr>
            <w:tcW w:w="1406" w:type="pct"/>
          </w:tcPr>
          <w:p w14:paraId="183DDF2A" w14:textId="77777777" w:rsidR="00C24E5C" w:rsidRPr="0056068F" w:rsidRDefault="00C24E5C" w:rsidP="001E411B">
            <w:r w:rsidRPr="0056068F">
              <w:t>Exponentiation</w:t>
            </w:r>
          </w:p>
        </w:tc>
        <w:tc>
          <w:tcPr>
            <w:tcW w:w="939" w:type="pct"/>
          </w:tcPr>
          <w:p w14:paraId="18A71C1C" w14:textId="77777777" w:rsidR="00C24E5C" w:rsidRPr="0056068F" w:rsidRDefault="00C24E5C" w:rsidP="001E411B">
            <w:pPr>
              <w:rPr>
                <w:rStyle w:val="Strong"/>
              </w:rPr>
            </w:pPr>
            <w:r w:rsidRPr="0056068F">
              <w:rPr>
                <w:rStyle w:val="Strong"/>
              </w:rPr>
              <w:t>**</w:t>
            </w:r>
          </w:p>
        </w:tc>
        <w:tc>
          <w:tcPr>
            <w:tcW w:w="1173" w:type="pct"/>
          </w:tcPr>
          <w:p w14:paraId="5DEE2D72" w14:textId="77777777" w:rsidR="00C24E5C" w:rsidRPr="0056068F" w:rsidRDefault="00C24E5C" w:rsidP="001E411B">
            <w:pPr>
              <w:rPr>
                <w:rStyle w:val="Emphasis"/>
              </w:rPr>
            </w:pPr>
            <w:r w:rsidRPr="0056068F">
              <w:rPr>
                <w:rStyle w:val="Emphasis"/>
              </w:rPr>
              <w:t>a = 2 ** 3</w:t>
            </w:r>
          </w:p>
        </w:tc>
        <w:tc>
          <w:tcPr>
            <w:tcW w:w="1482" w:type="pct"/>
          </w:tcPr>
          <w:p w14:paraId="15524F00" w14:textId="77777777" w:rsidR="00C24E5C" w:rsidRPr="0056068F" w:rsidRDefault="00C24E5C" w:rsidP="001E411B">
            <w:proofErr w:type="spellStart"/>
            <w:r w:rsidRPr="0056068F">
              <w:t>a</w:t>
            </w:r>
            <w:proofErr w:type="spellEnd"/>
            <w:r w:rsidRPr="0056068F">
              <w:t xml:space="preserve"> has value 8</w:t>
            </w:r>
          </w:p>
        </w:tc>
      </w:tr>
      <w:tr w:rsidR="00C24E5C" w:rsidRPr="0056068F" w14:paraId="36A1747F" w14:textId="77777777" w:rsidTr="00ED46AC">
        <w:tc>
          <w:tcPr>
            <w:tcW w:w="1406" w:type="pct"/>
          </w:tcPr>
          <w:p w14:paraId="45077F12" w14:textId="77777777" w:rsidR="00C24E5C" w:rsidRPr="0056068F" w:rsidRDefault="00C24E5C" w:rsidP="001E411B">
            <w:r w:rsidRPr="0056068F">
              <w:t>Modulus</w:t>
            </w:r>
          </w:p>
        </w:tc>
        <w:tc>
          <w:tcPr>
            <w:tcW w:w="939" w:type="pct"/>
          </w:tcPr>
          <w:p w14:paraId="4BA29F1E" w14:textId="77777777" w:rsidR="00C24E5C" w:rsidRPr="0056068F" w:rsidRDefault="00C24E5C" w:rsidP="001E411B">
            <w:pPr>
              <w:rPr>
                <w:rStyle w:val="Strong"/>
              </w:rPr>
            </w:pPr>
            <w:r w:rsidRPr="0056068F">
              <w:rPr>
                <w:rStyle w:val="Strong"/>
              </w:rPr>
              <w:t>%</w:t>
            </w:r>
          </w:p>
        </w:tc>
        <w:tc>
          <w:tcPr>
            <w:tcW w:w="1173" w:type="pct"/>
          </w:tcPr>
          <w:p w14:paraId="38BF29F9" w14:textId="77777777" w:rsidR="00C24E5C" w:rsidRPr="0056068F" w:rsidRDefault="00C24E5C" w:rsidP="001E411B">
            <w:pPr>
              <w:rPr>
                <w:rStyle w:val="Emphasis"/>
              </w:rPr>
            </w:pPr>
            <w:r w:rsidRPr="0056068F">
              <w:rPr>
                <w:rStyle w:val="Emphasis"/>
              </w:rPr>
              <w:t>a = 5 % 2</w:t>
            </w:r>
          </w:p>
        </w:tc>
        <w:tc>
          <w:tcPr>
            <w:tcW w:w="1482" w:type="pct"/>
          </w:tcPr>
          <w:p w14:paraId="18BA1AC3" w14:textId="77777777" w:rsidR="00C24E5C" w:rsidRPr="0056068F" w:rsidRDefault="00C24E5C" w:rsidP="001E411B">
            <w:proofErr w:type="spellStart"/>
            <w:r w:rsidRPr="0056068F">
              <w:t>a</w:t>
            </w:r>
            <w:proofErr w:type="spellEnd"/>
            <w:r w:rsidRPr="0056068F">
              <w:t xml:space="preserve"> has value 1</w:t>
            </w:r>
          </w:p>
        </w:tc>
      </w:tr>
    </w:tbl>
    <w:p w14:paraId="6AFEF4D1" w14:textId="77777777" w:rsidR="00C24E5C" w:rsidRPr="0056068F" w:rsidRDefault="00C24E5C" w:rsidP="00C24E5C">
      <w:pPr>
        <w:pStyle w:val="Notebox"/>
        <w:rPr>
          <w:noProof/>
        </w:rPr>
      </w:pPr>
      <w:r w:rsidRPr="00107713">
        <w:rPr>
          <w:rStyle w:val="Strong"/>
        </w:rPr>
        <w:t>Exponentiation</w:t>
      </w:r>
      <w:r w:rsidRPr="0056068F">
        <w:rPr>
          <w:noProof/>
        </w:rPr>
        <w:t xml:space="preserve"> refers to raising one number to the power of another, for example, 2</w:t>
      </w:r>
      <w:r w:rsidRPr="0056068F">
        <w:rPr>
          <w:noProof/>
          <w:vertAlign w:val="superscript"/>
        </w:rPr>
        <w:t>3</w:t>
      </w:r>
      <w:r w:rsidRPr="0056068F">
        <w:rPr>
          <w:noProof/>
        </w:rPr>
        <w:t xml:space="preserve">. </w:t>
      </w:r>
    </w:p>
    <w:p w14:paraId="5202D71B" w14:textId="1B276563" w:rsidR="00C24E5C" w:rsidRPr="0056068F" w:rsidRDefault="00C24E5C" w:rsidP="00C24E5C">
      <w:pPr>
        <w:pStyle w:val="Notebox"/>
        <w:rPr>
          <w:noProof/>
        </w:rPr>
      </w:pPr>
      <w:r w:rsidRPr="00107713">
        <w:rPr>
          <w:rStyle w:val="Strong"/>
        </w:rPr>
        <w:t>Modulus</w:t>
      </w:r>
      <w:r w:rsidRPr="0056068F">
        <w:rPr>
          <w:noProof/>
        </w:rPr>
        <w:t xml:space="preserve"> is the number remaining after performing a whole number division.</w:t>
      </w:r>
      <w:r w:rsidR="00603DBF" w:rsidRPr="0056068F">
        <w:rPr>
          <w:noProof/>
        </w:rPr>
        <w:t xml:space="preserve"> </w:t>
      </w:r>
    </w:p>
    <w:p w14:paraId="5B4BCD93" w14:textId="77777777" w:rsidR="00C24E5C" w:rsidRPr="0056068F" w:rsidRDefault="00C24E5C" w:rsidP="00C24E5C">
      <w:pPr>
        <w:pStyle w:val="Heading3"/>
        <w:rPr>
          <w:noProof/>
        </w:rPr>
      </w:pPr>
      <w:r w:rsidRPr="0056068F">
        <w:rPr>
          <w:noProof/>
        </w:rPr>
        <w:lastRenderedPageBreak/>
        <w:t>Compound operators</w:t>
      </w:r>
    </w:p>
    <w:p w14:paraId="061A5B85" w14:textId="270A446E" w:rsidR="00C24E5C" w:rsidRPr="0056068F" w:rsidRDefault="00C24E5C" w:rsidP="00C24E5C">
      <w:r w:rsidRPr="0056068F">
        <w:t xml:space="preserve">Compound </w:t>
      </w:r>
      <w:r w:rsidR="00820AB8" w:rsidRPr="0056068F">
        <w:t>o</w:t>
      </w:r>
      <w:r w:rsidRPr="0056068F">
        <w:t xml:space="preserve">perators are shorthand </w:t>
      </w:r>
      <w:r w:rsidR="00075A94" w:rsidRPr="0056068F">
        <w:t>formats to</w:t>
      </w:r>
      <w:r w:rsidRPr="0056068F">
        <w:t xml:space="preserve"> increment or decrement a number stored in a variable.</w:t>
      </w:r>
    </w:p>
    <w:p w14:paraId="3C35ABFF" w14:textId="77777777" w:rsidR="00C24E5C" w:rsidRPr="0056068F" w:rsidRDefault="00C24E5C" w:rsidP="00CC694C">
      <w:pPr>
        <w:keepNext/>
      </w:pPr>
      <w:r w:rsidRPr="0056068F">
        <w:t>Instead of using the full arithmetic expression, like this:</w:t>
      </w:r>
    </w:p>
    <w:p w14:paraId="721435B1" w14:textId="77777777" w:rsidR="00C24E5C" w:rsidRPr="0056068F" w:rsidRDefault="00C24E5C" w:rsidP="00C24E5C">
      <w:pPr>
        <w:pStyle w:val="ComputerCode"/>
      </w:pPr>
      <w:r w:rsidRPr="0056068F">
        <w:t>a = a + 1;</w:t>
      </w:r>
    </w:p>
    <w:p w14:paraId="0C5CC243" w14:textId="77777777" w:rsidR="00C24E5C" w:rsidRPr="0056068F" w:rsidRDefault="00C24E5C" w:rsidP="00C24E5C">
      <w:pPr>
        <w:pStyle w:val="ComputerCode"/>
      </w:pPr>
      <w:r w:rsidRPr="0056068F">
        <w:t>a = a – 1;</w:t>
      </w:r>
    </w:p>
    <w:p w14:paraId="5D953AA9" w14:textId="77777777" w:rsidR="00C24E5C" w:rsidRPr="0056068F" w:rsidRDefault="00C24E5C" w:rsidP="00C24E5C">
      <w:r w:rsidRPr="0056068F">
        <w:t>You can use increment (++) or decrement (--) operators:</w:t>
      </w:r>
    </w:p>
    <w:p w14:paraId="40F859AF" w14:textId="77777777" w:rsidR="00C24E5C" w:rsidRPr="0056068F" w:rsidRDefault="00C24E5C" w:rsidP="00C24E5C">
      <w:pPr>
        <w:pStyle w:val="ComputerCode"/>
      </w:pPr>
      <w:r w:rsidRPr="0056068F">
        <w:t>a++;</w:t>
      </w:r>
    </w:p>
    <w:p w14:paraId="129564D2" w14:textId="77777777" w:rsidR="00C24E5C" w:rsidRPr="0056068F" w:rsidRDefault="00C24E5C" w:rsidP="00C24E5C">
      <w:pPr>
        <w:pStyle w:val="ComputerCode"/>
      </w:pPr>
      <w:r w:rsidRPr="0056068F">
        <w:t>a--;</w:t>
      </w:r>
    </w:p>
    <w:p w14:paraId="071BEF5A" w14:textId="77777777" w:rsidR="00C24E5C" w:rsidRPr="0056068F" w:rsidRDefault="00C24E5C" w:rsidP="00C72AD7">
      <w:r w:rsidRPr="0056068F">
        <w:t>Compound operators can also be used with other arithmetic symbols, for example:</w:t>
      </w:r>
    </w:p>
    <w:p w14:paraId="55BA0BF0" w14:textId="77777777" w:rsidR="00C24E5C" w:rsidRPr="0056068F" w:rsidRDefault="00C24E5C" w:rsidP="00C24E5C">
      <w:pPr>
        <w:pStyle w:val="ComputerCode"/>
      </w:pPr>
      <w:r w:rsidRPr="0056068F">
        <w:t>a += 5;</w:t>
      </w:r>
    </w:p>
    <w:p w14:paraId="5D68D186" w14:textId="77777777" w:rsidR="00C24E5C" w:rsidRPr="0056068F" w:rsidRDefault="00C24E5C" w:rsidP="00C24E5C">
      <w:pPr>
        <w:pStyle w:val="ComputerCode"/>
      </w:pPr>
      <w:r w:rsidRPr="0056068F">
        <w:t>a -= 3;</w:t>
      </w:r>
    </w:p>
    <w:p w14:paraId="193AEBA2" w14:textId="77777777" w:rsidR="00C24E5C" w:rsidRPr="0056068F" w:rsidRDefault="00C24E5C" w:rsidP="00C24E5C">
      <w:pPr>
        <w:pStyle w:val="ComputerCode"/>
      </w:pPr>
      <w:r w:rsidRPr="0056068F">
        <w:t>a *= 2;</w:t>
      </w:r>
    </w:p>
    <w:p w14:paraId="046E5330" w14:textId="77777777" w:rsidR="00C24E5C" w:rsidRPr="0056068F" w:rsidRDefault="00C24E5C" w:rsidP="00C24E5C">
      <w:pPr>
        <w:pStyle w:val="ComputerCode"/>
      </w:pPr>
      <w:r w:rsidRPr="0056068F">
        <w:t>a /= 4;</w:t>
      </w:r>
    </w:p>
    <w:p w14:paraId="3F89C8CB" w14:textId="77777777" w:rsidR="00C24E5C" w:rsidRPr="0056068F" w:rsidRDefault="00C24E5C" w:rsidP="00C72AD7">
      <w:r w:rsidRPr="0056068F">
        <w:t xml:space="preserve">Compound operators are useful for loop control variables and repeated assignments. </w:t>
      </w:r>
    </w:p>
    <w:p w14:paraId="23E8E99E" w14:textId="77777777" w:rsidR="00C24E5C" w:rsidRPr="0056068F" w:rsidRDefault="00C24E5C" w:rsidP="00C24E5C">
      <w:pPr>
        <w:pStyle w:val="ComputerCode"/>
      </w:pPr>
      <w:r w:rsidRPr="0056068F">
        <w:t xml:space="preserve">for (let </w:t>
      </w:r>
      <w:proofErr w:type="spellStart"/>
      <w:r w:rsidRPr="0056068F">
        <w:t>i</w:t>
      </w:r>
      <w:proofErr w:type="spellEnd"/>
      <w:r w:rsidRPr="0056068F">
        <w:t xml:space="preserve"> = 0; </w:t>
      </w:r>
      <w:proofErr w:type="spellStart"/>
      <w:r w:rsidRPr="0056068F">
        <w:t>i</w:t>
      </w:r>
      <w:proofErr w:type="spellEnd"/>
      <w:r w:rsidRPr="0056068F">
        <w:t xml:space="preserve"> &lt; 5; </w:t>
      </w:r>
      <w:proofErr w:type="spellStart"/>
      <w:r w:rsidRPr="0056068F">
        <w:t>i</w:t>
      </w:r>
      <w:proofErr w:type="spellEnd"/>
      <w:r w:rsidRPr="0056068F">
        <w:t>++) {</w:t>
      </w:r>
    </w:p>
    <w:p w14:paraId="39570C05" w14:textId="0721B35B" w:rsidR="00C24E5C" w:rsidRPr="0056068F" w:rsidRDefault="00C24E5C" w:rsidP="00C24E5C">
      <w:pPr>
        <w:pStyle w:val="ComputerCode"/>
      </w:pPr>
      <w:r w:rsidRPr="0056068F">
        <w:tab/>
        <w:t>attendees += names[</w:t>
      </w:r>
      <w:proofErr w:type="spellStart"/>
      <w:r w:rsidRPr="0056068F">
        <w:t>i</w:t>
      </w:r>
      <w:proofErr w:type="spellEnd"/>
      <w:r w:rsidRPr="0056068F">
        <w:t>] + "&lt;</w:t>
      </w:r>
      <w:proofErr w:type="spellStart"/>
      <w:r w:rsidRPr="0056068F">
        <w:t>br</w:t>
      </w:r>
      <w:proofErr w:type="spellEnd"/>
      <w:r w:rsidRPr="0056068F">
        <w:t>&gt;";</w:t>
      </w:r>
    </w:p>
    <w:p w14:paraId="5B74E971" w14:textId="77777777" w:rsidR="00C24E5C" w:rsidRPr="0056068F" w:rsidRDefault="00C24E5C" w:rsidP="00C24E5C">
      <w:pPr>
        <w:pStyle w:val="ComputerCode"/>
      </w:pPr>
      <w:r w:rsidRPr="0056068F">
        <w:t>}</w:t>
      </w:r>
    </w:p>
    <w:p w14:paraId="2F2C74C9" w14:textId="77777777" w:rsidR="00C24E5C" w:rsidRPr="0056068F" w:rsidRDefault="00C24E5C" w:rsidP="00C24E5C">
      <w:pPr>
        <w:pStyle w:val="Heading3"/>
        <w:rPr>
          <w:noProof/>
        </w:rPr>
      </w:pPr>
      <w:r w:rsidRPr="0056068F">
        <w:rPr>
          <w:noProof/>
        </w:rPr>
        <w:t>Comparison operators</w:t>
      </w:r>
    </w:p>
    <w:p w14:paraId="5789099A" w14:textId="7C4CE1B8" w:rsidR="00C24E5C" w:rsidRPr="0056068F" w:rsidRDefault="00C24E5C" w:rsidP="00C24E5C">
      <w:pPr>
        <w:spacing w:before="0"/>
      </w:pPr>
      <w:r w:rsidRPr="0056068F">
        <w:t xml:space="preserve">Comparison operators are used to compare </w:t>
      </w:r>
      <w:r w:rsidR="00603DBF" w:rsidRPr="0056068F">
        <w:t>2</w:t>
      </w:r>
      <w:r w:rsidRPr="0056068F">
        <w:t xml:space="preserve"> values and return a true or false result. The following table shows the comparison operators used in JavaScript.</w:t>
      </w:r>
      <w:r w:rsidR="00603DBF" w:rsidRPr="0056068F">
        <w:t xml:space="preserve"> </w:t>
      </w:r>
    </w:p>
    <w:p w14:paraId="3F4236D5" w14:textId="24E07B20" w:rsidR="00C24E5C" w:rsidRPr="0056068F" w:rsidRDefault="00C24E5C" w:rsidP="00C24E5C">
      <w:pPr>
        <w:pStyle w:val="Caption"/>
        <w:rPr>
          <w:noProof/>
        </w:rPr>
      </w:pPr>
      <w:r w:rsidRPr="0056068F">
        <w:rPr>
          <w:noProof/>
        </w:rPr>
        <w:t xml:space="preserve">Table </w:t>
      </w:r>
      <w:r w:rsidRPr="0056068F">
        <w:rPr>
          <w:noProof/>
        </w:rPr>
        <w:fldChar w:fldCharType="begin"/>
      </w:r>
      <w:r w:rsidRPr="0056068F">
        <w:rPr>
          <w:noProof/>
        </w:rPr>
        <w:instrText>SEQ Table \* ARABIC</w:instrText>
      </w:r>
      <w:r w:rsidRPr="0056068F">
        <w:rPr>
          <w:noProof/>
        </w:rPr>
        <w:fldChar w:fldCharType="separate"/>
      </w:r>
      <w:r w:rsidR="009769A3">
        <w:rPr>
          <w:noProof/>
        </w:rPr>
        <w:t>11</w:t>
      </w:r>
      <w:r w:rsidRPr="0056068F">
        <w:rPr>
          <w:noProof/>
        </w:rPr>
        <w:fldChar w:fldCharType="end"/>
      </w:r>
      <w:r w:rsidR="00AF2110" w:rsidRPr="0056068F">
        <w:rPr>
          <w:noProof/>
        </w:rPr>
        <w:t>:</w:t>
      </w:r>
      <w:r w:rsidRPr="0056068F">
        <w:rPr>
          <w:noProof/>
        </w:rPr>
        <w:t xml:space="preserve"> Comparison of operators</w:t>
      </w:r>
    </w:p>
    <w:tbl>
      <w:tblPr>
        <w:tblStyle w:val="TableGrid"/>
        <w:tblW w:w="5000" w:type="pct"/>
        <w:tblLook w:val="04A0" w:firstRow="1" w:lastRow="0" w:firstColumn="1" w:lastColumn="0" w:noHBand="0" w:noVBand="1"/>
      </w:tblPr>
      <w:tblGrid>
        <w:gridCol w:w="2858"/>
        <w:gridCol w:w="1053"/>
        <w:gridCol w:w="1506"/>
        <w:gridCol w:w="4211"/>
      </w:tblGrid>
      <w:tr w:rsidR="00C24E5C" w:rsidRPr="0056068F" w14:paraId="5E2671C6" w14:textId="77777777" w:rsidTr="00AF2110">
        <w:trPr>
          <w:cnfStyle w:val="100000000000" w:firstRow="1" w:lastRow="0" w:firstColumn="0" w:lastColumn="0" w:oddVBand="0" w:evenVBand="0" w:oddHBand="0" w:evenHBand="0" w:firstRowFirstColumn="0" w:firstRowLastColumn="0" w:lastRowFirstColumn="0" w:lastRowLastColumn="0"/>
        </w:trPr>
        <w:tc>
          <w:tcPr>
            <w:tcW w:w="1484" w:type="pct"/>
          </w:tcPr>
          <w:p w14:paraId="6A3E53B5" w14:textId="77777777" w:rsidR="00C24E5C" w:rsidRPr="0056068F" w:rsidRDefault="00C24E5C" w:rsidP="001E411B">
            <w:r w:rsidRPr="0056068F">
              <w:t>Operator name</w:t>
            </w:r>
          </w:p>
        </w:tc>
        <w:tc>
          <w:tcPr>
            <w:tcW w:w="547" w:type="pct"/>
          </w:tcPr>
          <w:p w14:paraId="741E27C8" w14:textId="77777777" w:rsidR="00C24E5C" w:rsidRPr="0056068F" w:rsidRDefault="00C24E5C" w:rsidP="001E411B">
            <w:r w:rsidRPr="0056068F">
              <w:t>Symbol</w:t>
            </w:r>
          </w:p>
        </w:tc>
        <w:tc>
          <w:tcPr>
            <w:tcW w:w="782" w:type="pct"/>
          </w:tcPr>
          <w:p w14:paraId="43E92C7A" w14:textId="77777777" w:rsidR="00C24E5C" w:rsidRPr="0056068F" w:rsidRDefault="00C24E5C" w:rsidP="001E411B">
            <w:r w:rsidRPr="0056068F">
              <w:t>Example</w:t>
            </w:r>
          </w:p>
        </w:tc>
        <w:tc>
          <w:tcPr>
            <w:tcW w:w="2187" w:type="pct"/>
          </w:tcPr>
          <w:p w14:paraId="635C11DF" w14:textId="77777777" w:rsidR="00C24E5C" w:rsidRPr="0056068F" w:rsidRDefault="00C24E5C" w:rsidP="001E411B">
            <w:r w:rsidRPr="0056068F">
              <w:t>Result</w:t>
            </w:r>
          </w:p>
        </w:tc>
      </w:tr>
      <w:tr w:rsidR="00C24E5C" w:rsidRPr="0056068F" w14:paraId="365530EB" w14:textId="77777777" w:rsidTr="00AF2110">
        <w:tc>
          <w:tcPr>
            <w:tcW w:w="1484" w:type="pct"/>
          </w:tcPr>
          <w:p w14:paraId="03E7AA00" w14:textId="77777777" w:rsidR="00C24E5C" w:rsidRPr="0056068F" w:rsidRDefault="00C24E5C" w:rsidP="004B2885">
            <w:r w:rsidRPr="0056068F">
              <w:t>greater than</w:t>
            </w:r>
          </w:p>
        </w:tc>
        <w:tc>
          <w:tcPr>
            <w:tcW w:w="547" w:type="pct"/>
          </w:tcPr>
          <w:p w14:paraId="69717925" w14:textId="77777777" w:rsidR="00C24E5C" w:rsidRPr="0056068F" w:rsidRDefault="00C24E5C" w:rsidP="004B2885">
            <w:pPr>
              <w:rPr>
                <w:rStyle w:val="Strong"/>
              </w:rPr>
            </w:pPr>
            <w:r w:rsidRPr="0056068F">
              <w:rPr>
                <w:rStyle w:val="Strong"/>
              </w:rPr>
              <w:t>&gt;</w:t>
            </w:r>
          </w:p>
        </w:tc>
        <w:tc>
          <w:tcPr>
            <w:tcW w:w="782" w:type="pct"/>
          </w:tcPr>
          <w:p w14:paraId="414174A8" w14:textId="38374CC2" w:rsidR="00C24E5C" w:rsidRPr="0056068F" w:rsidRDefault="00C24E5C" w:rsidP="004B2885">
            <w:pPr>
              <w:rPr>
                <w:rStyle w:val="Emphasis"/>
              </w:rPr>
            </w:pPr>
            <w:r w:rsidRPr="0056068F">
              <w:rPr>
                <w:rStyle w:val="Emphasis"/>
              </w:rPr>
              <w:t>a</w:t>
            </w:r>
            <w:r w:rsidR="00603DBF" w:rsidRPr="0056068F">
              <w:rPr>
                <w:rStyle w:val="Emphasis"/>
              </w:rPr>
              <w:t xml:space="preserve"> </w:t>
            </w:r>
            <w:r w:rsidRPr="0056068F">
              <w:rPr>
                <w:rStyle w:val="Emphasis"/>
              </w:rPr>
              <w:t>&gt;</w:t>
            </w:r>
            <w:r w:rsidR="00603DBF" w:rsidRPr="0056068F">
              <w:rPr>
                <w:rStyle w:val="Emphasis"/>
              </w:rPr>
              <w:t xml:space="preserve"> </w:t>
            </w:r>
            <w:r w:rsidRPr="0056068F">
              <w:rPr>
                <w:rStyle w:val="Emphasis"/>
              </w:rPr>
              <w:t>b</w:t>
            </w:r>
          </w:p>
        </w:tc>
        <w:tc>
          <w:tcPr>
            <w:tcW w:w="2187" w:type="pct"/>
          </w:tcPr>
          <w:p w14:paraId="0725204F" w14:textId="77777777" w:rsidR="00C24E5C" w:rsidRPr="0056068F" w:rsidRDefault="00C24E5C" w:rsidP="004B2885">
            <w:r w:rsidRPr="0056068F">
              <w:t>True if a is greater than b.</w:t>
            </w:r>
          </w:p>
        </w:tc>
      </w:tr>
      <w:tr w:rsidR="00C24E5C" w:rsidRPr="0056068F" w14:paraId="2EFFDC15" w14:textId="77777777" w:rsidTr="00AF2110">
        <w:tc>
          <w:tcPr>
            <w:tcW w:w="1484" w:type="pct"/>
          </w:tcPr>
          <w:p w14:paraId="7D428660" w14:textId="77777777" w:rsidR="00C24E5C" w:rsidRPr="0056068F" w:rsidRDefault="00C24E5C" w:rsidP="004B2885">
            <w:r w:rsidRPr="0056068F">
              <w:lastRenderedPageBreak/>
              <w:t>less than</w:t>
            </w:r>
          </w:p>
        </w:tc>
        <w:tc>
          <w:tcPr>
            <w:tcW w:w="547" w:type="pct"/>
          </w:tcPr>
          <w:p w14:paraId="7C2A1D5D" w14:textId="77777777" w:rsidR="00C24E5C" w:rsidRPr="0056068F" w:rsidRDefault="00C24E5C" w:rsidP="004B2885">
            <w:pPr>
              <w:rPr>
                <w:rStyle w:val="Strong"/>
              </w:rPr>
            </w:pPr>
            <w:r w:rsidRPr="0056068F">
              <w:rPr>
                <w:rStyle w:val="Strong"/>
              </w:rPr>
              <w:t>&lt;</w:t>
            </w:r>
          </w:p>
        </w:tc>
        <w:tc>
          <w:tcPr>
            <w:tcW w:w="782" w:type="pct"/>
          </w:tcPr>
          <w:p w14:paraId="76B568CD" w14:textId="5DDC71D8" w:rsidR="00C24E5C" w:rsidRPr="0056068F" w:rsidRDefault="00C24E5C" w:rsidP="004B2885">
            <w:pPr>
              <w:rPr>
                <w:rStyle w:val="Emphasis"/>
              </w:rPr>
            </w:pPr>
            <w:r w:rsidRPr="0056068F">
              <w:rPr>
                <w:rStyle w:val="Emphasis"/>
              </w:rPr>
              <w:t>a</w:t>
            </w:r>
            <w:r w:rsidR="00603DBF" w:rsidRPr="0056068F">
              <w:rPr>
                <w:rStyle w:val="Emphasis"/>
              </w:rPr>
              <w:t xml:space="preserve"> </w:t>
            </w:r>
            <w:r w:rsidRPr="0056068F">
              <w:rPr>
                <w:rStyle w:val="Emphasis"/>
              </w:rPr>
              <w:t>&lt;</w:t>
            </w:r>
            <w:r w:rsidR="00603DBF" w:rsidRPr="0056068F">
              <w:rPr>
                <w:rStyle w:val="Emphasis"/>
              </w:rPr>
              <w:t xml:space="preserve"> </w:t>
            </w:r>
            <w:r w:rsidRPr="0056068F">
              <w:rPr>
                <w:rStyle w:val="Emphasis"/>
              </w:rPr>
              <w:t>b</w:t>
            </w:r>
          </w:p>
        </w:tc>
        <w:tc>
          <w:tcPr>
            <w:tcW w:w="2187" w:type="pct"/>
          </w:tcPr>
          <w:p w14:paraId="28826F98" w14:textId="77777777" w:rsidR="00C24E5C" w:rsidRPr="0056068F" w:rsidRDefault="00C24E5C" w:rsidP="004B2885">
            <w:r w:rsidRPr="0056068F">
              <w:t>True if a is less than b.</w:t>
            </w:r>
          </w:p>
        </w:tc>
      </w:tr>
      <w:tr w:rsidR="00C24E5C" w:rsidRPr="0056068F" w14:paraId="08EA48E9" w14:textId="77777777" w:rsidTr="00AF2110">
        <w:tc>
          <w:tcPr>
            <w:tcW w:w="1484" w:type="pct"/>
          </w:tcPr>
          <w:p w14:paraId="28AADE82" w14:textId="77777777" w:rsidR="00C24E5C" w:rsidRPr="0056068F" w:rsidRDefault="00C24E5C" w:rsidP="004B2885">
            <w:r w:rsidRPr="0056068F">
              <w:t>equal to</w:t>
            </w:r>
          </w:p>
        </w:tc>
        <w:tc>
          <w:tcPr>
            <w:tcW w:w="547" w:type="pct"/>
          </w:tcPr>
          <w:p w14:paraId="3E26E2A4" w14:textId="77777777" w:rsidR="00C24E5C" w:rsidRPr="0056068F" w:rsidRDefault="00C24E5C" w:rsidP="004B2885">
            <w:pPr>
              <w:rPr>
                <w:rStyle w:val="Strong"/>
              </w:rPr>
            </w:pPr>
            <w:r w:rsidRPr="0056068F">
              <w:rPr>
                <w:rStyle w:val="Strong"/>
              </w:rPr>
              <w:t>==</w:t>
            </w:r>
          </w:p>
        </w:tc>
        <w:tc>
          <w:tcPr>
            <w:tcW w:w="782" w:type="pct"/>
          </w:tcPr>
          <w:p w14:paraId="74D17701" w14:textId="75096ED2" w:rsidR="00C24E5C" w:rsidRPr="0056068F" w:rsidRDefault="00C24E5C" w:rsidP="004B2885">
            <w:pPr>
              <w:rPr>
                <w:rStyle w:val="Emphasis"/>
              </w:rPr>
            </w:pPr>
            <w:r w:rsidRPr="0056068F">
              <w:rPr>
                <w:rStyle w:val="Emphasis"/>
              </w:rPr>
              <w:t>a</w:t>
            </w:r>
            <w:r w:rsidR="00603DBF" w:rsidRPr="0056068F">
              <w:rPr>
                <w:rStyle w:val="Emphasis"/>
              </w:rPr>
              <w:t xml:space="preserve"> </w:t>
            </w:r>
            <w:r w:rsidRPr="0056068F">
              <w:rPr>
                <w:rStyle w:val="Emphasis"/>
              </w:rPr>
              <w:t>==</w:t>
            </w:r>
            <w:r w:rsidR="00603DBF" w:rsidRPr="0056068F">
              <w:rPr>
                <w:rStyle w:val="Emphasis"/>
              </w:rPr>
              <w:t xml:space="preserve"> </w:t>
            </w:r>
            <w:r w:rsidRPr="0056068F">
              <w:rPr>
                <w:rStyle w:val="Emphasis"/>
              </w:rPr>
              <w:t>b</w:t>
            </w:r>
          </w:p>
        </w:tc>
        <w:tc>
          <w:tcPr>
            <w:tcW w:w="2187" w:type="pct"/>
          </w:tcPr>
          <w:p w14:paraId="22CF61DE" w14:textId="77777777" w:rsidR="00C24E5C" w:rsidRPr="0056068F" w:rsidRDefault="00C24E5C" w:rsidP="004B2885">
            <w:r w:rsidRPr="0056068F">
              <w:t>True if a and b have the same value.</w:t>
            </w:r>
          </w:p>
        </w:tc>
      </w:tr>
      <w:tr w:rsidR="00C24E5C" w:rsidRPr="0056068F" w14:paraId="0267A2EF" w14:textId="77777777" w:rsidTr="00AF2110">
        <w:tc>
          <w:tcPr>
            <w:tcW w:w="1484" w:type="pct"/>
          </w:tcPr>
          <w:p w14:paraId="1EFBBC28" w14:textId="77777777" w:rsidR="00C24E5C" w:rsidRPr="0056068F" w:rsidRDefault="00C24E5C" w:rsidP="004B2885">
            <w:r w:rsidRPr="0056068F">
              <w:t>not equal to</w:t>
            </w:r>
          </w:p>
        </w:tc>
        <w:tc>
          <w:tcPr>
            <w:tcW w:w="547" w:type="pct"/>
          </w:tcPr>
          <w:p w14:paraId="3A6E1622" w14:textId="77777777" w:rsidR="00C24E5C" w:rsidRPr="0056068F" w:rsidRDefault="00C24E5C" w:rsidP="004B2885">
            <w:pPr>
              <w:rPr>
                <w:rStyle w:val="Strong"/>
              </w:rPr>
            </w:pPr>
            <w:r w:rsidRPr="0056068F">
              <w:rPr>
                <w:rStyle w:val="Strong"/>
              </w:rPr>
              <w:t>!=</w:t>
            </w:r>
          </w:p>
        </w:tc>
        <w:tc>
          <w:tcPr>
            <w:tcW w:w="782" w:type="pct"/>
          </w:tcPr>
          <w:p w14:paraId="2C53FAC2" w14:textId="7EAF40CC" w:rsidR="00C24E5C" w:rsidRPr="0056068F" w:rsidRDefault="00C24E5C" w:rsidP="004B2885">
            <w:pPr>
              <w:rPr>
                <w:rStyle w:val="Emphasis"/>
              </w:rPr>
            </w:pPr>
            <w:r w:rsidRPr="0056068F">
              <w:rPr>
                <w:rStyle w:val="Emphasis"/>
              </w:rPr>
              <w:t>a</w:t>
            </w:r>
            <w:r w:rsidR="00603DBF" w:rsidRPr="0056068F">
              <w:rPr>
                <w:rStyle w:val="Emphasis"/>
              </w:rPr>
              <w:t xml:space="preserve"> </w:t>
            </w:r>
            <w:r w:rsidRPr="0056068F">
              <w:rPr>
                <w:rStyle w:val="Emphasis"/>
              </w:rPr>
              <w:t>!=</w:t>
            </w:r>
            <w:r w:rsidR="00603DBF" w:rsidRPr="0056068F">
              <w:rPr>
                <w:rStyle w:val="Emphasis"/>
              </w:rPr>
              <w:t xml:space="preserve"> </w:t>
            </w:r>
            <w:r w:rsidRPr="0056068F">
              <w:rPr>
                <w:rStyle w:val="Emphasis"/>
              </w:rPr>
              <w:t>b</w:t>
            </w:r>
          </w:p>
        </w:tc>
        <w:tc>
          <w:tcPr>
            <w:tcW w:w="2187" w:type="pct"/>
          </w:tcPr>
          <w:p w14:paraId="2CC7A73D" w14:textId="77777777" w:rsidR="00C24E5C" w:rsidRPr="0056068F" w:rsidRDefault="00C24E5C" w:rsidP="004B2885">
            <w:r w:rsidRPr="0056068F">
              <w:t>True if a and b are not equal.</w:t>
            </w:r>
          </w:p>
        </w:tc>
      </w:tr>
      <w:tr w:rsidR="00C24E5C" w:rsidRPr="0056068F" w14:paraId="6B8AFAC1" w14:textId="77777777" w:rsidTr="00AF2110">
        <w:tc>
          <w:tcPr>
            <w:tcW w:w="1484" w:type="pct"/>
          </w:tcPr>
          <w:p w14:paraId="5CE26125" w14:textId="77777777" w:rsidR="00C24E5C" w:rsidRPr="0056068F" w:rsidRDefault="00C24E5C" w:rsidP="004B2885">
            <w:r w:rsidRPr="0056068F">
              <w:t>greater than or equal to</w:t>
            </w:r>
          </w:p>
        </w:tc>
        <w:tc>
          <w:tcPr>
            <w:tcW w:w="547" w:type="pct"/>
          </w:tcPr>
          <w:p w14:paraId="73B5BCBB" w14:textId="77777777" w:rsidR="00C24E5C" w:rsidRPr="0056068F" w:rsidRDefault="00C24E5C" w:rsidP="004B2885">
            <w:pPr>
              <w:rPr>
                <w:rStyle w:val="Strong"/>
              </w:rPr>
            </w:pPr>
            <w:r w:rsidRPr="0056068F">
              <w:rPr>
                <w:rStyle w:val="Strong"/>
              </w:rPr>
              <w:t>&gt;=</w:t>
            </w:r>
          </w:p>
        </w:tc>
        <w:tc>
          <w:tcPr>
            <w:tcW w:w="782" w:type="pct"/>
          </w:tcPr>
          <w:p w14:paraId="1E163F2E" w14:textId="089AD99B" w:rsidR="00C24E5C" w:rsidRPr="0056068F" w:rsidRDefault="00C24E5C" w:rsidP="004B2885">
            <w:pPr>
              <w:rPr>
                <w:rStyle w:val="Emphasis"/>
              </w:rPr>
            </w:pPr>
            <w:r w:rsidRPr="0056068F">
              <w:rPr>
                <w:rStyle w:val="Emphasis"/>
              </w:rPr>
              <w:t>a</w:t>
            </w:r>
            <w:r w:rsidR="00603DBF" w:rsidRPr="0056068F">
              <w:rPr>
                <w:rStyle w:val="Emphasis"/>
              </w:rPr>
              <w:t xml:space="preserve"> </w:t>
            </w:r>
            <w:r w:rsidRPr="0056068F">
              <w:rPr>
                <w:rStyle w:val="Emphasis"/>
              </w:rPr>
              <w:t>&gt;=</w:t>
            </w:r>
            <w:r w:rsidR="00603DBF" w:rsidRPr="0056068F">
              <w:rPr>
                <w:rStyle w:val="Emphasis"/>
              </w:rPr>
              <w:t xml:space="preserve"> </w:t>
            </w:r>
            <w:r w:rsidRPr="0056068F">
              <w:rPr>
                <w:rStyle w:val="Emphasis"/>
              </w:rPr>
              <w:t>b</w:t>
            </w:r>
          </w:p>
        </w:tc>
        <w:tc>
          <w:tcPr>
            <w:tcW w:w="2187" w:type="pct"/>
          </w:tcPr>
          <w:p w14:paraId="56829B41" w14:textId="77777777" w:rsidR="00C24E5C" w:rsidRPr="0056068F" w:rsidRDefault="00C24E5C" w:rsidP="004B2885">
            <w:r w:rsidRPr="0056068F">
              <w:t>True if a is greater than or equal to b.</w:t>
            </w:r>
          </w:p>
        </w:tc>
      </w:tr>
      <w:tr w:rsidR="00C24E5C" w:rsidRPr="0056068F" w14:paraId="2C95A23F" w14:textId="77777777" w:rsidTr="00AF2110">
        <w:tc>
          <w:tcPr>
            <w:tcW w:w="1484" w:type="pct"/>
          </w:tcPr>
          <w:p w14:paraId="4DC2BEC4" w14:textId="77777777" w:rsidR="00C24E5C" w:rsidRPr="0056068F" w:rsidRDefault="00C24E5C" w:rsidP="004B2885">
            <w:r w:rsidRPr="0056068F">
              <w:t>less than or equal to</w:t>
            </w:r>
          </w:p>
        </w:tc>
        <w:tc>
          <w:tcPr>
            <w:tcW w:w="547" w:type="pct"/>
          </w:tcPr>
          <w:p w14:paraId="431D3A66" w14:textId="77777777" w:rsidR="00C24E5C" w:rsidRPr="0056068F" w:rsidRDefault="00C24E5C" w:rsidP="004B2885">
            <w:pPr>
              <w:rPr>
                <w:rStyle w:val="Strong"/>
              </w:rPr>
            </w:pPr>
            <w:r w:rsidRPr="0056068F">
              <w:rPr>
                <w:rStyle w:val="Strong"/>
              </w:rPr>
              <w:t>&lt;=</w:t>
            </w:r>
          </w:p>
        </w:tc>
        <w:tc>
          <w:tcPr>
            <w:tcW w:w="782" w:type="pct"/>
          </w:tcPr>
          <w:p w14:paraId="535622AF" w14:textId="379AD717" w:rsidR="00C24E5C" w:rsidRPr="0056068F" w:rsidRDefault="00C24E5C" w:rsidP="004B2885">
            <w:pPr>
              <w:rPr>
                <w:rStyle w:val="Emphasis"/>
              </w:rPr>
            </w:pPr>
            <w:r w:rsidRPr="0056068F">
              <w:rPr>
                <w:rStyle w:val="Emphasis"/>
              </w:rPr>
              <w:t>a</w:t>
            </w:r>
            <w:r w:rsidR="00603DBF" w:rsidRPr="0056068F">
              <w:rPr>
                <w:rStyle w:val="Emphasis"/>
              </w:rPr>
              <w:t xml:space="preserve"> </w:t>
            </w:r>
            <w:r w:rsidRPr="0056068F">
              <w:rPr>
                <w:rStyle w:val="Emphasis"/>
              </w:rPr>
              <w:t>&lt;= b</w:t>
            </w:r>
          </w:p>
        </w:tc>
        <w:tc>
          <w:tcPr>
            <w:tcW w:w="2187" w:type="pct"/>
          </w:tcPr>
          <w:p w14:paraId="2A7D864B" w14:textId="77777777" w:rsidR="00C24E5C" w:rsidRPr="0056068F" w:rsidRDefault="00C24E5C" w:rsidP="004B2885">
            <w:r w:rsidRPr="0056068F">
              <w:t>True if a is less than or equal to b.</w:t>
            </w:r>
          </w:p>
        </w:tc>
      </w:tr>
    </w:tbl>
    <w:p w14:paraId="157131FE" w14:textId="01DA6C3B" w:rsidR="00C24E5C" w:rsidRPr="0056068F" w:rsidRDefault="00C24E5C" w:rsidP="00AF2110">
      <w:r w:rsidRPr="0056068F">
        <w:t xml:space="preserve">Comparison operators are used in </w:t>
      </w:r>
      <w:r w:rsidRPr="007A6501">
        <w:rPr>
          <w:rStyle w:val="Emphasis"/>
        </w:rPr>
        <w:t>if</w:t>
      </w:r>
      <w:r w:rsidRPr="0056068F">
        <w:t xml:space="preserve"> statements or loops to test conditions. For example, to check if an entered password doesn</w:t>
      </w:r>
      <w:r w:rsidR="00CD1597">
        <w:t>'</w:t>
      </w:r>
      <w:r w:rsidRPr="0056068F">
        <w:t>t match the stored one:</w:t>
      </w:r>
    </w:p>
    <w:p w14:paraId="329796BF" w14:textId="6FFABECE" w:rsidR="00C24E5C" w:rsidRPr="0056068F" w:rsidRDefault="00C24E5C" w:rsidP="00C24E5C">
      <w:pPr>
        <w:pStyle w:val="ComputerCode"/>
      </w:pPr>
      <w:r w:rsidRPr="0056068F">
        <w:t>if (</w:t>
      </w:r>
      <w:proofErr w:type="spellStart"/>
      <w:r w:rsidRPr="0056068F">
        <w:t>enteredPassword</w:t>
      </w:r>
      <w:proofErr w:type="spellEnd"/>
      <w:r w:rsidRPr="0056068F">
        <w:t xml:space="preserve"> != </w:t>
      </w:r>
      <w:proofErr w:type="spellStart"/>
      <w:r w:rsidRPr="0056068F">
        <w:t>storedPassword</w:t>
      </w:r>
      <w:proofErr w:type="spellEnd"/>
      <w:r w:rsidRPr="0056068F">
        <w:t>) {</w:t>
      </w:r>
    </w:p>
    <w:p w14:paraId="7C7EDD13" w14:textId="36A6D95C" w:rsidR="00C24E5C" w:rsidRPr="0056068F" w:rsidRDefault="00C24E5C" w:rsidP="00C24E5C">
      <w:pPr>
        <w:pStyle w:val="ComputerCode"/>
      </w:pPr>
      <w:r w:rsidRPr="0056068F">
        <w:tab/>
        <w:t>alert("Wrong password");</w:t>
      </w:r>
    </w:p>
    <w:p w14:paraId="29F40AE1" w14:textId="77777777" w:rsidR="00C24E5C" w:rsidRPr="0056068F" w:rsidRDefault="00C24E5C" w:rsidP="00C24E5C">
      <w:pPr>
        <w:pStyle w:val="ComputerCode"/>
      </w:pPr>
      <w:r w:rsidRPr="0056068F">
        <w:t>}</w:t>
      </w:r>
    </w:p>
    <w:p w14:paraId="12521FA6" w14:textId="77777777" w:rsidR="00C24E5C" w:rsidRPr="0056068F" w:rsidRDefault="00C24E5C" w:rsidP="00C24E5C">
      <w:pPr>
        <w:pStyle w:val="Heading3"/>
        <w:rPr>
          <w:noProof/>
        </w:rPr>
      </w:pPr>
      <w:r w:rsidRPr="0056068F">
        <w:rPr>
          <w:noProof/>
        </w:rPr>
        <w:t>Logical operators</w:t>
      </w:r>
    </w:p>
    <w:p w14:paraId="7394E8D6" w14:textId="77777777" w:rsidR="00C24E5C" w:rsidRPr="0056068F" w:rsidRDefault="00C24E5C" w:rsidP="00C24E5C">
      <w:pPr>
        <w:rPr>
          <w:lang w:eastAsia="en-AU"/>
        </w:rPr>
      </w:pPr>
      <w:r w:rsidRPr="0056068F">
        <w:rPr>
          <w:lang w:eastAsia="en-AU"/>
        </w:rPr>
        <w:t>Logical operators are used when you need to check more than one condition at the same time.</w:t>
      </w:r>
    </w:p>
    <w:p w14:paraId="32B54929" w14:textId="77777777" w:rsidR="00C24E5C" w:rsidRPr="0056068F" w:rsidRDefault="00C24E5C" w:rsidP="00C24E5C">
      <w:pPr>
        <w:spacing w:before="0"/>
      </w:pPr>
      <w:r w:rsidRPr="0056068F">
        <w:t>The following table shows logical operators used in JavaScript:</w:t>
      </w:r>
    </w:p>
    <w:p w14:paraId="6FC487A1" w14:textId="5A5A6209" w:rsidR="00C24E5C" w:rsidRPr="0056068F" w:rsidRDefault="00C24E5C" w:rsidP="00C24E5C">
      <w:pPr>
        <w:pStyle w:val="Caption"/>
        <w:rPr>
          <w:noProof/>
        </w:rPr>
      </w:pPr>
      <w:r w:rsidRPr="0056068F">
        <w:rPr>
          <w:noProof/>
        </w:rPr>
        <w:t xml:space="preserve">Table </w:t>
      </w:r>
      <w:r w:rsidRPr="0056068F">
        <w:rPr>
          <w:noProof/>
        </w:rPr>
        <w:fldChar w:fldCharType="begin"/>
      </w:r>
      <w:r w:rsidRPr="0056068F">
        <w:rPr>
          <w:noProof/>
        </w:rPr>
        <w:instrText>SEQ Table \* ARABIC</w:instrText>
      </w:r>
      <w:r w:rsidRPr="0056068F">
        <w:rPr>
          <w:noProof/>
        </w:rPr>
        <w:fldChar w:fldCharType="separate"/>
      </w:r>
      <w:r w:rsidR="009769A3">
        <w:rPr>
          <w:noProof/>
        </w:rPr>
        <w:t>12</w:t>
      </w:r>
      <w:r w:rsidRPr="0056068F">
        <w:rPr>
          <w:noProof/>
        </w:rPr>
        <w:fldChar w:fldCharType="end"/>
      </w:r>
      <w:r w:rsidR="00190461" w:rsidRPr="0056068F">
        <w:rPr>
          <w:noProof/>
        </w:rPr>
        <w:t>:</w:t>
      </w:r>
      <w:r w:rsidRPr="0056068F">
        <w:rPr>
          <w:noProof/>
        </w:rPr>
        <w:t xml:space="preserve"> Logical operators</w:t>
      </w:r>
    </w:p>
    <w:tbl>
      <w:tblPr>
        <w:tblStyle w:val="TableGrid"/>
        <w:tblW w:w="5000" w:type="pct"/>
        <w:tblLook w:val="04A0" w:firstRow="1" w:lastRow="0" w:firstColumn="1" w:lastColumn="0" w:noHBand="0" w:noVBand="1"/>
      </w:tblPr>
      <w:tblGrid>
        <w:gridCol w:w="1952"/>
        <w:gridCol w:w="2411"/>
        <w:gridCol w:w="5265"/>
      </w:tblGrid>
      <w:tr w:rsidR="00C24E5C" w:rsidRPr="0056068F" w14:paraId="1B7D1227" w14:textId="77777777" w:rsidTr="00190461">
        <w:trPr>
          <w:cnfStyle w:val="100000000000" w:firstRow="1" w:lastRow="0" w:firstColumn="0" w:lastColumn="0" w:oddVBand="0" w:evenVBand="0" w:oddHBand="0" w:evenHBand="0" w:firstRowFirstColumn="0" w:firstRowLastColumn="0" w:lastRowFirstColumn="0" w:lastRowLastColumn="0"/>
        </w:trPr>
        <w:tc>
          <w:tcPr>
            <w:tcW w:w="1014" w:type="pct"/>
          </w:tcPr>
          <w:p w14:paraId="61940E3E" w14:textId="77777777" w:rsidR="00C24E5C" w:rsidRPr="0056068F" w:rsidRDefault="00C24E5C" w:rsidP="001E411B">
            <w:r w:rsidRPr="0056068F">
              <w:t>Operator</w:t>
            </w:r>
          </w:p>
        </w:tc>
        <w:tc>
          <w:tcPr>
            <w:tcW w:w="1252" w:type="pct"/>
          </w:tcPr>
          <w:p w14:paraId="07F349F4" w14:textId="77777777" w:rsidR="00C24E5C" w:rsidRPr="0056068F" w:rsidRDefault="00C24E5C" w:rsidP="001E411B">
            <w:r w:rsidRPr="0056068F">
              <w:t>Example</w:t>
            </w:r>
          </w:p>
        </w:tc>
        <w:tc>
          <w:tcPr>
            <w:tcW w:w="2734" w:type="pct"/>
          </w:tcPr>
          <w:p w14:paraId="1B68B88F" w14:textId="77777777" w:rsidR="00C24E5C" w:rsidRPr="0056068F" w:rsidRDefault="00C24E5C" w:rsidP="001E411B">
            <w:r w:rsidRPr="0056068F">
              <w:t>Result</w:t>
            </w:r>
          </w:p>
        </w:tc>
      </w:tr>
      <w:tr w:rsidR="00C24E5C" w:rsidRPr="0056068F" w14:paraId="012C6B75" w14:textId="77777777" w:rsidTr="00190461">
        <w:tc>
          <w:tcPr>
            <w:tcW w:w="1014" w:type="pct"/>
          </w:tcPr>
          <w:p w14:paraId="282E3198" w14:textId="5783D0F7" w:rsidR="00C24E5C" w:rsidRPr="0056068F" w:rsidRDefault="00C24E5C" w:rsidP="00E60419">
            <w:r w:rsidRPr="0056068F">
              <w:t>&amp;&amp;</w:t>
            </w:r>
          </w:p>
        </w:tc>
        <w:tc>
          <w:tcPr>
            <w:tcW w:w="1252" w:type="pct"/>
          </w:tcPr>
          <w:p w14:paraId="0F315C61" w14:textId="19D46EF2" w:rsidR="00C24E5C" w:rsidRPr="0056068F" w:rsidRDefault="00C24E5C" w:rsidP="00190461">
            <w:pPr>
              <w:rPr>
                <w:rStyle w:val="Emphasis"/>
              </w:rPr>
            </w:pPr>
            <w:r w:rsidRPr="0056068F">
              <w:rPr>
                <w:rStyle w:val="Emphasis"/>
              </w:rPr>
              <w:t>(a &amp;&amp; b) == true</w:t>
            </w:r>
          </w:p>
        </w:tc>
        <w:tc>
          <w:tcPr>
            <w:tcW w:w="2734" w:type="pct"/>
          </w:tcPr>
          <w:p w14:paraId="73B1A5A4" w14:textId="43BAB0C6" w:rsidR="00C24E5C" w:rsidRPr="0056068F" w:rsidRDefault="00E60419" w:rsidP="00190461">
            <w:r w:rsidRPr="0056068F">
              <w:t>If both operands are true, then the condition becomes true</w:t>
            </w:r>
            <w:r w:rsidR="000F5D62" w:rsidRPr="0056068F">
              <w:t>.</w:t>
            </w:r>
          </w:p>
        </w:tc>
      </w:tr>
      <w:tr w:rsidR="00C24E5C" w:rsidRPr="0056068F" w14:paraId="00C25F9E" w14:textId="77777777" w:rsidTr="00190461">
        <w:tc>
          <w:tcPr>
            <w:tcW w:w="1014" w:type="pct"/>
          </w:tcPr>
          <w:p w14:paraId="20232A1E" w14:textId="77777777" w:rsidR="00C24E5C" w:rsidRPr="0056068F" w:rsidRDefault="00C24E5C" w:rsidP="00E60419">
            <w:r w:rsidRPr="0056068F">
              <w:t>||</w:t>
            </w:r>
          </w:p>
        </w:tc>
        <w:tc>
          <w:tcPr>
            <w:tcW w:w="1252" w:type="pct"/>
          </w:tcPr>
          <w:p w14:paraId="001386BD" w14:textId="77777777" w:rsidR="00C24E5C" w:rsidRPr="0056068F" w:rsidRDefault="00C24E5C" w:rsidP="00190461">
            <w:pPr>
              <w:rPr>
                <w:rStyle w:val="Emphasis"/>
              </w:rPr>
            </w:pPr>
            <w:r w:rsidRPr="0056068F">
              <w:rPr>
                <w:rStyle w:val="Emphasis"/>
              </w:rPr>
              <w:t>(a || b) == true</w:t>
            </w:r>
          </w:p>
        </w:tc>
        <w:tc>
          <w:tcPr>
            <w:tcW w:w="2734" w:type="pct"/>
          </w:tcPr>
          <w:p w14:paraId="0824A45E" w14:textId="6C1C78C3" w:rsidR="00C24E5C" w:rsidRPr="0056068F" w:rsidRDefault="00E60419" w:rsidP="00190461">
            <w:r w:rsidRPr="0056068F">
              <w:t>If one operand is true, then the condition becomes true</w:t>
            </w:r>
            <w:r w:rsidR="000F5D62" w:rsidRPr="0056068F">
              <w:t>.</w:t>
            </w:r>
          </w:p>
        </w:tc>
      </w:tr>
      <w:tr w:rsidR="00C24E5C" w:rsidRPr="0056068F" w14:paraId="212106BD" w14:textId="77777777" w:rsidTr="00190461">
        <w:tc>
          <w:tcPr>
            <w:tcW w:w="1014" w:type="pct"/>
          </w:tcPr>
          <w:p w14:paraId="3BDACF07" w14:textId="77777777" w:rsidR="00C24E5C" w:rsidRPr="0056068F" w:rsidRDefault="00C24E5C" w:rsidP="00E60419">
            <w:r w:rsidRPr="0056068F">
              <w:t>!</w:t>
            </w:r>
          </w:p>
        </w:tc>
        <w:tc>
          <w:tcPr>
            <w:tcW w:w="1252" w:type="pct"/>
          </w:tcPr>
          <w:p w14:paraId="54450608" w14:textId="73727A40" w:rsidR="00C24E5C" w:rsidRPr="0056068F" w:rsidRDefault="00C24E5C" w:rsidP="00190461">
            <w:pPr>
              <w:rPr>
                <w:rStyle w:val="Emphasis"/>
              </w:rPr>
            </w:pPr>
            <w:r w:rsidRPr="0056068F">
              <w:rPr>
                <w:rStyle w:val="Emphasis"/>
              </w:rPr>
              <w:t>!(a &amp;&amp; b) == true</w:t>
            </w:r>
          </w:p>
        </w:tc>
        <w:tc>
          <w:tcPr>
            <w:tcW w:w="2734" w:type="pct"/>
          </w:tcPr>
          <w:p w14:paraId="77054B27" w14:textId="1B51D311" w:rsidR="00C24E5C" w:rsidRPr="0056068F" w:rsidRDefault="00E60419" w:rsidP="00190461">
            <w:r w:rsidRPr="0056068F">
              <w:t>If both the operands are false, then the condition becomes true</w:t>
            </w:r>
            <w:r w:rsidR="000F5D62" w:rsidRPr="0056068F">
              <w:t>.</w:t>
            </w:r>
          </w:p>
        </w:tc>
      </w:tr>
    </w:tbl>
    <w:p w14:paraId="0B0C45F9" w14:textId="0445A143" w:rsidR="00C24E5C" w:rsidRPr="0056068F" w:rsidRDefault="00C24E5C" w:rsidP="00C24E5C">
      <w:pPr>
        <w:rPr>
          <w:rStyle w:val="Strong"/>
        </w:rPr>
      </w:pPr>
      <w:r w:rsidRPr="0056068F">
        <w:rPr>
          <w:rStyle w:val="Strong"/>
        </w:rPr>
        <w:t xml:space="preserve">Examples of </w:t>
      </w:r>
      <w:r w:rsidR="000F5D62" w:rsidRPr="0056068F">
        <w:rPr>
          <w:rStyle w:val="Strong"/>
        </w:rPr>
        <w:t>logical operators</w:t>
      </w:r>
      <w:r w:rsidR="00300475" w:rsidRPr="0056068F">
        <w:rPr>
          <w:rStyle w:val="Strong"/>
        </w:rPr>
        <w:t>:</w:t>
      </w:r>
    </w:p>
    <w:p w14:paraId="70E5159B" w14:textId="746846C9" w:rsidR="00C24E5C" w:rsidRPr="0056068F" w:rsidRDefault="00C24E5C" w:rsidP="00C24E5C">
      <w:r w:rsidRPr="0056068F">
        <w:rPr>
          <w:rStyle w:val="Emphasis"/>
        </w:rPr>
        <w:t>AND</w:t>
      </w:r>
      <w:r w:rsidRPr="0056068F">
        <w:t xml:space="preserve"> (</w:t>
      </w:r>
      <w:r w:rsidRPr="0056068F">
        <w:rPr>
          <w:rStyle w:val="Emphasis"/>
        </w:rPr>
        <w:t>&amp;&amp;</w:t>
      </w:r>
      <w:r w:rsidRPr="0056068F">
        <w:t>)</w:t>
      </w:r>
      <w:r w:rsidR="0017590C" w:rsidRPr="0056068F">
        <w:t>:</w:t>
      </w:r>
      <w:r w:rsidRPr="0056068F">
        <w:t xml:space="preserve"> both conditions must be true</w:t>
      </w:r>
    </w:p>
    <w:p w14:paraId="1F7AC556" w14:textId="32CFDA44" w:rsidR="00C24E5C" w:rsidRPr="0056068F" w:rsidRDefault="00C24E5C" w:rsidP="00C24E5C">
      <w:pPr>
        <w:pStyle w:val="ComputerCode"/>
      </w:pPr>
      <w:r w:rsidRPr="0056068F">
        <w:lastRenderedPageBreak/>
        <w:t xml:space="preserve">if (age &gt; 18 &amp;&amp; </w:t>
      </w:r>
      <w:proofErr w:type="spellStart"/>
      <w:r w:rsidRPr="0056068F">
        <w:t>hasID</w:t>
      </w:r>
      <w:proofErr w:type="spellEnd"/>
      <w:r w:rsidRPr="0056068F">
        <w:t xml:space="preserve"> == true) {</w:t>
      </w:r>
    </w:p>
    <w:p w14:paraId="43F1289E" w14:textId="4B632F5E" w:rsidR="00C24E5C" w:rsidRPr="0056068F" w:rsidRDefault="00C24E5C" w:rsidP="00C24E5C">
      <w:pPr>
        <w:pStyle w:val="ComputerCode"/>
      </w:pPr>
      <w:r w:rsidRPr="0056068F">
        <w:t xml:space="preserve">  console.log("Access granted");</w:t>
      </w:r>
    </w:p>
    <w:p w14:paraId="15B00DF7" w14:textId="77777777" w:rsidR="00C24E5C" w:rsidRPr="0056068F" w:rsidRDefault="00C24E5C" w:rsidP="00C24E5C">
      <w:pPr>
        <w:pStyle w:val="ComputerCode"/>
      </w:pPr>
      <w:r w:rsidRPr="0056068F">
        <w:t>}</w:t>
      </w:r>
    </w:p>
    <w:p w14:paraId="1E148B08" w14:textId="5F707E29" w:rsidR="00C24E5C" w:rsidRPr="0056068F" w:rsidRDefault="00C24E5C" w:rsidP="00C24E5C">
      <w:r w:rsidRPr="0056068F">
        <w:rPr>
          <w:rStyle w:val="Emphasis"/>
        </w:rPr>
        <w:t>OR</w:t>
      </w:r>
      <w:r w:rsidRPr="0056068F">
        <w:t xml:space="preserve"> (</w:t>
      </w:r>
      <w:r w:rsidRPr="0056068F">
        <w:rPr>
          <w:rStyle w:val="Emphasis"/>
        </w:rPr>
        <w:t>||</w:t>
      </w:r>
      <w:r w:rsidRPr="0056068F">
        <w:t>)</w:t>
      </w:r>
      <w:r w:rsidR="0017590C" w:rsidRPr="0056068F">
        <w:t>:</w:t>
      </w:r>
      <w:r w:rsidRPr="0056068F">
        <w:t xml:space="preserve"> at least one condition must be true</w:t>
      </w:r>
    </w:p>
    <w:p w14:paraId="152684A1" w14:textId="65FABAC8" w:rsidR="00C24E5C" w:rsidRPr="0056068F" w:rsidRDefault="00C24E5C" w:rsidP="00C24E5C">
      <w:pPr>
        <w:pStyle w:val="ComputerCode"/>
      </w:pPr>
      <w:r w:rsidRPr="0056068F">
        <w:t>if (day == "Saturday" || day == "Sunday") {</w:t>
      </w:r>
    </w:p>
    <w:p w14:paraId="01BADC59" w14:textId="0FF63D56" w:rsidR="00C24E5C" w:rsidRPr="0056068F" w:rsidRDefault="00C24E5C" w:rsidP="00C24E5C">
      <w:pPr>
        <w:pStyle w:val="ComputerCode"/>
      </w:pPr>
      <w:r w:rsidRPr="0056068F">
        <w:t xml:space="preserve">  console.log("It's the weekend!");</w:t>
      </w:r>
    </w:p>
    <w:p w14:paraId="78A3FD39" w14:textId="77777777" w:rsidR="00C24E5C" w:rsidRPr="0056068F" w:rsidRDefault="00C24E5C" w:rsidP="00C24E5C">
      <w:pPr>
        <w:pStyle w:val="ComputerCode"/>
      </w:pPr>
      <w:r w:rsidRPr="0056068F">
        <w:t>}</w:t>
      </w:r>
    </w:p>
    <w:p w14:paraId="46366B12" w14:textId="79A4CF85" w:rsidR="00C24E5C" w:rsidRPr="0056068F" w:rsidRDefault="00C24E5C" w:rsidP="00C24E5C">
      <w:r w:rsidRPr="0056068F">
        <w:rPr>
          <w:rStyle w:val="Emphasis"/>
        </w:rPr>
        <w:t>NOT</w:t>
      </w:r>
      <w:r w:rsidRPr="0056068F">
        <w:t xml:space="preserve"> (</w:t>
      </w:r>
      <w:r w:rsidRPr="0056068F">
        <w:rPr>
          <w:rStyle w:val="Emphasis"/>
        </w:rPr>
        <w:t>!</w:t>
      </w:r>
      <w:r w:rsidRPr="0056068F">
        <w:t>)</w:t>
      </w:r>
      <w:r w:rsidR="0017590C" w:rsidRPr="0056068F">
        <w:t>:</w:t>
      </w:r>
      <w:r w:rsidRPr="0056068F">
        <w:t xml:space="preserve"> reverses a true</w:t>
      </w:r>
      <w:r w:rsidR="005B4495" w:rsidRPr="0056068F">
        <w:t xml:space="preserve"> or </w:t>
      </w:r>
      <w:r w:rsidRPr="0056068F">
        <w:t>false value</w:t>
      </w:r>
    </w:p>
    <w:p w14:paraId="30B66995" w14:textId="77777777" w:rsidR="00C24E5C" w:rsidRPr="0056068F" w:rsidRDefault="00C24E5C" w:rsidP="00C24E5C">
      <w:pPr>
        <w:pStyle w:val="ComputerCode"/>
      </w:pPr>
      <w:r w:rsidRPr="0056068F">
        <w:t>if (!(score &gt;= 50)) {</w:t>
      </w:r>
    </w:p>
    <w:p w14:paraId="60FD3D03" w14:textId="045B5C22" w:rsidR="00C24E5C" w:rsidRPr="0056068F" w:rsidRDefault="00C24E5C" w:rsidP="00C24E5C">
      <w:pPr>
        <w:pStyle w:val="ComputerCode"/>
      </w:pPr>
      <w:r w:rsidRPr="0056068F">
        <w:t xml:space="preserve">  console.log("You did not pass");</w:t>
      </w:r>
    </w:p>
    <w:p w14:paraId="6E1A8BA8" w14:textId="77777777" w:rsidR="00C24E5C" w:rsidRPr="0056068F" w:rsidRDefault="00C24E5C" w:rsidP="00C24E5C">
      <w:pPr>
        <w:pStyle w:val="ComputerCode"/>
      </w:pPr>
      <w:r w:rsidRPr="0056068F">
        <w:t>}</w:t>
      </w:r>
    </w:p>
    <w:p w14:paraId="66777BBB" w14:textId="77777777" w:rsidR="00527078" w:rsidRPr="0056068F" w:rsidRDefault="00527078" w:rsidP="00527078">
      <w:pPr>
        <w:pStyle w:val="HeadingDecorative"/>
        <w:rPr>
          <w:noProof/>
        </w:rPr>
      </w:pPr>
      <w:bookmarkStart w:id="140" w:name="_Ref106394659"/>
      <w:r w:rsidRPr="0056068F">
        <w:rPr>
          <w:noProof/>
        </w:rPr>
        <w:tab/>
      </w:r>
      <w:r w:rsidRPr="0056068F">
        <w:rPr>
          <w:noProof/>
        </w:rPr>
        <w:drawing>
          <wp:inline distT="0" distB="0" distL="0" distR="0" wp14:anchorId="10D2AD92" wp14:editId="7D597E72">
            <wp:extent cx="324000" cy="324000"/>
            <wp:effectExtent l="0" t="0" r="0" b="0"/>
            <wp:docPr id="442109263"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6001CF08" w14:textId="47EE8CF6" w:rsidR="00C24E5C" w:rsidRPr="0056068F" w:rsidRDefault="002661DA" w:rsidP="00C24E5C">
      <w:pPr>
        <w:pStyle w:val="Heading3"/>
        <w:rPr>
          <w:noProof/>
        </w:rPr>
      </w:pPr>
      <w:bookmarkStart w:id="141" w:name="_Ref215569271"/>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26</w:t>
      </w:r>
      <w:r w:rsidRPr="0056068F">
        <w:rPr>
          <w:noProof/>
        </w:rPr>
        <w:fldChar w:fldCharType="end"/>
      </w:r>
      <w:r w:rsidR="00C24E5C" w:rsidRPr="0056068F">
        <w:rPr>
          <w:noProof/>
        </w:rPr>
        <w:t xml:space="preserve">: </w:t>
      </w:r>
      <w:bookmarkEnd w:id="140"/>
      <w:r w:rsidR="0099320D">
        <w:rPr>
          <w:noProof/>
        </w:rPr>
        <w:t>Use operators</w:t>
      </w:r>
      <w:bookmarkEnd w:id="141"/>
    </w:p>
    <w:p w14:paraId="4070540D" w14:textId="77777777" w:rsidR="00C24E5C" w:rsidRPr="0056068F" w:rsidRDefault="00C24E5C" w:rsidP="00300475">
      <w:r w:rsidRPr="0056068F">
        <w:t>Read the question carefully and answer in the space provided.</w:t>
      </w:r>
    </w:p>
    <w:p w14:paraId="30555103" w14:textId="25647BD5" w:rsidR="00C24E5C" w:rsidRPr="0056068F" w:rsidRDefault="00C24E5C" w:rsidP="00300475">
      <w:r w:rsidRPr="0056068F">
        <w:t>Suppose you ran the following code</w:t>
      </w:r>
      <w:r w:rsidR="0017590C" w:rsidRPr="0056068F">
        <w:t>, which</w:t>
      </w:r>
      <w:r w:rsidRPr="0056068F">
        <w:t xml:space="preserve"> contains numerous arithmetic operators. </w:t>
      </w:r>
    </w:p>
    <w:p w14:paraId="5411B535" w14:textId="77777777" w:rsidR="00C24E5C" w:rsidRPr="0056068F" w:rsidRDefault="00C24E5C" w:rsidP="00C24E5C">
      <w:pPr>
        <w:pStyle w:val="ComputerCode"/>
      </w:pPr>
      <w:r w:rsidRPr="0056068F">
        <w:t xml:space="preserve">let a = 4; </w:t>
      </w:r>
    </w:p>
    <w:p w14:paraId="46619948" w14:textId="77777777" w:rsidR="00C24E5C" w:rsidRPr="0056068F" w:rsidRDefault="00C24E5C" w:rsidP="00C24E5C">
      <w:pPr>
        <w:pStyle w:val="ComputerCode"/>
      </w:pPr>
      <w:r w:rsidRPr="0056068F">
        <w:t xml:space="preserve">let b = 3; </w:t>
      </w:r>
    </w:p>
    <w:p w14:paraId="29422FA2" w14:textId="77777777" w:rsidR="00C24E5C" w:rsidRPr="0056068F" w:rsidRDefault="00C24E5C" w:rsidP="00C24E5C">
      <w:pPr>
        <w:pStyle w:val="ComputerCode"/>
      </w:pPr>
      <w:r w:rsidRPr="0056068F">
        <w:t xml:space="preserve">let c = a - b; </w:t>
      </w:r>
    </w:p>
    <w:p w14:paraId="6B2A1079" w14:textId="77777777" w:rsidR="00C24E5C" w:rsidRPr="0056068F" w:rsidRDefault="00C24E5C" w:rsidP="00C24E5C">
      <w:pPr>
        <w:pStyle w:val="ComputerCode"/>
      </w:pPr>
      <w:r w:rsidRPr="0056068F">
        <w:t xml:space="preserve">console.log(c); </w:t>
      </w:r>
    </w:p>
    <w:p w14:paraId="47C6DBC1" w14:textId="49D3F87A" w:rsidR="00C24E5C" w:rsidRPr="0056068F" w:rsidRDefault="00C24E5C" w:rsidP="00C24E5C">
      <w:pPr>
        <w:pStyle w:val="ComputerCode"/>
      </w:pPr>
      <w:r w:rsidRPr="0056068F">
        <w:t>let d = c ** b;</w:t>
      </w:r>
      <w:r w:rsidR="00603DBF" w:rsidRPr="0056068F">
        <w:t xml:space="preserve"> </w:t>
      </w:r>
    </w:p>
    <w:p w14:paraId="32E9673C" w14:textId="77777777" w:rsidR="00C24E5C" w:rsidRPr="0056068F" w:rsidRDefault="00C24E5C" w:rsidP="00C24E5C">
      <w:pPr>
        <w:pStyle w:val="ComputerCode"/>
      </w:pPr>
      <w:r w:rsidRPr="0056068F">
        <w:t xml:space="preserve">console.log(d); </w:t>
      </w:r>
    </w:p>
    <w:p w14:paraId="3F2A46C2" w14:textId="63F030CB" w:rsidR="00C24E5C" w:rsidRPr="0056068F" w:rsidRDefault="00C24E5C" w:rsidP="00C24E5C">
      <w:pPr>
        <w:pStyle w:val="ComputerCode"/>
      </w:pPr>
      <w:r w:rsidRPr="0056068F">
        <w:t>let e = d * a;</w:t>
      </w:r>
      <w:r w:rsidR="00603DBF" w:rsidRPr="0056068F">
        <w:t xml:space="preserve"> </w:t>
      </w:r>
    </w:p>
    <w:p w14:paraId="53E951C6" w14:textId="77777777" w:rsidR="00C24E5C" w:rsidRPr="0056068F" w:rsidRDefault="00C24E5C" w:rsidP="00C24E5C">
      <w:pPr>
        <w:pStyle w:val="ComputerCode"/>
      </w:pPr>
      <w:r w:rsidRPr="0056068F">
        <w:t>console.log(e);</w:t>
      </w:r>
    </w:p>
    <w:p w14:paraId="38F2F5D7" w14:textId="68CE5E7A" w:rsidR="00C24E5C" w:rsidRPr="0056068F" w:rsidRDefault="00C24E5C" w:rsidP="00CC75E8">
      <w:pPr>
        <w:pStyle w:val="ListNoActivity"/>
        <w:numPr>
          <w:ilvl w:val="0"/>
          <w:numId w:val="44"/>
        </w:numPr>
        <w:rPr>
          <w:noProof/>
        </w:rPr>
      </w:pPr>
      <w:bookmarkStart w:id="142" w:name="_Hlk106626099"/>
      <w:r w:rsidRPr="0056068F">
        <w:rPr>
          <w:noProof/>
        </w:rPr>
        <w:lastRenderedPageBreak/>
        <w:t>What would be the output</w:t>
      </w:r>
      <w:r w:rsidR="003E53F7">
        <w:rPr>
          <w:noProof/>
        </w:rPr>
        <w:t xml:space="preserve"> </w:t>
      </w:r>
      <w:r w:rsidR="000B698C">
        <w:rPr>
          <w:noProof/>
        </w:rPr>
        <w:t>if</w:t>
      </w:r>
      <w:r w:rsidR="003E53F7">
        <w:rPr>
          <w:noProof/>
        </w:rPr>
        <w:t xml:space="preserve"> you r</w:t>
      </w:r>
      <w:r w:rsidR="000B698C">
        <w:rPr>
          <w:noProof/>
        </w:rPr>
        <w:t>a</w:t>
      </w:r>
      <w:r w:rsidR="003E53F7">
        <w:rPr>
          <w:noProof/>
        </w:rPr>
        <w:t>n</w:t>
      </w:r>
      <w:r w:rsidRPr="0056068F">
        <w:rPr>
          <w:noProof/>
        </w:rPr>
        <w:t xml:space="preserve"> th</w:t>
      </w:r>
      <w:r w:rsidR="000B698C">
        <w:rPr>
          <w:noProof/>
        </w:rPr>
        <w:t>is</w:t>
      </w:r>
      <w:r w:rsidRPr="0056068F">
        <w:rPr>
          <w:noProof/>
        </w:rPr>
        <w:t xml:space="preserve"> code?</w:t>
      </w:r>
    </w:p>
    <w:bookmarkEnd w:id="142"/>
    <w:p w14:paraId="5BCE1BEF" w14:textId="77777777" w:rsidR="00C24E5C" w:rsidRPr="0056068F" w:rsidRDefault="00C24E5C" w:rsidP="00C24E5C">
      <w:pPr>
        <w:pStyle w:val="InputBoxSml"/>
        <w:framePr w:wrap="around"/>
        <w:rPr>
          <w:noProof/>
        </w:rPr>
      </w:pPr>
    </w:p>
    <w:p w14:paraId="0D129012" w14:textId="5B733077" w:rsidR="00C24E5C" w:rsidRPr="0056068F" w:rsidRDefault="00C24E5C" w:rsidP="001B1F73">
      <w:pPr>
        <w:keepNext/>
      </w:pPr>
      <w:r w:rsidRPr="0056068F">
        <w:t xml:space="preserve">For the </w:t>
      </w:r>
      <w:r w:rsidR="008470CA" w:rsidRPr="0056068F">
        <w:t xml:space="preserve">following </w:t>
      </w:r>
      <w:r w:rsidRPr="0056068F">
        <w:t>code</w:t>
      </w:r>
      <w:r w:rsidR="008470CA" w:rsidRPr="0056068F">
        <w:t>:</w:t>
      </w:r>
    </w:p>
    <w:p w14:paraId="1C2DB9C4" w14:textId="77777777" w:rsidR="00C24E5C" w:rsidRPr="0056068F" w:rsidRDefault="00C24E5C" w:rsidP="00C24E5C">
      <w:pPr>
        <w:pStyle w:val="ComputerCode"/>
      </w:pPr>
      <w:r w:rsidRPr="0056068F">
        <w:t>let total = (2 + 2) * 4;</w:t>
      </w:r>
    </w:p>
    <w:p w14:paraId="213C42A9" w14:textId="77777777" w:rsidR="00C24E5C" w:rsidRPr="0056068F" w:rsidRDefault="00C24E5C" w:rsidP="00C24E5C">
      <w:pPr>
        <w:pStyle w:val="ComputerCode"/>
      </w:pPr>
      <w:r w:rsidRPr="0056068F">
        <w:t>console.log(total);</w:t>
      </w:r>
    </w:p>
    <w:p w14:paraId="1FD6188D" w14:textId="0F751409" w:rsidR="00C24E5C" w:rsidRPr="0056068F" w:rsidRDefault="00C24E5C" w:rsidP="00300475">
      <w:pPr>
        <w:pStyle w:val="ListNoActivity"/>
        <w:rPr>
          <w:noProof/>
        </w:rPr>
      </w:pPr>
      <w:r w:rsidRPr="0056068F">
        <w:rPr>
          <w:noProof/>
        </w:rPr>
        <w:t xml:space="preserve">What would be the output </w:t>
      </w:r>
      <w:r w:rsidR="00AA4ECD">
        <w:rPr>
          <w:noProof/>
        </w:rPr>
        <w:t>if you ran</w:t>
      </w:r>
      <w:r w:rsidR="00AA4ECD" w:rsidRPr="0056068F">
        <w:rPr>
          <w:noProof/>
        </w:rPr>
        <w:t xml:space="preserve"> th</w:t>
      </w:r>
      <w:r w:rsidR="00AA4ECD">
        <w:rPr>
          <w:noProof/>
        </w:rPr>
        <w:t>is</w:t>
      </w:r>
      <w:r w:rsidR="00AA4ECD" w:rsidRPr="0056068F">
        <w:rPr>
          <w:noProof/>
        </w:rPr>
        <w:t xml:space="preserve"> code</w:t>
      </w:r>
      <w:r w:rsidR="003B7493">
        <w:rPr>
          <w:noProof/>
        </w:rPr>
        <w:t>?</w:t>
      </w:r>
      <w:r w:rsidR="00AA4ECD" w:rsidRPr="0056068F">
        <w:rPr>
          <w:noProof/>
        </w:rPr>
        <w:t xml:space="preserve"> </w:t>
      </w:r>
      <w:r w:rsidR="003B7493">
        <w:rPr>
          <w:noProof/>
        </w:rPr>
        <w:t>W</w:t>
      </w:r>
      <w:r w:rsidRPr="0056068F">
        <w:rPr>
          <w:noProof/>
        </w:rPr>
        <w:t>hy?</w:t>
      </w:r>
    </w:p>
    <w:p w14:paraId="737893D0" w14:textId="77777777" w:rsidR="00C24E5C" w:rsidRPr="0056068F" w:rsidRDefault="00C24E5C" w:rsidP="00502950">
      <w:pPr>
        <w:pStyle w:val="InputBoxMed"/>
        <w:framePr w:wrap="around"/>
        <w:rPr>
          <w:noProof/>
        </w:rPr>
      </w:pPr>
    </w:p>
    <w:p w14:paraId="6409781A" w14:textId="5395C2DB" w:rsidR="00C24E5C" w:rsidRPr="0056068F" w:rsidRDefault="00603DBF" w:rsidP="00603DBF">
      <w:pPr>
        <w:pStyle w:val="Heading2"/>
        <w:rPr>
          <w:noProof/>
        </w:rPr>
      </w:pPr>
      <w:bookmarkStart w:id="143" w:name="_Toc213359317"/>
      <w:bookmarkStart w:id="144" w:name="_Toc216707801"/>
      <w:r w:rsidRPr="0056068F">
        <w:rPr>
          <w:noProof/>
        </w:rPr>
        <w:t>Control structures</w:t>
      </w:r>
      <w:bookmarkEnd w:id="143"/>
      <w:bookmarkEnd w:id="144"/>
    </w:p>
    <w:p w14:paraId="0F356602" w14:textId="3D567E01" w:rsidR="00603DBF" w:rsidRPr="0056068F" w:rsidRDefault="00C24E5C" w:rsidP="00C24E5C">
      <w:r w:rsidRPr="0056068F">
        <w:t>Programming uses constructs to control the order in which code runs.</w:t>
      </w:r>
    </w:p>
    <w:p w14:paraId="3E4AAE97" w14:textId="79EAEE4F" w:rsidR="002A5EC6" w:rsidRPr="0056068F" w:rsidRDefault="002A5EC6" w:rsidP="00D34227">
      <w:pPr>
        <w:pStyle w:val="Notebox"/>
        <w:rPr>
          <w:noProof/>
        </w:rPr>
      </w:pPr>
      <w:r w:rsidRPr="0056068F">
        <w:rPr>
          <w:noProof/>
        </w:rPr>
        <w:t xml:space="preserve">The terms </w:t>
      </w:r>
      <w:r w:rsidRPr="0056068F">
        <w:rPr>
          <w:rStyle w:val="Strong"/>
          <w:noProof/>
        </w:rPr>
        <w:t>const</w:t>
      </w:r>
      <w:r w:rsidR="00020944" w:rsidRPr="0056068F">
        <w:rPr>
          <w:rStyle w:val="Strong"/>
          <w:noProof/>
        </w:rPr>
        <w:t>ruct</w:t>
      </w:r>
      <w:r w:rsidR="00020944" w:rsidRPr="0056068F">
        <w:rPr>
          <w:noProof/>
        </w:rPr>
        <w:t xml:space="preserve"> and </w:t>
      </w:r>
      <w:r w:rsidR="00020944" w:rsidRPr="0056068F">
        <w:rPr>
          <w:rStyle w:val="Strong"/>
          <w:noProof/>
        </w:rPr>
        <w:t>control structure</w:t>
      </w:r>
      <w:r w:rsidR="00020944" w:rsidRPr="0056068F">
        <w:rPr>
          <w:noProof/>
        </w:rPr>
        <w:t xml:space="preserve"> are often used interchangeably in programming. </w:t>
      </w:r>
      <w:r w:rsidR="00A12D12">
        <w:rPr>
          <w:noProof/>
        </w:rPr>
        <w:t>A construct can refer to a fundamental building block, and a control structure specifically refers</w:t>
      </w:r>
      <w:r w:rsidR="00D34227" w:rsidRPr="0056068F">
        <w:rPr>
          <w:noProof/>
        </w:rPr>
        <w:t xml:space="preserve"> to constructs that control the flow of execution.</w:t>
      </w:r>
      <w:r w:rsidR="005E6EC2" w:rsidRPr="0056068F">
        <w:rPr>
          <w:noProof/>
        </w:rPr>
        <w:t xml:space="preserve"> </w:t>
      </w:r>
      <w:sdt>
        <w:sdtPr>
          <w:rPr>
            <w:noProof/>
          </w:rPr>
          <w:id w:val="-1638399461"/>
          <w:citation/>
        </w:sdtPr>
        <w:sdtContent>
          <w:r w:rsidR="005E6EC2" w:rsidRPr="0056068F">
            <w:rPr>
              <w:noProof/>
            </w:rPr>
            <w:fldChar w:fldCharType="begin"/>
          </w:r>
          <w:r w:rsidR="005E6EC2" w:rsidRPr="0056068F">
            <w:rPr>
              <w:noProof/>
            </w:rPr>
            <w:instrText xml:space="preserve"> CITATION BBC25 \l 3081 </w:instrText>
          </w:r>
          <w:r w:rsidR="005E6EC2" w:rsidRPr="0056068F">
            <w:rPr>
              <w:noProof/>
            </w:rPr>
            <w:fldChar w:fldCharType="separate"/>
          </w:r>
          <w:r w:rsidR="009769A3">
            <w:rPr>
              <w:noProof/>
            </w:rPr>
            <w:t>(BBC, 2025)</w:t>
          </w:r>
          <w:r w:rsidR="005E6EC2" w:rsidRPr="0056068F">
            <w:rPr>
              <w:noProof/>
            </w:rPr>
            <w:fldChar w:fldCharType="end"/>
          </w:r>
        </w:sdtContent>
      </w:sdt>
    </w:p>
    <w:p w14:paraId="023467A8" w14:textId="355363F7" w:rsidR="00C24E5C" w:rsidRPr="0056068F" w:rsidRDefault="00C24E5C" w:rsidP="00C24E5C">
      <w:r w:rsidRPr="0056068F">
        <w:t xml:space="preserve">The </w:t>
      </w:r>
      <w:r w:rsidR="00522D0F" w:rsidRPr="0056068F">
        <w:t>3</w:t>
      </w:r>
      <w:r w:rsidRPr="0056068F">
        <w:t xml:space="preserve"> main </w:t>
      </w:r>
      <w:r w:rsidR="004D1C64" w:rsidRPr="0056068F">
        <w:t xml:space="preserve">programming </w:t>
      </w:r>
      <w:r w:rsidRPr="0056068F">
        <w:t>constructs are:</w:t>
      </w:r>
    </w:p>
    <w:p w14:paraId="2F7938ED" w14:textId="70BEA5BF" w:rsidR="00C24E5C" w:rsidRPr="0056068F" w:rsidRDefault="00265C2E" w:rsidP="000B13F3">
      <w:pPr>
        <w:pStyle w:val="ListBullet"/>
      </w:pPr>
      <w:r w:rsidRPr="0056068F">
        <w:rPr>
          <w:rStyle w:val="Strong"/>
        </w:rPr>
        <w:t>s</w:t>
      </w:r>
      <w:r w:rsidR="00DD0462" w:rsidRPr="0056068F">
        <w:rPr>
          <w:rStyle w:val="Strong"/>
        </w:rPr>
        <w:t>equence</w:t>
      </w:r>
      <w:r w:rsidRPr="0056068F">
        <w:t>, which</w:t>
      </w:r>
      <w:r w:rsidR="00DD0462" w:rsidRPr="0056068F">
        <w:rPr>
          <w:rStyle w:val="Strong"/>
        </w:rPr>
        <w:t xml:space="preserve"> </w:t>
      </w:r>
      <w:r w:rsidR="00DD0462" w:rsidRPr="0056068F">
        <w:t>runs code in order, line by line</w:t>
      </w:r>
    </w:p>
    <w:p w14:paraId="5889ABF9" w14:textId="61303EB5" w:rsidR="00C24E5C" w:rsidRPr="0056068F" w:rsidRDefault="00DD0462" w:rsidP="000B13F3">
      <w:pPr>
        <w:pStyle w:val="ListBullet"/>
      </w:pPr>
      <w:r w:rsidRPr="0056068F">
        <w:rPr>
          <w:rStyle w:val="Strong"/>
        </w:rPr>
        <w:t>selection</w:t>
      </w:r>
      <w:r w:rsidR="00265C2E" w:rsidRPr="0056068F">
        <w:t>, which</w:t>
      </w:r>
      <w:r w:rsidRPr="0056068F">
        <w:t xml:space="preserve"> runs code only if certain conditions are true</w:t>
      </w:r>
    </w:p>
    <w:p w14:paraId="34975210" w14:textId="12E27FBF" w:rsidR="00C24E5C" w:rsidRPr="0056068F" w:rsidRDefault="00DD0462" w:rsidP="000B13F3">
      <w:pPr>
        <w:pStyle w:val="ListBullet"/>
      </w:pPr>
      <w:r w:rsidRPr="0056068F">
        <w:rPr>
          <w:rStyle w:val="Strong"/>
        </w:rPr>
        <w:t>iteration</w:t>
      </w:r>
      <w:r w:rsidR="00265C2E" w:rsidRPr="0056068F">
        <w:t>, which</w:t>
      </w:r>
      <w:r w:rsidRPr="0056068F">
        <w:t xml:space="preserve"> repeats code while a condition is true.</w:t>
      </w:r>
    </w:p>
    <w:p w14:paraId="2C340B27" w14:textId="75BF2540" w:rsidR="00C24E5C" w:rsidRPr="0056068F" w:rsidRDefault="00C24E5C" w:rsidP="000B13F3">
      <w:r w:rsidRPr="0056068F">
        <w:t xml:space="preserve">Each construct controls the order in which instructions </w:t>
      </w:r>
      <w:r w:rsidR="00D71991">
        <w:t>are executed, determin</w:t>
      </w:r>
      <w:r w:rsidRPr="0056068F">
        <w:t>ing what the program does next.</w:t>
      </w:r>
    </w:p>
    <w:p w14:paraId="639C9AC0" w14:textId="5CCAC2AE" w:rsidR="00C24E5C" w:rsidRPr="0056068F" w:rsidRDefault="00603DBF" w:rsidP="00603DBF">
      <w:pPr>
        <w:pStyle w:val="Heading3"/>
        <w:rPr>
          <w:noProof/>
        </w:rPr>
      </w:pPr>
      <w:r w:rsidRPr="0056068F">
        <w:rPr>
          <w:noProof/>
        </w:rPr>
        <w:t>Sequence construct</w:t>
      </w:r>
    </w:p>
    <w:p w14:paraId="09E9B1D0" w14:textId="77777777" w:rsidR="00C24E5C" w:rsidRPr="0056068F" w:rsidRDefault="00C24E5C" w:rsidP="00C24E5C">
      <w:r w:rsidRPr="0056068F">
        <w:t>A sequence is the simplest construct. Each line of code runs in order from top to bottom.</w:t>
      </w:r>
    </w:p>
    <w:p w14:paraId="655727EA" w14:textId="09C9E621" w:rsidR="00C24E5C" w:rsidRPr="0056068F" w:rsidRDefault="00C24E5C" w:rsidP="00C24E5C">
      <w:pPr>
        <w:pStyle w:val="ComputerCode"/>
      </w:pPr>
      <w:r w:rsidRPr="0056068F">
        <w:lastRenderedPageBreak/>
        <w:t>let name = "Ava";</w:t>
      </w:r>
    </w:p>
    <w:p w14:paraId="5BA3346B" w14:textId="77777777" w:rsidR="00C24E5C" w:rsidRPr="0056068F" w:rsidRDefault="00C24E5C" w:rsidP="00C24E5C">
      <w:pPr>
        <w:pStyle w:val="ComputerCode"/>
      </w:pPr>
      <w:r w:rsidRPr="0056068F">
        <w:t>let age = 18;</w:t>
      </w:r>
    </w:p>
    <w:p w14:paraId="1F1EC2BE" w14:textId="6844E34C" w:rsidR="00C24E5C" w:rsidRPr="0056068F" w:rsidRDefault="00C24E5C" w:rsidP="00C24E5C">
      <w:pPr>
        <w:pStyle w:val="ComputerCode"/>
      </w:pPr>
      <w:r w:rsidRPr="0056068F">
        <w:t>console.log("Name: " + name);</w:t>
      </w:r>
    </w:p>
    <w:p w14:paraId="7A21ACA4" w14:textId="23AFE58E" w:rsidR="00C24E5C" w:rsidRPr="0056068F" w:rsidRDefault="00C24E5C" w:rsidP="00C24E5C">
      <w:pPr>
        <w:pStyle w:val="ComputerCode"/>
      </w:pPr>
      <w:r w:rsidRPr="0056068F">
        <w:t>console.log("Age: " + age);</w:t>
      </w:r>
    </w:p>
    <w:p w14:paraId="78E90390" w14:textId="699B6387" w:rsidR="00C24E5C" w:rsidRPr="0056068F" w:rsidRDefault="00603DBF" w:rsidP="00603DBF">
      <w:pPr>
        <w:pStyle w:val="Heading3"/>
        <w:rPr>
          <w:noProof/>
        </w:rPr>
      </w:pPr>
      <w:r w:rsidRPr="0056068F">
        <w:rPr>
          <w:noProof/>
        </w:rPr>
        <w:t>Selection construct</w:t>
      </w:r>
    </w:p>
    <w:p w14:paraId="233B064E" w14:textId="3203617C" w:rsidR="00993E0D" w:rsidRDefault="00C24E5C" w:rsidP="00993E0D">
      <w:pPr>
        <w:rPr>
          <w:noProof/>
        </w:rPr>
      </w:pPr>
      <w:r w:rsidRPr="0056068F">
        <w:t>A selection is used when a program needs to make a decision. It uses conditions to choose which block of code to run.</w:t>
      </w:r>
    </w:p>
    <w:p w14:paraId="2A28931F" w14:textId="404CF74C" w:rsidR="00993E0D" w:rsidRDefault="00993E0D" w:rsidP="00993E0D">
      <w:pPr>
        <w:rPr>
          <w:noProof/>
        </w:rPr>
      </w:pPr>
      <w:r>
        <w:rPr>
          <w:noProof/>
        </w:rPr>
        <w:drawing>
          <wp:inline distT="0" distB="0" distL="0" distR="0" wp14:anchorId="63B7EBDC" wp14:editId="7F278BEA">
            <wp:extent cx="6119704" cy="3442334"/>
            <wp:effectExtent l="0" t="0" r="0" b="6350"/>
            <wp:docPr id="1562936867" name="Graphic 1" descr="The branch condition is 'guess==5?'. &#10;The computer will take the true path if the branch condition ‘guess’ is equal to 5. The computer will take te false path if the branch condition ‘guess’ is something other tha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6867" name="Graphic 1" descr="The branch condition is 'guess==5?'. &#10;The computer will take the true path if the branch condition ‘guess’ is equal to 5. The computer will take te false path if the branch condition ‘guess’ is something other than 5."/>
                    <pic:cNvPicPr/>
                  </pic:nvPicPr>
                  <pic:blipFill>
                    <a:blip r:embed="rId221">
                      <a:extLst>
                        <a:ext uri="{96DAC541-7B7A-43D3-8B79-37D633B846F1}">
                          <asvg:svgBlip xmlns:asvg="http://schemas.microsoft.com/office/drawing/2016/SVG/main" r:embed="rId222"/>
                        </a:ext>
                      </a:extLst>
                    </a:blip>
                    <a:stretch>
                      <a:fillRect/>
                    </a:stretch>
                  </pic:blipFill>
                  <pic:spPr>
                    <a:xfrm>
                      <a:off x="0" y="0"/>
                      <a:ext cx="6119704" cy="3442334"/>
                    </a:xfrm>
                    <a:prstGeom prst="rect">
                      <a:avLst/>
                    </a:prstGeom>
                  </pic:spPr>
                </pic:pic>
              </a:graphicData>
            </a:graphic>
          </wp:inline>
        </w:drawing>
      </w:r>
    </w:p>
    <w:p w14:paraId="6E13FA08" w14:textId="7ECBE6E2" w:rsidR="00472FB2" w:rsidRPr="0056068F" w:rsidRDefault="00472FB2" w:rsidP="00472FB2">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25</w:t>
      </w:r>
      <w:r w:rsidRPr="0056068F">
        <w:rPr>
          <w:noProof/>
        </w:rPr>
        <w:fldChar w:fldCharType="end"/>
      </w:r>
      <w:r w:rsidRPr="0056068F">
        <w:rPr>
          <w:noProof/>
        </w:rPr>
        <w:t xml:space="preserve">: © </w:t>
      </w:r>
      <w:r w:rsidR="00B72642">
        <w:rPr>
          <w:noProof/>
        </w:rPr>
        <w:t>TAFE NSW 2025</w:t>
      </w:r>
      <w:r w:rsidRPr="0056068F">
        <w:rPr>
          <w:noProof/>
        </w:rPr>
        <w:t xml:space="preserve"> </w:t>
      </w:r>
    </w:p>
    <w:p w14:paraId="0F529954" w14:textId="188A6AE4" w:rsidR="00C24E5C" w:rsidRPr="0056068F" w:rsidRDefault="003E01E9" w:rsidP="00603DBF">
      <w:pPr>
        <w:pStyle w:val="Heading4"/>
        <w:rPr>
          <w:noProof/>
        </w:rPr>
      </w:pPr>
      <w:r w:rsidRPr="0056068F">
        <w:rPr>
          <w:noProof/>
        </w:rPr>
        <w:t>i</w:t>
      </w:r>
      <w:r w:rsidR="00603DBF" w:rsidRPr="0056068F">
        <w:rPr>
          <w:noProof/>
        </w:rPr>
        <w:t>f statement</w:t>
      </w:r>
    </w:p>
    <w:p w14:paraId="6ED0F1B9" w14:textId="77777777" w:rsidR="00C24E5C" w:rsidRPr="0056068F" w:rsidRDefault="00C24E5C" w:rsidP="000B13F3">
      <w:r w:rsidRPr="0056068F">
        <w:t xml:space="preserve">Runs a block of code only </w:t>
      </w:r>
      <w:r w:rsidRPr="0056068F">
        <w:rPr>
          <w:rStyle w:val="Strong"/>
        </w:rPr>
        <w:t>if</w:t>
      </w:r>
      <w:r w:rsidRPr="0056068F">
        <w:t xml:space="preserve"> a condition is true.</w:t>
      </w:r>
    </w:p>
    <w:p w14:paraId="60D6279D" w14:textId="77777777" w:rsidR="00C24E5C" w:rsidRPr="0056068F" w:rsidRDefault="00C24E5C" w:rsidP="00C24E5C">
      <w:pPr>
        <w:pStyle w:val="ComputerCode"/>
      </w:pPr>
      <w:r w:rsidRPr="0056068F">
        <w:t>if (score &gt;= 50) {</w:t>
      </w:r>
    </w:p>
    <w:p w14:paraId="12BA90F9" w14:textId="1FD80A1C" w:rsidR="00C24E5C" w:rsidRPr="0056068F" w:rsidRDefault="00C24E5C" w:rsidP="00C24E5C">
      <w:pPr>
        <w:pStyle w:val="ComputerCode"/>
      </w:pPr>
      <w:r w:rsidRPr="0056068F">
        <w:t xml:space="preserve">  console.log("You passed!");</w:t>
      </w:r>
    </w:p>
    <w:p w14:paraId="1A585941" w14:textId="77777777" w:rsidR="00C24E5C" w:rsidRPr="0056068F" w:rsidRDefault="00C24E5C" w:rsidP="00C24E5C">
      <w:pPr>
        <w:pStyle w:val="ComputerCode"/>
      </w:pPr>
      <w:r w:rsidRPr="0056068F">
        <w:t>}</w:t>
      </w:r>
    </w:p>
    <w:p w14:paraId="1AFE44C4" w14:textId="3D2761BF" w:rsidR="00C24E5C" w:rsidRPr="0056068F" w:rsidRDefault="003E01E9" w:rsidP="00603DBF">
      <w:pPr>
        <w:pStyle w:val="Heading4"/>
        <w:rPr>
          <w:noProof/>
        </w:rPr>
      </w:pPr>
      <w:r w:rsidRPr="0056068F">
        <w:rPr>
          <w:noProof/>
        </w:rPr>
        <w:lastRenderedPageBreak/>
        <w:t>i</w:t>
      </w:r>
      <w:r w:rsidR="00603DBF" w:rsidRPr="0056068F">
        <w:rPr>
          <w:noProof/>
        </w:rPr>
        <w:t>f</w:t>
      </w:r>
      <w:r w:rsidR="00474DA7" w:rsidRPr="0056068F">
        <w:rPr>
          <w:noProof/>
        </w:rPr>
        <w:t>-</w:t>
      </w:r>
      <w:r w:rsidR="00603DBF" w:rsidRPr="0056068F">
        <w:rPr>
          <w:noProof/>
        </w:rPr>
        <w:t>else statement</w:t>
      </w:r>
    </w:p>
    <w:p w14:paraId="27A0D5AB" w14:textId="17E33A7B" w:rsidR="00C24E5C" w:rsidRPr="0056068F" w:rsidRDefault="00C24E5C" w:rsidP="000B13F3">
      <w:r w:rsidRPr="0056068F">
        <w:t xml:space="preserve">Runs one block </w:t>
      </w:r>
      <w:r w:rsidRPr="00C849EC">
        <w:rPr>
          <w:rStyle w:val="Emphasis"/>
        </w:rPr>
        <w:t xml:space="preserve">if </w:t>
      </w:r>
      <w:r w:rsidRPr="0056068F">
        <w:t xml:space="preserve">the condition is </w:t>
      </w:r>
      <w:r w:rsidRPr="00C849EC">
        <w:rPr>
          <w:rStyle w:val="Strong"/>
        </w:rPr>
        <w:t>true</w:t>
      </w:r>
      <w:r w:rsidRPr="0056068F">
        <w:t>, or another if it</w:t>
      </w:r>
      <w:r w:rsidR="00120B8F" w:rsidRPr="0056068F">
        <w:t>'</w:t>
      </w:r>
      <w:r w:rsidRPr="0056068F">
        <w:t xml:space="preserve">s </w:t>
      </w:r>
      <w:r w:rsidRPr="00C849EC">
        <w:rPr>
          <w:rStyle w:val="Strong"/>
        </w:rPr>
        <w:t>false</w:t>
      </w:r>
      <w:r w:rsidR="00120B8F" w:rsidRPr="0056068F">
        <w:t xml:space="preserve"> (</w:t>
      </w:r>
      <w:r w:rsidR="00120B8F" w:rsidRPr="00C849EC">
        <w:rPr>
          <w:rStyle w:val="Emphasis"/>
        </w:rPr>
        <w:t>else</w:t>
      </w:r>
      <w:r w:rsidR="00120B8F" w:rsidRPr="0056068F">
        <w:t>)</w:t>
      </w:r>
      <w:r w:rsidRPr="0056068F">
        <w:t>.</w:t>
      </w:r>
    </w:p>
    <w:p w14:paraId="6031B904" w14:textId="77777777" w:rsidR="00C24E5C" w:rsidRPr="0056068F" w:rsidRDefault="00C24E5C" w:rsidP="00C24E5C">
      <w:pPr>
        <w:pStyle w:val="ComputerCode"/>
      </w:pPr>
      <w:r w:rsidRPr="0056068F">
        <w:t>if (score &gt;= 50) {</w:t>
      </w:r>
    </w:p>
    <w:p w14:paraId="6E93BB9F" w14:textId="4CFC8A7D" w:rsidR="00C24E5C" w:rsidRPr="0056068F" w:rsidRDefault="00C24E5C" w:rsidP="00C24E5C">
      <w:pPr>
        <w:pStyle w:val="ComputerCode"/>
      </w:pPr>
      <w:r w:rsidRPr="0056068F">
        <w:t xml:space="preserve">  console.log("You passed!");</w:t>
      </w:r>
    </w:p>
    <w:p w14:paraId="3491B58E" w14:textId="77777777" w:rsidR="00C24E5C" w:rsidRPr="0056068F" w:rsidRDefault="00C24E5C" w:rsidP="00C24E5C">
      <w:pPr>
        <w:pStyle w:val="ComputerCode"/>
      </w:pPr>
      <w:r w:rsidRPr="0056068F">
        <w:t>} else {</w:t>
      </w:r>
    </w:p>
    <w:p w14:paraId="54EEC68D" w14:textId="397E9EF5" w:rsidR="00C24E5C" w:rsidRPr="0056068F" w:rsidRDefault="00C24E5C" w:rsidP="00C24E5C">
      <w:pPr>
        <w:pStyle w:val="ComputerCode"/>
      </w:pPr>
      <w:r w:rsidRPr="0056068F">
        <w:t xml:space="preserve">  console.log("Try again!");</w:t>
      </w:r>
    </w:p>
    <w:p w14:paraId="6743F160" w14:textId="77777777" w:rsidR="00C24E5C" w:rsidRPr="0056068F" w:rsidRDefault="00C24E5C" w:rsidP="00C24E5C">
      <w:pPr>
        <w:pStyle w:val="ComputerCode"/>
      </w:pPr>
      <w:r w:rsidRPr="0056068F">
        <w:t>}</w:t>
      </w:r>
    </w:p>
    <w:p w14:paraId="10AF444E" w14:textId="08093B0C" w:rsidR="00C24E5C" w:rsidRPr="0056068F" w:rsidRDefault="003E01E9" w:rsidP="002064E7">
      <w:pPr>
        <w:pStyle w:val="Heading4"/>
        <w:rPr>
          <w:noProof/>
        </w:rPr>
      </w:pPr>
      <w:r w:rsidRPr="0056068F">
        <w:rPr>
          <w:noProof/>
        </w:rPr>
        <w:t>i</w:t>
      </w:r>
      <w:r w:rsidR="00603DBF" w:rsidRPr="0056068F">
        <w:rPr>
          <w:noProof/>
        </w:rPr>
        <w:t>f</w:t>
      </w:r>
      <w:r w:rsidR="00474DA7" w:rsidRPr="0056068F">
        <w:rPr>
          <w:noProof/>
        </w:rPr>
        <w:t>-</w:t>
      </w:r>
      <w:r w:rsidR="00603DBF" w:rsidRPr="0056068F">
        <w:rPr>
          <w:noProof/>
        </w:rPr>
        <w:t>else if</w:t>
      </w:r>
      <w:r w:rsidR="00474DA7" w:rsidRPr="0056068F">
        <w:rPr>
          <w:noProof/>
        </w:rPr>
        <w:t>-</w:t>
      </w:r>
      <w:r w:rsidR="00603DBF" w:rsidRPr="0056068F">
        <w:rPr>
          <w:noProof/>
        </w:rPr>
        <w:t>else statement</w:t>
      </w:r>
    </w:p>
    <w:p w14:paraId="2EDC0F6C" w14:textId="2EEF84E7" w:rsidR="00C24E5C" w:rsidRPr="0056068F" w:rsidRDefault="00C24E5C" w:rsidP="00C24E5C">
      <w:r w:rsidRPr="0056068F">
        <w:t xml:space="preserve">Checks more than one condition and runs only the first </w:t>
      </w:r>
      <w:r w:rsidR="00E6587E" w:rsidRPr="00E87618">
        <w:rPr>
          <w:rStyle w:val="Strong"/>
        </w:rPr>
        <w:t>true</w:t>
      </w:r>
      <w:r w:rsidR="00E6587E">
        <w:t xml:space="preserve"> block</w:t>
      </w:r>
      <w:r w:rsidR="00401F90" w:rsidRPr="0056068F">
        <w:t xml:space="preserve">, or another if it's </w:t>
      </w:r>
      <w:r w:rsidR="00401F90" w:rsidRPr="00E87618">
        <w:rPr>
          <w:rStyle w:val="Strong"/>
        </w:rPr>
        <w:t>false</w:t>
      </w:r>
      <w:r w:rsidR="00401F90" w:rsidRPr="0056068F">
        <w:t xml:space="preserve"> (</w:t>
      </w:r>
      <w:r w:rsidR="00401F90" w:rsidRPr="00E87618">
        <w:rPr>
          <w:rStyle w:val="Emphasis"/>
        </w:rPr>
        <w:t>else</w:t>
      </w:r>
      <w:r w:rsidR="00401F90" w:rsidRPr="0056068F">
        <w:t>).</w:t>
      </w:r>
    </w:p>
    <w:p w14:paraId="4B4866B8" w14:textId="77777777" w:rsidR="00C24E5C" w:rsidRPr="0056068F" w:rsidRDefault="00C24E5C" w:rsidP="00C24E5C">
      <w:pPr>
        <w:pStyle w:val="ComputerCode"/>
      </w:pPr>
      <w:r w:rsidRPr="0056068F">
        <w:t>if (score &gt;= 85) {</w:t>
      </w:r>
    </w:p>
    <w:p w14:paraId="33997B6F" w14:textId="70C999D4" w:rsidR="00C24E5C" w:rsidRPr="0056068F" w:rsidRDefault="00C24E5C" w:rsidP="00C24E5C">
      <w:pPr>
        <w:pStyle w:val="ComputerCode"/>
      </w:pPr>
      <w:r w:rsidRPr="0056068F">
        <w:t xml:space="preserve">  console.log("High Distinction");</w:t>
      </w:r>
    </w:p>
    <w:p w14:paraId="22211BF4" w14:textId="77777777" w:rsidR="00C24E5C" w:rsidRPr="0056068F" w:rsidRDefault="00C24E5C" w:rsidP="00C24E5C">
      <w:pPr>
        <w:pStyle w:val="ComputerCode"/>
      </w:pPr>
      <w:r w:rsidRPr="0056068F">
        <w:t>} else if (score &gt;= 50) {</w:t>
      </w:r>
    </w:p>
    <w:p w14:paraId="6B3A362E" w14:textId="18213465" w:rsidR="00C24E5C" w:rsidRPr="0056068F" w:rsidRDefault="00C24E5C" w:rsidP="00C24E5C">
      <w:pPr>
        <w:pStyle w:val="ComputerCode"/>
      </w:pPr>
      <w:r w:rsidRPr="0056068F">
        <w:t xml:space="preserve">  console.log("Pass");</w:t>
      </w:r>
    </w:p>
    <w:p w14:paraId="333D7B0C" w14:textId="77777777" w:rsidR="00C24E5C" w:rsidRPr="0056068F" w:rsidRDefault="00C24E5C" w:rsidP="00C24E5C">
      <w:pPr>
        <w:pStyle w:val="ComputerCode"/>
      </w:pPr>
      <w:r w:rsidRPr="0056068F">
        <w:t>} else {</w:t>
      </w:r>
    </w:p>
    <w:p w14:paraId="58A64A68" w14:textId="02847138" w:rsidR="00C24E5C" w:rsidRPr="0056068F" w:rsidRDefault="00C24E5C" w:rsidP="00C24E5C">
      <w:pPr>
        <w:pStyle w:val="ComputerCode"/>
      </w:pPr>
      <w:r w:rsidRPr="0056068F">
        <w:t xml:space="preserve">  console.log("Fail");</w:t>
      </w:r>
    </w:p>
    <w:p w14:paraId="7E8169D2" w14:textId="77777777" w:rsidR="00C24E5C" w:rsidRPr="0056068F" w:rsidRDefault="00C24E5C" w:rsidP="00C24E5C">
      <w:pPr>
        <w:pStyle w:val="ComputerCode"/>
      </w:pPr>
      <w:r w:rsidRPr="0056068F">
        <w:t>}</w:t>
      </w:r>
    </w:p>
    <w:p w14:paraId="45C588A9" w14:textId="726DFF73" w:rsidR="00C24E5C" w:rsidRPr="0056068F" w:rsidRDefault="00603DBF" w:rsidP="00603DBF">
      <w:pPr>
        <w:pStyle w:val="Heading4"/>
        <w:rPr>
          <w:noProof/>
        </w:rPr>
      </w:pPr>
      <w:r w:rsidRPr="0056068F">
        <w:rPr>
          <w:noProof/>
        </w:rPr>
        <w:t>Ternary operator</w:t>
      </w:r>
    </w:p>
    <w:p w14:paraId="3C9BAF7C" w14:textId="54A19DE2" w:rsidR="00603DBF" w:rsidRPr="0056068F" w:rsidRDefault="00C24E5C" w:rsidP="007B5D8F">
      <w:r w:rsidRPr="0056068F">
        <w:t>A ternary operator is a shorter way to write an if</w:t>
      </w:r>
      <w:r w:rsidR="00474DA7" w:rsidRPr="0056068F">
        <w:t>-</w:t>
      </w:r>
      <w:r w:rsidRPr="0056068F">
        <w:t xml:space="preserve">else statement. It fits simple decisions on one line and has </w:t>
      </w:r>
      <w:r w:rsidR="00522D0F" w:rsidRPr="0056068F">
        <w:t>3</w:t>
      </w:r>
      <w:r w:rsidRPr="0056068F">
        <w:t xml:space="preserve"> parts:</w:t>
      </w:r>
    </w:p>
    <w:p w14:paraId="26551096" w14:textId="4C4BAB85" w:rsidR="00C24E5C" w:rsidRPr="0056068F" w:rsidRDefault="00706154" w:rsidP="004B0A76">
      <w:pPr>
        <w:pStyle w:val="ListBullet"/>
      </w:pPr>
      <w:r w:rsidRPr="0056068F">
        <w:rPr>
          <w:rStyle w:val="Strong"/>
        </w:rPr>
        <w:t>condition:</w:t>
      </w:r>
      <w:r w:rsidRPr="0056068F">
        <w:t xml:space="preserve"> what you are testing (for example, score &gt;= 50)</w:t>
      </w:r>
    </w:p>
    <w:p w14:paraId="286A0430" w14:textId="475028EA" w:rsidR="00C24E5C" w:rsidRPr="0056068F" w:rsidRDefault="00706154" w:rsidP="004B0A76">
      <w:pPr>
        <w:pStyle w:val="ListBullet"/>
      </w:pPr>
      <w:r w:rsidRPr="0056068F">
        <w:rPr>
          <w:rStyle w:val="Strong"/>
        </w:rPr>
        <w:t>value if true:</w:t>
      </w:r>
      <w:r w:rsidRPr="0056068F">
        <w:t xml:space="preserve"> what happens if the condition is true</w:t>
      </w:r>
    </w:p>
    <w:p w14:paraId="062F7A09" w14:textId="1CCC7171" w:rsidR="00C24E5C" w:rsidRPr="0056068F" w:rsidRDefault="00706154" w:rsidP="004B0A76">
      <w:pPr>
        <w:pStyle w:val="ListBullet"/>
      </w:pPr>
      <w:r w:rsidRPr="0056068F">
        <w:rPr>
          <w:rStyle w:val="Strong"/>
        </w:rPr>
        <w:t>value if false:</w:t>
      </w:r>
      <w:r w:rsidRPr="0056068F">
        <w:t xml:space="preserve"> what happens if the condition is false.</w:t>
      </w:r>
    </w:p>
    <w:p w14:paraId="73CEF245" w14:textId="77777777" w:rsidR="00C24E5C" w:rsidRPr="0056068F" w:rsidRDefault="00C24E5C" w:rsidP="00C24E5C">
      <w:pPr>
        <w:pStyle w:val="ComputerCode"/>
      </w:pPr>
      <w:r w:rsidRPr="0056068F">
        <w:t xml:space="preserve">condition ? </w:t>
      </w:r>
      <w:proofErr w:type="spellStart"/>
      <w:r w:rsidRPr="0056068F">
        <w:t>valueIfTrue</w:t>
      </w:r>
      <w:proofErr w:type="spellEnd"/>
      <w:r w:rsidRPr="0056068F">
        <w:t xml:space="preserve"> : </w:t>
      </w:r>
      <w:proofErr w:type="spellStart"/>
      <w:r w:rsidRPr="0056068F">
        <w:t>valueIfFalse</w:t>
      </w:r>
      <w:proofErr w:type="spellEnd"/>
    </w:p>
    <w:p w14:paraId="2DB5E4FC" w14:textId="680BE595" w:rsidR="00C24E5C" w:rsidRPr="0056068F" w:rsidRDefault="00C24E5C" w:rsidP="00F21199">
      <w:r w:rsidRPr="0056068F">
        <w:t xml:space="preserve">The </w:t>
      </w:r>
      <w:r w:rsidRPr="0056068F">
        <w:rPr>
          <w:rStyle w:val="Emphasis"/>
        </w:rPr>
        <w:t>?</w:t>
      </w:r>
      <w:r w:rsidRPr="0056068F">
        <w:t xml:space="preserve"> means </w:t>
      </w:r>
      <w:r w:rsidR="00207C5E" w:rsidRPr="0056068F">
        <w:t>'</w:t>
      </w:r>
      <w:r w:rsidRPr="0056068F">
        <w:t>then</w:t>
      </w:r>
      <w:r w:rsidR="005E422F" w:rsidRPr="0056068F">
        <w:t>'</w:t>
      </w:r>
      <w:r w:rsidR="00706154" w:rsidRPr="0056068F">
        <w:t xml:space="preserve"> </w:t>
      </w:r>
      <w:r w:rsidR="0023689F" w:rsidRPr="0056068F">
        <w:t xml:space="preserve">– </w:t>
      </w:r>
      <w:r w:rsidRPr="0056068F">
        <w:t>it</w:t>
      </w:r>
      <w:r w:rsidR="0023689F" w:rsidRPr="0056068F">
        <w:t xml:space="preserve"> </w:t>
      </w:r>
      <w:r w:rsidRPr="0056068F">
        <w:t>separates the condition from what happens if it</w:t>
      </w:r>
      <w:r w:rsidR="005E422F" w:rsidRPr="0056068F">
        <w:t>'</w:t>
      </w:r>
      <w:r w:rsidRPr="0056068F">
        <w:t>s true.</w:t>
      </w:r>
    </w:p>
    <w:p w14:paraId="3BA8075B" w14:textId="59BEA059" w:rsidR="00603DBF" w:rsidRPr="0056068F" w:rsidRDefault="00C24E5C" w:rsidP="00F21199">
      <w:r w:rsidRPr="0056068F">
        <w:t xml:space="preserve">The </w:t>
      </w:r>
      <w:r w:rsidRPr="0056068F">
        <w:rPr>
          <w:rStyle w:val="Emphasis"/>
        </w:rPr>
        <w:t>:</w:t>
      </w:r>
      <w:r w:rsidRPr="0056068F">
        <w:t xml:space="preserve"> means </w:t>
      </w:r>
      <w:r w:rsidR="004A5AB1">
        <w:t>'</w:t>
      </w:r>
      <w:r w:rsidRPr="0056068F">
        <w:t>else</w:t>
      </w:r>
      <w:r w:rsidR="005E422F" w:rsidRPr="0056068F">
        <w:t>'</w:t>
      </w:r>
      <w:r w:rsidRPr="0056068F">
        <w:t xml:space="preserve"> </w:t>
      </w:r>
      <w:r w:rsidR="00706154" w:rsidRPr="0056068F">
        <w:t>–</w:t>
      </w:r>
      <w:r w:rsidRPr="0056068F">
        <w:t xml:space="preserve"> it separates what happens if the condition is false.</w:t>
      </w:r>
    </w:p>
    <w:p w14:paraId="06EBDF06" w14:textId="23E0FF7A" w:rsidR="00C24E5C" w:rsidRPr="0056068F" w:rsidRDefault="00596732" w:rsidP="00F21199">
      <w:r w:rsidRPr="0056068F">
        <w:t>For e</w:t>
      </w:r>
      <w:r w:rsidR="00C24E5C" w:rsidRPr="0056068F">
        <w:t>xample:</w:t>
      </w:r>
    </w:p>
    <w:p w14:paraId="21D790F8" w14:textId="7D156581" w:rsidR="00C24E5C" w:rsidRPr="0056068F" w:rsidRDefault="00C24E5C" w:rsidP="00C24E5C">
      <w:pPr>
        <w:pStyle w:val="ComputerCode"/>
      </w:pPr>
      <w:r w:rsidRPr="0056068F">
        <w:lastRenderedPageBreak/>
        <w:t>const result = (score &gt;= 50) ? "Pass" : "Fail";</w:t>
      </w:r>
    </w:p>
    <w:p w14:paraId="65E13EE0" w14:textId="77777777" w:rsidR="00C24E5C" w:rsidRPr="0056068F" w:rsidRDefault="00C24E5C" w:rsidP="00C24E5C">
      <w:pPr>
        <w:pStyle w:val="ComputerCode"/>
      </w:pPr>
      <w:r w:rsidRPr="0056068F">
        <w:t>console.log(result);</w:t>
      </w:r>
    </w:p>
    <w:p w14:paraId="6DBDAB3F" w14:textId="0BC1D7C0" w:rsidR="00C24E5C" w:rsidRDefault="00C24E5C" w:rsidP="00C24E5C">
      <w:pPr>
        <w:rPr>
          <w:highlight w:val="yellow"/>
        </w:rPr>
      </w:pPr>
      <w:r w:rsidRPr="0056068F">
        <w:t xml:space="preserve">If the condition </w:t>
      </w:r>
      <w:r w:rsidRPr="00EB61CC">
        <w:rPr>
          <w:rStyle w:val="Emphasis"/>
        </w:rPr>
        <w:t>(score &gt;= 50)</w:t>
      </w:r>
      <w:r w:rsidRPr="0056068F">
        <w:t xml:space="preserve"> is true, </w:t>
      </w:r>
      <w:r w:rsidR="004A5AB1">
        <w:t>'</w:t>
      </w:r>
      <w:r w:rsidRPr="0056068F">
        <w:t>Pass</w:t>
      </w:r>
      <w:r w:rsidR="005E422F" w:rsidRPr="0056068F">
        <w:t>'</w:t>
      </w:r>
      <w:r w:rsidRPr="0056068F">
        <w:t xml:space="preserve"> is chosen</w:t>
      </w:r>
      <w:r w:rsidR="00D1469F" w:rsidRPr="0056068F">
        <w:t>, o</w:t>
      </w:r>
      <w:r w:rsidRPr="0056068F">
        <w:t xml:space="preserve">therwise, </w:t>
      </w:r>
      <w:r w:rsidR="004A5AB1">
        <w:t>'</w:t>
      </w:r>
      <w:r w:rsidRPr="0056068F">
        <w:t>Fail</w:t>
      </w:r>
      <w:r w:rsidR="005E422F" w:rsidRPr="0056068F">
        <w:t>'</w:t>
      </w:r>
      <w:r w:rsidRPr="0056068F">
        <w:t xml:space="preserve"> is chosen.</w:t>
      </w:r>
    </w:p>
    <w:p w14:paraId="62709693" w14:textId="1634A2C2" w:rsidR="000967AB" w:rsidRDefault="000967AB" w:rsidP="000967AB">
      <w:pPr>
        <w:rPr>
          <w:noProof/>
        </w:rPr>
      </w:pPr>
      <w:r>
        <w:rPr>
          <w:noProof/>
        </w:rPr>
        <w:drawing>
          <wp:inline distT="0" distB="0" distL="0" distR="0" wp14:anchorId="7C54B18F" wp14:editId="30246021">
            <wp:extent cx="6119326" cy="1499235"/>
            <wp:effectExtent l="0" t="0" r="0" b="5715"/>
            <wp:docPr id="984086147" name="Graphic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86147" name="Graphic 16">
                      <a:extLst>
                        <a:ext uri="{C183D7F6-B498-43B3-948B-1728B52AA6E4}">
                          <adec:decorative xmlns:adec="http://schemas.microsoft.com/office/drawing/2017/decorative" val="1"/>
                        </a:ext>
                      </a:extLst>
                    </pic:cNvPr>
                    <pic:cNvPicPr/>
                  </pic:nvPicPr>
                  <pic:blipFill>
                    <a:blip r:embed="rId223">
                      <a:extLst>
                        <a:ext uri="{96DAC541-7B7A-43D3-8B79-37D633B846F1}">
                          <asvg:svgBlip xmlns:asvg="http://schemas.microsoft.com/office/drawing/2016/SVG/main" r:embed="rId224"/>
                        </a:ext>
                      </a:extLst>
                    </a:blip>
                    <a:stretch>
                      <a:fillRect/>
                    </a:stretch>
                  </pic:blipFill>
                  <pic:spPr>
                    <a:xfrm>
                      <a:off x="0" y="0"/>
                      <a:ext cx="6119326" cy="1499235"/>
                    </a:xfrm>
                    <a:prstGeom prst="rect">
                      <a:avLst/>
                    </a:prstGeom>
                  </pic:spPr>
                </pic:pic>
              </a:graphicData>
            </a:graphic>
          </wp:inline>
        </w:drawing>
      </w:r>
    </w:p>
    <w:p w14:paraId="7440C5B2" w14:textId="3E0437EE" w:rsidR="00472FB2" w:rsidRPr="0056068F" w:rsidRDefault="00472FB2" w:rsidP="00472FB2">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26</w:t>
      </w:r>
      <w:r w:rsidRPr="0056068F">
        <w:rPr>
          <w:noProof/>
        </w:rPr>
        <w:fldChar w:fldCharType="end"/>
      </w:r>
      <w:r w:rsidRPr="0056068F">
        <w:rPr>
          <w:noProof/>
        </w:rPr>
        <w:t xml:space="preserve">: © </w:t>
      </w:r>
      <w:r w:rsidR="00F80D6A">
        <w:rPr>
          <w:noProof/>
        </w:rPr>
        <w:t>TAFE NSW 2025</w:t>
      </w:r>
      <w:r w:rsidRPr="0056068F">
        <w:rPr>
          <w:noProof/>
        </w:rPr>
        <w:t xml:space="preserve"> </w:t>
      </w:r>
    </w:p>
    <w:p w14:paraId="205F8E4B" w14:textId="44F5E625" w:rsidR="00C24E5C" w:rsidRPr="0056068F" w:rsidRDefault="00603DBF" w:rsidP="00603DBF">
      <w:pPr>
        <w:pStyle w:val="Heading3"/>
        <w:rPr>
          <w:noProof/>
        </w:rPr>
      </w:pPr>
      <w:r w:rsidRPr="0056068F">
        <w:rPr>
          <w:noProof/>
        </w:rPr>
        <w:t>Iteration construct</w:t>
      </w:r>
    </w:p>
    <w:p w14:paraId="6BCF9C6D" w14:textId="37309AAE" w:rsidR="00C24E5C" w:rsidRPr="0056068F" w:rsidRDefault="00C24E5C" w:rsidP="00C24E5C">
      <w:r w:rsidRPr="0056068F">
        <w:t xml:space="preserve">An iteration repeats a block of code while a condition remains </w:t>
      </w:r>
      <w:r w:rsidRPr="007B5CD8">
        <w:rPr>
          <w:rStyle w:val="Strong"/>
        </w:rPr>
        <w:t>true</w:t>
      </w:r>
      <w:r w:rsidRPr="0056068F">
        <w:t>. This is also called a loop.</w:t>
      </w:r>
      <w:r w:rsidR="00410EEE" w:rsidRPr="0056068F">
        <w:t xml:space="preserve"> </w:t>
      </w:r>
      <w:r w:rsidRPr="0056068F">
        <w:t xml:space="preserve">Common loops are </w:t>
      </w:r>
      <w:r w:rsidRPr="0056068F">
        <w:rPr>
          <w:rStyle w:val="Emphasis"/>
        </w:rPr>
        <w:t>while</w:t>
      </w:r>
      <w:r w:rsidRPr="0056068F">
        <w:t xml:space="preserve"> and </w:t>
      </w:r>
      <w:r w:rsidRPr="0056068F">
        <w:rPr>
          <w:rStyle w:val="Emphasis"/>
        </w:rPr>
        <w:t>for</w:t>
      </w:r>
      <w:r w:rsidRPr="0056068F">
        <w:t>.</w:t>
      </w:r>
    </w:p>
    <w:p w14:paraId="16B0E914" w14:textId="5EAADBE7" w:rsidR="00C24E5C" w:rsidRPr="0056068F" w:rsidRDefault="00603DBF" w:rsidP="00603DBF">
      <w:pPr>
        <w:pStyle w:val="Heading4"/>
        <w:rPr>
          <w:noProof/>
        </w:rPr>
      </w:pPr>
      <w:r w:rsidRPr="0056068F">
        <w:rPr>
          <w:noProof/>
        </w:rPr>
        <w:t>While loop</w:t>
      </w:r>
    </w:p>
    <w:p w14:paraId="1BEA51E6" w14:textId="3168F754" w:rsidR="00C24E5C" w:rsidRPr="0056068F" w:rsidRDefault="00C24E5C" w:rsidP="00C24E5C">
      <w:r w:rsidRPr="0056068F">
        <w:t xml:space="preserve">Repeats code while a condition is </w:t>
      </w:r>
      <w:r w:rsidRPr="00A20772">
        <w:rPr>
          <w:rStyle w:val="Strong"/>
        </w:rPr>
        <w:t>true</w:t>
      </w:r>
      <w:r w:rsidRPr="0056068F">
        <w:t>. Use</w:t>
      </w:r>
      <w:r w:rsidR="00255527" w:rsidRPr="0056068F">
        <w:t xml:space="preserve"> this</w:t>
      </w:r>
      <w:r w:rsidRPr="0056068F">
        <w:t xml:space="preserve"> when you </w:t>
      </w:r>
      <w:r w:rsidRPr="0056068F">
        <w:rPr>
          <w:rStyle w:val="Strong"/>
        </w:rPr>
        <w:t>don</w:t>
      </w:r>
      <w:r w:rsidR="005E422F" w:rsidRPr="0056068F">
        <w:rPr>
          <w:rStyle w:val="Strong"/>
        </w:rPr>
        <w:t>'</w:t>
      </w:r>
      <w:r w:rsidRPr="0056068F">
        <w:rPr>
          <w:rStyle w:val="Strong"/>
        </w:rPr>
        <w:t>t know</w:t>
      </w:r>
      <w:r w:rsidRPr="0056068F">
        <w:t xml:space="preserve"> how many times the loop should run.</w:t>
      </w:r>
    </w:p>
    <w:p w14:paraId="0754AFC9" w14:textId="57A7E124" w:rsidR="00C24E5C" w:rsidRPr="0056068F" w:rsidRDefault="00A76C8A" w:rsidP="00C24E5C">
      <w:r w:rsidRPr="0056068F">
        <w:t>Here is what's happening i</w:t>
      </w:r>
      <w:r w:rsidR="00C24E5C" w:rsidRPr="0056068F">
        <w:t xml:space="preserve">n the </w:t>
      </w:r>
      <w:r w:rsidR="005E21A9" w:rsidRPr="0056068F">
        <w:t>following</w:t>
      </w:r>
      <w:r w:rsidR="00C24E5C" w:rsidRPr="0056068F">
        <w:t xml:space="preserve"> example:</w:t>
      </w:r>
    </w:p>
    <w:p w14:paraId="56E87395" w14:textId="7CF2025F" w:rsidR="00C24E5C" w:rsidRPr="0056068F" w:rsidRDefault="00A76C8A" w:rsidP="00410EEE">
      <w:pPr>
        <w:pStyle w:val="ListBullet"/>
      </w:pPr>
      <w:r w:rsidRPr="0056068F">
        <w:t>T</w:t>
      </w:r>
      <w:r w:rsidR="00C24E5C" w:rsidRPr="0056068F">
        <w:t xml:space="preserve">he keyword </w:t>
      </w:r>
      <w:r w:rsidR="00C24E5C" w:rsidRPr="0056068F">
        <w:rPr>
          <w:rStyle w:val="Emphasis"/>
        </w:rPr>
        <w:t>while</w:t>
      </w:r>
      <w:r w:rsidR="00C24E5C" w:rsidRPr="0056068F">
        <w:t xml:space="preserve"> tells the program to repeat the code inside the braces </w:t>
      </w:r>
      <w:r w:rsidR="00C24E5C" w:rsidRPr="0056068F">
        <w:rPr>
          <w:rStyle w:val="Emphasis"/>
        </w:rPr>
        <w:t>{}</w:t>
      </w:r>
      <w:r w:rsidR="00C24E5C" w:rsidRPr="0056068F">
        <w:t xml:space="preserve"> as long as the condition (</w:t>
      </w:r>
      <w:r w:rsidR="00C24E5C" w:rsidRPr="0056068F">
        <w:rPr>
          <w:rStyle w:val="Emphasis"/>
        </w:rPr>
        <w:t>count &lt;= 3</w:t>
      </w:r>
      <w:r w:rsidR="00C24E5C" w:rsidRPr="0056068F">
        <w:t>) is true</w:t>
      </w:r>
      <w:r w:rsidRPr="0056068F">
        <w:t>.</w:t>
      </w:r>
    </w:p>
    <w:p w14:paraId="2EA6F27F" w14:textId="6F216C59" w:rsidR="00C24E5C" w:rsidRPr="0056068F" w:rsidRDefault="00C24E5C" w:rsidP="00410EEE">
      <w:pPr>
        <w:pStyle w:val="ListBullet"/>
      </w:pPr>
      <w:r w:rsidRPr="0056068F">
        <w:t>The variable count starts at 1. Each time the loop runs, JavaScript checks whether count is still less than or equal to 3</w:t>
      </w:r>
    </w:p>
    <w:p w14:paraId="55B1C408" w14:textId="77777777" w:rsidR="00C24E5C" w:rsidRPr="0056068F" w:rsidRDefault="00C24E5C" w:rsidP="00785971">
      <w:pPr>
        <w:pStyle w:val="ListBullet"/>
        <w:numPr>
          <w:ilvl w:val="1"/>
          <w:numId w:val="1"/>
        </w:numPr>
      </w:pPr>
      <w:r w:rsidRPr="0056068F">
        <w:t>If it is, it runs the code inside the loop and prints the message.</w:t>
      </w:r>
    </w:p>
    <w:p w14:paraId="1FBA5534" w14:textId="77777777" w:rsidR="00C24E5C" w:rsidRPr="0056068F" w:rsidRDefault="00C24E5C" w:rsidP="00410EEE">
      <w:pPr>
        <w:pStyle w:val="ListBullet"/>
      </w:pPr>
      <w:r w:rsidRPr="0056068F">
        <w:t xml:space="preserve">The statement </w:t>
      </w:r>
      <w:r w:rsidRPr="0056068F">
        <w:rPr>
          <w:rStyle w:val="Emphasis"/>
        </w:rPr>
        <w:t>count++</w:t>
      </w:r>
      <w:r w:rsidRPr="0056068F">
        <w:t xml:space="preserve"> increases the value of count by one each time, until the condition becomes false and the loop stops.</w:t>
      </w:r>
    </w:p>
    <w:p w14:paraId="4A636DC1" w14:textId="77777777" w:rsidR="00C24E5C" w:rsidRPr="0056068F" w:rsidRDefault="00C24E5C" w:rsidP="00C24E5C">
      <w:pPr>
        <w:pStyle w:val="ComputerCode"/>
      </w:pPr>
      <w:r w:rsidRPr="0056068F">
        <w:t>let count = 1;</w:t>
      </w:r>
    </w:p>
    <w:p w14:paraId="637651FD" w14:textId="77777777" w:rsidR="00C24E5C" w:rsidRPr="0056068F" w:rsidRDefault="00C24E5C" w:rsidP="00C24E5C">
      <w:pPr>
        <w:pStyle w:val="ComputerCode"/>
      </w:pPr>
      <w:r w:rsidRPr="0056068F">
        <w:t>while (count &lt;= 3) {</w:t>
      </w:r>
    </w:p>
    <w:p w14:paraId="4D343EAF" w14:textId="305D316E" w:rsidR="00C24E5C" w:rsidRPr="0056068F" w:rsidRDefault="00C24E5C" w:rsidP="00C24E5C">
      <w:pPr>
        <w:pStyle w:val="ComputerCode"/>
      </w:pPr>
      <w:r w:rsidRPr="0056068F">
        <w:t xml:space="preserve">  console.log("Count is " + count);</w:t>
      </w:r>
    </w:p>
    <w:p w14:paraId="6855AF5D" w14:textId="023E25E0" w:rsidR="00C24E5C" w:rsidRPr="0056068F" w:rsidRDefault="00C24E5C" w:rsidP="00C24E5C">
      <w:pPr>
        <w:pStyle w:val="ComputerCode"/>
      </w:pPr>
      <w:r w:rsidRPr="0056068F">
        <w:t xml:space="preserve">  count++;</w:t>
      </w:r>
    </w:p>
    <w:p w14:paraId="3A35834A" w14:textId="77777777" w:rsidR="00C24E5C" w:rsidRPr="0056068F" w:rsidRDefault="00C24E5C" w:rsidP="00C24E5C">
      <w:pPr>
        <w:pStyle w:val="ComputerCode"/>
      </w:pPr>
      <w:r w:rsidRPr="0056068F">
        <w:t>}</w:t>
      </w:r>
    </w:p>
    <w:p w14:paraId="31FA7511" w14:textId="7F2881FE" w:rsidR="00C24E5C" w:rsidRPr="0056068F" w:rsidRDefault="00603DBF" w:rsidP="00603DBF">
      <w:pPr>
        <w:pStyle w:val="Heading4"/>
        <w:rPr>
          <w:noProof/>
        </w:rPr>
      </w:pPr>
      <w:r w:rsidRPr="0056068F">
        <w:rPr>
          <w:noProof/>
        </w:rPr>
        <w:lastRenderedPageBreak/>
        <w:t>For loop</w:t>
      </w:r>
    </w:p>
    <w:p w14:paraId="7069D614" w14:textId="42374B12" w:rsidR="00C24E5C" w:rsidRPr="0056068F" w:rsidRDefault="00C24E5C" w:rsidP="00C24E5C">
      <w:r w:rsidRPr="0056068F">
        <w:t xml:space="preserve">Repeats code a specific number of times. Use </w:t>
      </w:r>
      <w:r w:rsidR="00255527" w:rsidRPr="0056068F">
        <w:t xml:space="preserve">this </w:t>
      </w:r>
      <w:r w:rsidRPr="0056068F">
        <w:t xml:space="preserve">when you </w:t>
      </w:r>
      <w:r w:rsidR="00E42187" w:rsidRPr="0056068F">
        <w:rPr>
          <w:rStyle w:val="Strong"/>
        </w:rPr>
        <w:t xml:space="preserve">do </w:t>
      </w:r>
      <w:r w:rsidRPr="0056068F">
        <w:rPr>
          <w:rStyle w:val="Strong"/>
        </w:rPr>
        <w:t>know</w:t>
      </w:r>
      <w:r w:rsidRPr="0056068F">
        <w:t xml:space="preserve"> how many times the loop should run.</w:t>
      </w:r>
    </w:p>
    <w:p w14:paraId="276D4DCA" w14:textId="77777777" w:rsidR="00A76C8A" w:rsidRPr="0056068F" w:rsidRDefault="00A76C8A" w:rsidP="00A76C8A">
      <w:r w:rsidRPr="0056068F">
        <w:t>Here is what's happening in the following example:</w:t>
      </w:r>
    </w:p>
    <w:p w14:paraId="5E5B67B9" w14:textId="56B647A2" w:rsidR="00C24E5C" w:rsidRPr="0056068F" w:rsidRDefault="00EC4546" w:rsidP="00AA5937">
      <w:pPr>
        <w:pStyle w:val="ListBullet"/>
      </w:pPr>
      <w:r w:rsidRPr="0056068F">
        <w:t>T</w:t>
      </w:r>
      <w:r w:rsidR="00C24E5C" w:rsidRPr="0056068F">
        <w:t xml:space="preserve">he keyword </w:t>
      </w:r>
      <w:r w:rsidR="00C24E5C" w:rsidRPr="0056068F">
        <w:rPr>
          <w:rStyle w:val="Emphasis"/>
        </w:rPr>
        <w:t>for</w:t>
      </w:r>
      <w:r w:rsidR="00C24E5C" w:rsidRPr="0056068F">
        <w:t xml:space="preserve"> tells the program to repeat the code a set number of times.</w:t>
      </w:r>
    </w:p>
    <w:p w14:paraId="73A710DA" w14:textId="3391DAF7" w:rsidR="00C24E5C" w:rsidRPr="0056068F" w:rsidRDefault="00C24E5C" w:rsidP="00AA5937">
      <w:pPr>
        <w:pStyle w:val="ListBullet"/>
      </w:pPr>
      <w:r w:rsidRPr="0056068F">
        <w:t xml:space="preserve">The statement </w:t>
      </w:r>
      <w:r w:rsidRPr="0056068F">
        <w:rPr>
          <w:rStyle w:val="Emphasis"/>
        </w:rPr>
        <w:t xml:space="preserve">for (let </w:t>
      </w:r>
      <w:proofErr w:type="spellStart"/>
      <w:r w:rsidRPr="0056068F">
        <w:rPr>
          <w:rStyle w:val="Emphasis"/>
        </w:rPr>
        <w:t>i</w:t>
      </w:r>
      <w:proofErr w:type="spellEnd"/>
      <w:r w:rsidRPr="0056068F">
        <w:rPr>
          <w:rStyle w:val="Emphasis"/>
        </w:rPr>
        <w:t xml:space="preserve"> = 1; </w:t>
      </w:r>
      <w:proofErr w:type="spellStart"/>
      <w:r w:rsidRPr="0056068F">
        <w:rPr>
          <w:rStyle w:val="Emphasis"/>
        </w:rPr>
        <w:t>i</w:t>
      </w:r>
      <w:proofErr w:type="spellEnd"/>
      <w:r w:rsidRPr="0056068F">
        <w:rPr>
          <w:rStyle w:val="Emphasis"/>
        </w:rPr>
        <w:t xml:space="preserve"> &lt;= 3; </w:t>
      </w:r>
      <w:proofErr w:type="spellStart"/>
      <w:r w:rsidRPr="0056068F">
        <w:rPr>
          <w:rStyle w:val="Emphasis"/>
        </w:rPr>
        <w:t>i</w:t>
      </w:r>
      <w:proofErr w:type="spellEnd"/>
      <w:r w:rsidRPr="0056068F">
        <w:rPr>
          <w:rStyle w:val="Emphasis"/>
        </w:rPr>
        <w:t>++)</w:t>
      </w:r>
      <w:r w:rsidRPr="0056068F">
        <w:t xml:space="preserve"> has </w:t>
      </w:r>
      <w:r w:rsidR="00522D0F" w:rsidRPr="0056068F">
        <w:t>3</w:t>
      </w:r>
      <w:r w:rsidRPr="0056068F">
        <w:t xml:space="preserve"> parts:</w:t>
      </w:r>
    </w:p>
    <w:p w14:paraId="6B3E6391" w14:textId="5DC8D162" w:rsidR="00C24E5C" w:rsidRPr="0056068F" w:rsidRDefault="00C24E5C" w:rsidP="00EC4546">
      <w:pPr>
        <w:pStyle w:val="ListBullet"/>
        <w:numPr>
          <w:ilvl w:val="1"/>
          <w:numId w:val="1"/>
        </w:numPr>
      </w:pPr>
      <w:r w:rsidRPr="0056068F">
        <w:rPr>
          <w:rStyle w:val="Strong"/>
        </w:rPr>
        <w:t>Initialisation</w:t>
      </w:r>
      <w:r w:rsidR="00255527" w:rsidRPr="0056068F">
        <w:rPr>
          <w:rStyle w:val="Strong"/>
        </w:rPr>
        <w:t>:</w:t>
      </w:r>
      <w:r w:rsidRPr="0056068F">
        <w:t xml:space="preserve"> </w:t>
      </w:r>
      <w:r w:rsidRPr="0056068F">
        <w:rPr>
          <w:rStyle w:val="Emphasis"/>
        </w:rPr>
        <w:t xml:space="preserve">let </w:t>
      </w:r>
      <w:proofErr w:type="spellStart"/>
      <w:r w:rsidRPr="0056068F">
        <w:rPr>
          <w:rStyle w:val="Emphasis"/>
        </w:rPr>
        <w:t>i</w:t>
      </w:r>
      <w:proofErr w:type="spellEnd"/>
      <w:r w:rsidRPr="0056068F">
        <w:rPr>
          <w:rStyle w:val="Emphasis"/>
        </w:rPr>
        <w:t xml:space="preserve"> = 1</w:t>
      </w:r>
      <w:r w:rsidRPr="0056068F">
        <w:t xml:space="preserve"> sets the starting value.</w:t>
      </w:r>
    </w:p>
    <w:p w14:paraId="537EB2ED" w14:textId="14185B1F" w:rsidR="00C24E5C" w:rsidRPr="0056068F" w:rsidRDefault="00C24E5C" w:rsidP="00EC4546">
      <w:pPr>
        <w:pStyle w:val="ListBullet"/>
        <w:numPr>
          <w:ilvl w:val="1"/>
          <w:numId w:val="1"/>
        </w:numPr>
      </w:pPr>
      <w:r w:rsidRPr="0056068F">
        <w:rPr>
          <w:rStyle w:val="Strong"/>
        </w:rPr>
        <w:t>Condition</w:t>
      </w:r>
      <w:r w:rsidR="00255527" w:rsidRPr="0056068F">
        <w:rPr>
          <w:rStyle w:val="Strong"/>
        </w:rPr>
        <w:t>:</w:t>
      </w:r>
      <w:r w:rsidRPr="0056068F">
        <w:t xml:space="preserve"> </w:t>
      </w:r>
      <w:proofErr w:type="spellStart"/>
      <w:r w:rsidRPr="0056068F">
        <w:rPr>
          <w:rStyle w:val="Emphasis"/>
        </w:rPr>
        <w:t>i</w:t>
      </w:r>
      <w:proofErr w:type="spellEnd"/>
      <w:r w:rsidRPr="0056068F">
        <w:rPr>
          <w:rStyle w:val="Emphasis"/>
        </w:rPr>
        <w:t xml:space="preserve"> &lt;= 3</w:t>
      </w:r>
      <w:r w:rsidRPr="0056068F">
        <w:t xml:space="preserve"> tells the loop to keep running while this is true.</w:t>
      </w:r>
    </w:p>
    <w:p w14:paraId="3EA314AD" w14:textId="593CA827" w:rsidR="00C24E5C" w:rsidRPr="0056068F" w:rsidRDefault="00C24E5C" w:rsidP="00EC4546">
      <w:pPr>
        <w:pStyle w:val="ListBullet"/>
        <w:numPr>
          <w:ilvl w:val="1"/>
          <w:numId w:val="1"/>
        </w:numPr>
      </w:pPr>
      <w:r w:rsidRPr="0056068F">
        <w:rPr>
          <w:rStyle w:val="Strong"/>
        </w:rPr>
        <w:t>Update</w:t>
      </w:r>
      <w:r w:rsidR="00255527" w:rsidRPr="0056068F">
        <w:rPr>
          <w:rStyle w:val="Strong"/>
        </w:rPr>
        <w:t>:</w:t>
      </w:r>
      <w:r w:rsidRPr="0056068F">
        <w:t xml:space="preserve"> </w:t>
      </w:r>
      <w:proofErr w:type="spellStart"/>
      <w:r w:rsidRPr="0056068F">
        <w:rPr>
          <w:rStyle w:val="Emphasis"/>
        </w:rPr>
        <w:t>i</w:t>
      </w:r>
      <w:proofErr w:type="spellEnd"/>
      <w:r w:rsidRPr="0056068F">
        <w:rPr>
          <w:rStyle w:val="Emphasis"/>
        </w:rPr>
        <w:t>++</w:t>
      </w:r>
      <w:r w:rsidRPr="0056068F">
        <w:t xml:space="preserve"> increases the value of </w:t>
      </w:r>
      <w:proofErr w:type="spellStart"/>
      <w:r w:rsidRPr="0056068F">
        <w:rPr>
          <w:rStyle w:val="Emphasis"/>
        </w:rPr>
        <w:t>i</w:t>
      </w:r>
      <w:proofErr w:type="spellEnd"/>
      <w:r w:rsidRPr="0056068F">
        <w:t xml:space="preserve"> by one each time the loop runs.</w:t>
      </w:r>
    </w:p>
    <w:p w14:paraId="115CFDE1" w14:textId="77777777" w:rsidR="00C24E5C" w:rsidRPr="0056068F" w:rsidRDefault="00C24E5C" w:rsidP="00AA5937">
      <w:pPr>
        <w:pStyle w:val="ListBullet"/>
      </w:pPr>
      <w:r w:rsidRPr="0056068F">
        <w:t>Each time the loop runs, JavaScript checks the condition.</w:t>
      </w:r>
    </w:p>
    <w:p w14:paraId="378449BA" w14:textId="0366ECC9" w:rsidR="00C24E5C" w:rsidRPr="0056068F" w:rsidRDefault="00C24E5C" w:rsidP="00AA5937">
      <w:pPr>
        <w:pStyle w:val="ListBullet"/>
      </w:pPr>
      <w:r w:rsidRPr="0056068F">
        <w:t>If it</w:t>
      </w:r>
      <w:r w:rsidR="009E310E" w:rsidRPr="0056068F">
        <w:t>'</w:t>
      </w:r>
      <w:r w:rsidRPr="0056068F">
        <w:t xml:space="preserve">s true, the code inside the braces </w:t>
      </w:r>
      <w:r w:rsidRPr="0056068F">
        <w:rPr>
          <w:rStyle w:val="Emphasis"/>
        </w:rPr>
        <w:t>{}</w:t>
      </w:r>
      <w:r w:rsidRPr="0056068F">
        <w:t xml:space="preserve"> runs and prints the message.</w:t>
      </w:r>
    </w:p>
    <w:p w14:paraId="690D25C1" w14:textId="77777777" w:rsidR="00C24E5C" w:rsidRPr="0056068F" w:rsidRDefault="00C24E5C" w:rsidP="00AA5937">
      <w:pPr>
        <w:pStyle w:val="ListBullet"/>
      </w:pPr>
      <w:r w:rsidRPr="0056068F">
        <w:t>When the condition becomes false, the loop stops.</w:t>
      </w:r>
    </w:p>
    <w:p w14:paraId="386E5E5E" w14:textId="77777777" w:rsidR="00C24E5C" w:rsidRPr="0056068F" w:rsidRDefault="00C24E5C" w:rsidP="00C24E5C">
      <w:pPr>
        <w:pStyle w:val="ComputerCode"/>
      </w:pPr>
      <w:r w:rsidRPr="0056068F">
        <w:t xml:space="preserve">for (let </w:t>
      </w:r>
      <w:proofErr w:type="spellStart"/>
      <w:r w:rsidRPr="0056068F">
        <w:t>i</w:t>
      </w:r>
      <w:proofErr w:type="spellEnd"/>
      <w:r w:rsidRPr="0056068F">
        <w:t xml:space="preserve"> = 1; </w:t>
      </w:r>
      <w:proofErr w:type="spellStart"/>
      <w:r w:rsidRPr="0056068F">
        <w:t>i</w:t>
      </w:r>
      <w:proofErr w:type="spellEnd"/>
      <w:r w:rsidRPr="0056068F">
        <w:t xml:space="preserve"> &lt;= 3; </w:t>
      </w:r>
      <w:proofErr w:type="spellStart"/>
      <w:r w:rsidRPr="0056068F">
        <w:t>i</w:t>
      </w:r>
      <w:proofErr w:type="spellEnd"/>
      <w:r w:rsidRPr="0056068F">
        <w:t>++) {</w:t>
      </w:r>
    </w:p>
    <w:p w14:paraId="7D26FC49" w14:textId="5F30BCA6" w:rsidR="00C24E5C" w:rsidRPr="0056068F" w:rsidRDefault="00C24E5C" w:rsidP="00C24E5C">
      <w:pPr>
        <w:pStyle w:val="ComputerCode"/>
      </w:pPr>
      <w:r w:rsidRPr="0056068F">
        <w:t xml:space="preserve">  console.log("Count is " + </w:t>
      </w:r>
      <w:proofErr w:type="spellStart"/>
      <w:r w:rsidRPr="0056068F">
        <w:t>i</w:t>
      </w:r>
      <w:proofErr w:type="spellEnd"/>
      <w:r w:rsidRPr="0056068F">
        <w:t>);</w:t>
      </w:r>
    </w:p>
    <w:p w14:paraId="5BA968F0" w14:textId="77777777" w:rsidR="00C24E5C" w:rsidRPr="0056068F" w:rsidRDefault="00C24E5C" w:rsidP="00C24E5C">
      <w:pPr>
        <w:pStyle w:val="ComputerCode"/>
      </w:pPr>
      <w:r w:rsidRPr="0056068F">
        <w:t>}</w:t>
      </w:r>
    </w:p>
    <w:p w14:paraId="6168BBDD" w14:textId="33480AF1" w:rsidR="00C24E5C" w:rsidRPr="0056068F" w:rsidRDefault="00C24E5C" w:rsidP="00A6331F">
      <w:r w:rsidRPr="0056068F">
        <w:t xml:space="preserve">A simpler way to remember the </w:t>
      </w:r>
      <w:r w:rsidR="00522D0F" w:rsidRPr="0056068F">
        <w:t>3</w:t>
      </w:r>
      <w:r w:rsidRPr="0056068F">
        <w:t xml:space="preserve"> parts of a for loop is </w:t>
      </w:r>
      <w:r w:rsidRPr="0056068F">
        <w:rPr>
          <w:rStyle w:val="Strong"/>
        </w:rPr>
        <w:t>start</w:t>
      </w:r>
      <w:r w:rsidRPr="0056068F">
        <w:t xml:space="preserve">, </w:t>
      </w:r>
      <w:r w:rsidRPr="0056068F">
        <w:rPr>
          <w:rStyle w:val="Strong"/>
        </w:rPr>
        <w:t>stop</w:t>
      </w:r>
      <w:r w:rsidRPr="0056068F">
        <w:t xml:space="preserve">, </w:t>
      </w:r>
      <w:r w:rsidRPr="0056068F">
        <w:rPr>
          <w:rStyle w:val="Strong"/>
        </w:rPr>
        <w:t>step</w:t>
      </w:r>
      <w:r w:rsidRPr="0056068F">
        <w:t>.</w:t>
      </w:r>
    </w:p>
    <w:p w14:paraId="1FEFC786" w14:textId="4655D30B" w:rsidR="00C24E5C" w:rsidRPr="0056068F" w:rsidRDefault="00A6331F" w:rsidP="00A6331F">
      <w:r w:rsidRPr="0056068F">
        <w:t>For e</w:t>
      </w:r>
      <w:r w:rsidR="00C24E5C" w:rsidRPr="0056068F">
        <w:t>xample:</w:t>
      </w:r>
    </w:p>
    <w:p w14:paraId="4CC62058" w14:textId="77777777" w:rsidR="00C24E5C" w:rsidRPr="0056068F" w:rsidRDefault="00C24E5C" w:rsidP="00A6331F">
      <w:pPr>
        <w:pStyle w:val="ComputerCode"/>
      </w:pPr>
      <w:r w:rsidRPr="0056068F">
        <w:t xml:space="preserve">for (let </w:t>
      </w:r>
      <w:proofErr w:type="spellStart"/>
      <w:r w:rsidRPr="0056068F">
        <w:t>i</w:t>
      </w:r>
      <w:proofErr w:type="spellEnd"/>
      <w:r w:rsidRPr="0056068F">
        <w:t xml:space="preserve"> = 1; </w:t>
      </w:r>
      <w:proofErr w:type="spellStart"/>
      <w:r w:rsidRPr="0056068F">
        <w:t>i</w:t>
      </w:r>
      <w:proofErr w:type="spellEnd"/>
      <w:r w:rsidRPr="0056068F">
        <w:t xml:space="preserve"> &lt;= 3; </w:t>
      </w:r>
      <w:proofErr w:type="spellStart"/>
      <w:r w:rsidRPr="0056068F">
        <w:t>i</w:t>
      </w:r>
      <w:proofErr w:type="spellEnd"/>
      <w:r w:rsidRPr="0056068F">
        <w:t>++)</w:t>
      </w:r>
    </w:p>
    <w:p w14:paraId="2F17E010" w14:textId="6683EC53" w:rsidR="00C97F28" w:rsidRPr="0056068F" w:rsidRDefault="00C97F28" w:rsidP="00C97F28">
      <w:r w:rsidRPr="0056068F">
        <w:t>In this example:</w:t>
      </w:r>
    </w:p>
    <w:p w14:paraId="3CBEEC0A" w14:textId="7CD8724E" w:rsidR="00C24E5C" w:rsidRPr="0056068F" w:rsidRDefault="00C24E5C" w:rsidP="00C97F28">
      <w:pPr>
        <w:pStyle w:val="ListBullet"/>
      </w:pPr>
      <w:r w:rsidRPr="0056068F">
        <w:rPr>
          <w:rStyle w:val="Strong"/>
        </w:rPr>
        <w:t>Start</w:t>
      </w:r>
      <w:r w:rsidR="00C97F28" w:rsidRPr="0056068F">
        <w:rPr>
          <w:rStyle w:val="Strong"/>
        </w:rPr>
        <w:t>:</w:t>
      </w:r>
      <w:r w:rsidRPr="0056068F">
        <w:t xml:space="preserve"> </w:t>
      </w:r>
      <w:r w:rsidRPr="0056068F">
        <w:rPr>
          <w:rStyle w:val="Emphasis"/>
        </w:rPr>
        <w:t xml:space="preserve">let </w:t>
      </w:r>
      <w:proofErr w:type="spellStart"/>
      <w:r w:rsidRPr="0056068F">
        <w:rPr>
          <w:rStyle w:val="Emphasis"/>
        </w:rPr>
        <w:t>i</w:t>
      </w:r>
      <w:proofErr w:type="spellEnd"/>
      <w:r w:rsidRPr="0056068F">
        <w:rPr>
          <w:rStyle w:val="Emphasis"/>
        </w:rPr>
        <w:t xml:space="preserve"> = 1</w:t>
      </w:r>
      <w:r w:rsidRPr="0056068F">
        <w:t xml:space="preserve"> </w:t>
      </w:r>
      <w:r w:rsidR="00B00A4D" w:rsidRPr="0056068F">
        <w:t>–</w:t>
      </w:r>
      <w:r w:rsidRPr="0056068F">
        <w:t xml:space="preserve"> the</w:t>
      </w:r>
      <w:r w:rsidR="00B00A4D" w:rsidRPr="0056068F">
        <w:t xml:space="preserve"> </w:t>
      </w:r>
      <w:r w:rsidRPr="0056068F">
        <w:t xml:space="preserve">loop starts with </w:t>
      </w:r>
      <w:proofErr w:type="spellStart"/>
      <w:r w:rsidRPr="0056068F">
        <w:rPr>
          <w:rStyle w:val="Emphasis"/>
        </w:rPr>
        <w:t>i</w:t>
      </w:r>
      <w:proofErr w:type="spellEnd"/>
      <w:r w:rsidRPr="0056068F">
        <w:t xml:space="preserve"> equalling 1.</w:t>
      </w:r>
    </w:p>
    <w:p w14:paraId="0371FF13" w14:textId="14B944AF" w:rsidR="00C24E5C" w:rsidRPr="0056068F" w:rsidRDefault="00C24E5C" w:rsidP="00C97F28">
      <w:pPr>
        <w:pStyle w:val="ListBullet"/>
      </w:pPr>
      <w:r w:rsidRPr="0056068F">
        <w:rPr>
          <w:rStyle w:val="Strong"/>
        </w:rPr>
        <w:t>Stop</w:t>
      </w:r>
      <w:r w:rsidR="00C97F28" w:rsidRPr="0056068F">
        <w:rPr>
          <w:rStyle w:val="Strong"/>
        </w:rPr>
        <w:t>:</w:t>
      </w:r>
      <w:r w:rsidRPr="0056068F">
        <w:t xml:space="preserve"> </w:t>
      </w:r>
      <w:proofErr w:type="spellStart"/>
      <w:r w:rsidRPr="0056068F">
        <w:rPr>
          <w:rStyle w:val="Emphasis"/>
        </w:rPr>
        <w:t>i</w:t>
      </w:r>
      <w:proofErr w:type="spellEnd"/>
      <w:r w:rsidRPr="0056068F">
        <w:rPr>
          <w:rStyle w:val="Emphasis"/>
        </w:rPr>
        <w:t xml:space="preserve"> &lt;= 3</w:t>
      </w:r>
      <w:r w:rsidRPr="0056068F">
        <w:t xml:space="preserve"> </w:t>
      </w:r>
      <w:r w:rsidR="00B00A4D" w:rsidRPr="0056068F">
        <w:t>–</w:t>
      </w:r>
      <w:r w:rsidRPr="0056068F">
        <w:t xml:space="preserve"> the</w:t>
      </w:r>
      <w:r w:rsidR="00B00A4D" w:rsidRPr="0056068F">
        <w:t xml:space="preserve"> </w:t>
      </w:r>
      <w:r w:rsidRPr="0056068F">
        <w:t>loop stops when this condition is no longer true.</w:t>
      </w:r>
    </w:p>
    <w:p w14:paraId="47531B4C" w14:textId="16A617FE" w:rsidR="00C24E5C" w:rsidRPr="0056068F" w:rsidRDefault="00C24E5C" w:rsidP="00C97F28">
      <w:pPr>
        <w:pStyle w:val="ListBullet"/>
      </w:pPr>
      <w:r w:rsidRPr="0056068F">
        <w:rPr>
          <w:rStyle w:val="Strong"/>
        </w:rPr>
        <w:t>Step</w:t>
      </w:r>
      <w:r w:rsidR="00C97F28" w:rsidRPr="0056068F">
        <w:rPr>
          <w:rStyle w:val="Strong"/>
        </w:rPr>
        <w:t>:</w:t>
      </w:r>
      <w:r w:rsidRPr="0056068F">
        <w:t xml:space="preserve"> </w:t>
      </w:r>
      <w:proofErr w:type="spellStart"/>
      <w:r w:rsidRPr="0056068F">
        <w:rPr>
          <w:rStyle w:val="Emphasis"/>
        </w:rPr>
        <w:t>i</w:t>
      </w:r>
      <w:proofErr w:type="spellEnd"/>
      <w:r w:rsidRPr="0056068F">
        <w:rPr>
          <w:rStyle w:val="Emphasis"/>
        </w:rPr>
        <w:t>++</w:t>
      </w:r>
      <w:r w:rsidRPr="0056068F">
        <w:t xml:space="preserve"> </w:t>
      </w:r>
      <w:r w:rsidR="00B00A4D" w:rsidRPr="0056068F">
        <w:t xml:space="preserve">– </w:t>
      </w:r>
      <w:r w:rsidRPr="0056068F">
        <w:t>the</w:t>
      </w:r>
      <w:r w:rsidR="00B00A4D" w:rsidRPr="0056068F">
        <w:t xml:space="preserve"> </w:t>
      </w:r>
      <w:r w:rsidRPr="0056068F">
        <w:t xml:space="preserve">value of </w:t>
      </w:r>
      <w:proofErr w:type="spellStart"/>
      <w:r w:rsidRPr="0056068F">
        <w:rPr>
          <w:rStyle w:val="Emphasis"/>
        </w:rPr>
        <w:t>i</w:t>
      </w:r>
      <w:proofErr w:type="spellEnd"/>
      <w:r w:rsidRPr="0056068F">
        <w:t xml:space="preserve"> increases by 1 each time.</w:t>
      </w:r>
    </w:p>
    <w:p w14:paraId="664499EF" w14:textId="77777777" w:rsidR="00517BFE" w:rsidRPr="0056068F" w:rsidRDefault="00517BFE" w:rsidP="00517BFE">
      <w:pPr>
        <w:pStyle w:val="HeadingDecorative"/>
        <w:rPr>
          <w:noProof/>
        </w:rPr>
      </w:pPr>
      <w:r w:rsidRPr="0056068F">
        <w:rPr>
          <w:noProof/>
        </w:rPr>
        <w:tab/>
      </w:r>
      <w:r w:rsidRPr="0056068F">
        <w:rPr>
          <w:noProof/>
        </w:rPr>
        <w:drawing>
          <wp:inline distT="0" distB="0" distL="0" distR="0" wp14:anchorId="70D24CFF" wp14:editId="4EE0D769">
            <wp:extent cx="324000" cy="324000"/>
            <wp:effectExtent l="0" t="0" r="0" b="0"/>
            <wp:docPr id="1213068137"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7973AD87" w14:textId="77777777" w:rsidR="009A6875" w:rsidRPr="0056068F" w:rsidRDefault="00C24E5C" w:rsidP="00CC6FA8">
      <w:r w:rsidRPr="0056068F">
        <w:t>Access the</w:t>
      </w:r>
      <w:r w:rsidR="00CC6FA8" w:rsidRPr="0056068F">
        <w:t xml:space="preserve"> </w:t>
      </w:r>
      <w:r w:rsidR="009A6875" w:rsidRPr="0056068F">
        <w:t xml:space="preserve">following </w:t>
      </w:r>
      <w:r w:rsidR="00CC6FA8" w:rsidRPr="0056068F">
        <w:t>W3Schools pages</w:t>
      </w:r>
      <w:r w:rsidRPr="0056068F">
        <w:t xml:space="preserve"> to learn more</w:t>
      </w:r>
      <w:r w:rsidR="009A6875" w:rsidRPr="0056068F">
        <w:t>:</w:t>
      </w:r>
    </w:p>
    <w:p w14:paraId="5CDFFA27" w14:textId="0354E004" w:rsidR="00C24E5C" w:rsidRPr="0056068F" w:rsidRDefault="009A6875" w:rsidP="00FF1083">
      <w:pPr>
        <w:pStyle w:val="ListBullet"/>
      </w:pPr>
      <w:hyperlink r:id="rId225" w:history="1">
        <w:r w:rsidRPr="0056068F">
          <w:rPr>
            <w:rStyle w:val="Hyperlink"/>
          </w:rPr>
          <w:t>JavaScript Conditionals</w:t>
        </w:r>
      </w:hyperlink>
    </w:p>
    <w:p w14:paraId="178C8D00" w14:textId="4D9C0BCB" w:rsidR="00C24E5C" w:rsidRPr="0056068F" w:rsidRDefault="00FF1083" w:rsidP="00FF1083">
      <w:pPr>
        <w:pStyle w:val="ListBullet"/>
      </w:pPr>
      <w:hyperlink r:id="rId226" w:history="1">
        <w:r w:rsidRPr="0056068F">
          <w:rPr>
            <w:rStyle w:val="Hyperlink"/>
          </w:rPr>
          <w:t>JavaScript Loops</w:t>
        </w:r>
      </w:hyperlink>
      <w:r w:rsidR="00C24E5C" w:rsidRPr="0056068F">
        <w:t>.</w:t>
      </w:r>
    </w:p>
    <w:p w14:paraId="060A02E2" w14:textId="77777777" w:rsidR="00C24E5C" w:rsidRPr="0056068F" w:rsidRDefault="00C24E5C" w:rsidP="00C24E5C">
      <w:pPr>
        <w:pStyle w:val="HeadingDecorative"/>
        <w:rPr>
          <w:noProof/>
        </w:rPr>
      </w:pPr>
      <w:r w:rsidRPr="0056068F">
        <w:rPr>
          <w:noProof/>
        </w:rPr>
        <w:lastRenderedPageBreak/>
        <w:tab/>
      </w:r>
      <w:r w:rsidRPr="0056068F">
        <w:rPr>
          <w:noProof/>
        </w:rPr>
        <w:drawing>
          <wp:inline distT="0" distB="0" distL="0" distR="0" wp14:anchorId="6B0E1C56" wp14:editId="176211F5">
            <wp:extent cx="324000" cy="324000"/>
            <wp:effectExtent l="0" t="0" r="0" b="0"/>
            <wp:docPr id="380275863"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491D4F53" w14:textId="060829AF" w:rsidR="00C24E5C" w:rsidRPr="0056068F" w:rsidRDefault="002661DA" w:rsidP="00603DBF">
      <w:pPr>
        <w:pStyle w:val="Heading3"/>
        <w:rPr>
          <w:noProof/>
        </w:rPr>
      </w:pPr>
      <w:bookmarkStart w:id="145" w:name="_Ref215569272"/>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27</w:t>
      </w:r>
      <w:r w:rsidRPr="0056068F">
        <w:rPr>
          <w:noProof/>
        </w:rPr>
        <w:fldChar w:fldCharType="end"/>
      </w:r>
      <w:r w:rsidR="00603DBF" w:rsidRPr="0056068F">
        <w:rPr>
          <w:noProof/>
        </w:rPr>
        <w:t xml:space="preserve">: </w:t>
      </w:r>
      <w:r w:rsidR="00F50D40" w:rsidRPr="0056068F">
        <w:rPr>
          <w:noProof/>
        </w:rPr>
        <w:t>Predict the count value</w:t>
      </w:r>
      <w:bookmarkEnd w:id="145"/>
    </w:p>
    <w:p w14:paraId="2FCDD69D" w14:textId="1BA32DF6" w:rsidR="00C24E5C" w:rsidRPr="0056068F" w:rsidRDefault="00C24E5C" w:rsidP="006A022E">
      <w:pPr>
        <w:keepNext/>
      </w:pPr>
      <w:r w:rsidRPr="0056068F">
        <w:t xml:space="preserve">Read the </w:t>
      </w:r>
      <w:r w:rsidR="00D147E0" w:rsidRPr="0056068F">
        <w:t xml:space="preserve">following </w:t>
      </w:r>
      <w:r w:rsidRPr="0056068F">
        <w:t>code</w:t>
      </w:r>
      <w:r w:rsidR="006A022E">
        <w:t xml:space="preserve"> and answer the questions.</w:t>
      </w:r>
    </w:p>
    <w:p w14:paraId="278CAE58" w14:textId="77777777" w:rsidR="00C24E5C" w:rsidRPr="0056068F" w:rsidRDefault="00C24E5C" w:rsidP="00C24E5C">
      <w:pPr>
        <w:pStyle w:val="ComputerCode"/>
      </w:pPr>
      <w:r w:rsidRPr="0056068F">
        <w:t>let count = 3</w:t>
      </w:r>
    </w:p>
    <w:p w14:paraId="5B09316C" w14:textId="77777777" w:rsidR="00C24E5C" w:rsidRPr="0056068F" w:rsidRDefault="00C24E5C" w:rsidP="00C24E5C">
      <w:pPr>
        <w:pStyle w:val="ComputerCode"/>
      </w:pPr>
      <w:r w:rsidRPr="0056068F">
        <w:t>while (count &gt;= 0) {</w:t>
      </w:r>
    </w:p>
    <w:p w14:paraId="0AB9E9B5" w14:textId="2DC038B2" w:rsidR="00C24E5C" w:rsidRPr="0056068F" w:rsidRDefault="00C24E5C" w:rsidP="00C24E5C">
      <w:pPr>
        <w:pStyle w:val="ComputerCode"/>
      </w:pPr>
      <w:r w:rsidRPr="0056068F">
        <w:t xml:space="preserve">  console.log("Countdown: " + count)</w:t>
      </w:r>
    </w:p>
    <w:p w14:paraId="194786B2" w14:textId="424BCB79" w:rsidR="00C24E5C" w:rsidRPr="0056068F" w:rsidRDefault="00C24E5C" w:rsidP="00C24E5C">
      <w:pPr>
        <w:pStyle w:val="ComputerCode"/>
      </w:pPr>
      <w:r w:rsidRPr="0056068F">
        <w:t xml:space="preserve">  count--</w:t>
      </w:r>
    </w:p>
    <w:p w14:paraId="68070825" w14:textId="77777777" w:rsidR="00C24E5C" w:rsidRPr="0056068F" w:rsidRDefault="00C24E5C" w:rsidP="00C24E5C">
      <w:pPr>
        <w:pStyle w:val="ComputerCode"/>
      </w:pPr>
      <w:r w:rsidRPr="0056068F">
        <w:t>}</w:t>
      </w:r>
    </w:p>
    <w:p w14:paraId="4EF9E2B8" w14:textId="290F8783" w:rsidR="00D147E0" w:rsidRPr="0056068F" w:rsidRDefault="00D147E0" w:rsidP="00F05586">
      <w:pPr>
        <w:pStyle w:val="ListNoActivity"/>
        <w:numPr>
          <w:ilvl w:val="0"/>
          <w:numId w:val="108"/>
        </w:numPr>
      </w:pPr>
      <w:r w:rsidRPr="0056068F">
        <w:t>Predict what the console will print and document it in the</w:t>
      </w:r>
      <w:r w:rsidR="008444BC" w:rsidRPr="0056068F">
        <w:t xml:space="preserve"> following</w:t>
      </w:r>
      <w:r w:rsidRPr="0056068F">
        <w:t xml:space="preserve"> table.</w:t>
      </w:r>
    </w:p>
    <w:p w14:paraId="452805AA" w14:textId="3EBE0655" w:rsidR="00443469" w:rsidRPr="0056068F" w:rsidRDefault="00443469" w:rsidP="00443469">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13</w:t>
      </w:r>
      <w:r w:rsidRPr="0056068F">
        <w:rPr>
          <w:noProof/>
        </w:rPr>
        <w:fldChar w:fldCharType="end"/>
      </w:r>
      <w:r w:rsidRPr="0056068F">
        <w:rPr>
          <w:noProof/>
        </w:rPr>
        <w:t xml:space="preserve">: </w:t>
      </w:r>
      <w:r w:rsidR="00F50D40" w:rsidRPr="0056068F">
        <w:rPr>
          <w:noProof/>
        </w:rPr>
        <w:t>Predict the count</w:t>
      </w:r>
      <w:r w:rsidRPr="0056068F">
        <w:rPr>
          <w:noProof/>
        </w:rPr>
        <w:t xml:space="preserve"> activity</w:t>
      </w:r>
    </w:p>
    <w:tbl>
      <w:tblPr>
        <w:tblStyle w:val="TableGrid"/>
        <w:tblW w:w="5000" w:type="pct"/>
        <w:tblLook w:val="04A0" w:firstRow="1" w:lastRow="0" w:firstColumn="1" w:lastColumn="0" w:noHBand="0" w:noVBand="1"/>
      </w:tblPr>
      <w:tblGrid>
        <w:gridCol w:w="2407"/>
        <w:gridCol w:w="2407"/>
        <w:gridCol w:w="2407"/>
        <w:gridCol w:w="2407"/>
      </w:tblGrid>
      <w:tr w:rsidR="00C24E5C" w:rsidRPr="0056068F" w14:paraId="2584ED9C" w14:textId="77777777" w:rsidTr="00480565">
        <w:trPr>
          <w:cnfStyle w:val="100000000000" w:firstRow="1" w:lastRow="0" w:firstColumn="0" w:lastColumn="0" w:oddVBand="0" w:evenVBand="0" w:oddHBand="0" w:evenHBand="0" w:firstRowFirstColumn="0" w:firstRowLastColumn="0" w:lastRowFirstColumn="0" w:lastRowLastColumn="0"/>
        </w:trPr>
        <w:tc>
          <w:tcPr>
            <w:tcW w:w="1250" w:type="pct"/>
          </w:tcPr>
          <w:p w14:paraId="03AA23E4" w14:textId="77777777" w:rsidR="00C24E5C" w:rsidRPr="0056068F" w:rsidRDefault="00C24E5C" w:rsidP="00520C2C">
            <w:r w:rsidRPr="0056068F">
              <w:t>Loop iteration</w:t>
            </w:r>
          </w:p>
        </w:tc>
        <w:tc>
          <w:tcPr>
            <w:tcW w:w="1250" w:type="pct"/>
          </w:tcPr>
          <w:p w14:paraId="312F9228" w14:textId="77777777" w:rsidR="00C24E5C" w:rsidRPr="0056068F" w:rsidRDefault="00C24E5C" w:rsidP="00520C2C">
            <w:r w:rsidRPr="0056068F">
              <w:t>count before</w:t>
            </w:r>
          </w:p>
        </w:tc>
        <w:tc>
          <w:tcPr>
            <w:tcW w:w="1250" w:type="pct"/>
          </w:tcPr>
          <w:p w14:paraId="0906E871" w14:textId="77777777" w:rsidR="00C24E5C" w:rsidRPr="0056068F" w:rsidRDefault="00C24E5C" w:rsidP="00520C2C">
            <w:r w:rsidRPr="0056068F">
              <w:t>output shown</w:t>
            </w:r>
          </w:p>
        </w:tc>
        <w:tc>
          <w:tcPr>
            <w:tcW w:w="1250" w:type="pct"/>
          </w:tcPr>
          <w:p w14:paraId="690FFDB5" w14:textId="77777777" w:rsidR="00C24E5C" w:rsidRPr="0056068F" w:rsidRDefault="00C24E5C" w:rsidP="00520C2C">
            <w:r w:rsidRPr="0056068F">
              <w:t>count after</w:t>
            </w:r>
          </w:p>
        </w:tc>
      </w:tr>
      <w:tr w:rsidR="00C24E5C" w:rsidRPr="0056068F" w14:paraId="5DD1C6F8" w14:textId="77777777" w:rsidTr="00480565">
        <w:tc>
          <w:tcPr>
            <w:tcW w:w="1250" w:type="pct"/>
          </w:tcPr>
          <w:p w14:paraId="779C3FE0" w14:textId="107C1E05" w:rsidR="00C24E5C" w:rsidRPr="0056068F" w:rsidRDefault="00C24E5C" w:rsidP="00F05586">
            <w:pPr>
              <w:pStyle w:val="TableListNumber"/>
              <w:rPr>
                <w:rStyle w:val="Strong"/>
              </w:rPr>
            </w:pPr>
          </w:p>
        </w:tc>
        <w:tc>
          <w:tcPr>
            <w:tcW w:w="1250" w:type="pct"/>
          </w:tcPr>
          <w:p w14:paraId="404B7C25" w14:textId="77777777" w:rsidR="00C24E5C" w:rsidRPr="0056068F" w:rsidRDefault="00C24E5C" w:rsidP="00520C2C"/>
        </w:tc>
        <w:tc>
          <w:tcPr>
            <w:tcW w:w="1250" w:type="pct"/>
          </w:tcPr>
          <w:p w14:paraId="2AE67661" w14:textId="77777777" w:rsidR="00C24E5C" w:rsidRPr="0056068F" w:rsidRDefault="00C24E5C" w:rsidP="00520C2C"/>
        </w:tc>
        <w:tc>
          <w:tcPr>
            <w:tcW w:w="1250" w:type="pct"/>
          </w:tcPr>
          <w:p w14:paraId="66582008" w14:textId="77777777" w:rsidR="00C24E5C" w:rsidRPr="0056068F" w:rsidRDefault="00C24E5C" w:rsidP="00520C2C"/>
        </w:tc>
      </w:tr>
      <w:tr w:rsidR="00C24E5C" w:rsidRPr="0056068F" w14:paraId="17F69F16" w14:textId="77777777" w:rsidTr="00480565">
        <w:tc>
          <w:tcPr>
            <w:tcW w:w="1250" w:type="pct"/>
          </w:tcPr>
          <w:p w14:paraId="53CAFFCB" w14:textId="0498558D" w:rsidR="00C24E5C" w:rsidRPr="0056068F" w:rsidRDefault="00C24E5C" w:rsidP="00F05586">
            <w:pPr>
              <w:pStyle w:val="TableListNumber"/>
              <w:rPr>
                <w:rStyle w:val="Strong"/>
              </w:rPr>
            </w:pPr>
          </w:p>
        </w:tc>
        <w:tc>
          <w:tcPr>
            <w:tcW w:w="1250" w:type="pct"/>
          </w:tcPr>
          <w:p w14:paraId="2DC3F792" w14:textId="77777777" w:rsidR="00C24E5C" w:rsidRPr="0056068F" w:rsidRDefault="00C24E5C" w:rsidP="00520C2C"/>
        </w:tc>
        <w:tc>
          <w:tcPr>
            <w:tcW w:w="1250" w:type="pct"/>
          </w:tcPr>
          <w:p w14:paraId="51FD7A4C" w14:textId="77777777" w:rsidR="00C24E5C" w:rsidRPr="0056068F" w:rsidRDefault="00C24E5C" w:rsidP="00520C2C"/>
        </w:tc>
        <w:tc>
          <w:tcPr>
            <w:tcW w:w="1250" w:type="pct"/>
          </w:tcPr>
          <w:p w14:paraId="0449A2C9" w14:textId="77777777" w:rsidR="00C24E5C" w:rsidRPr="0056068F" w:rsidRDefault="00C24E5C" w:rsidP="00520C2C"/>
        </w:tc>
      </w:tr>
      <w:tr w:rsidR="00C24E5C" w:rsidRPr="0056068F" w14:paraId="6DC4F61B" w14:textId="77777777" w:rsidTr="00480565">
        <w:tc>
          <w:tcPr>
            <w:tcW w:w="1250" w:type="pct"/>
          </w:tcPr>
          <w:p w14:paraId="6B41CCF5" w14:textId="6316AA62" w:rsidR="00C24E5C" w:rsidRPr="0056068F" w:rsidRDefault="00C24E5C" w:rsidP="00F05586">
            <w:pPr>
              <w:pStyle w:val="TableListNumber"/>
              <w:rPr>
                <w:rStyle w:val="Strong"/>
              </w:rPr>
            </w:pPr>
          </w:p>
        </w:tc>
        <w:tc>
          <w:tcPr>
            <w:tcW w:w="1250" w:type="pct"/>
          </w:tcPr>
          <w:p w14:paraId="5660B529" w14:textId="77777777" w:rsidR="00C24E5C" w:rsidRPr="0056068F" w:rsidRDefault="00C24E5C" w:rsidP="00520C2C"/>
        </w:tc>
        <w:tc>
          <w:tcPr>
            <w:tcW w:w="1250" w:type="pct"/>
          </w:tcPr>
          <w:p w14:paraId="5712BDEF" w14:textId="77777777" w:rsidR="00C24E5C" w:rsidRPr="0056068F" w:rsidRDefault="00C24E5C" w:rsidP="00520C2C"/>
        </w:tc>
        <w:tc>
          <w:tcPr>
            <w:tcW w:w="1250" w:type="pct"/>
          </w:tcPr>
          <w:p w14:paraId="050D6414" w14:textId="77777777" w:rsidR="00C24E5C" w:rsidRPr="0056068F" w:rsidRDefault="00C24E5C" w:rsidP="00520C2C"/>
        </w:tc>
      </w:tr>
      <w:tr w:rsidR="00C24E5C" w:rsidRPr="0056068F" w14:paraId="382CB5AD" w14:textId="77777777" w:rsidTr="00480565">
        <w:tc>
          <w:tcPr>
            <w:tcW w:w="1250" w:type="pct"/>
          </w:tcPr>
          <w:p w14:paraId="38225568" w14:textId="77935939" w:rsidR="00C24E5C" w:rsidRPr="0056068F" w:rsidRDefault="00C24E5C" w:rsidP="00F05586">
            <w:pPr>
              <w:pStyle w:val="TableListNumber"/>
              <w:rPr>
                <w:rStyle w:val="Strong"/>
              </w:rPr>
            </w:pPr>
          </w:p>
        </w:tc>
        <w:tc>
          <w:tcPr>
            <w:tcW w:w="1250" w:type="pct"/>
          </w:tcPr>
          <w:p w14:paraId="18334A54" w14:textId="77777777" w:rsidR="00C24E5C" w:rsidRPr="0056068F" w:rsidRDefault="00C24E5C" w:rsidP="00520C2C"/>
        </w:tc>
        <w:tc>
          <w:tcPr>
            <w:tcW w:w="1250" w:type="pct"/>
          </w:tcPr>
          <w:p w14:paraId="02B7404D" w14:textId="77777777" w:rsidR="00C24E5C" w:rsidRPr="0056068F" w:rsidRDefault="00C24E5C" w:rsidP="00520C2C"/>
        </w:tc>
        <w:tc>
          <w:tcPr>
            <w:tcW w:w="1250" w:type="pct"/>
          </w:tcPr>
          <w:p w14:paraId="4B2A7DE6" w14:textId="77777777" w:rsidR="00C24E5C" w:rsidRPr="0056068F" w:rsidRDefault="00C24E5C" w:rsidP="00520C2C"/>
        </w:tc>
      </w:tr>
    </w:tbl>
    <w:p w14:paraId="69B65EF5" w14:textId="2AF474B4" w:rsidR="00D147E0" w:rsidRPr="0056068F" w:rsidRDefault="00D147E0" w:rsidP="00F05586">
      <w:pPr>
        <w:pStyle w:val="ListNoActivity"/>
      </w:pPr>
      <w:bookmarkStart w:id="146" w:name="_Toc213359318"/>
      <w:r w:rsidRPr="0056068F">
        <w:t xml:space="preserve">Test your prediction by running the code </w:t>
      </w:r>
      <w:r w:rsidR="005E7751">
        <w:t xml:space="preserve">in the </w:t>
      </w:r>
      <w:r w:rsidR="005E7751" w:rsidRPr="005E7751">
        <w:rPr>
          <w:rStyle w:val="Strong"/>
        </w:rPr>
        <w:t>Console</w:t>
      </w:r>
      <w:r w:rsidR="005E7751">
        <w:t xml:space="preserve"> in </w:t>
      </w:r>
      <w:proofErr w:type="spellStart"/>
      <w:r w:rsidR="005E7751" w:rsidRPr="005E7751">
        <w:rPr>
          <w:rStyle w:val="Strong"/>
        </w:rPr>
        <w:t>Devtools</w:t>
      </w:r>
      <w:proofErr w:type="spellEnd"/>
      <w:r w:rsidRPr="0056068F">
        <w:t>.</w:t>
      </w:r>
    </w:p>
    <w:p w14:paraId="6108E05C" w14:textId="6CE90D3D" w:rsidR="00C24E5C" w:rsidRPr="0056068F" w:rsidRDefault="00C24E5C" w:rsidP="00C24E5C">
      <w:pPr>
        <w:pStyle w:val="Heading2"/>
        <w:rPr>
          <w:noProof/>
        </w:rPr>
      </w:pPr>
      <w:bookmarkStart w:id="147" w:name="_Toc216707802"/>
      <w:r w:rsidRPr="0056068F">
        <w:rPr>
          <w:noProof/>
        </w:rPr>
        <w:t>Data structure</w:t>
      </w:r>
      <w:bookmarkEnd w:id="146"/>
      <w:r w:rsidR="00506853" w:rsidRPr="0056068F">
        <w:rPr>
          <w:noProof/>
        </w:rPr>
        <w:t>s</w:t>
      </w:r>
      <w:bookmarkEnd w:id="147"/>
    </w:p>
    <w:p w14:paraId="45E64C28" w14:textId="1706BAA8" w:rsidR="00C24E5C" w:rsidRPr="0056068F" w:rsidRDefault="00C24E5C" w:rsidP="00786909">
      <w:pPr>
        <w:pStyle w:val="Standouttext"/>
        <w:rPr>
          <w:lang w:eastAsia="en-AU"/>
        </w:rPr>
      </w:pPr>
      <w:r w:rsidRPr="0056068F">
        <w:rPr>
          <w:lang w:eastAsia="en-AU"/>
        </w:rPr>
        <w:t>A data structure is a collection of data.</w:t>
      </w:r>
    </w:p>
    <w:p w14:paraId="2F047FB0" w14:textId="3C6074ED" w:rsidR="00C24E5C" w:rsidRPr="0056068F" w:rsidRDefault="00C24E5C" w:rsidP="00C24E5C">
      <w:pPr>
        <w:rPr>
          <w:lang w:eastAsia="en-AU"/>
        </w:rPr>
      </w:pPr>
      <w:r w:rsidRPr="0056068F">
        <w:rPr>
          <w:lang w:eastAsia="en-AU"/>
        </w:rPr>
        <w:t>Programs often need to work with many related values at once. Because variables alone can</w:t>
      </w:r>
      <w:r w:rsidR="005E422F" w:rsidRPr="0056068F">
        <w:rPr>
          <w:lang w:eastAsia="en-AU"/>
        </w:rPr>
        <w:t>'</w:t>
      </w:r>
      <w:r w:rsidRPr="0056068F">
        <w:rPr>
          <w:lang w:eastAsia="en-AU"/>
        </w:rPr>
        <w:t>t manage more than one piece of data at a time, data is grouped together in a specific format called a data structure.</w:t>
      </w:r>
    </w:p>
    <w:p w14:paraId="5AA33EA7" w14:textId="77777777" w:rsidR="00C24E5C" w:rsidRPr="0056068F" w:rsidRDefault="00C24E5C" w:rsidP="00F45300">
      <w:pPr>
        <w:keepNext/>
        <w:rPr>
          <w:lang w:eastAsia="en-AU"/>
        </w:rPr>
      </w:pPr>
      <w:r w:rsidRPr="0056068F">
        <w:rPr>
          <w:lang w:eastAsia="en-AU"/>
        </w:rPr>
        <w:lastRenderedPageBreak/>
        <w:t>Common examples of data structures include:</w:t>
      </w:r>
    </w:p>
    <w:p w14:paraId="43A783F4" w14:textId="03EE2A74" w:rsidR="00C24E5C" w:rsidRPr="0056068F" w:rsidRDefault="00AE1011" w:rsidP="00C322C4">
      <w:pPr>
        <w:pStyle w:val="ListBullet"/>
      </w:pPr>
      <w:r w:rsidRPr="0056068F">
        <w:rPr>
          <w:b/>
          <w:bCs/>
        </w:rPr>
        <w:t>array:</w:t>
      </w:r>
      <w:r w:rsidRPr="0056068F">
        <w:t xml:space="preserve"> stores a list of items in order</w:t>
      </w:r>
    </w:p>
    <w:p w14:paraId="0C7E0814" w14:textId="748AD0F9" w:rsidR="00C24E5C" w:rsidRPr="0056068F" w:rsidRDefault="00AE1011" w:rsidP="00C322C4">
      <w:pPr>
        <w:pStyle w:val="ListBullet"/>
      </w:pPr>
      <w:r w:rsidRPr="0056068F">
        <w:rPr>
          <w:b/>
          <w:bCs/>
        </w:rPr>
        <w:t>stack:</w:t>
      </w:r>
      <w:r w:rsidRPr="0056068F">
        <w:t xml:space="preserve"> stores items so the last one added is the first one removed</w:t>
      </w:r>
    </w:p>
    <w:p w14:paraId="5A0891F9" w14:textId="0CB733C6" w:rsidR="00C24E5C" w:rsidRPr="0056068F" w:rsidRDefault="00AE1011" w:rsidP="00C322C4">
      <w:pPr>
        <w:pStyle w:val="ListBullet"/>
      </w:pPr>
      <w:r w:rsidRPr="0056068F">
        <w:rPr>
          <w:b/>
          <w:bCs/>
        </w:rPr>
        <w:t>queue:</w:t>
      </w:r>
      <w:r w:rsidRPr="0056068F">
        <w:t xml:space="preserve"> stores items so the first one added is the first one removed</w:t>
      </w:r>
    </w:p>
    <w:p w14:paraId="15D4EBD4" w14:textId="2D002424" w:rsidR="00C24E5C" w:rsidRPr="0056068F" w:rsidRDefault="00AE1011" w:rsidP="00C322C4">
      <w:pPr>
        <w:pStyle w:val="ListBullet"/>
      </w:pPr>
      <w:r w:rsidRPr="0056068F">
        <w:rPr>
          <w:b/>
          <w:bCs/>
        </w:rPr>
        <w:t>tree:</w:t>
      </w:r>
      <w:r w:rsidRPr="0056068F">
        <w:t xml:space="preserve"> stores data in a branching format</w:t>
      </w:r>
    </w:p>
    <w:p w14:paraId="2467ECD9" w14:textId="16F2B41A" w:rsidR="00C24E5C" w:rsidRPr="0056068F" w:rsidRDefault="00AE1011" w:rsidP="00C322C4">
      <w:pPr>
        <w:pStyle w:val="ListBullet"/>
      </w:pPr>
      <w:r w:rsidRPr="0056068F">
        <w:rPr>
          <w:b/>
          <w:bCs/>
        </w:rPr>
        <w:t>graph:</w:t>
      </w:r>
      <w:r w:rsidRPr="0056068F">
        <w:t xml:space="preserve"> stores data as connected nodes, showing relationships.</w:t>
      </w:r>
    </w:p>
    <w:p w14:paraId="16DAA7A5" w14:textId="7A2EA1DC" w:rsidR="00C24E5C" w:rsidRPr="0056068F" w:rsidRDefault="007D5A55" w:rsidP="00C24E5C">
      <w:pPr>
        <w:pStyle w:val="Heading3"/>
        <w:rPr>
          <w:noProof/>
        </w:rPr>
      </w:pPr>
      <w:r w:rsidRPr="0056068F">
        <w:rPr>
          <w:noProof/>
        </w:rPr>
        <w:t>Using a</w:t>
      </w:r>
      <w:r w:rsidR="00C24E5C" w:rsidRPr="0056068F">
        <w:rPr>
          <w:noProof/>
        </w:rPr>
        <w:t>rrays</w:t>
      </w:r>
    </w:p>
    <w:p w14:paraId="5D5E2AD9" w14:textId="77777777" w:rsidR="00C24E5C" w:rsidRPr="0056068F" w:rsidRDefault="00C24E5C" w:rsidP="00C24E5C">
      <w:r w:rsidRPr="0056068F">
        <w:t>An array is a collection of items stored in contiguous memory locations.</w:t>
      </w:r>
    </w:p>
    <w:p w14:paraId="2E21A43C" w14:textId="2774483D" w:rsidR="009B4E94" w:rsidRPr="0056068F" w:rsidRDefault="009B4E94" w:rsidP="0036496B">
      <w:pPr>
        <w:pStyle w:val="Notebox"/>
        <w:rPr>
          <w:noProof/>
        </w:rPr>
      </w:pPr>
      <w:r w:rsidRPr="0056068F">
        <w:rPr>
          <w:rStyle w:val="Strong"/>
          <w:noProof/>
        </w:rPr>
        <w:t>Note</w:t>
      </w:r>
      <w:r w:rsidRPr="0056068F">
        <w:rPr>
          <w:noProof/>
        </w:rPr>
        <w:t xml:space="preserve">: An array is </w:t>
      </w:r>
      <w:r w:rsidR="0037100B" w:rsidRPr="0056068F">
        <w:rPr>
          <w:noProof/>
        </w:rPr>
        <w:t>both a data structure and</w:t>
      </w:r>
      <w:r w:rsidRPr="0056068F">
        <w:rPr>
          <w:noProof/>
        </w:rPr>
        <w:t xml:space="preserve"> </w:t>
      </w:r>
      <w:r w:rsidR="0036496B" w:rsidRPr="0056068F">
        <w:rPr>
          <w:noProof/>
        </w:rPr>
        <w:t>a data type (covered in a previous lesson).</w:t>
      </w:r>
    </w:p>
    <w:p w14:paraId="009EB2BC" w14:textId="3DA48233" w:rsidR="00C24E5C" w:rsidRPr="0056068F" w:rsidRDefault="00C24E5C" w:rsidP="00C24E5C">
      <w:r w:rsidRPr="0056068F">
        <w:t>Values of any type can be stored in the same array</w:t>
      </w:r>
      <w:r w:rsidR="00603DBF" w:rsidRPr="0056068F">
        <w:t xml:space="preserve"> and</w:t>
      </w:r>
      <w:r w:rsidRPr="0056068F">
        <w:t xml:space="preserve"> its length can be dynamic (it can grow or shrink as much as necessary).</w:t>
      </w:r>
    </w:p>
    <w:p w14:paraId="633B78FD" w14:textId="77777777" w:rsidR="00C24E5C" w:rsidRPr="0056068F" w:rsidRDefault="00C24E5C" w:rsidP="00C24E5C">
      <w:pPr>
        <w:pStyle w:val="ComputerCode"/>
      </w:pPr>
      <w:r w:rsidRPr="0056068F">
        <w:t xml:space="preserve">const </w:t>
      </w:r>
      <w:proofErr w:type="spellStart"/>
      <w:r w:rsidRPr="0056068F">
        <w:t>arr</w:t>
      </w:r>
      <w:proofErr w:type="spellEnd"/>
      <w:r w:rsidRPr="0056068F">
        <w:t xml:space="preserve"> = ['store', 1, 'whatever', 2, 'you want', 3]</w:t>
      </w:r>
    </w:p>
    <w:p w14:paraId="7B9D5F92" w14:textId="77777777" w:rsidR="00C24E5C" w:rsidRPr="0056068F" w:rsidRDefault="00C24E5C" w:rsidP="00C24E5C">
      <w:r w:rsidRPr="0056068F">
        <w:t>Any data type, including arrays, can be stored in an array. A multidimensional array is one that contains other arrays within it.</w:t>
      </w:r>
    </w:p>
    <w:p w14:paraId="5F684B4A" w14:textId="77777777" w:rsidR="00C24E5C" w:rsidRPr="0056068F" w:rsidRDefault="00C24E5C" w:rsidP="00C24E5C">
      <w:pPr>
        <w:pStyle w:val="ComputerCode"/>
      </w:pPr>
      <w:r w:rsidRPr="0056068F">
        <w:t xml:space="preserve">const </w:t>
      </w:r>
      <w:proofErr w:type="spellStart"/>
      <w:r w:rsidRPr="0056068F">
        <w:t>arr</w:t>
      </w:r>
      <w:proofErr w:type="spellEnd"/>
      <w:r w:rsidRPr="0056068F">
        <w:t xml:space="preserve"> = [</w:t>
      </w:r>
    </w:p>
    <w:p w14:paraId="3F1D3B69" w14:textId="7DF286F9" w:rsidR="00C24E5C" w:rsidRPr="0056068F" w:rsidRDefault="00C24E5C" w:rsidP="00C24E5C">
      <w:pPr>
        <w:pStyle w:val="ComputerCode"/>
      </w:pPr>
      <w:r w:rsidRPr="0056068F">
        <w:t xml:space="preserve">    [1,2,3],</w:t>
      </w:r>
    </w:p>
    <w:p w14:paraId="5F7D09B4" w14:textId="5C30EB2D" w:rsidR="00C24E5C" w:rsidRPr="0056068F" w:rsidRDefault="00C24E5C" w:rsidP="00C24E5C">
      <w:pPr>
        <w:pStyle w:val="ComputerCode"/>
      </w:pPr>
      <w:r w:rsidRPr="0056068F">
        <w:t xml:space="preserve">    [4,5,6],</w:t>
      </w:r>
    </w:p>
    <w:p w14:paraId="5AEA2112" w14:textId="5BBB0CC4" w:rsidR="00C24E5C" w:rsidRPr="0056068F" w:rsidRDefault="00C24E5C" w:rsidP="00C24E5C">
      <w:pPr>
        <w:pStyle w:val="ComputerCode"/>
      </w:pPr>
      <w:r w:rsidRPr="0056068F">
        <w:t xml:space="preserve">    [7,8,9],</w:t>
      </w:r>
    </w:p>
    <w:p w14:paraId="630391D8" w14:textId="77777777" w:rsidR="00C24E5C" w:rsidRPr="0056068F" w:rsidRDefault="00C24E5C" w:rsidP="00C24E5C">
      <w:pPr>
        <w:pStyle w:val="ComputerCode"/>
      </w:pPr>
      <w:r w:rsidRPr="0056068F">
        <w:t>]</w:t>
      </w:r>
    </w:p>
    <w:p w14:paraId="1AFEF14D" w14:textId="77777777" w:rsidR="00C24E5C" w:rsidRPr="0056068F" w:rsidRDefault="00C24E5C" w:rsidP="00C24E5C">
      <w:pPr>
        <w:pStyle w:val="Heading4"/>
        <w:rPr>
          <w:noProof/>
        </w:rPr>
      </w:pPr>
      <w:r w:rsidRPr="0056068F">
        <w:rPr>
          <w:noProof/>
        </w:rPr>
        <w:t>Indexing</w:t>
      </w:r>
    </w:p>
    <w:p w14:paraId="4ECA5B2A" w14:textId="77777777" w:rsidR="00AF10BA" w:rsidRPr="0056068F" w:rsidRDefault="00C24E5C" w:rsidP="00C24E5C">
      <w:r w:rsidRPr="0056068F">
        <w:t>Each item is accessible via its index (position number).</w:t>
      </w:r>
      <w:r w:rsidR="00AF10BA" w:rsidRPr="0056068F">
        <w:t xml:space="preserve"> </w:t>
      </w:r>
      <w:r w:rsidRPr="0056068F">
        <w:t xml:space="preserve">Indexes start at 0, not 1. </w:t>
      </w:r>
    </w:p>
    <w:p w14:paraId="44351968" w14:textId="65497996" w:rsidR="00C24E5C" w:rsidRPr="0056068F" w:rsidRDefault="00C24E5C" w:rsidP="00C24E5C">
      <w:r w:rsidRPr="0056068F">
        <w:t>This means:</w:t>
      </w:r>
    </w:p>
    <w:p w14:paraId="441C8E96" w14:textId="2DED8707" w:rsidR="00C24E5C" w:rsidRPr="0056068F" w:rsidRDefault="00D8665E" w:rsidP="00C322C4">
      <w:pPr>
        <w:pStyle w:val="ListBullet"/>
      </w:pPr>
      <w:r w:rsidRPr="0056068F">
        <w:t>index 0 is the first element</w:t>
      </w:r>
    </w:p>
    <w:p w14:paraId="1696E83C" w14:textId="0C61D117" w:rsidR="00C24E5C" w:rsidRPr="0056068F" w:rsidRDefault="00D8665E" w:rsidP="00C322C4">
      <w:pPr>
        <w:pStyle w:val="ListBullet"/>
      </w:pPr>
      <w:r w:rsidRPr="0056068F">
        <w:t>index 1 is the second element</w:t>
      </w:r>
    </w:p>
    <w:p w14:paraId="6C0AB5AC" w14:textId="336F4F3A" w:rsidR="00C24E5C" w:rsidRPr="0056068F" w:rsidRDefault="00D8665E" w:rsidP="00A2114A">
      <w:pPr>
        <w:pStyle w:val="ListBullet"/>
      </w:pPr>
      <w:r w:rsidRPr="0056068F">
        <w:t>index 2 is the third element and so on.</w:t>
      </w:r>
    </w:p>
    <w:p w14:paraId="25E07DB0" w14:textId="78830A41" w:rsidR="00F2669C" w:rsidRDefault="000416A5" w:rsidP="00F2669C">
      <w:pPr>
        <w:rPr>
          <w:noProof/>
        </w:rPr>
      </w:pPr>
      <w:r>
        <w:rPr>
          <w:noProof/>
        </w:rPr>
        <w:lastRenderedPageBreak/>
        <w:drawing>
          <wp:inline distT="0" distB="0" distL="0" distR="0" wp14:anchorId="562D5ADF" wp14:editId="7E88AED2">
            <wp:extent cx="6120130" cy="1682750"/>
            <wp:effectExtent l="0" t="0" r="0" b="0"/>
            <wp:docPr id="1066990426"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0426" name="Graphic 19">
                      <a:extLst>
                        <a:ext uri="{C183D7F6-B498-43B3-948B-1728B52AA6E4}">
                          <adec:decorative xmlns:adec="http://schemas.microsoft.com/office/drawing/2017/decorative" val="1"/>
                        </a:ext>
                      </a:extLst>
                    </pic:cNvPr>
                    <pic:cNvPicPr/>
                  </pic:nvPicPr>
                  <pic:blipFill>
                    <a:blip r:embed="rId227">
                      <a:extLst>
                        <a:ext uri="{96DAC541-7B7A-43D3-8B79-37D633B846F1}">
                          <asvg:svgBlip xmlns:asvg="http://schemas.microsoft.com/office/drawing/2016/SVG/main" r:embed="rId228"/>
                        </a:ext>
                      </a:extLst>
                    </a:blip>
                    <a:stretch>
                      <a:fillRect/>
                    </a:stretch>
                  </pic:blipFill>
                  <pic:spPr>
                    <a:xfrm>
                      <a:off x="0" y="0"/>
                      <a:ext cx="6120130" cy="1682750"/>
                    </a:xfrm>
                    <a:prstGeom prst="rect">
                      <a:avLst/>
                    </a:prstGeom>
                  </pic:spPr>
                </pic:pic>
              </a:graphicData>
            </a:graphic>
          </wp:inline>
        </w:drawing>
      </w:r>
    </w:p>
    <w:p w14:paraId="6B3CA9BF" w14:textId="1F5582FE" w:rsidR="008C03DC" w:rsidRPr="0056068F" w:rsidRDefault="008C03DC" w:rsidP="008C03DC">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27</w:t>
      </w:r>
      <w:r w:rsidRPr="0056068F">
        <w:rPr>
          <w:noProof/>
        </w:rPr>
        <w:fldChar w:fldCharType="end"/>
      </w:r>
      <w:r w:rsidRPr="0056068F">
        <w:rPr>
          <w:noProof/>
        </w:rPr>
        <w:t xml:space="preserve">: © </w:t>
      </w:r>
      <w:r w:rsidR="00F02239">
        <w:rPr>
          <w:noProof/>
        </w:rPr>
        <w:t>TAFE NSW 2025</w:t>
      </w:r>
      <w:r w:rsidRPr="0056068F">
        <w:rPr>
          <w:noProof/>
        </w:rPr>
        <w:t xml:space="preserve"> </w:t>
      </w:r>
    </w:p>
    <w:p w14:paraId="71E87195" w14:textId="52D67E7E" w:rsidR="00C24E5C" w:rsidRPr="0056068F" w:rsidRDefault="00C24E5C" w:rsidP="00C24E5C">
      <w:r w:rsidRPr="0056068F">
        <w:t xml:space="preserve">Because arrays always begin at index 0, </w:t>
      </w:r>
      <w:r w:rsidR="00DE6D5B" w:rsidRPr="0056068F">
        <w:t xml:space="preserve">in the following example </w:t>
      </w:r>
      <w:r w:rsidR="006877CD" w:rsidRPr="0056068F">
        <w:t>you</w:t>
      </w:r>
      <w:r w:rsidRPr="0056068F">
        <w:t xml:space="preserve"> </w:t>
      </w:r>
      <w:r w:rsidR="00DE6D5B" w:rsidRPr="0056068F">
        <w:t>w</w:t>
      </w:r>
      <w:r w:rsidRPr="0056068F">
        <w:t>ould use the index number 2 to access the 3rd element in a 4-element array</w:t>
      </w:r>
      <w:r w:rsidR="00DE6D5B" w:rsidRPr="0056068F">
        <w:t>:</w:t>
      </w:r>
    </w:p>
    <w:p w14:paraId="7D5A42C2" w14:textId="77777777" w:rsidR="00C24E5C" w:rsidRPr="0056068F" w:rsidRDefault="00C24E5C" w:rsidP="00C24E5C">
      <w:pPr>
        <w:pStyle w:val="ComputerCode"/>
      </w:pPr>
      <w:r w:rsidRPr="0056068F">
        <w:t xml:space="preserve">const </w:t>
      </w:r>
      <w:proofErr w:type="spellStart"/>
      <w:r w:rsidRPr="0056068F">
        <w:t>arr</w:t>
      </w:r>
      <w:proofErr w:type="spellEnd"/>
      <w:r w:rsidRPr="0056068F">
        <w:t xml:space="preserve"> = ['a', 'b', 'c', 'd']</w:t>
      </w:r>
    </w:p>
    <w:p w14:paraId="0AC00065" w14:textId="77777777" w:rsidR="00C24E5C" w:rsidRPr="0056068F" w:rsidRDefault="00C24E5C" w:rsidP="00C24E5C">
      <w:pPr>
        <w:pStyle w:val="ComputerCode"/>
      </w:pPr>
      <w:r w:rsidRPr="0056068F">
        <w:t>console.log(</w:t>
      </w:r>
      <w:proofErr w:type="spellStart"/>
      <w:r w:rsidRPr="0056068F">
        <w:t>arr</w:t>
      </w:r>
      <w:proofErr w:type="spellEnd"/>
      <w:r w:rsidRPr="0056068F">
        <w:t>[2]) // c is printed in the console</w:t>
      </w:r>
    </w:p>
    <w:p w14:paraId="29AD6E2B" w14:textId="77777777" w:rsidR="00517BFE" w:rsidRPr="0056068F" w:rsidRDefault="00517BFE" w:rsidP="00517BFE">
      <w:pPr>
        <w:pStyle w:val="HeadingDecorative"/>
        <w:rPr>
          <w:noProof/>
        </w:rPr>
      </w:pPr>
      <w:r w:rsidRPr="0056068F">
        <w:rPr>
          <w:noProof/>
        </w:rPr>
        <w:tab/>
      </w:r>
      <w:r w:rsidRPr="0056068F">
        <w:rPr>
          <w:noProof/>
        </w:rPr>
        <w:drawing>
          <wp:inline distT="0" distB="0" distL="0" distR="0" wp14:anchorId="7D6842BB" wp14:editId="23D4FB58">
            <wp:extent cx="324000" cy="324000"/>
            <wp:effectExtent l="0" t="0" r="0" b="0"/>
            <wp:docPr id="1396115462"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2D3B1972" w14:textId="42D3F071" w:rsidR="00C24E5C" w:rsidRPr="0056068F" w:rsidRDefault="00C24E5C" w:rsidP="00C24E5C">
      <w:r w:rsidRPr="0056068F">
        <w:t xml:space="preserve">You can find a complete list of methods used to operate arrays </w:t>
      </w:r>
      <w:r w:rsidR="00255985" w:rsidRPr="0056068F">
        <w:t xml:space="preserve">at the </w:t>
      </w:r>
      <w:r w:rsidR="00522F36" w:rsidRPr="0056068F">
        <w:t>MDN</w:t>
      </w:r>
      <w:r w:rsidR="000D539A" w:rsidRPr="0056068F">
        <w:t xml:space="preserve"> page </w:t>
      </w:r>
      <w:hyperlink r:id="rId229" w:history="1">
        <w:r w:rsidR="000D539A" w:rsidRPr="0056068F">
          <w:rPr>
            <w:rStyle w:val="Hyperlink"/>
          </w:rPr>
          <w:t>Array</w:t>
        </w:r>
      </w:hyperlink>
      <w:r w:rsidRPr="0056068F">
        <w:t>.</w:t>
      </w:r>
    </w:p>
    <w:p w14:paraId="4F4BED1A" w14:textId="77777777" w:rsidR="00C24E5C" w:rsidRPr="0056068F" w:rsidRDefault="00C24E5C" w:rsidP="00C24E5C">
      <w:pPr>
        <w:pStyle w:val="HeadingDecorative"/>
        <w:rPr>
          <w:noProof/>
        </w:rPr>
      </w:pPr>
      <w:r w:rsidRPr="0056068F">
        <w:rPr>
          <w:noProof/>
        </w:rPr>
        <w:tab/>
      </w:r>
      <w:r w:rsidRPr="0056068F">
        <w:rPr>
          <w:noProof/>
        </w:rPr>
        <w:drawing>
          <wp:inline distT="0" distB="0" distL="0" distR="0" wp14:anchorId="4DEBE110" wp14:editId="6D260078">
            <wp:extent cx="324000" cy="324000"/>
            <wp:effectExtent l="0" t="0" r="0" b="0"/>
            <wp:docPr id="1961230908"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2ED3E240" w14:textId="1EC8D60C" w:rsidR="00C24E5C" w:rsidRDefault="002661DA" w:rsidP="00603DBF">
      <w:pPr>
        <w:pStyle w:val="Heading3"/>
        <w:rPr>
          <w:noProof/>
        </w:rPr>
      </w:pPr>
      <w:bookmarkStart w:id="148" w:name="_Ref215569273"/>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28</w:t>
      </w:r>
      <w:r w:rsidRPr="0056068F">
        <w:rPr>
          <w:noProof/>
        </w:rPr>
        <w:fldChar w:fldCharType="end"/>
      </w:r>
      <w:r w:rsidR="00603DBF" w:rsidRPr="0056068F">
        <w:rPr>
          <w:noProof/>
        </w:rPr>
        <w:t xml:space="preserve">: </w:t>
      </w:r>
      <w:r w:rsidR="0072435F" w:rsidRPr="0056068F">
        <w:rPr>
          <w:noProof/>
        </w:rPr>
        <w:t>Develop the logic for a m</w:t>
      </w:r>
      <w:r w:rsidR="00603DBF" w:rsidRPr="0056068F">
        <w:rPr>
          <w:noProof/>
        </w:rPr>
        <w:t>ini</w:t>
      </w:r>
      <w:r w:rsidR="0072435F" w:rsidRPr="0056068F">
        <w:rPr>
          <w:noProof/>
        </w:rPr>
        <w:t xml:space="preserve"> </w:t>
      </w:r>
      <w:r w:rsidRPr="0056068F">
        <w:rPr>
          <w:noProof/>
        </w:rPr>
        <w:t>g</w:t>
      </w:r>
      <w:r w:rsidR="00603DBF" w:rsidRPr="0056068F">
        <w:rPr>
          <w:noProof/>
        </w:rPr>
        <w:t>ame</w:t>
      </w:r>
      <w:bookmarkEnd w:id="148"/>
    </w:p>
    <w:p w14:paraId="3D53D1C6" w14:textId="776C5B17" w:rsidR="00B97F95" w:rsidRPr="00B97F95" w:rsidRDefault="00B97F95" w:rsidP="00B97F95">
      <w:pPr>
        <w:rPr>
          <w:lang w:eastAsia="en-AU"/>
        </w:rPr>
      </w:pPr>
      <w:r>
        <w:rPr>
          <w:lang w:eastAsia="en-AU"/>
        </w:rPr>
        <w:t>In this activity</w:t>
      </w:r>
      <w:r w:rsidR="006C0C1C">
        <w:rPr>
          <w:lang w:eastAsia="en-AU"/>
        </w:rPr>
        <w:t>, you'll develop a simple numbers game.</w:t>
      </w:r>
    </w:p>
    <w:p w14:paraId="16E346A7" w14:textId="1499B334" w:rsidR="00C24E5C" w:rsidRPr="0056068F" w:rsidRDefault="00C24E5C" w:rsidP="00CC75E8">
      <w:pPr>
        <w:pStyle w:val="ListNumber"/>
        <w:numPr>
          <w:ilvl w:val="0"/>
          <w:numId w:val="45"/>
        </w:numPr>
      </w:pPr>
      <w:r w:rsidRPr="0056068F">
        <w:t>Copy the</w:t>
      </w:r>
      <w:r w:rsidR="00522F36" w:rsidRPr="0056068F">
        <w:t xml:space="preserve"> following</w:t>
      </w:r>
      <w:r w:rsidRPr="0056068F">
        <w:t xml:space="preserve"> code.</w:t>
      </w:r>
    </w:p>
    <w:p w14:paraId="281A27FF" w14:textId="27B770B2" w:rsidR="00C24E5C" w:rsidRPr="0056068F" w:rsidRDefault="00C24E5C" w:rsidP="004A32BA">
      <w:pPr>
        <w:pStyle w:val="ListNumber"/>
      </w:pPr>
      <w:r w:rsidRPr="0056068F">
        <w:t xml:space="preserve">Complete the </w:t>
      </w:r>
      <w:r w:rsidR="00834A8E" w:rsidRPr="0056068F">
        <w:t xml:space="preserve">steps in the code </w:t>
      </w:r>
      <w:r w:rsidRPr="0056068F">
        <w:t>to finish the Lucky Draw.</w:t>
      </w:r>
    </w:p>
    <w:p w14:paraId="0E7D2560" w14:textId="0BAF4529" w:rsidR="00C24E5C" w:rsidRPr="0056068F" w:rsidRDefault="00C24E5C" w:rsidP="004A32BA">
      <w:pPr>
        <w:pStyle w:val="ListNumber"/>
      </w:pPr>
      <w:r w:rsidRPr="0056068F">
        <w:t xml:space="preserve">Run the code in </w:t>
      </w:r>
      <w:r w:rsidR="00660C01">
        <w:t xml:space="preserve">the </w:t>
      </w:r>
      <w:r w:rsidR="00660C01" w:rsidRPr="00660C01">
        <w:rPr>
          <w:rStyle w:val="Strong"/>
        </w:rPr>
        <w:t>Console</w:t>
      </w:r>
      <w:r w:rsidR="00660C01">
        <w:t xml:space="preserve"> in </w:t>
      </w:r>
      <w:proofErr w:type="spellStart"/>
      <w:r w:rsidR="00660C01" w:rsidRPr="00660C01">
        <w:rPr>
          <w:rStyle w:val="Strong"/>
        </w:rPr>
        <w:t>DevTools</w:t>
      </w:r>
      <w:proofErr w:type="spellEnd"/>
      <w:r w:rsidRPr="0056068F">
        <w:t xml:space="preserve"> to see which numbers win.</w:t>
      </w:r>
    </w:p>
    <w:p w14:paraId="720F8F24" w14:textId="77777777" w:rsidR="00C24E5C" w:rsidRPr="0056068F" w:rsidRDefault="00C24E5C" w:rsidP="00C24E5C">
      <w:pPr>
        <w:pStyle w:val="ComputerCode"/>
      </w:pPr>
      <w:r w:rsidRPr="0056068F">
        <w:t>// You have 5 random tickets. Lucky number is 7.</w:t>
      </w:r>
    </w:p>
    <w:p w14:paraId="59F34BEB" w14:textId="77777777" w:rsidR="00C24E5C" w:rsidRPr="0056068F" w:rsidRDefault="00C24E5C" w:rsidP="00C24E5C">
      <w:pPr>
        <w:pStyle w:val="ComputerCode"/>
      </w:pPr>
    </w:p>
    <w:p w14:paraId="65B44951" w14:textId="77777777" w:rsidR="00C24E5C" w:rsidRPr="0056068F" w:rsidRDefault="00C24E5C" w:rsidP="00C24E5C">
      <w:pPr>
        <w:pStyle w:val="ComputerCode"/>
      </w:pPr>
      <w:r w:rsidRPr="0056068F">
        <w:t>let tickets = [3, 7, 1, 7, 4]</w:t>
      </w:r>
    </w:p>
    <w:p w14:paraId="506D8530" w14:textId="77777777" w:rsidR="00C24E5C" w:rsidRPr="0056068F" w:rsidRDefault="00C24E5C" w:rsidP="00C24E5C">
      <w:pPr>
        <w:pStyle w:val="ComputerCode"/>
      </w:pPr>
    </w:p>
    <w:p w14:paraId="149B5756" w14:textId="033EAC4C" w:rsidR="00C24E5C" w:rsidRPr="0056068F" w:rsidRDefault="00C24E5C" w:rsidP="000416A5">
      <w:pPr>
        <w:pStyle w:val="ComputerCode"/>
        <w:keepNext/>
      </w:pPr>
      <w:r w:rsidRPr="0056068F">
        <w:lastRenderedPageBreak/>
        <w:t xml:space="preserve">// </w:t>
      </w:r>
      <w:r w:rsidR="00834A8E" w:rsidRPr="0056068F">
        <w:t>Step 1</w:t>
      </w:r>
      <w:r w:rsidRPr="0056068F">
        <w:t>: Write a for loop that goes through each ticket.</w:t>
      </w:r>
    </w:p>
    <w:p w14:paraId="26722A01" w14:textId="77646384" w:rsidR="00C24E5C" w:rsidRPr="0056068F" w:rsidRDefault="00C24E5C" w:rsidP="00C24E5C">
      <w:pPr>
        <w:pStyle w:val="ComputerCode"/>
      </w:pPr>
      <w:r w:rsidRPr="0056068F">
        <w:t xml:space="preserve">// </w:t>
      </w:r>
      <w:r w:rsidR="00834A8E" w:rsidRPr="0056068F">
        <w:t>Step 2</w:t>
      </w:r>
      <w:r w:rsidRPr="0056068F">
        <w:t>: If the number equals 7, print "Winner!"</w:t>
      </w:r>
    </w:p>
    <w:p w14:paraId="04C21ED7" w14:textId="2E4C7541" w:rsidR="00C24E5C" w:rsidRPr="0056068F" w:rsidRDefault="00C24E5C" w:rsidP="00C24E5C">
      <w:pPr>
        <w:pStyle w:val="ComputerCode"/>
      </w:pPr>
      <w:r w:rsidRPr="0056068F">
        <w:t>//       Else print "Try again."</w:t>
      </w:r>
    </w:p>
    <w:p w14:paraId="1433AF50" w14:textId="77777777" w:rsidR="00C24E5C" w:rsidRPr="0056068F" w:rsidRDefault="00C24E5C" w:rsidP="00C24E5C">
      <w:pPr>
        <w:pStyle w:val="Heading2"/>
        <w:rPr>
          <w:noProof/>
        </w:rPr>
      </w:pPr>
      <w:bookmarkStart w:id="149" w:name="_Toc213359319"/>
      <w:bookmarkStart w:id="150" w:name="_Toc216707803"/>
      <w:r w:rsidRPr="0056068F">
        <w:rPr>
          <w:noProof/>
        </w:rPr>
        <w:t>Functions</w:t>
      </w:r>
      <w:bookmarkEnd w:id="149"/>
      <w:bookmarkEnd w:id="150"/>
    </w:p>
    <w:p w14:paraId="1DD946EA" w14:textId="0BF1DDA9" w:rsidR="00C24E5C" w:rsidRPr="0056068F" w:rsidRDefault="00C24E5C" w:rsidP="00C24E5C">
      <w:pPr>
        <w:rPr>
          <w:lang w:eastAsia="en-AU"/>
        </w:rPr>
      </w:pPr>
      <w:r w:rsidRPr="0056068F">
        <w:rPr>
          <w:lang w:eastAsia="en-AU"/>
        </w:rPr>
        <w:t>A function is a subprogram</w:t>
      </w:r>
      <w:r w:rsidR="00323028" w:rsidRPr="0056068F">
        <w:rPr>
          <w:lang w:eastAsia="en-AU"/>
        </w:rPr>
        <w:t xml:space="preserve"> –</w:t>
      </w:r>
      <w:r w:rsidRPr="0056068F">
        <w:rPr>
          <w:lang w:eastAsia="en-AU"/>
        </w:rPr>
        <w:t xml:space="preserve"> a</w:t>
      </w:r>
      <w:r w:rsidR="00323028" w:rsidRPr="0056068F">
        <w:rPr>
          <w:lang w:eastAsia="en-AU"/>
        </w:rPr>
        <w:t xml:space="preserve"> </w:t>
      </w:r>
      <w:r w:rsidRPr="0056068F">
        <w:rPr>
          <w:lang w:eastAsia="en-AU"/>
        </w:rPr>
        <w:t xml:space="preserve">small, reusable block of code within a larger program. </w:t>
      </w:r>
      <w:r w:rsidR="006B3D50" w:rsidRPr="0056068F">
        <w:rPr>
          <w:lang w:eastAsia="en-AU"/>
        </w:rPr>
        <w:t>Functions</w:t>
      </w:r>
      <w:r w:rsidRPr="0056068F">
        <w:rPr>
          <w:lang w:eastAsia="en-AU"/>
        </w:rPr>
        <w:t xml:space="preserve"> are used to perform specific task</w:t>
      </w:r>
      <w:r w:rsidR="006B3D50" w:rsidRPr="0056068F">
        <w:rPr>
          <w:lang w:eastAsia="en-AU"/>
        </w:rPr>
        <w:t>s</w:t>
      </w:r>
      <w:r w:rsidRPr="0056068F">
        <w:rPr>
          <w:lang w:eastAsia="en-AU"/>
        </w:rPr>
        <w:t xml:space="preserve"> and reduce repetition.</w:t>
      </w:r>
    </w:p>
    <w:p w14:paraId="338230FC" w14:textId="0CD205A9" w:rsidR="00C24E5C" w:rsidRPr="0056068F" w:rsidRDefault="00603DBF" w:rsidP="00603DBF">
      <w:pPr>
        <w:pStyle w:val="Heading3"/>
        <w:rPr>
          <w:noProof/>
        </w:rPr>
      </w:pPr>
      <w:r w:rsidRPr="0056068F">
        <w:rPr>
          <w:noProof/>
        </w:rPr>
        <w:t>Defining and calling a function</w:t>
      </w:r>
    </w:p>
    <w:p w14:paraId="249E134F" w14:textId="25B213FE" w:rsidR="00C24E5C" w:rsidRPr="0056068F" w:rsidRDefault="00C24E5C" w:rsidP="00C24E5C">
      <w:pPr>
        <w:rPr>
          <w:lang w:eastAsia="en-AU"/>
        </w:rPr>
      </w:pPr>
      <w:r w:rsidRPr="0056068F">
        <w:rPr>
          <w:lang w:eastAsia="en-AU"/>
        </w:rPr>
        <w:t>A function must be defined before it can be called</w:t>
      </w:r>
      <w:r w:rsidR="00C5428C" w:rsidRPr="0056068F">
        <w:rPr>
          <w:lang w:eastAsia="en-AU"/>
        </w:rPr>
        <w:t xml:space="preserve"> (or run).</w:t>
      </w:r>
    </w:p>
    <w:p w14:paraId="5F57766B" w14:textId="71940AF4" w:rsidR="00C24E5C" w:rsidRPr="0056068F" w:rsidRDefault="00C24E5C" w:rsidP="00C24E5C">
      <w:pPr>
        <w:rPr>
          <w:lang w:eastAsia="en-AU"/>
        </w:rPr>
      </w:pPr>
      <w:r w:rsidRPr="0056068F">
        <w:rPr>
          <w:lang w:eastAsia="en-AU"/>
        </w:rPr>
        <w:t>To define a function, use the function keyword followed by a name, parentheses</w:t>
      </w:r>
      <w:r w:rsidR="00603DBF" w:rsidRPr="0056068F">
        <w:rPr>
          <w:lang w:eastAsia="en-AU"/>
        </w:rPr>
        <w:t xml:space="preserve"> </w:t>
      </w:r>
      <w:r w:rsidR="00427933" w:rsidRPr="0056068F">
        <w:rPr>
          <w:lang w:eastAsia="en-AU"/>
        </w:rPr>
        <w:t xml:space="preserve">() </w:t>
      </w:r>
      <w:r w:rsidR="00603DBF" w:rsidRPr="0056068F">
        <w:rPr>
          <w:lang w:eastAsia="en-AU"/>
        </w:rPr>
        <w:t>and</w:t>
      </w:r>
      <w:r w:rsidRPr="0056068F">
        <w:rPr>
          <w:lang w:eastAsia="en-AU"/>
        </w:rPr>
        <w:t xml:space="preserve"> curly braces { }</w:t>
      </w:r>
      <w:r w:rsidR="00D64A81" w:rsidRPr="0056068F">
        <w:rPr>
          <w:lang w:eastAsia="en-AU"/>
        </w:rPr>
        <w:t>.</w:t>
      </w:r>
      <w:r w:rsidR="00A34571" w:rsidRPr="0056068F">
        <w:rPr>
          <w:lang w:eastAsia="en-AU"/>
        </w:rPr>
        <w:t xml:space="preserve"> The code to be executed is defined inside the curly braces</w:t>
      </w:r>
      <w:r w:rsidR="00C5428C" w:rsidRPr="0056068F">
        <w:rPr>
          <w:lang w:eastAsia="en-AU"/>
        </w:rPr>
        <w:t>:</w:t>
      </w:r>
    </w:p>
    <w:p w14:paraId="3966D3F8" w14:textId="77777777" w:rsidR="00C24E5C" w:rsidRPr="0056068F" w:rsidRDefault="00C24E5C" w:rsidP="00C24E5C">
      <w:pPr>
        <w:pStyle w:val="ComputerCode"/>
      </w:pPr>
      <w:r w:rsidRPr="0056068F">
        <w:t>function greet() {</w:t>
      </w:r>
    </w:p>
    <w:p w14:paraId="38DE968E" w14:textId="2B436143" w:rsidR="00C24E5C" w:rsidRPr="0056068F" w:rsidRDefault="00C24E5C" w:rsidP="00C24E5C">
      <w:pPr>
        <w:pStyle w:val="ComputerCode"/>
      </w:pPr>
      <w:r w:rsidRPr="0056068F">
        <w:t xml:space="preserve">  console.log("Hello!");</w:t>
      </w:r>
    </w:p>
    <w:p w14:paraId="4E4287AC" w14:textId="77777777" w:rsidR="00C24E5C" w:rsidRPr="0056068F" w:rsidRDefault="00C24E5C" w:rsidP="00C24E5C">
      <w:pPr>
        <w:pStyle w:val="ComputerCode"/>
      </w:pPr>
      <w:r w:rsidRPr="0056068F">
        <w:t>}</w:t>
      </w:r>
    </w:p>
    <w:p w14:paraId="695BB343" w14:textId="55CF46C8" w:rsidR="00C24E5C" w:rsidRPr="0056068F" w:rsidRDefault="00C24E5C" w:rsidP="00C24E5C">
      <w:pPr>
        <w:rPr>
          <w:lang w:eastAsia="en-AU"/>
        </w:rPr>
      </w:pPr>
      <w:r w:rsidRPr="0056068F">
        <w:rPr>
          <w:lang w:eastAsia="en-AU"/>
        </w:rPr>
        <w:t xml:space="preserve">To run the function, call it by </w:t>
      </w:r>
      <w:r w:rsidR="009A68CB" w:rsidRPr="0056068F">
        <w:rPr>
          <w:lang w:eastAsia="en-AU"/>
        </w:rPr>
        <w:t xml:space="preserve">its </w:t>
      </w:r>
      <w:r w:rsidRPr="0056068F">
        <w:rPr>
          <w:lang w:eastAsia="en-AU"/>
        </w:rPr>
        <w:t>name followed by parentheses</w:t>
      </w:r>
      <w:r w:rsidR="00007DBC" w:rsidRPr="0056068F">
        <w:rPr>
          <w:lang w:eastAsia="en-AU"/>
        </w:rPr>
        <w:t xml:space="preserve"> ()</w:t>
      </w:r>
      <w:r w:rsidRPr="0056068F">
        <w:rPr>
          <w:lang w:eastAsia="en-AU"/>
        </w:rPr>
        <w:t>:</w:t>
      </w:r>
    </w:p>
    <w:p w14:paraId="7DF9131D" w14:textId="77777777" w:rsidR="00C24E5C" w:rsidRPr="0056068F" w:rsidRDefault="00C24E5C" w:rsidP="00C24E5C">
      <w:pPr>
        <w:pStyle w:val="ComputerCode"/>
      </w:pPr>
      <w:r w:rsidRPr="0056068F">
        <w:t>greet(); // Output: Hello!</w:t>
      </w:r>
    </w:p>
    <w:p w14:paraId="575F3073" w14:textId="496EB34C" w:rsidR="00C24E5C" w:rsidRPr="0056068F" w:rsidRDefault="00603DBF" w:rsidP="00603DBF">
      <w:pPr>
        <w:pStyle w:val="Heading3"/>
        <w:rPr>
          <w:noProof/>
        </w:rPr>
      </w:pPr>
      <w:r w:rsidRPr="0056068F">
        <w:rPr>
          <w:noProof/>
        </w:rPr>
        <w:t>Function parameters</w:t>
      </w:r>
    </w:p>
    <w:p w14:paraId="79D2A1C9" w14:textId="25D214FD" w:rsidR="00C24E5C" w:rsidRPr="0056068F" w:rsidRDefault="00C24E5C" w:rsidP="00C24E5C">
      <w:pPr>
        <w:rPr>
          <w:lang w:eastAsia="en-AU"/>
        </w:rPr>
      </w:pPr>
      <w:r w:rsidRPr="0056068F">
        <w:rPr>
          <w:lang w:eastAsia="en-AU"/>
        </w:rPr>
        <w:t>A function can accept parameters</w:t>
      </w:r>
      <w:r w:rsidR="00247D6A" w:rsidRPr="0056068F">
        <w:rPr>
          <w:lang w:eastAsia="en-AU"/>
        </w:rPr>
        <w:t>,</w:t>
      </w:r>
      <w:r w:rsidRPr="0056068F">
        <w:rPr>
          <w:lang w:eastAsia="en-AU"/>
        </w:rPr>
        <w:t xml:space="preserve"> which are values that are passed into it when it runs.</w:t>
      </w:r>
    </w:p>
    <w:p w14:paraId="20959F72" w14:textId="77777777" w:rsidR="00C24E5C" w:rsidRPr="0056068F" w:rsidRDefault="00C24E5C" w:rsidP="00C24E5C">
      <w:pPr>
        <w:pStyle w:val="ComputerCode"/>
      </w:pPr>
      <w:r w:rsidRPr="0056068F">
        <w:t>function greet(name) {</w:t>
      </w:r>
    </w:p>
    <w:p w14:paraId="2712A2F8" w14:textId="6524445D" w:rsidR="00C24E5C" w:rsidRPr="0056068F" w:rsidRDefault="00C24E5C" w:rsidP="00C24E5C">
      <w:pPr>
        <w:pStyle w:val="ComputerCode"/>
      </w:pPr>
      <w:r w:rsidRPr="0056068F">
        <w:t xml:space="preserve">  console.log(`Hello, ${name}!`);</w:t>
      </w:r>
    </w:p>
    <w:p w14:paraId="1102D3AC" w14:textId="77777777" w:rsidR="00C24E5C" w:rsidRPr="0056068F" w:rsidRDefault="00C24E5C" w:rsidP="00C24E5C">
      <w:pPr>
        <w:pStyle w:val="ComputerCode"/>
      </w:pPr>
      <w:r w:rsidRPr="0056068F">
        <w:t>}</w:t>
      </w:r>
    </w:p>
    <w:p w14:paraId="347F1D37" w14:textId="77777777" w:rsidR="00C24E5C" w:rsidRPr="0056068F" w:rsidRDefault="00C24E5C" w:rsidP="00C24E5C">
      <w:pPr>
        <w:pStyle w:val="ComputerCode"/>
      </w:pPr>
    </w:p>
    <w:p w14:paraId="0B909582" w14:textId="5D542767" w:rsidR="00C24E5C" w:rsidRPr="0056068F" w:rsidRDefault="00C24E5C" w:rsidP="00C24E5C">
      <w:pPr>
        <w:pStyle w:val="ComputerCode"/>
      </w:pPr>
      <w:r w:rsidRPr="0056068F">
        <w:t>greet("Jordan"); // Output: Hello, Jordan!</w:t>
      </w:r>
    </w:p>
    <w:p w14:paraId="44C45D7D" w14:textId="77777777" w:rsidR="00C24E5C" w:rsidRPr="0056068F" w:rsidRDefault="00C24E5C" w:rsidP="00C24E5C">
      <w:pPr>
        <w:rPr>
          <w:lang w:eastAsia="en-AU"/>
        </w:rPr>
      </w:pPr>
      <w:r w:rsidRPr="0056068F">
        <w:rPr>
          <w:lang w:eastAsia="en-AU"/>
        </w:rPr>
        <w:t>Parameters make functions reusable because they can work with different inputs.</w:t>
      </w:r>
    </w:p>
    <w:p w14:paraId="3C436644" w14:textId="36E141D4" w:rsidR="00C24E5C" w:rsidRPr="0056068F" w:rsidRDefault="00603DBF" w:rsidP="00603DBF">
      <w:pPr>
        <w:pStyle w:val="Heading3"/>
        <w:rPr>
          <w:noProof/>
        </w:rPr>
      </w:pPr>
      <w:r w:rsidRPr="0056068F">
        <w:rPr>
          <w:noProof/>
        </w:rPr>
        <w:lastRenderedPageBreak/>
        <w:t>Return values</w:t>
      </w:r>
    </w:p>
    <w:p w14:paraId="00B72117" w14:textId="77777777" w:rsidR="00C24E5C" w:rsidRPr="0056068F" w:rsidRDefault="00C24E5C" w:rsidP="00C24E5C">
      <w:pPr>
        <w:rPr>
          <w:lang w:eastAsia="en-AU"/>
        </w:rPr>
      </w:pPr>
      <w:r w:rsidRPr="0056068F">
        <w:rPr>
          <w:lang w:eastAsia="en-AU"/>
        </w:rPr>
        <w:t>Functions can send a result back using the return keyword.</w:t>
      </w:r>
    </w:p>
    <w:p w14:paraId="0C7D0F6E" w14:textId="77777777" w:rsidR="00C24E5C" w:rsidRPr="0056068F" w:rsidRDefault="00C24E5C" w:rsidP="00C24E5C">
      <w:pPr>
        <w:pStyle w:val="ComputerCode"/>
      </w:pPr>
      <w:r w:rsidRPr="0056068F">
        <w:t>function add(a, b) {</w:t>
      </w:r>
    </w:p>
    <w:p w14:paraId="34C5988C" w14:textId="6786318E" w:rsidR="00C24E5C" w:rsidRPr="0056068F" w:rsidRDefault="00C24E5C" w:rsidP="00C24E5C">
      <w:pPr>
        <w:pStyle w:val="ComputerCode"/>
      </w:pPr>
      <w:r w:rsidRPr="0056068F">
        <w:t xml:space="preserve">  return a + b;</w:t>
      </w:r>
    </w:p>
    <w:p w14:paraId="1B7A10EF" w14:textId="77777777" w:rsidR="00C24E5C" w:rsidRPr="0056068F" w:rsidRDefault="00C24E5C" w:rsidP="00C24E5C">
      <w:pPr>
        <w:pStyle w:val="ComputerCode"/>
      </w:pPr>
      <w:r w:rsidRPr="0056068F">
        <w:t>}</w:t>
      </w:r>
    </w:p>
    <w:p w14:paraId="34E86965" w14:textId="77777777" w:rsidR="00C24E5C" w:rsidRPr="0056068F" w:rsidRDefault="00C24E5C" w:rsidP="00C24E5C">
      <w:pPr>
        <w:pStyle w:val="ComputerCode"/>
      </w:pPr>
    </w:p>
    <w:p w14:paraId="53200B3D" w14:textId="77777777" w:rsidR="00C24E5C" w:rsidRPr="0056068F" w:rsidRDefault="00C24E5C" w:rsidP="00C24E5C">
      <w:pPr>
        <w:pStyle w:val="ComputerCode"/>
      </w:pPr>
      <w:r w:rsidRPr="0056068F">
        <w:t>const result = add(5, 3);</w:t>
      </w:r>
    </w:p>
    <w:p w14:paraId="0F5C068E" w14:textId="77777777" w:rsidR="00C24E5C" w:rsidRPr="0056068F" w:rsidRDefault="00C24E5C" w:rsidP="00C24E5C">
      <w:pPr>
        <w:pStyle w:val="ComputerCode"/>
      </w:pPr>
      <w:r w:rsidRPr="0056068F">
        <w:t>console.log(result); // Output: 8</w:t>
      </w:r>
    </w:p>
    <w:p w14:paraId="58743A38" w14:textId="77777777" w:rsidR="00C24E5C" w:rsidRPr="0056068F" w:rsidRDefault="00C24E5C" w:rsidP="00C24E5C">
      <w:pPr>
        <w:rPr>
          <w:lang w:eastAsia="en-AU"/>
        </w:rPr>
      </w:pPr>
      <w:r w:rsidRPr="0056068F">
        <w:rPr>
          <w:lang w:eastAsia="en-AU"/>
        </w:rPr>
        <w:t>When a return statement runs, the function ends and returns that value.</w:t>
      </w:r>
    </w:p>
    <w:p w14:paraId="7DEA5EDE" w14:textId="20CC2117" w:rsidR="00C24E5C" w:rsidRPr="0056068F" w:rsidRDefault="00603DBF" w:rsidP="00603DBF">
      <w:pPr>
        <w:pStyle w:val="Heading3"/>
        <w:rPr>
          <w:noProof/>
        </w:rPr>
      </w:pPr>
      <w:r w:rsidRPr="0056068F">
        <w:rPr>
          <w:noProof/>
        </w:rPr>
        <w:t>Recursive functions</w:t>
      </w:r>
    </w:p>
    <w:p w14:paraId="23465366" w14:textId="77777777" w:rsidR="00C24E5C" w:rsidRPr="0056068F" w:rsidRDefault="00C24E5C" w:rsidP="00C24E5C">
      <w:pPr>
        <w:rPr>
          <w:lang w:eastAsia="en-AU"/>
        </w:rPr>
      </w:pPr>
      <w:r w:rsidRPr="0056068F">
        <w:rPr>
          <w:lang w:eastAsia="en-AU"/>
        </w:rPr>
        <w:t>A recursive function is a function that calls itself. Recursion is often used for tasks like repeating actions, processing lists, or solving mathematical problems.</w:t>
      </w:r>
    </w:p>
    <w:p w14:paraId="5BFA477F" w14:textId="521E3B68" w:rsidR="00C24E5C" w:rsidRPr="0056068F" w:rsidRDefault="00C24E5C" w:rsidP="00832476">
      <w:pPr>
        <w:keepNext/>
        <w:rPr>
          <w:lang w:eastAsia="en-AU"/>
        </w:rPr>
      </w:pPr>
      <w:r w:rsidRPr="0056068F">
        <w:rPr>
          <w:lang w:eastAsia="en-AU"/>
        </w:rPr>
        <w:t>In this example</w:t>
      </w:r>
      <w:r w:rsidR="00F63287" w:rsidRPr="0056068F">
        <w:rPr>
          <w:lang w:eastAsia="en-AU"/>
        </w:rPr>
        <w:t>,</w:t>
      </w:r>
      <w:r w:rsidRPr="0056068F">
        <w:rPr>
          <w:lang w:eastAsia="en-AU"/>
        </w:rPr>
        <w:t xml:space="preserve"> </w:t>
      </w:r>
      <w:r w:rsidRPr="0056068F">
        <w:rPr>
          <w:rStyle w:val="Emphasis"/>
        </w:rPr>
        <w:t>countdown()</w:t>
      </w:r>
      <w:r w:rsidRPr="0056068F">
        <w:t xml:space="preserve"> is called within the defined function:</w:t>
      </w:r>
    </w:p>
    <w:p w14:paraId="2B95AC01" w14:textId="77777777" w:rsidR="00C24E5C" w:rsidRPr="0056068F" w:rsidRDefault="00C24E5C" w:rsidP="00C24E5C">
      <w:pPr>
        <w:pStyle w:val="ComputerCode"/>
      </w:pPr>
      <w:r w:rsidRPr="0056068F">
        <w:t>function countdown(number) {</w:t>
      </w:r>
    </w:p>
    <w:p w14:paraId="27F4662D" w14:textId="3482B943" w:rsidR="00C24E5C" w:rsidRPr="0056068F" w:rsidRDefault="00C24E5C" w:rsidP="00C24E5C">
      <w:pPr>
        <w:pStyle w:val="ComputerCode"/>
      </w:pPr>
      <w:r w:rsidRPr="0056068F">
        <w:t xml:space="preserve">  console.log(number);</w:t>
      </w:r>
    </w:p>
    <w:p w14:paraId="66008E95" w14:textId="77777777" w:rsidR="00C24E5C" w:rsidRPr="0056068F" w:rsidRDefault="00C24E5C" w:rsidP="00C24E5C">
      <w:pPr>
        <w:pStyle w:val="ComputerCode"/>
      </w:pPr>
    </w:p>
    <w:p w14:paraId="3E6AD9D9" w14:textId="160A2026" w:rsidR="00C24E5C" w:rsidRPr="0056068F" w:rsidRDefault="00C24E5C" w:rsidP="00C24E5C">
      <w:pPr>
        <w:pStyle w:val="ComputerCode"/>
      </w:pPr>
      <w:r w:rsidRPr="0056068F">
        <w:t xml:space="preserve">  if (number &gt; 1) {</w:t>
      </w:r>
    </w:p>
    <w:p w14:paraId="24342D01" w14:textId="1D801F5C" w:rsidR="00C24E5C" w:rsidRPr="0056068F" w:rsidRDefault="00C24E5C" w:rsidP="00C24E5C">
      <w:pPr>
        <w:pStyle w:val="ComputerCode"/>
      </w:pPr>
      <w:r w:rsidRPr="0056068F">
        <w:t xml:space="preserve">    countdown(number - 1); // the function calls itself (recursion)</w:t>
      </w:r>
    </w:p>
    <w:p w14:paraId="00AF4AAC" w14:textId="573FBFD2" w:rsidR="00C24E5C" w:rsidRPr="0056068F" w:rsidRDefault="00C24E5C" w:rsidP="00C24E5C">
      <w:pPr>
        <w:pStyle w:val="ComputerCode"/>
      </w:pPr>
      <w:r w:rsidRPr="0056068F">
        <w:t xml:space="preserve">  }</w:t>
      </w:r>
    </w:p>
    <w:p w14:paraId="5FD04AA6" w14:textId="77777777" w:rsidR="00C24E5C" w:rsidRPr="0056068F" w:rsidRDefault="00C24E5C" w:rsidP="00C24E5C">
      <w:pPr>
        <w:pStyle w:val="ComputerCode"/>
      </w:pPr>
      <w:r w:rsidRPr="0056068F">
        <w:t>}</w:t>
      </w:r>
    </w:p>
    <w:p w14:paraId="54CCBBEA" w14:textId="77777777" w:rsidR="00C24E5C" w:rsidRPr="0056068F" w:rsidRDefault="00C24E5C" w:rsidP="00C24E5C">
      <w:pPr>
        <w:pStyle w:val="ComputerCode"/>
      </w:pPr>
    </w:p>
    <w:p w14:paraId="4D51DDBE" w14:textId="77777777" w:rsidR="00C24E5C" w:rsidRPr="0056068F" w:rsidRDefault="00C24E5C" w:rsidP="00C24E5C">
      <w:pPr>
        <w:pStyle w:val="ComputerCode"/>
      </w:pPr>
      <w:r w:rsidRPr="0056068F">
        <w:t>countdown(5);</w:t>
      </w:r>
    </w:p>
    <w:p w14:paraId="58B4A4C7" w14:textId="77777777" w:rsidR="00C24E5C" w:rsidRPr="0056068F" w:rsidRDefault="00C24E5C" w:rsidP="00C24E5C">
      <w:pPr>
        <w:rPr>
          <w:lang w:eastAsia="en-AU"/>
        </w:rPr>
      </w:pPr>
      <w:r w:rsidRPr="0056068F">
        <w:rPr>
          <w:lang w:eastAsia="en-AU"/>
        </w:rPr>
        <w:t>How it works:</w:t>
      </w:r>
    </w:p>
    <w:p w14:paraId="25224F92" w14:textId="77777777" w:rsidR="00C24E5C" w:rsidRPr="0056068F" w:rsidRDefault="00C24E5C" w:rsidP="00CC75E8">
      <w:pPr>
        <w:pStyle w:val="ListNumber"/>
        <w:numPr>
          <w:ilvl w:val="0"/>
          <w:numId w:val="46"/>
        </w:numPr>
      </w:pPr>
      <w:r w:rsidRPr="0056068F">
        <w:t>The function prints the current number.</w:t>
      </w:r>
    </w:p>
    <w:p w14:paraId="30534F62" w14:textId="77777777" w:rsidR="00C24E5C" w:rsidRPr="0056068F" w:rsidRDefault="00C24E5C" w:rsidP="00EE4B5A">
      <w:pPr>
        <w:pStyle w:val="ListNumber"/>
      </w:pPr>
      <w:r w:rsidRPr="0056068F">
        <w:t>It calls itself with a smaller number (</w:t>
      </w:r>
      <w:r w:rsidRPr="0056068F">
        <w:rPr>
          <w:rStyle w:val="Emphasis"/>
        </w:rPr>
        <w:t>number - 1</w:t>
      </w:r>
      <w:r w:rsidRPr="0056068F">
        <w:t>).</w:t>
      </w:r>
    </w:p>
    <w:p w14:paraId="0719370D" w14:textId="77777777" w:rsidR="00C24E5C" w:rsidRPr="0056068F" w:rsidRDefault="00C24E5C" w:rsidP="00EE4B5A">
      <w:pPr>
        <w:pStyle w:val="ListNumber"/>
      </w:pPr>
      <w:r w:rsidRPr="0056068F">
        <w:t>When number is no longer greater than 1, the recursion stops.</w:t>
      </w:r>
    </w:p>
    <w:p w14:paraId="6D619608" w14:textId="49DA5F98" w:rsidR="00C24E5C" w:rsidRPr="0056068F" w:rsidRDefault="00603DBF" w:rsidP="00603DBF">
      <w:pPr>
        <w:pStyle w:val="Heading3"/>
        <w:rPr>
          <w:noProof/>
        </w:rPr>
      </w:pPr>
      <w:r w:rsidRPr="0056068F">
        <w:rPr>
          <w:noProof/>
        </w:rPr>
        <w:lastRenderedPageBreak/>
        <w:t>Arrow functions</w:t>
      </w:r>
    </w:p>
    <w:p w14:paraId="53C5A678" w14:textId="77777777" w:rsidR="00C24E5C" w:rsidRPr="0056068F" w:rsidRDefault="00C24E5C" w:rsidP="00C24E5C">
      <w:pPr>
        <w:rPr>
          <w:lang w:eastAsia="en-AU"/>
        </w:rPr>
      </w:pPr>
      <w:r w:rsidRPr="0056068F">
        <w:rPr>
          <w:lang w:eastAsia="en-AU"/>
        </w:rPr>
        <w:t xml:space="preserve">An arrow function is a shorter way to write a function. It uses the arrow symbol (=&gt;) instead of the </w:t>
      </w:r>
      <w:r w:rsidRPr="0056068F">
        <w:rPr>
          <w:rStyle w:val="Emphasis"/>
        </w:rPr>
        <w:t>function</w:t>
      </w:r>
      <w:r w:rsidRPr="0056068F">
        <w:rPr>
          <w:lang w:eastAsia="en-AU"/>
        </w:rPr>
        <w:t xml:space="preserve"> keyword. Arrow functions are often used for short, simple tasks.</w:t>
      </w:r>
    </w:p>
    <w:p w14:paraId="60902348" w14:textId="77777777" w:rsidR="00C24E5C" w:rsidRPr="0056068F" w:rsidRDefault="00C24E5C" w:rsidP="007C3AF9">
      <w:pPr>
        <w:keepNext/>
        <w:rPr>
          <w:lang w:eastAsia="en-AU"/>
        </w:rPr>
      </w:pPr>
      <w:r w:rsidRPr="0056068F">
        <w:rPr>
          <w:lang w:eastAsia="en-AU"/>
        </w:rPr>
        <w:t>Differences:</w:t>
      </w:r>
    </w:p>
    <w:p w14:paraId="14A66B42" w14:textId="77777777" w:rsidR="00C24E5C" w:rsidRPr="0056068F" w:rsidRDefault="00C24E5C" w:rsidP="00EB0FD6">
      <w:pPr>
        <w:pStyle w:val="ListBullet"/>
      </w:pPr>
      <w:r w:rsidRPr="0056068F">
        <w:t xml:space="preserve">The function keyword is replaced with a </w:t>
      </w:r>
      <w:r w:rsidRPr="0056068F">
        <w:rPr>
          <w:rStyle w:val="Emphasis"/>
        </w:rPr>
        <w:t>const</w:t>
      </w:r>
      <w:r w:rsidRPr="0056068F">
        <w:t xml:space="preserve"> variable.</w:t>
      </w:r>
    </w:p>
    <w:p w14:paraId="4F6D7E3F" w14:textId="0E058A40" w:rsidR="00C24E5C" w:rsidRPr="0056068F" w:rsidRDefault="00C24E5C" w:rsidP="00EB0FD6">
      <w:pPr>
        <w:pStyle w:val="ListBullet"/>
      </w:pPr>
      <w:r w:rsidRPr="0056068F">
        <w:t xml:space="preserve">Curly </w:t>
      </w:r>
      <w:r w:rsidR="008F046E" w:rsidRPr="0056068F">
        <w:t>braces</w:t>
      </w:r>
      <w:r w:rsidRPr="0056068F">
        <w:t xml:space="preserve"> { } and the return keyword can be removed if the function has only one line.</w:t>
      </w:r>
    </w:p>
    <w:p w14:paraId="3691045D" w14:textId="77777777" w:rsidR="00C24E5C" w:rsidRPr="0056068F" w:rsidRDefault="00C24E5C" w:rsidP="00EB0FD6">
      <w:pPr>
        <w:pStyle w:val="ListBullet"/>
      </w:pPr>
      <w:r w:rsidRPr="0056068F">
        <w:t>Parentheses ( ) are optional when there is only one parameter.</w:t>
      </w:r>
    </w:p>
    <w:p w14:paraId="5077C0F4" w14:textId="0F35F2B3" w:rsidR="00C24E5C" w:rsidRPr="0056068F" w:rsidRDefault="00C24E5C" w:rsidP="00EB0FD6">
      <w:pPr>
        <w:rPr>
          <w:rStyle w:val="Strong"/>
        </w:rPr>
      </w:pPr>
      <w:r w:rsidRPr="0056068F">
        <w:rPr>
          <w:rStyle w:val="Strong"/>
        </w:rPr>
        <w:t xml:space="preserve">Example: Basic </w:t>
      </w:r>
      <w:r w:rsidR="00B43967" w:rsidRPr="0056068F">
        <w:rPr>
          <w:rStyle w:val="Strong"/>
        </w:rPr>
        <w:t xml:space="preserve">arrow function </w:t>
      </w:r>
      <w:r w:rsidRPr="0056068F">
        <w:rPr>
          <w:rStyle w:val="Strong"/>
        </w:rPr>
        <w:t>with no parameters</w:t>
      </w:r>
    </w:p>
    <w:p w14:paraId="1D322DC7" w14:textId="77777777" w:rsidR="00C24E5C" w:rsidRPr="0056068F" w:rsidRDefault="00C24E5C" w:rsidP="00C24E5C">
      <w:pPr>
        <w:pStyle w:val="ComputerCode"/>
      </w:pPr>
      <w:r w:rsidRPr="0056068F">
        <w:t>const greet = () =&gt; {</w:t>
      </w:r>
    </w:p>
    <w:p w14:paraId="2912FCAB" w14:textId="2E6FF2CA" w:rsidR="00C24E5C" w:rsidRPr="0056068F" w:rsidRDefault="00C24E5C" w:rsidP="00C24E5C">
      <w:pPr>
        <w:pStyle w:val="ComputerCode"/>
        <w:ind w:firstLine="578"/>
      </w:pPr>
      <w:r w:rsidRPr="0056068F">
        <w:t>console.log("Hello!");</w:t>
      </w:r>
    </w:p>
    <w:p w14:paraId="5873E9A3" w14:textId="77777777" w:rsidR="00C24E5C" w:rsidRPr="0056068F" w:rsidRDefault="00C24E5C" w:rsidP="00C24E5C">
      <w:pPr>
        <w:pStyle w:val="ComputerCode"/>
      </w:pPr>
      <w:r w:rsidRPr="0056068F">
        <w:t>};</w:t>
      </w:r>
    </w:p>
    <w:p w14:paraId="71D6F0EC" w14:textId="77777777" w:rsidR="00C24E5C" w:rsidRPr="0056068F" w:rsidRDefault="00C24E5C" w:rsidP="00C24E5C">
      <w:pPr>
        <w:pStyle w:val="ComputerCode"/>
      </w:pPr>
    </w:p>
    <w:p w14:paraId="5DE57E5A" w14:textId="77777777" w:rsidR="00C24E5C" w:rsidRPr="0056068F" w:rsidRDefault="00C24E5C" w:rsidP="00C24E5C">
      <w:pPr>
        <w:pStyle w:val="ComputerCode"/>
      </w:pPr>
      <w:r w:rsidRPr="0056068F">
        <w:t>greet(); // Output: Hello!</w:t>
      </w:r>
    </w:p>
    <w:p w14:paraId="05B804EE" w14:textId="769DD011" w:rsidR="00C24E5C" w:rsidRPr="0056068F" w:rsidRDefault="00C24E5C" w:rsidP="00CD22A5">
      <w:pPr>
        <w:keepNext/>
        <w:rPr>
          <w:rStyle w:val="Strong"/>
        </w:rPr>
      </w:pPr>
      <w:r w:rsidRPr="0056068F">
        <w:rPr>
          <w:rStyle w:val="Strong"/>
        </w:rPr>
        <w:t xml:space="preserve">Example: With </w:t>
      </w:r>
      <w:r w:rsidR="00B43967" w:rsidRPr="0056068F">
        <w:rPr>
          <w:rStyle w:val="Strong"/>
        </w:rPr>
        <w:t>p</w:t>
      </w:r>
      <w:r w:rsidRPr="0056068F">
        <w:rPr>
          <w:rStyle w:val="Strong"/>
        </w:rPr>
        <w:t>arameters</w:t>
      </w:r>
    </w:p>
    <w:p w14:paraId="7FA1C100" w14:textId="77777777" w:rsidR="00C24E5C" w:rsidRPr="0056068F" w:rsidRDefault="00C24E5C" w:rsidP="00C24E5C">
      <w:pPr>
        <w:pStyle w:val="ComputerCode"/>
      </w:pPr>
      <w:r w:rsidRPr="0056068F">
        <w:t>const greet = (</w:t>
      </w:r>
      <w:proofErr w:type="spellStart"/>
      <w:r w:rsidRPr="0056068F">
        <w:t>firstName</w:t>
      </w:r>
      <w:proofErr w:type="spellEnd"/>
      <w:r w:rsidRPr="0056068F">
        <w:t xml:space="preserve">, </w:t>
      </w:r>
      <w:proofErr w:type="spellStart"/>
      <w:r w:rsidRPr="0056068F">
        <w:t>lastName</w:t>
      </w:r>
      <w:proofErr w:type="spellEnd"/>
      <w:r w:rsidRPr="0056068F">
        <w:t>) =&gt; {</w:t>
      </w:r>
    </w:p>
    <w:p w14:paraId="7B761315" w14:textId="77777777" w:rsidR="00C24E5C" w:rsidRPr="0056068F" w:rsidRDefault="00C24E5C" w:rsidP="00C24E5C">
      <w:pPr>
        <w:pStyle w:val="ComputerCode"/>
        <w:ind w:firstLine="578"/>
      </w:pPr>
      <w:r w:rsidRPr="0056068F">
        <w:t>console.log(`Hello, ${</w:t>
      </w:r>
      <w:proofErr w:type="spellStart"/>
      <w:r w:rsidRPr="0056068F">
        <w:t>firstName</w:t>
      </w:r>
      <w:proofErr w:type="spellEnd"/>
      <w:r w:rsidRPr="0056068F">
        <w:t>} ${</w:t>
      </w:r>
      <w:proofErr w:type="spellStart"/>
      <w:r w:rsidRPr="0056068F">
        <w:t>lastName</w:t>
      </w:r>
      <w:proofErr w:type="spellEnd"/>
      <w:r w:rsidRPr="0056068F">
        <w:t>}!`);</w:t>
      </w:r>
    </w:p>
    <w:p w14:paraId="7BC71705" w14:textId="77777777" w:rsidR="00C24E5C" w:rsidRPr="0056068F" w:rsidRDefault="00C24E5C" w:rsidP="00C24E5C">
      <w:pPr>
        <w:pStyle w:val="ComputerCode"/>
      </w:pPr>
      <w:r w:rsidRPr="0056068F">
        <w:t>};</w:t>
      </w:r>
    </w:p>
    <w:p w14:paraId="1FCB078A" w14:textId="77777777" w:rsidR="00C24E5C" w:rsidRPr="0056068F" w:rsidRDefault="00C24E5C" w:rsidP="00C24E5C">
      <w:pPr>
        <w:pStyle w:val="ComputerCode"/>
      </w:pPr>
    </w:p>
    <w:p w14:paraId="4AED0230" w14:textId="1567CEF2" w:rsidR="00C24E5C" w:rsidRPr="0056068F" w:rsidRDefault="00C24E5C" w:rsidP="00C24E5C">
      <w:pPr>
        <w:pStyle w:val="ComputerCode"/>
      </w:pPr>
      <w:r w:rsidRPr="0056068F">
        <w:t>greet("Jordan", "Lee"); // Output: Hello, Jordan Lee!</w:t>
      </w:r>
    </w:p>
    <w:p w14:paraId="38249FDF" w14:textId="2C2516DA" w:rsidR="00C24E5C" w:rsidRPr="0056068F" w:rsidRDefault="00C24E5C" w:rsidP="00A6342A">
      <w:pPr>
        <w:rPr>
          <w:rStyle w:val="Strong"/>
        </w:rPr>
      </w:pPr>
      <w:r w:rsidRPr="0056068F">
        <w:rPr>
          <w:rStyle w:val="Strong"/>
        </w:rPr>
        <w:t xml:space="preserve">Example: With </w:t>
      </w:r>
      <w:r w:rsidR="00B43967" w:rsidRPr="0056068F">
        <w:rPr>
          <w:rStyle w:val="Strong"/>
        </w:rPr>
        <w:t xml:space="preserve">one parameter </w:t>
      </w:r>
    </w:p>
    <w:p w14:paraId="7015F50B" w14:textId="74FFE476" w:rsidR="00C24E5C" w:rsidRPr="0056068F" w:rsidRDefault="00C24E5C" w:rsidP="00275801">
      <w:r w:rsidRPr="0056068F">
        <w:t xml:space="preserve">If the function </w:t>
      </w:r>
      <w:r w:rsidR="00463755" w:rsidRPr="0056068F">
        <w:t xml:space="preserve">only </w:t>
      </w:r>
      <w:r w:rsidRPr="0056068F">
        <w:t>has one parameter, you can leave out the parentheses</w:t>
      </w:r>
      <w:r w:rsidR="007F7E30" w:rsidRPr="0056068F">
        <w:t xml:space="preserve"> ()</w:t>
      </w:r>
      <w:r w:rsidRPr="0056068F">
        <w:t>.</w:t>
      </w:r>
    </w:p>
    <w:p w14:paraId="156693CB" w14:textId="77777777" w:rsidR="00C24E5C" w:rsidRPr="0056068F" w:rsidRDefault="00C24E5C" w:rsidP="00C24E5C">
      <w:pPr>
        <w:pStyle w:val="ComputerCode"/>
      </w:pPr>
      <w:r w:rsidRPr="0056068F">
        <w:t>const greet = name =&gt; {</w:t>
      </w:r>
    </w:p>
    <w:p w14:paraId="1B40A2B2" w14:textId="77777777" w:rsidR="00C24E5C" w:rsidRPr="0056068F" w:rsidRDefault="00C24E5C" w:rsidP="00C24E5C">
      <w:pPr>
        <w:pStyle w:val="ComputerCode"/>
        <w:ind w:firstLine="578"/>
      </w:pPr>
      <w:r w:rsidRPr="0056068F">
        <w:t>console.log(`Hello, ${name}!`);</w:t>
      </w:r>
    </w:p>
    <w:p w14:paraId="19AE593D" w14:textId="77777777" w:rsidR="00C24E5C" w:rsidRPr="0056068F" w:rsidRDefault="00C24E5C" w:rsidP="00C24E5C">
      <w:pPr>
        <w:pStyle w:val="ComputerCode"/>
      </w:pPr>
      <w:r w:rsidRPr="0056068F">
        <w:t>};</w:t>
      </w:r>
    </w:p>
    <w:p w14:paraId="50A23314" w14:textId="77777777" w:rsidR="00C24E5C" w:rsidRPr="0056068F" w:rsidRDefault="00C24E5C" w:rsidP="00C24E5C">
      <w:pPr>
        <w:pStyle w:val="ComputerCode"/>
      </w:pPr>
    </w:p>
    <w:p w14:paraId="798E6FC3" w14:textId="112DB1B8" w:rsidR="00C24E5C" w:rsidRPr="0056068F" w:rsidRDefault="00C24E5C" w:rsidP="00C24E5C">
      <w:pPr>
        <w:pStyle w:val="ComputerCode"/>
      </w:pPr>
      <w:r w:rsidRPr="0056068F">
        <w:t>greet("Jordan"); // Output: Hello, Jordan!</w:t>
      </w:r>
    </w:p>
    <w:p w14:paraId="2633644C" w14:textId="2ECBF7CC" w:rsidR="00C24E5C" w:rsidRPr="0056068F" w:rsidRDefault="00C24E5C" w:rsidP="000416A5">
      <w:pPr>
        <w:keepNext/>
        <w:rPr>
          <w:rStyle w:val="Strong"/>
        </w:rPr>
      </w:pPr>
      <w:r w:rsidRPr="0056068F">
        <w:rPr>
          <w:rStyle w:val="Strong"/>
        </w:rPr>
        <w:lastRenderedPageBreak/>
        <w:t xml:space="preserve">Example: Returning a </w:t>
      </w:r>
      <w:r w:rsidR="00B43967" w:rsidRPr="0056068F">
        <w:rPr>
          <w:rStyle w:val="Strong"/>
        </w:rPr>
        <w:t>v</w:t>
      </w:r>
      <w:r w:rsidRPr="0056068F">
        <w:rPr>
          <w:rStyle w:val="Strong"/>
        </w:rPr>
        <w:t>alue</w:t>
      </w:r>
    </w:p>
    <w:p w14:paraId="16B1DFC1" w14:textId="6F409143" w:rsidR="00C24E5C" w:rsidRPr="0056068F" w:rsidRDefault="00C24E5C" w:rsidP="00AA1392">
      <w:r w:rsidRPr="0056068F">
        <w:t>If the function has a single statement that returns a value</w:t>
      </w:r>
      <w:r w:rsidR="00AA1392" w:rsidRPr="0056068F">
        <w:t>, y</w:t>
      </w:r>
      <w:r w:rsidRPr="0056068F">
        <w:t xml:space="preserve">ou can omit the </w:t>
      </w:r>
      <w:r w:rsidR="007F7E30" w:rsidRPr="0056068F">
        <w:t xml:space="preserve">curly </w:t>
      </w:r>
      <w:r w:rsidRPr="0056068F">
        <w:t>braces { } and the return keyword.</w:t>
      </w:r>
    </w:p>
    <w:p w14:paraId="40E1B1A6" w14:textId="77777777" w:rsidR="00C24E5C" w:rsidRPr="0056068F" w:rsidRDefault="00C24E5C" w:rsidP="00C24E5C">
      <w:pPr>
        <w:pStyle w:val="ComputerCode"/>
      </w:pPr>
      <w:r w:rsidRPr="0056068F">
        <w:t>const add = (a, b) =&gt; a + b;</w:t>
      </w:r>
    </w:p>
    <w:p w14:paraId="2D691289" w14:textId="77777777" w:rsidR="00C24E5C" w:rsidRPr="0056068F" w:rsidRDefault="00C24E5C" w:rsidP="00C24E5C">
      <w:pPr>
        <w:pStyle w:val="ComputerCode"/>
      </w:pPr>
    </w:p>
    <w:p w14:paraId="32F8D475" w14:textId="77777777" w:rsidR="00C24E5C" w:rsidRPr="0056068F" w:rsidRDefault="00C24E5C" w:rsidP="00C24E5C">
      <w:pPr>
        <w:pStyle w:val="ComputerCode"/>
      </w:pPr>
      <w:r w:rsidRPr="0056068F">
        <w:t>console.log (add(5, 3)); // Output: 8</w:t>
      </w:r>
    </w:p>
    <w:p w14:paraId="0EFB594F" w14:textId="77777777" w:rsidR="00C24E5C" w:rsidRPr="0056068F" w:rsidRDefault="00C24E5C" w:rsidP="00C24E5C">
      <w:pPr>
        <w:pStyle w:val="HeadingDecorative"/>
        <w:rPr>
          <w:noProof/>
        </w:rPr>
      </w:pPr>
      <w:r w:rsidRPr="0056068F">
        <w:rPr>
          <w:noProof/>
        </w:rPr>
        <w:tab/>
      </w:r>
      <w:r w:rsidRPr="0056068F">
        <w:rPr>
          <w:noProof/>
        </w:rPr>
        <w:drawing>
          <wp:inline distT="0" distB="0" distL="0" distR="0" wp14:anchorId="5F297D12" wp14:editId="55B015BF">
            <wp:extent cx="324000" cy="324000"/>
            <wp:effectExtent l="0" t="0" r="0" b="0"/>
            <wp:docPr id="1827774423"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5B9DE624" w14:textId="3F638FCE" w:rsidR="00C24E5C" w:rsidRDefault="002661DA" w:rsidP="00603DBF">
      <w:pPr>
        <w:pStyle w:val="Heading3"/>
        <w:rPr>
          <w:noProof/>
        </w:rPr>
      </w:pPr>
      <w:bookmarkStart w:id="151" w:name="_Ref215569274"/>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29</w:t>
      </w:r>
      <w:r w:rsidRPr="0056068F">
        <w:rPr>
          <w:noProof/>
        </w:rPr>
        <w:fldChar w:fldCharType="end"/>
      </w:r>
      <w:r w:rsidR="00603DBF" w:rsidRPr="0056068F">
        <w:rPr>
          <w:noProof/>
        </w:rPr>
        <w:t>: Convert a function to an arrow function</w:t>
      </w:r>
      <w:bookmarkEnd w:id="151"/>
    </w:p>
    <w:p w14:paraId="05B73B96" w14:textId="44A2573E" w:rsidR="00CD22A5" w:rsidRPr="00CD22A5" w:rsidRDefault="00CD22A5" w:rsidP="00CD22A5">
      <w:pPr>
        <w:rPr>
          <w:lang w:eastAsia="en-AU"/>
        </w:rPr>
      </w:pPr>
      <w:r>
        <w:rPr>
          <w:lang w:eastAsia="en-AU"/>
        </w:rPr>
        <w:t xml:space="preserve">In this activity, you'll </w:t>
      </w:r>
      <w:r w:rsidR="00AD1A30">
        <w:rPr>
          <w:lang w:eastAsia="en-AU"/>
        </w:rPr>
        <w:t>convert a traditional function to an arrow function</w:t>
      </w:r>
    </w:p>
    <w:p w14:paraId="45B4780A" w14:textId="178A35DA" w:rsidR="00C24E5C" w:rsidRPr="0056068F" w:rsidRDefault="00C24E5C" w:rsidP="00CC75E8">
      <w:pPr>
        <w:pStyle w:val="ListNumber"/>
        <w:numPr>
          <w:ilvl w:val="0"/>
          <w:numId w:val="47"/>
        </w:numPr>
      </w:pPr>
      <w:r w:rsidRPr="0056068F">
        <w:t>Copy the following code into</w:t>
      </w:r>
      <w:r w:rsidR="00660C01">
        <w:t xml:space="preserve"> the </w:t>
      </w:r>
      <w:r w:rsidR="00660C01" w:rsidRPr="00660C01">
        <w:rPr>
          <w:rStyle w:val="Strong"/>
        </w:rPr>
        <w:t>Console</w:t>
      </w:r>
      <w:r w:rsidR="00660C01">
        <w:t xml:space="preserve"> in </w:t>
      </w:r>
      <w:proofErr w:type="spellStart"/>
      <w:r w:rsidR="00660C01" w:rsidRPr="00660C01">
        <w:rPr>
          <w:rStyle w:val="Strong"/>
        </w:rPr>
        <w:t>DevTools</w:t>
      </w:r>
      <w:proofErr w:type="spellEnd"/>
      <w:r w:rsidRPr="0056068F">
        <w:t>.</w:t>
      </w:r>
    </w:p>
    <w:p w14:paraId="0D90DAC2" w14:textId="65D28202" w:rsidR="00C24E5C" w:rsidRPr="0056068F" w:rsidRDefault="004779A1" w:rsidP="0037618F">
      <w:pPr>
        <w:pStyle w:val="ListNumber"/>
      </w:pPr>
      <w:r>
        <w:t>Copy the traditional function and c</w:t>
      </w:r>
      <w:r w:rsidR="00C24E5C" w:rsidRPr="0056068F">
        <w:t>onvert</w:t>
      </w:r>
      <w:r w:rsidR="000C4662">
        <w:t xml:space="preserve"> </w:t>
      </w:r>
      <w:r w:rsidR="00047FFA">
        <w:t>it</w:t>
      </w:r>
      <w:r w:rsidR="00C24E5C" w:rsidRPr="0056068F">
        <w:t xml:space="preserve"> </w:t>
      </w:r>
      <w:r w:rsidR="000C4662">
        <w:t>in</w:t>
      </w:r>
      <w:r w:rsidR="00C24E5C" w:rsidRPr="0056068F">
        <w:t>to an arrow function that performs the same task</w:t>
      </w:r>
      <w:r w:rsidR="00047FFA">
        <w:t xml:space="preserve"> (keep both versions in the code)</w:t>
      </w:r>
      <w:r w:rsidR="00C24E5C" w:rsidRPr="0056068F">
        <w:t>.</w:t>
      </w:r>
    </w:p>
    <w:p w14:paraId="0924EBF8" w14:textId="77777777" w:rsidR="00C24E5C" w:rsidRPr="0056068F" w:rsidRDefault="00C24E5C" w:rsidP="0037618F">
      <w:pPr>
        <w:pStyle w:val="ListNumber"/>
      </w:pPr>
      <w:r w:rsidRPr="0056068F">
        <w:t>Test both versions to confirm they produce the same result.</w:t>
      </w:r>
    </w:p>
    <w:p w14:paraId="687D3201" w14:textId="77777777" w:rsidR="00C24E5C" w:rsidRPr="0056068F" w:rsidRDefault="00C24E5C" w:rsidP="00C24E5C">
      <w:pPr>
        <w:pStyle w:val="ComputerCode"/>
      </w:pPr>
      <w:bookmarkStart w:id="152" w:name="_Toc518640492"/>
      <w:r w:rsidRPr="0056068F">
        <w:t>// Traditional function</w:t>
      </w:r>
    </w:p>
    <w:p w14:paraId="25F430F3" w14:textId="77777777" w:rsidR="00C24E5C" w:rsidRPr="0056068F" w:rsidRDefault="00C24E5C" w:rsidP="00C24E5C">
      <w:pPr>
        <w:pStyle w:val="ComputerCode"/>
      </w:pPr>
      <w:r w:rsidRPr="0056068F">
        <w:t>function square(num) {</w:t>
      </w:r>
    </w:p>
    <w:p w14:paraId="240692ED" w14:textId="6FBA5CDB" w:rsidR="00C24E5C" w:rsidRPr="0056068F" w:rsidRDefault="00C24E5C" w:rsidP="00C24E5C">
      <w:pPr>
        <w:pStyle w:val="ComputerCode"/>
      </w:pPr>
      <w:r w:rsidRPr="0056068F">
        <w:t xml:space="preserve">  </w:t>
      </w:r>
      <w:r w:rsidRPr="0056068F">
        <w:tab/>
        <w:t>return num * num;</w:t>
      </w:r>
    </w:p>
    <w:p w14:paraId="2B3F4DDD" w14:textId="77777777" w:rsidR="00C24E5C" w:rsidRPr="0056068F" w:rsidRDefault="00C24E5C" w:rsidP="00C24E5C">
      <w:pPr>
        <w:pStyle w:val="ComputerCode"/>
      </w:pPr>
      <w:r w:rsidRPr="0056068F">
        <w:t>}</w:t>
      </w:r>
    </w:p>
    <w:p w14:paraId="369AE0DE" w14:textId="77777777" w:rsidR="00C24E5C" w:rsidRPr="0056068F" w:rsidRDefault="00C24E5C" w:rsidP="00C24E5C">
      <w:pPr>
        <w:pStyle w:val="ComputerCode"/>
      </w:pPr>
    </w:p>
    <w:p w14:paraId="6EB1665C" w14:textId="77777777" w:rsidR="00C24E5C" w:rsidRPr="0056068F" w:rsidRDefault="00C24E5C" w:rsidP="00C24E5C">
      <w:pPr>
        <w:pStyle w:val="ComputerCode"/>
      </w:pPr>
      <w:r w:rsidRPr="0056068F">
        <w:t>console.log(square(4)); // Expected output: 16</w:t>
      </w:r>
    </w:p>
    <w:p w14:paraId="26B0BCBA" w14:textId="77777777" w:rsidR="00C24E5C" w:rsidRDefault="00C24E5C" w:rsidP="00C24E5C">
      <w:pPr>
        <w:pStyle w:val="ComputerCode"/>
      </w:pPr>
    </w:p>
    <w:p w14:paraId="6544F539" w14:textId="77777777" w:rsidR="00B30E61" w:rsidRPr="0056068F" w:rsidRDefault="00B30E61" w:rsidP="00C24E5C">
      <w:pPr>
        <w:pStyle w:val="ComputerCode"/>
      </w:pPr>
    </w:p>
    <w:p w14:paraId="21807AC1" w14:textId="14930FA7" w:rsidR="00C24E5C" w:rsidRPr="0056068F" w:rsidRDefault="00C24E5C" w:rsidP="00C24E5C">
      <w:pPr>
        <w:pStyle w:val="ComputerCode"/>
      </w:pPr>
      <w:r w:rsidRPr="0056068F">
        <w:t xml:space="preserve">// </w:t>
      </w:r>
      <w:r w:rsidR="007171C7" w:rsidRPr="0056068F">
        <w:t>Step 1</w:t>
      </w:r>
      <w:r w:rsidRPr="0056068F">
        <w:t>: Write your arrow function version below</w:t>
      </w:r>
    </w:p>
    <w:p w14:paraId="58F1F8EE" w14:textId="255E5F68" w:rsidR="00C24E5C" w:rsidRPr="0056068F" w:rsidRDefault="00C24E5C" w:rsidP="00C24E5C">
      <w:pPr>
        <w:pStyle w:val="ComputerCode"/>
      </w:pPr>
      <w:r w:rsidRPr="0056068F">
        <w:t xml:space="preserve">// </w:t>
      </w:r>
      <w:r w:rsidR="007171C7" w:rsidRPr="0056068F">
        <w:t>Step 2</w:t>
      </w:r>
      <w:r w:rsidRPr="0056068F">
        <w:t xml:space="preserve">: Name it </w:t>
      </w:r>
      <w:proofErr w:type="spellStart"/>
      <w:r w:rsidRPr="0056068F">
        <w:t>squareArrow</w:t>
      </w:r>
      <w:proofErr w:type="spellEnd"/>
      <w:r w:rsidRPr="0056068F">
        <w:t xml:space="preserve"> and make sure it behaves the same way.</w:t>
      </w:r>
    </w:p>
    <w:p w14:paraId="55E7B2DA" w14:textId="77777777" w:rsidR="00C24E5C" w:rsidRPr="0056068F" w:rsidRDefault="00C24E5C" w:rsidP="00C24E5C">
      <w:pPr>
        <w:pStyle w:val="ComputerCode"/>
      </w:pPr>
    </w:p>
    <w:p w14:paraId="34C540B8" w14:textId="77777777" w:rsidR="00C24E5C" w:rsidRPr="0056068F" w:rsidRDefault="00C24E5C" w:rsidP="00C24E5C">
      <w:pPr>
        <w:pStyle w:val="ComputerCode"/>
      </w:pPr>
      <w:r w:rsidRPr="0056068F">
        <w:t>// Write your code here</w:t>
      </w:r>
    </w:p>
    <w:p w14:paraId="0E509F6C" w14:textId="77777777" w:rsidR="00C24E5C" w:rsidRPr="0056068F" w:rsidRDefault="00C24E5C" w:rsidP="00C24E5C">
      <w:pPr>
        <w:pStyle w:val="ComputerCode"/>
      </w:pPr>
    </w:p>
    <w:p w14:paraId="258B1EA1" w14:textId="77777777" w:rsidR="00C24E5C" w:rsidRPr="0056068F" w:rsidRDefault="00C24E5C" w:rsidP="00C24E5C">
      <w:pPr>
        <w:pStyle w:val="ComputerCode"/>
      </w:pPr>
    </w:p>
    <w:p w14:paraId="6522DF20" w14:textId="77777777" w:rsidR="00C24E5C" w:rsidRPr="0056068F" w:rsidRDefault="00C24E5C" w:rsidP="00C24E5C">
      <w:pPr>
        <w:pStyle w:val="ComputerCode"/>
      </w:pPr>
      <w:r w:rsidRPr="0056068F">
        <w:t>console.log(</w:t>
      </w:r>
      <w:proofErr w:type="spellStart"/>
      <w:r w:rsidRPr="0056068F">
        <w:t>squareArrow</w:t>
      </w:r>
      <w:proofErr w:type="spellEnd"/>
      <w:r w:rsidRPr="0056068F">
        <w:t>(4)); // Expected output: 16</w:t>
      </w:r>
    </w:p>
    <w:p w14:paraId="05D6CA43" w14:textId="77777777" w:rsidR="00C24E5C" w:rsidRPr="0056068F" w:rsidRDefault="00C24E5C" w:rsidP="00C24E5C">
      <w:pPr>
        <w:pStyle w:val="HeadingDecorative"/>
        <w:rPr>
          <w:noProof/>
        </w:rPr>
      </w:pPr>
      <w:r w:rsidRPr="0056068F">
        <w:rPr>
          <w:noProof/>
        </w:rPr>
        <w:lastRenderedPageBreak/>
        <w:tab/>
      </w:r>
      <w:r w:rsidRPr="0056068F">
        <w:rPr>
          <w:noProof/>
        </w:rPr>
        <w:drawing>
          <wp:inline distT="0" distB="0" distL="0" distR="0" wp14:anchorId="5F3F240A" wp14:editId="145683CE">
            <wp:extent cx="324000" cy="324000"/>
            <wp:effectExtent l="0" t="0" r="0" b="0"/>
            <wp:docPr id="1001621030"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1C1A1494" w14:textId="6BB858CE" w:rsidR="00C24E5C" w:rsidRPr="0056068F" w:rsidRDefault="00952100" w:rsidP="00C24E5C">
      <w:proofErr w:type="spellStart"/>
      <w:r w:rsidRPr="0056068F">
        <w:t>Exercism's</w:t>
      </w:r>
      <w:proofErr w:type="spellEnd"/>
      <w:r w:rsidRPr="0056068F">
        <w:t xml:space="preserve"> </w:t>
      </w:r>
      <w:hyperlink r:id="rId230" w:tgtFrame="_new" w:history="1">
        <w:r w:rsidRPr="0056068F">
          <w:rPr>
            <w:rStyle w:val="Hyperlink"/>
          </w:rPr>
          <w:t>JavaScript</w:t>
        </w:r>
      </w:hyperlink>
      <w:r w:rsidR="00C24E5C" w:rsidRPr="0056068F">
        <w:rPr>
          <w:color w:val="000000" w:themeColor="text1"/>
        </w:rPr>
        <w:t xml:space="preserve"> </w:t>
      </w:r>
      <w:r w:rsidRPr="0056068F">
        <w:t xml:space="preserve">Track </w:t>
      </w:r>
      <w:r w:rsidR="00C24E5C" w:rsidRPr="0056068F">
        <w:t>is a free online learning platform where you can practise JavaScript through short, guided exercises. You can submit your code to receive automated feedback and optional mentor support</w:t>
      </w:r>
      <w:r w:rsidR="00355DE3" w:rsidRPr="0056068F">
        <w:t>,</w:t>
      </w:r>
      <w:r w:rsidR="00603DBF" w:rsidRPr="0056068F">
        <w:t xml:space="preserve"> </w:t>
      </w:r>
      <w:r w:rsidR="00355DE3" w:rsidRPr="0056068F">
        <w:t>as well as</w:t>
      </w:r>
      <w:r w:rsidR="00C24E5C" w:rsidRPr="0056068F">
        <w:t xml:space="preserve"> view example solutions to learn different approaches to coding problems.</w:t>
      </w:r>
    </w:p>
    <w:p w14:paraId="5D57C2BB" w14:textId="4FD0A358" w:rsidR="00964EBB" w:rsidRPr="0056068F" w:rsidRDefault="00964EBB" w:rsidP="00C24E5C">
      <w:r w:rsidRPr="0056068F">
        <w:t>W3Schools</w:t>
      </w:r>
      <w:r w:rsidR="003D2517" w:rsidRPr="0056068F">
        <w:t xml:space="preserve"> also has a useful </w:t>
      </w:r>
      <w:hyperlink r:id="rId231" w:history="1">
        <w:r w:rsidR="003D2517" w:rsidRPr="0056068F">
          <w:rPr>
            <w:rStyle w:val="Hyperlink"/>
          </w:rPr>
          <w:t>JavaScript Tutorial</w:t>
        </w:r>
      </w:hyperlink>
      <w:r w:rsidR="003D2517" w:rsidRPr="0056068F">
        <w:t>.</w:t>
      </w:r>
    </w:p>
    <w:p w14:paraId="03DAEFAE" w14:textId="3E38E775" w:rsidR="00206F24" w:rsidRPr="0056068F" w:rsidRDefault="0050155A" w:rsidP="00206F24">
      <w:pPr>
        <w:pStyle w:val="Heading2"/>
        <w:rPr>
          <w:noProof/>
        </w:rPr>
      </w:pPr>
      <w:bookmarkStart w:id="153" w:name="_Toc108011357"/>
      <w:bookmarkStart w:id="154" w:name="_Toc213359323"/>
      <w:bookmarkStart w:id="155" w:name="_Toc216707804"/>
      <w:r>
        <w:rPr>
          <w:noProof/>
        </w:rPr>
        <w:t>Applying d</w:t>
      </w:r>
      <w:r w:rsidR="00206F24" w:rsidRPr="0056068F">
        <w:rPr>
          <w:noProof/>
        </w:rPr>
        <w:t>ata manipulation algorithms</w:t>
      </w:r>
      <w:bookmarkEnd w:id="153"/>
      <w:bookmarkEnd w:id="154"/>
      <w:bookmarkEnd w:id="155"/>
    </w:p>
    <w:p w14:paraId="7D4DCF77" w14:textId="77777777" w:rsidR="008E4031" w:rsidRPr="0056068F" w:rsidRDefault="0002456D" w:rsidP="008E4031">
      <w:pPr>
        <w:pStyle w:val="Standouttext"/>
        <w:rPr>
          <w:noProof/>
        </w:rPr>
      </w:pPr>
      <w:r w:rsidRPr="0056068F">
        <w:rPr>
          <w:noProof/>
        </w:rPr>
        <w:t xml:space="preserve">An algorithm is a set of step-by-step instructions written in code that performs a specific task or solves a problem. </w:t>
      </w:r>
    </w:p>
    <w:p w14:paraId="1FD9CB95" w14:textId="79FC2BDA" w:rsidR="0002456D" w:rsidRPr="0056068F" w:rsidRDefault="008E4031" w:rsidP="0002456D">
      <w:r w:rsidRPr="0056068F">
        <w:t>Algorithms</w:t>
      </w:r>
      <w:r w:rsidR="0002456D" w:rsidRPr="0056068F">
        <w:t xml:space="preserve"> tell the computer how to process data and reach a result, for example, how to find a value, how to add or remove items.</w:t>
      </w:r>
    </w:p>
    <w:p w14:paraId="33530E1D" w14:textId="4C633C4C" w:rsidR="00206F24" w:rsidRDefault="00206F24" w:rsidP="00206F24">
      <w:r w:rsidRPr="0056068F">
        <w:t>Data manipulation algorithms are used to work with data stored inside a structure.</w:t>
      </w:r>
      <w:r w:rsidR="005D424C" w:rsidRPr="0056068F">
        <w:t xml:space="preserve"> </w:t>
      </w:r>
      <w:r w:rsidRPr="0056068F">
        <w:t>They include the steps a program follows to insert new data, delete existing data, or search for specific data within that structure.</w:t>
      </w:r>
    </w:p>
    <w:p w14:paraId="1D5557BB" w14:textId="4DAB952B" w:rsidR="00FF42C8" w:rsidRDefault="00FF42C8" w:rsidP="005C3585">
      <w:pPr>
        <w:keepNext/>
      </w:pPr>
      <w:r>
        <w:t>It’s important to know how to code using a standard algorithm</w:t>
      </w:r>
      <w:r w:rsidR="006F40E4">
        <w:t xml:space="preserve">, </w:t>
      </w:r>
      <w:r>
        <w:t>even if a built-in function can do the same thing</w:t>
      </w:r>
      <w:r w:rsidR="006F40E4">
        <w:t>.</w:t>
      </w:r>
      <w:r w:rsidR="009F45DA">
        <w:t xml:space="preserve"> Here are some reasons</w:t>
      </w:r>
      <w:r w:rsidR="005C3585">
        <w:t xml:space="preserve"> why</w:t>
      </w:r>
      <w:r w:rsidR="009F45DA">
        <w:t>:</w:t>
      </w:r>
    </w:p>
    <w:p w14:paraId="75F9190E" w14:textId="5B647E18" w:rsidR="00FF42C8" w:rsidRDefault="00FF42C8" w:rsidP="009F45DA">
      <w:pPr>
        <w:pStyle w:val="ListBullet"/>
      </w:pPr>
      <w:r w:rsidRPr="00EA7723">
        <w:rPr>
          <w:rStyle w:val="Strong"/>
        </w:rPr>
        <w:t xml:space="preserve">Deep </w:t>
      </w:r>
      <w:r w:rsidR="00C97F02" w:rsidRPr="00EA7723">
        <w:rPr>
          <w:rStyle w:val="Strong"/>
        </w:rPr>
        <w:t>understanding of logic</w:t>
      </w:r>
      <w:r w:rsidR="00C97F02">
        <w:t xml:space="preserve">: </w:t>
      </w:r>
      <w:r>
        <w:t xml:space="preserve">Writing </w:t>
      </w:r>
      <w:r w:rsidR="006F40E4">
        <w:t>code using</w:t>
      </w:r>
      <w:r w:rsidR="009342E2">
        <w:t xml:space="preserve"> </w:t>
      </w:r>
      <w:r>
        <w:t>a</w:t>
      </w:r>
      <w:r w:rsidR="009342E2">
        <w:t xml:space="preserve"> standard</w:t>
      </w:r>
      <w:r>
        <w:t xml:space="preserve"> algorithm helps you understand the underlying steps and data structures involved. This knowledge is critical for debugging, optimi</w:t>
      </w:r>
      <w:r w:rsidR="009342E2">
        <w:t>s</w:t>
      </w:r>
      <w:r>
        <w:t>ing and adapting solutions to unique scenarios.</w:t>
      </w:r>
    </w:p>
    <w:p w14:paraId="1E1F7D9F" w14:textId="500328B1" w:rsidR="00FF42C8" w:rsidRDefault="00FF42C8" w:rsidP="009F45DA">
      <w:pPr>
        <w:pStyle w:val="ListBullet"/>
      </w:pPr>
      <w:r w:rsidRPr="00EA7723">
        <w:rPr>
          <w:rStyle w:val="Strong"/>
        </w:rPr>
        <w:t>Problem-</w:t>
      </w:r>
      <w:r w:rsidR="00C97F02" w:rsidRPr="00EA7723">
        <w:rPr>
          <w:rStyle w:val="Strong"/>
        </w:rPr>
        <w:t>solving skills</w:t>
      </w:r>
      <w:r w:rsidR="00C97F02">
        <w:t xml:space="preserve">: </w:t>
      </w:r>
      <w:r>
        <w:t>Implementing algorithms from scratch strengthens your ability to break down complex problems, which is essential for interviews, competitive programming and real-world development.</w:t>
      </w:r>
    </w:p>
    <w:p w14:paraId="3975863B" w14:textId="15621B7B" w:rsidR="00FF42C8" w:rsidRDefault="00FF42C8" w:rsidP="009F45DA">
      <w:pPr>
        <w:pStyle w:val="ListBullet"/>
      </w:pPr>
      <w:r w:rsidRPr="00EA7723">
        <w:rPr>
          <w:rStyle w:val="Strong"/>
        </w:rPr>
        <w:t xml:space="preserve">Control and </w:t>
      </w:r>
      <w:r w:rsidR="00C97F02" w:rsidRPr="00EA7723">
        <w:rPr>
          <w:rStyle w:val="Strong"/>
        </w:rPr>
        <w:t>c</w:t>
      </w:r>
      <w:r w:rsidRPr="00EA7723">
        <w:rPr>
          <w:rStyle w:val="Strong"/>
        </w:rPr>
        <w:t>ustomi</w:t>
      </w:r>
      <w:r w:rsidR="00C97F02" w:rsidRPr="00EA7723">
        <w:rPr>
          <w:rStyle w:val="Strong"/>
        </w:rPr>
        <w:t>s</w:t>
      </w:r>
      <w:r w:rsidRPr="00EA7723">
        <w:rPr>
          <w:rStyle w:val="Strong"/>
        </w:rPr>
        <w:t>ation</w:t>
      </w:r>
      <w:r w:rsidR="00C97F02">
        <w:t xml:space="preserve">: </w:t>
      </w:r>
      <w:r>
        <w:t>Built-in functions are convenient but often limited to generic use cases. Knowing the algorithm allows you to customi</w:t>
      </w:r>
      <w:r w:rsidR="00051D64">
        <w:t>s</w:t>
      </w:r>
      <w:r>
        <w:t>e behavio</w:t>
      </w:r>
      <w:r w:rsidR="00051D64">
        <w:t>u</w:t>
      </w:r>
      <w:r>
        <w:t>r, handle edge cases, or improve performance for specific requirements.</w:t>
      </w:r>
    </w:p>
    <w:p w14:paraId="73532CF1" w14:textId="5318606E" w:rsidR="00FF42C8" w:rsidRDefault="00FF42C8" w:rsidP="009F45DA">
      <w:pPr>
        <w:pStyle w:val="ListBullet"/>
      </w:pPr>
      <w:r w:rsidRPr="00EA7723">
        <w:rPr>
          <w:rStyle w:val="Strong"/>
        </w:rPr>
        <w:t xml:space="preserve">Portability and </w:t>
      </w:r>
      <w:r w:rsidR="00C97F02" w:rsidRPr="00EA7723">
        <w:rPr>
          <w:rStyle w:val="Strong"/>
        </w:rPr>
        <w:t>language independence</w:t>
      </w:r>
      <w:r w:rsidR="00C97F02">
        <w:t xml:space="preserve">: </w:t>
      </w:r>
      <w:r>
        <w:t>Not all languages or environments have the same built-in functions. Understanding the algorithm ensures you can implement it anywhere.</w:t>
      </w:r>
    </w:p>
    <w:p w14:paraId="0FD4C9A0" w14:textId="5DA7AA34" w:rsidR="00FF42C8" w:rsidRPr="00FF42C8" w:rsidRDefault="00FF42C8" w:rsidP="009F45DA">
      <w:pPr>
        <w:pStyle w:val="ListBullet"/>
      </w:pPr>
      <w:r w:rsidRPr="00EA7723">
        <w:rPr>
          <w:rStyle w:val="Strong"/>
        </w:rPr>
        <w:t xml:space="preserve">Efficiency </w:t>
      </w:r>
      <w:r w:rsidR="00B7271E" w:rsidRPr="00EA7723">
        <w:rPr>
          <w:rStyle w:val="Strong"/>
        </w:rPr>
        <w:t>a</w:t>
      </w:r>
      <w:r w:rsidRPr="00EA7723">
        <w:rPr>
          <w:rStyle w:val="Strong"/>
        </w:rPr>
        <w:t>wareness</w:t>
      </w:r>
      <w:r w:rsidR="00B7271E">
        <w:t xml:space="preserve">: </w:t>
      </w:r>
      <w:r>
        <w:t>Writing the algorithm teaches you about time and space complexity, helping you choose the most efficient approach rather than blindly relying on built-in</w:t>
      </w:r>
      <w:r w:rsidR="00B7271E">
        <w:t xml:space="preserve"> functions.</w:t>
      </w:r>
    </w:p>
    <w:p w14:paraId="14512A68" w14:textId="77777777" w:rsidR="00206F24" w:rsidRPr="0056068F" w:rsidRDefault="00206F24" w:rsidP="00206F24">
      <w:pPr>
        <w:pStyle w:val="Heading3"/>
        <w:rPr>
          <w:noProof/>
        </w:rPr>
      </w:pPr>
      <w:r w:rsidRPr="0056068F">
        <w:rPr>
          <w:noProof/>
        </w:rPr>
        <w:lastRenderedPageBreak/>
        <w:t>Sequential search</w:t>
      </w:r>
    </w:p>
    <w:p w14:paraId="08D49BC8" w14:textId="72007867" w:rsidR="00206F24" w:rsidRPr="0056068F" w:rsidRDefault="00206F24" w:rsidP="00206F24">
      <w:r w:rsidRPr="0056068F">
        <w:t>The most straightforward search is the sequential search, also known as a linear search. This search algorithm applies when the elements are</w:t>
      </w:r>
      <w:r w:rsidRPr="0056068F">
        <w:rPr>
          <w:rStyle w:val="Strong"/>
        </w:rPr>
        <w:t xml:space="preserve"> not sorted</w:t>
      </w:r>
      <w:r w:rsidRPr="0056068F">
        <w:t xml:space="preserve"> in any order. It starts with the first element in the list and goes through each element </w:t>
      </w:r>
      <w:r w:rsidR="0016177B" w:rsidRPr="0056068F">
        <w:t xml:space="preserve">sequentially </w:t>
      </w:r>
      <w:r w:rsidRPr="0056068F">
        <w:t xml:space="preserve">until it finds a match. </w:t>
      </w:r>
    </w:p>
    <w:p w14:paraId="0FA9F35B" w14:textId="4EC32346" w:rsidR="006426D9" w:rsidRDefault="006426D9" w:rsidP="006426D9">
      <w:pPr>
        <w:rPr>
          <w:noProof/>
        </w:rPr>
      </w:pPr>
      <w:r>
        <w:rPr>
          <w:noProof/>
        </w:rPr>
        <w:drawing>
          <wp:inline distT="0" distB="0" distL="0" distR="0" wp14:anchorId="2F2D2366" wp14:editId="61592D46">
            <wp:extent cx="6119627" cy="1315720"/>
            <wp:effectExtent l="0" t="0" r="0" b="0"/>
            <wp:docPr id="1655365763" name="Graphic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65763" name="Graphic 22">
                      <a:extLst>
                        <a:ext uri="{C183D7F6-B498-43B3-948B-1728B52AA6E4}">
                          <adec:decorative xmlns:adec="http://schemas.microsoft.com/office/drawing/2017/decorative" val="1"/>
                        </a:ext>
                      </a:extLst>
                    </pic:cNvPr>
                    <pic:cNvPicPr/>
                  </pic:nvPicPr>
                  <pic:blipFill>
                    <a:blip r:embed="rId232">
                      <a:extLst>
                        <a:ext uri="{96DAC541-7B7A-43D3-8B79-37D633B846F1}">
                          <asvg:svgBlip xmlns:asvg="http://schemas.microsoft.com/office/drawing/2016/SVG/main" r:embed="rId233"/>
                        </a:ext>
                      </a:extLst>
                    </a:blip>
                    <a:stretch>
                      <a:fillRect/>
                    </a:stretch>
                  </pic:blipFill>
                  <pic:spPr>
                    <a:xfrm>
                      <a:off x="0" y="0"/>
                      <a:ext cx="6119627" cy="1315720"/>
                    </a:xfrm>
                    <a:prstGeom prst="rect">
                      <a:avLst/>
                    </a:prstGeom>
                  </pic:spPr>
                </pic:pic>
              </a:graphicData>
            </a:graphic>
          </wp:inline>
        </w:drawing>
      </w:r>
    </w:p>
    <w:p w14:paraId="5E4470E7" w14:textId="629ECD8F" w:rsidR="007C3AF9" w:rsidRPr="0056068F" w:rsidRDefault="007C3AF9" w:rsidP="00D95EB9">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28</w:t>
      </w:r>
      <w:r w:rsidRPr="0056068F">
        <w:rPr>
          <w:noProof/>
        </w:rPr>
        <w:fldChar w:fldCharType="end"/>
      </w:r>
      <w:r w:rsidRPr="0056068F">
        <w:rPr>
          <w:noProof/>
        </w:rPr>
        <w:t xml:space="preserve">: © </w:t>
      </w:r>
      <w:r w:rsidR="002042B6">
        <w:rPr>
          <w:noProof/>
        </w:rPr>
        <w:t>TAFE NSW 2025</w:t>
      </w:r>
      <w:r w:rsidRPr="0056068F">
        <w:rPr>
          <w:noProof/>
        </w:rPr>
        <w:t xml:space="preserve"> </w:t>
      </w:r>
    </w:p>
    <w:p w14:paraId="5F690821" w14:textId="77777777" w:rsidR="00206F24" w:rsidRPr="0056068F" w:rsidRDefault="00206F24" w:rsidP="00206F24">
      <w:pPr>
        <w:rPr>
          <w:rStyle w:val="Strong"/>
        </w:rPr>
      </w:pPr>
      <w:r w:rsidRPr="0056068F">
        <w:rPr>
          <w:rStyle w:val="Strong"/>
        </w:rPr>
        <w:t>How it works:</w:t>
      </w:r>
    </w:p>
    <w:p w14:paraId="5B69D296" w14:textId="77777777" w:rsidR="00206F24" w:rsidRPr="0056068F" w:rsidRDefault="00206F24" w:rsidP="00CC75E8">
      <w:pPr>
        <w:pStyle w:val="ListNumber"/>
        <w:numPr>
          <w:ilvl w:val="0"/>
          <w:numId w:val="20"/>
        </w:numPr>
      </w:pPr>
      <w:r w:rsidRPr="0056068F">
        <w:t>Start at the first element (index 0).</w:t>
      </w:r>
    </w:p>
    <w:p w14:paraId="05C09891" w14:textId="77777777" w:rsidR="00206F24" w:rsidRPr="0056068F" w:rsidRDefault="00206F24" w:rsidP="00275801">
      <w:pPr>
        <w:pStyle w:val="ListNumber"/>
      </w:pPr>
      <w:r w:rsidRPr="0056068F">
        <w:t>Compare the current element with the target value.</w:t>
      </w:r>
    </w:p>
    <w:p w14:paraId="48A99E82" w14:textId="77777777" w:rsidR="00206F24" w:rsidRPr="0056068F" w:rsidRDefault="00206F24" w:rsidP="00275801">
      <w:pPr>
        <w:pStyle w:val="ListNumber"/>
      </w:pPr>
      <w:r w:rsidRPr="0056068F">
        <w:t>If it matches → return the current index.</w:t>
      </w:r>
    </w:p>
    <w:p w14:paraId="2E32C508" w14:textId="77777777" w:rsidR="00206F24" w:rsidRPr="0056068F" w:rsidRDefault="00206F24" w:rsidP="00275801">
      <w:pPr>
        <w:pStyle w:val="ListNumber"/>
      </w:pPr>
      <w:r w:rsidRPr="0056068F">
        <w:t>If not → move to the next element.</w:t>
      </w:r>
    </w:p>
    <w:p w14:paraId="6CBD9BA5" w14:textId="79AD0AD2" w:rsidR="00206F24" w:rsidRPr="0056068F" w:rsidRDefault="00206F24" w:rsidP="00275801">
      <w:pPr>
        <w:pStyle w:val="ListNumber"/>
      </w:pPr>
      <w:r w:rsidRPr="0056068F">
        <w:t xml:space="preserve">If the end is reached → return </w:t>
      </w:r>
      <w:r w:rsidR="00AD788E" w:rsidRPr="0056068F">
        <w:t>-</w:t>
      </w:r>
      <w:r w:rsidRPr="0056068F">
        <w:t>1 (indicating not found).</w:t>
      </w:r>
    </w:p>
    <w:p w14:paraId="4F3B5F4B" w14:textId="72D04EB6" w:rsidR="00BF5D58" w:rsidRPr="0056068F" w:rsidRDefault="002B4559" w:rsidP="002B4559">
      <w:pPr>
        <w:keepNext/>
      </w:pPr>
      <w:r w:rsidRPr="0056068F">
        <w:t>For example:</w:t>
      </w:r>
    </w:p>
    <w:p w14:paraId="4108FDAE" w14:textId="77777777" w:rsidR="00206F24" w:rsidRPr="0056068F" w:rsidRDefault="00206F24" w:rsidP="00206F24">
      <w:pPr>
        <w:pStyle w:val="ComputerCode"/>
      </w:pPr>
      <w:r w:rsidRPr="0056068F">
        <w:t xml:space="preserve">function </w:t>
      </w:r>
      <w:proofErr w:type="spellStart"/>
      <w:r w:rsidRPr="0056068F">
        <w:t>linearSearch</w:t>
      </w:r>
      <w:proofErr w:type="spellEnd"/>
      <w:r w:rsidRPr="0056068F">
        <w:t>(</w:t>
      </w:r>
      <w:proofErr w:type="spellStart"/>
      <w:r w:rsidRPr="0056068F">
        <w:t>arr</w:t>
      </w:r>
      <w:proofErr w:type="spellEnd"/>
      <w:r w:rsidRPr="0056068F">
        <w:t>, value) {</w:t>
      </w:r>
    </w:p>
    <w:p w14:paraId="10F8D60E" w14:textId="644BF325" w:rsidR="00206F24" w:rsidRPr="0056068F" w:rsidRDefault="00206F24" w:rsidP="00206F24">
      <w:pPr>
        <w:pStyle w:val="ComputerCode"/>
      </w:pPr>
      <w:r w:rsidRPr="0056068F">
        <w:t xml:space="preserve">  for (let </w:t>
      </w:r>
      <w:proofErr w:type="spellStart"/>
      <w:r w:rsidRPr="0056068F">
        <w:t>i</w:t>
      </w:r>
      <w:proofErr w:type="spellEnd"/>
      <w:r w:rsidRPr="0056068F">
        <w:t xml:space="preserve"> = 0; </w:t>
      </w:r>
      <w:proofErr w:type="spellStart"/>
      <w:r w:rsidRPr="0056068F">
        <w:t>i</w:t>
      </w:r>
      <w:proofErr w:type="spellEnd"/>
      <w:r w:rsidRPr="0056068F">
        <w:t xml:space="preserve"> &lt; </w:t>
      </w:r>
      <w:proofErr w:type="spellStart"/>
      <w:r w:rsidRPr="0056068F">
        <w:t>arr.length</w:t>
      </w:r>
      <w:proofErr w:type="spellEnd"/>
      <w:r w:rsidRPr="0056068F">
        <w:t xml:space="preserve">; </w:t>
      </w:r>
      <w:proofErr w:type="spellStart"/>
      <w:r w:rsidRPr="0056068F">
        <w:t>i</w:t>
      </w:r>
      <w:proofErr w:type="spellEnd"/>
      <w:r w:rsidRPr="0056068F">
        <w:t>++) {</w:t>
      </w:r>
    </w:p>
    <w:p w14:paraId="35388265" w14:textId="50BBBA97" w:rsidR="00206F24" w:rsidRPr="0056068F" w:rsidRDefault="00206F24" w:rsidP="00206F24">
      <w:pPr>
        <w:pStyle w:val="ComputerCode"/>
      </w:pPr>
      <w:r w:rsidRPr="0056068F">
        <w:t xml:space="preserve">    if (</w:t>
      </w:r>
      <w:proofErr w:type="spellStart"/>
      <w:r w:rsidRPr="0056068F">
        <w:t>arr</w:t>
      </w:r>
      <w:proofErr w:type="spellEnd"/>
      <w:r w:rsidRPr="0056068F">
        <w:t>[</w:t>
      </w:r>
      <w:proofErr w:type="spellStart"/>
      <w:r w:rsidRPr="0056068F">
        <w:t>i</w:t>
      </w:r>
      <w:proofErr w:type="spellEnd"/>
      <w:r w:rsidRPr="0056068F">
        <w:t>] === value) {</w:t>
      </w:r>
    </w:p>
    <w:p w14:paraId="53EF3614" w14:textId="4CF21F20" w:rsidR="00206F24" w:rsidRPr="0056068F" w:rsidRDefault="00206F24" w:rsidP="00206F24">
      <w:pPr>
        <w:pStyle w:val="ComputerCode"/>
      </w:pPr>
      <w:r w:rsidRPr="0056068F">
        <w:t xml:space="preserve">      return </w:t>
      </w:r>
      <w:proofErr w:type="spellStart"/>
      <w:r w:rsidRPr="0056068F">
        <w:t>i</w:t>
      </w:r>
      <w:proofErr w:type="spellEnd"/>
      <w:r w:rsidRPr="0056068F">
        <w:t>; // found</w:t>
      </w:r>
    </w:p>
    <w:p w14:paraId="1AFA91DB" w14:textId="7FA0FA85" w:rsidR="00206F24" w:rsidRPr="0056068F" w:rsidRDefault="00206F24" w:rsidP="00206F24">
      <w:pPr>
        <w:pStyle w:val="ComputerCode"/>
      </w:pPr>
      <w:r w:rsidRPr="0056068F">
        <w:t xml:space="preserve">    }</w:t>
      </w:r>
    </w:p>
    <w:p w14:paraId="19BA4A50" w14:textId="5DB7AFBC" w:rsidR="00206F24" w:rsidRPr="0056068F" w:rsidRDefault="00206F24" w:rsidP="00206F24">
      <w:pPr>
        <w:pStyle w:val="ComputerCode"/>
      </w:pPr>
      <w:r w:rsidRPr="0056068F">
        <w:t xml:space="preserve">  }</w:t>
      </w:r>
    </w:p>
    <w:p w14:paraId="1AC1AB0B" w14:textId="6ADD9D08" w:rsidR="00206F24" w:rsidRPr="0056068F" w:rsidRDefault="00206F24" w:rsidP="00206F24">
      <w:pPr>
        <w:pStyle w:val="ComputerCode"/>
      </w:pPr>
      <w:r w:rsidRPr="0056068F">
        <w:t xml:space="preserve">  return -1; // not found</w:t>
      </w:r>
    </w:p>
    <w:p w14:paraId="12CB7F85" w14:textId="77777777" w:rsidR="00206F24" w:rsidRPr="0056068F" w:rsidRDefault="00206F24" w:rsidP="00206F24">
      <w:pPr>
        <w:pStyle w:val="ComputerCode"/>
        <w:rPr>
          <w:b/>
          <w:bCs/>
        </w:rPr>
      </w:pPr>
      <w:r w:rsidRPr="0056068F">
        <w:t>}</w:t>
      </w:r>
    </w:p>
    <w:p w14:paraId="23E7BF79" w14:textId="77777777" w:rsidR="00206F24" w:rsidRPr="0056068F" w:rsidRDefault="00206F24" w:rsidP="00206F24">
      <w:pPr>
        <w:pStyle w:val="Heading3"/>
        <w:rPr>
          <w:noProof/>
        </w:rPr>
      </w:pPr>
      <w:r w:rsidRPr="0056068F">
        <w:rPr>
          <w:noProof/>
        </w:rPr>
        <w:t>Binary search</w:t>
      </w:r>
    </w:p>
    <w:p w14:paraId="0CA95A9B" w14:textId="4A866BB4" w:rsidR="00206F24" w:rsidRPr="0056068F" w:rsidRDefault="00206F24" w:rsidP="00206F24">
      <w:r w:rsidRPr="0056068F">
        <w:t xml:space="preserve">Binary search is a </w:t>
      </w:r>
      <w:r w:rsidRPr="0056068F">
        <w:rPr>
          <w:rStyle w:val="Strong"/>
        </w:rPr>
        <w:t>sorted array</w:t>
      </w:r>
      <w:r w:rsidRPr="0056068F">
        <w:t xml:space="preserve"> searching algorithm that </w:t>
      </w:r>
      <w:r w:rsidR="00860554" w:rsidRPr="0056068F">
        <w:t xml:space="preserve">repeatedly </w:t>
      </w:r>
      <w:r w:rsidRPr="0056068F">
        <w:t xml:space="preserve">divides the search period in half. The goal behind </w:t>
      </w:r>
      <w:r w:rsidR="00860554" w:rsidRPr="0056068F">
        <w:t xml:space="preserve">a </w:t>
      </w:r>
      <w:r w:rsidRPr="0056068F">
        <w:t>binary search is to reduce the time complexity of sorting the array.</w:t>
      </w:r>
    </w:p>
    <w:p w14:paraId="28056D94" w14:textId="7B5B8F69" w:rsidR="00603DBF" w:rsidRPr="0056068F" w:rsidRDefault="00206F24" w:rsidP="00540A89">
      <w:pPr>
        <w:pStyle w:val="Notebox"/>
        <w:keepNext/>
        <w:rPr>
          <w:noProof/>
        </w:rPr>
      </w:pPr>
      <w:r w:rsidRPr="0056068F">
        <w:rPr>
          <w:noProof/>
        </w:rPr>
        <w:lastRenderedPageBreak/>
        <w:t>Binary search only works on sorted data.</w:t>
      </w:r>
    </w:p>
    <w:p w14:paraId="68996D2B" w14:textId="5DB34736" w:rsidR="00206F24" w:rsidRPr="0056068F" w:rsidRDefault="00206F24" w:rsidP="00E54834">
      <w:pPr>
        <w:pStyle w:val="Notebox"/>
        <w:rPr>
          <w:highlight w:val="yellow"/>
        </w:rPr>
      </w:pPr>
      <w:r w:rsidRPr="0056068F">
        <w:rPr>
          <w:noProof/>
        </w:rPr>
        <w:t>The algorithm needs the data in order so it can decide whether to look in the upper or lower half of the list.</w:t>
      </w:r>
    </w:p>
    <w:p w14:paraId="4447710C" w14:textId="45E89931" w:rsidR="00E54834" w:rsidRDefault="00E54834" w:rsidP="00E54834">
      <w:pPr>
        <w:rPr>
          <w:noProof/>
        </w:rPr>
      </w:pPr>
      <w:r>
        <w:rPr>
          <w:noProof/>
        </w:rPr>
        <w:drawing>
          <wp:inline distT="0" distB="0" distL="0" distR="0" wp14:anchorId="0749B988" wp14:editId="5AE70F0B">
            <wp:extent cx="6119706" cy="3442335"/>
            <wp:effectExtent l="0" t="0" r="0" b="5715"/>
            <wp:docPr id="866999757"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9757" name="Graphic 10">
                      <a:extLst>
                        <a:ext uri="{C183D7F6-B498-43B3-948B-1728B52AA6E4}">
                          <adec:decorative xmlns:adec="http://schemas.microsoft.com/office/drawing/2017/decorative" val="1"/>
                        </a:ext>
                      </a:extLst>
                    </pic:cNvPr>
                    <pic:cNvPicPr/>
                  </pic:nvPicPr>
                  <pic:blipFill>
                    <a:blip r:embed="rId234">
                      <a:extLst>
                        <a:ext uri="{96DAC541-7B7A-43D3-8B79-37D633B846F1}">
                          <asvg:svgBlip xmlns:asvg="http://schemas.microsoft.com/office/drawing/2016/SVG/main" r:embed="rId235"/>
                        </a:ext>
                      </a:extLst>
                    </a:blip>
                    <a:stretch>
                      <a:fillRect/>
                    </a:stretch>
                  </pic:blipFill>
                  <pic:spPr>
                    <a:xfrm>
                      <a:off x="0" y="0"/>
                      <a:ext cx="6119706" cy="3442335"/>
                    </a:xfrm>
                    <a:prstGeom prst="rect">
                      <a:avLst/>
                    </a:prstGeom>
                  </pic:spPr>
                </pic:pic>
              </a:graphicData>
            </a:graphic>
          </wp:inline>
        </w:drawing>
      </w:r>
    </w:p>
    <w:p w14:paraId="5701A8F5" w14:textId="65CBBB82" w:rsidR="007C3AF9" w:rsidRPr="0056068F" w:rsidRDefault="007C3AF9" w:rsidP="007C3AF9">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29</w:t>
      </w:r>
      <w:r w:rsidRPr="0056068F">
        <w:rPr>
          <w:noProof/>
        </w:rPr>
        <w:fldChar w:fldCharType="end"/>
      </w:r>
      <w:r w:rsidRPr="0056068F">
        <w:rPr>
          <w:noProof/>
        </w:rPr>
        <w:t xml:space="preserve">: © </w:t>
      </w:r>
      <w:r w:rsidR="002C4D03">
        <w:rPr>
          <w:noProof/>
        </w:rPr>
        <w:t>TAFE NSW 2025</w:t>
      </w:r>
      <w:r w:rsidRPr="0056068F">
        <w:rPr>
          <w:noProof/>
        </w:rPr>
        <w:t xml:space="preserve"> </w:t>
      </w:r>
    </w:p>
    <w:p w14:paraId="60FDEA3A" w14:textId="211CB891" w:rsidR="00206F24" w:rsidRPr="0056068F" w:rsidRDefault="00206F24" w:rsidP="00206F24">
      <w:pPr>
        <w:rPr>
          <w:rStyle w:val="Strong"/>
        </w:rPr>
      </w:pPr>
      <w:r w:rsidRPr="0056068F">
        <w:rPr>
          <w:rStyle w:val="Strong"/>
        </w:rPr>
        <w:t>How it works:</w:t>
      </w:r>
    </w:p>
    <w:p w14:paraId="080FAA96" w14:textId="77777777" w:rsidR="00206F24" w:rsidRPr="0056068F" w:rsidRDefault="00206F24" w:rsidP="00CC75E8">
      <w:pPr>
        <w:pStyle w:val="ListNumber"/>
        <w:numPr>
          <w:ilvl w:val="0"/>
          <w:numId w:val="48"/>
        </w:numPr>
      </w:pPr>
      <w:r w:rsidRPr="0056068F">
        <w:t xml:space="preserve">Begin by considering the entire array as the </w:t>
      </w:r>
      <w:r w:rsidRPr="0056068F">
        <w:rPr>
          <w:rStyle w:val="Strong"/>
        </w:rPr>
        <w:t>search interval</w:t>
      </w:r>
      <w:r w:rsidRPr="0056068F">
        <w:t>.</w:t>
      </w:r>
    </w:p>
    <w:p w14:paraId="5C0FE51A" w14:textId="77777777" w:rsidR="00206F24" w:rsidRPr="0056068F" w:rsidRDefault="00206F24" w:rsidP="00A3529E">
      <w:pPr>
        <w:pStyle w:val="ListNumber"/>
      </w:pPr>
      <w:r w:rsidRPr="0056068F">
        <w:t xml:space="preserve">Choose the middle element of the sorted array as the </w:t>
      </w:r>
      <w:r w:rsidRPr="0056068F">
        <w:rPr>
          <w:rStyle w:val="Strong"/>
        </w:rPr>
        <w:t>search basis</w:t>
      </w:r>
      <w:r w:rsidRPr="0056068F">
        <w:t>.</w:t>
      </w:r>
    </w:p>
    <w:p w14:paraId="68D50184" w14:textId="77777777" w:rsidR="00206F24" w:rsidRPr="0056068F" w:rsidRDefault="00206F24" w:rsidP="00A3529E">
      <w:pPr>
        <w:pStyle w:val="ListNumber"/>
      </w:pPr>
      <w:r w:rsidRPr="0056068F">
        <w:t xml:space="preserve">If the value of the search basis equals the </w:t>
      </w:r>
      <w:r w:rsidRPr="0056068F">
        <w:rPr>
          <w:rStyle w:val="Strong"/>
        </w:rPr>
        <w:t>search item</w:t>
      </w:r>
      <w:r w:rsidRPr="0056068F">
        <w:t>, return the search basis's position index.</w:t>
      </w:r>
    </w:p>
    <w:p w14:paraId="4EA81472" w14:textId="77777777" w:rsidR="00206F24" w:rsidRPr="0056068F" w:rsidRDefault="00206F24" w:rsidP="00A3529E">
      <w:pPr>
        <w:pStyle w:val="ListNumber"/>
      </w:pPr>
      <w:r w:rsidRPr="0056068F">
        <w:t xml:space="preserve">If the value of the search basis is </w:t>
      </w:r>
      <w:r w:rsidRPr="0056068F">
        <w:rPr>
          <w:rStyle w:val="Strong"/>
        </w:rPr>
        <w:t>less than</w:t>
      </w:r>
      <w:r w:rsidRPr="0056068F">
        <w:t xml:space="preserve"> the search item, narrow the search interval to the </w:t>
      </w:r>
      <w:r w:rsidRPr="0056068F">
        <w:rPr>
          <w:rStyle w:val="Strong"/>
        </w:rPr>
        <w:t>lower half</w:t>
      </w:r>
      <w:r w:rsidRPr="0056068F">
        <w:t xml:space="preserve"> of the array.</w:t>
      </w:r>
    </w:p>
    <w:p w14:paraId="21253E0C" w14:textId="77777777" w:rsidR="00206F24" w:rsidRPr="0056068F" w:rsidRDefault="00206F24" w:rsidP="00A3529E">
      <w:pPr>
        <w:pStyle w:val="ListNumber"/>
      </w:pPr>
      <w:r w:rsidRPr="0056068F">
        <w:t xml:space="preserve">Otherwise, narrow the search interval to the </w:t>
      </w:r>
      <w:r w:rsidRPr="0056068F">
        <w:rPr>
          <w:rStyle w:val="Strong"/>
        </w:rPr>
        <w:t>top half</w:t>
      </w:r>
      <w:r w:rsidRPr="0056068F">
        <w:t xml:space="preserve"> of the array.</w:t>
      </w:r>
    </w:p>
    <w:p w14:paraId="2CCA03AA" w14:textId="50EB6ADE" w:rsidR="00206F24" w:rsidRPr="0056068F" w:rsidRDefault="00C305E2" w:rsidP="00A3529E">
      <w:pPr>
        <w:pStyle w:val="ListNumber"/>
      </w:pPr>
      <w:r w:rsidRPr="0056068F">
        <w:t>Repeatedly c</w:t>
      </w:r>
      <w:r w:rsidR="00206F24" w:rsidRPr="0056068F">
        <w:t xml:space="preserve">heck </w:t>
      </w:r>
      <w:r w:rsidRPr="0056068F">
        <w:t xml:space="preserve">the search item </w:t>
      </w:r>
      <w:r w:rsidR="00206F24" w:rsidRPr="0056068F">
        <w:t>using the narrowed search interval until you find the value</w:t>
      </w:r>
      <w:r w:rsidR="00416F2E" w:rsidRPr="0056068F">
        <w:t>,</w:t>
      </w:r>
      <w:r w:rsidR="00206F24" w:rsidRPr="0056068F">
        <w:t xml:space="preserve"> or the interval is empty.</w:t>
      </w:r>
    </w:p>
    <w:p w14:paraId="183639A3" w14:textId="54090249" w:rsidR="00BF5D58" w:rsidRPr="0056068F" w:rsidRDefault="00BF5D58" w:rsidP="002B4559">
      <w:pPr>
        <w:keepNext/>
      </w:pPr>
      <w:r w:rsidRPr="0056068F">
        <w:t>For example:</w:t>
      </w:r>
    </w:p>
    <w:p w14:paraId="5CFB582A" w14:textId="77777777" w:rsidR="00206F24" w:rsidRPr="0056068F" w:rsidRDefault="00206F24" w:rsidP="00206F24">
      <w:pPr>
        <w:pStyle w:val="ComputerCode"/>
      </w:pPr>
      <w:r w:rsidRPr="0056068F">
        <w:t xml:space="preserve">function </w:t>
      </w:r>
      <w:proofErr w:type="spellStart"/>
      <w:r w:rsidRPr="0056068F">
        <w:t>binarySearch</w:t>
      </w:r>
      <w:proofErr w:type="spellEnd"/>
      <w:r w:rsidRPr="0056068F">
        <w:t>(</w:t>
      </w:r>
      <w:proofErr w:type="spellStart"/>
      <w:r w:rsidRPr="0056068F">
        <w:t>arr</w:t>
      </w:r>
      <w:proofErr w:type="spellEnd"/>
      <w:r w:rsidRPr="0056068F">
        <w:t>, value) {</w:t>
      </w:r>
    </w:p>
    <w:p w14:paraId="31722112" w14:textId="77777777" w:rsidR="00206F24" w:rsidRPr="0056068F" w:rsidRDefault="00206F24" w:rsidP="00206F24">
      <w:pPr>
        <w:pStyle w:val="ComputerCode"/>
        <w:ind w:firstLine="578"/>
      </w:pPr>
      <w:r w:rsidRPr="0056068F">
        <w:t>let low = 0;</w:t>
      </w:r>
    </w:p>
    <w:p w14:paraId="026B72E7" w14:textId="77777777" w:rsidR="00206F24" w:rsidRPr="0056068F" w:rsidRDefault="00206F24" w:rsidP="00206F24">
      <w:pPr>
        <w:pStyle w:val="ComputerCode"/>
        <w:ind w:firstLine="578"/>
      </w:pPr>
      <w:r w:rsidRPr="0056068F">
        <w:t xml:space="preserve">let high = </w:t>
      </w:r>
      <w:proofErr w:type="spellStart"/>
      <w:r w:rsidRPr="0056068F">
        <w:t>arr.length</w:t>
      </w:r>
      <w:proofErr w:type="spellEnd"/>
      <w:r w:rsidRPr="0056068F">
        <w:t xml:space="preserve"> - 1;</w:t>
      </w:r>
    </w:p>
    <w:p w14:paraId="6F23C6B5" w14:textId="77777777" w:rsidR="00206F24" w:rsidRPr="0056068F" w:rsidRDefault="00206F24" w:rsidP="00206F24">
      <w:pPr>
        <w:pStyle w:val="ComputerCode"/>
      </w:pPr>
    </w:p>
    <w:p w14:paraId="4A8AEFD6" w14:textId="77777777" w:rsidR="00206F24" w:rsidRPr="0056068F" w:rsidRDefault="00206F24" w:rsidP="00206F24">
      <w:pPr>
        <w:pStyle w:val="ComputerCode"/>
        <w:ind w:firstLine="578"/>
      </w:pPr>
      <w:r w:rsidRPr="0056068F">
        <w:lastRenderedPageBreak/>
        <w:t>while (low &lt;= high) {</w:t>
      </w:r>
    </w:p>
    <w:p w14:paraId="4F1FCCAB" w14:textId="77777777" w:rsidR="00206F24" w:rsidRPr="0056068F" w:rsidRDefault="00206F24" w:rsidP="00206F24">
      <w:pPr>
        <w:pStyle w:val="ComputerCode"/>
        <w:ind w:firstLine="578"/>
      </w:pPr>
      <w:r w:rsidRPr="0056068F">
        <w:tab/>
        <w:t xml:space="preserve">let mid = </w:t>
      </w:r>
      <w:proofErr w:type="spellStart"/>
      <w:r w:rsidRPr="0056068F">
        <w:t>Math.floor</w:t>
      </w:r>
      <w:proofErr w:type="spellEnd"/>
      <w:r w:rsidRPr="0056068F">
        <w:t>((low + high) / 2);</w:t>
      </w:r>
    </w:p>
    <w:p w14:paraId="11FB937E" w14:textId="74CAC5B5" w:rsidR="00206F24" w:rsidRPr="0056068F" w:rsidRDefault="00206F24" w:rsidP="00206F24">
      <w:pPr>
        <w:pStyle w:val="ComputerCode"/>
      </w:pPr>
      <w:r w:rsidRPr="0056068F">
        <w:t xml:space="preserve">    </w:t>
      </w:r>
      <w:r w:rsidRPr="0056068F">
        <w:tab/>
      </w:r>
      <w:r w:rsidRPr="0056068F">
        <w:tab/>
        <w:t>if (</w:t>
      </w:r>
      <w:proofErr w:type="spellStart"/>
      <w:r w:rsidRPr="0056068F">
        <w:t>arr</w:t>
      </w:r>
      <w:proofErr w:type="spellEnd"/>
      <w:r w:rsidRPr="0056068F">
        <w:t>[mid] === value) {</w:t>
      </w:r>
    </w:p>
    <w:p w14:paraId="7B55F44E" w14:textId="220FAD83" w:rsidR="00206F24" w:rsidRPr="0056068F" w:rsidRDefault="00206F24" w:rsidP="00206F24">
      <w:pPr>
        <w:pStyle w:val="ComputerCode"/>
      </w:pPr>
      <w:r w:rsidRPr="0056068F">
        <w:t xml:space="preserve">      </w:t>
      </w:r>
      <w:r w:rsidRPr="0056068F">
        <w:tab/>
      </w:r>
      <w:r w:rsidRPr="0056068F">
        <w:tab/>
        <w:t>return mid;</w:t>
      </w:r>
    </w:p>
    <w:p w14:paraId="2B8A42A2" w14:textId="4E803EB3" w:rsidR="00206F24" w:rsidRPr="0056068F" w:rsidRDefault="00206F24" w:rsidP="00206F24">
      <w:pPr>
        <w:pStyle w:val="ComputerCode"/>
      </w:pPr>
      <w:r w:rsidRPr="0056068F">
        <w:t xml:space="preserve">    </w:t>
      </w:r>
      <w:r w:rsidRPr="0056068F">
        <w:tab/>
      </w:r>
      <w:r w:rsidRPr="0056068F">
        <w:tab/>
        <w:t>}</w:t>
      </w:r>
    </w:p>
    <w:p w14:paraId="722B02B6" w14:textId="28F23724" w:rsidR="00206F24" w:rsidRPr="0056068F" w:rsidRDefault="00206F24" w:rsidP="00206F24">
      <w:pPr>
        <w:pStyle w:val="ComputerCode"/>
      </w:pPr>
      <w:r w:rsidRPr="0056068F">
        <w:t xml:space="preserve">    </w:t>
      </w:r>
      <w:r w:rsidRPr="0056068F">
        <w:tab/>
      </w:r>
      <w:r w:rsidRPr="0056068F">
        <w:tab/>
        <w:t>if (</w:t>
      </w:r>
      <w:proofErr w:type="spellStart"/>
      <w:r w:rsidRPr="0056068F">
        <w:t>arr</w:t>
      </w:r>
      <w:proofErr w:type="spellEnd"/>
      <w:r w:rsidRPr="0056068F">
        <w:t>[mid] &lt; value) {</w:t>
      </w:r>
    </w:p>
    <w:p w14:paraId="7713F35B" w14:textId="6F3A18F2" w:rsidR="00206F24" w:rsidRPr="0056068F" w:rsidRDefault="00206F24" w:rsidP="00206F24">
      <w:pPr>
        <w:pStyle w:val="ComputerCode"/>
      </w:pPr>
      <w:r w:rsidRPr="0056068F">
        <w:t xml:space="preserve">      </w:t>
      </w:r>
      <w:r w:rsidRPr="0056068F">
        <w:tab/>
      </w:r>
      <w:r w:rsidRPr="0056068F">
        <w:tab/>
        <w:t>low = mid + 1;</w:t>
      </w:r>
    </w:p>
    <w:p w14:paraId="536BD1FC" w14:textId="22DBF6F3" w:rsidR="00206F24" w:rsidRPr="0056068F" w:rsidRDefault="00206F24" w:rsidP="00206F24">
      <w:pPr>
        <w:pStyle w:val="ComputerCode"/>
      </w:pPr>
      <w:r w:rsidRPr="0056068F">
        <w:t xml:space="preserve">    </w:t>
      </w:r>
      <w:r w:rsidRPr="0056068F">
        <w:tab/>
      </w:r>
      <w:r w:rsidRPr="0056068F">
        <w:tab/>
        <w:t>} else {</w:t>
      </w:r>
    </w:p>
    <w:p w14:paraId="6A6387FC" w14:textId="6B9D85A4" w:rsidR="00206F24" w:rsidRPr="0056068F" w:rsidRDefault="00206F24" w:rsidP="00206F24">
      <w:pPr>
        <w:pStyle w:val="ComputerCode"/>
      </w:pPr>
      <w:r w:rsidRPr="0056068F">
        <w:t xml:space="preserve">      </w:t>
      </w:r>
      <w:r w:rsidRPr="0056068F">
        <w:tab/>
      </w:r>
      <w:r w:rsidRPr="0056068F">
        <w:tab/>
        <w:t>high = mid - 1;</w:t>
      </w:r>
    </w:p>
    <w:p w14:paraId="0764CDC7" w14:textId="151CDBB8" w:rsidR="00206F24" w:rsidRPr="0056068F" w:rsidRDefault="00206F24" w:rsidP="00206F24">
      <w:pPr>
        <w:pStyle w:val="ComputerCode"/>
      </w:pPr>
      <w:r w:rsidRPr="0056068F">
        <w:t xml:space="preserve">    </w:t>
      </w:r>
      <w:r w:rsidRPr="0056068F">
        <w:tab/>
      </w:r>
      <w:r w:rsidRPr="0056068F">
        <w:tab/>
        <w:t>}</w:t>
      </w:r>
    </w:p>
    <w:p w14:paraId="41370F1A" w14:textId="0F25CE21" w:rsidR="00206F24" w:rsidRPr="0056068F" w:rsidRDefault="00206F24" w:rsidP="00206F24">
      <w:pPr>
        <w:pStyle w:val="ComputerCode"/>
      </w:pPr>
      <w:r w:rsidRPr="0056068F">
        <w:t xml:space="preserve">  </w:t>
      </w:r>
      <w:r w:rsidRPr="0056068F">
        <w:tab/>
        <w:t>}</w:t>
      </w:r>
    </w:p>
    <w:p w14:paraId="784B410B" w14:textId="77777777" w:rsidR="00206F24" w:rsidRPr="0056068F" w:rsidRDefault="00206F24" w:rsidP="00206F24">
      <w:pPr>
        <w:pStyle w:val="ComputerCode"/>
        <w:ind w:firstLine="578"/>
      </w:pPr>
      <w:r w:rsidRPr="0056068F">
        <w:t>return -1; // not found</w:t>
      </w:r>
    </w:p>
    <w:p w14:paraId="7A0B32B6" w14:textId="77777777" w:rsidR="00206F24" w:rsidRPr="0056068F" w:rsidRDefault="00206F24" w:rsidP="00206F24">
      <w:pPr>
        <w:pStyle w:val="ComputerCode"/>
      </w:pPr>
      <w:r w:rsidRPr="0056068F">
        <w:t>}</w:t>
      </w:r>
    </w:p>
    <w:p w14:paraId="1AA569BA" w14:textId="6A6A305F" w:rsidR="00206F24" w:rsidRPr="0056068F" w:rsidRDefault="00206F24" w:rsidP="00206F24">
      <w:pPr>
        <w:pStyle w:val="Heading3"/>
        <w:rPr>
          <w:noProof/>
        </w:rPr>
      </w:pPr>
      <w:r w:rsidRPr="0056068F">
        <w:rPr>
          <w:noProof/>
        </w:rPr>
        <w:t>Insertion algorithm for array</w:t>
      </w:r>
      <w:r w:rsidR="006820A8" w:rsidRPr="0056068F">
        <w:rPr>
          <w:noProof/>
        </w:rPr>
        <w:t>s</w:t>
      </w:r>
    </w:p>
    <w:p w14:paraId="56D5D6EA" w14:textId="77777777" w:rsidR="00206F24" w:rsidRPr="0056068F" w:rsidRDefault="00206F24" w:rsidP="00206F24">
      <w:r w:rsidRPr="0056068F">
        <w:t>Insertion is the process of adding elements to the data structure at any location.</w:t>
      </w:r>
    </w:p>
    <w:p w14:paraId="64A2C0BF" w14:textId="3B015CB3" w:rsidR="00206F24" w:rsidRPr="0056068F" w:rsidRDefault="00206F24" w:rsidP="00206F24">
      <w:r w:rsidRPr="0056068F">
        <w:t xml:space="preserve">The insert operation into a sorted array is complex because </w:t>
      </w:r>
      <w:r w:rsidR="00626BD1" w:rsidRPr="0056068F">
        <w:t xml:space="preserve">you </w:t>
      </w:r>
      <w:r w:rsidR="009665F7" w:rsidRPr="0056068F">
        <w:t>must</w:t>
      </w:r>
      <w:r w:rsidR="00626BD1" w:rsidRPr="0056068F">
        <w:t xml:space="preserve"> </w:t>
      </w:r>
      <w:r w:rsidR="004E19AD" w:rsidRPr="0056068F">
        <w:t xml:space="preserve">be </w:t>
      </w:r>
      <w:r w:rsidR="009665F7" w:rsidRPr="0056068F">
        <w:t>aware of</w:t>
      </w:r>
      <w:r w:rsidRPr="0056068F">
        <w:t xml:space="preserve"> the element's position.</w:t>
      </w:r>
    </w:p>
    <w:p w14:paraId="52C95540" w14:textId="77777777" w:rsidR="00206F24" w:rsidRPr="0056068F" w:rsidRDefault="00206F24" w:rsidP="00206F24">
      <w:pPr>
        <w:rPr>
          <w:rStyle w:val="Strong"/>
        </w:rPr>
      </w:pPr>
      <w:r w:rsidRPr="0056068F">
        <w:rPr>
          <w:rStyle w:val="Strong"/>
        </w:rPr>
        <w:t>How it works:</w:t>
      </w:r>
    </w:p>
    <w:p w14:paraId="10D84761" w14:textId="77777777" w:rsidR="00206F24" w:rsidRPr="0056068F" w:rsidRDefault="00206F24" w:rsidP="00CC75E8">
      <w:pPr>
        <w:pStyle w:val="ListNumber"/>
        <w:numPr>
          <w:ilvl w:val="0"/>
          <w:numId w:val="21"/>
        </w:numPr>
      </w:pPr>
      <w:r w:rsidRPr="0056068F">
        <w:t>Identify the position (index) where the new value should go.</w:t>
      </w:r>
    </w:p>
    <w:p w14:paraId="54370085" w14:textId="77777777" w:rsidR="00206F24" w:rsidRPr="0056068F" w:rsidRDefault="00206F24" w:rsidP="00275801">
      <w:pPr>
        <w:pStyle w:val="ListNumber"/>
      </w:pPr>
      <w:r w:rsidRPr="0056068F">
        <w:t>Shift existing elements from that position onward one place to the right to make space.</w:t>
      </w:r>
    </w:p>
    <w:p w14:paraId="5D1BD591" w14:textId="77777777" w:rsidR="00206F24" w:rsidRPr="0056068F" w:rsidRDefault="00206F24" w:rsidP="00275801">
      <w:pPr>
        <w:pStyle w:val="ListNumber"/>
      </w:pPr>
      <w:r w:rsidRPr="0056068F">
        <w:t>Place the new value at the chosen index.</w:t>
      </w:r>
    </w:p>
    <w:p w14:paraId="102C3A9E" w14:textId="78C7EB62" w:rsidR="009665F7" w:rsidRPr="0056068F" w:rsidRDefault="009665F7" w:rsidP="009665F7">
      <w:r w:rsidRPr="0056068F">
        <w:t>For example:</w:t>
      </w:r>
    </w:p>
    <w:p w14:paraId="0FDD010F" w14:textId="77777777" w:rsidR="00206F24" w:rsidRPr="0056068F" w:rsidRDefault="00206F24" w:rsidP="00206F24">
      <w:pPr>
        <w:pStyle w:val="ComputerCode"/>
      </w:pPr>
      <w:r w:rsidRPr="0056068F">
        <w:t>function insert(</w:t>
      </w:r>
      <w:proofErr w:type="spellStart"/>
      <w:r w:rsidRPr="0056068F">
        <w:t>arr</w:t>
      </w:r>
      <w:proofErr w:type="spellEnd"/>
      <w:r w:rsidRPr="0056068F">
        <w:t>, index, value) {</w:t>
      </w:r>
    </w:p>
    <w:p w14:paraId="2C7E46B6" w14:textId="77777777" w:rsidR="00206F24" w:rsidRPr="0056068F" w:rsidRDefault="00206F24" w:rsidP="00206F24">
      <w:pPr>
        <w:pStyle w:val="ComputerCode"/>
        <w:ind w:firstLine="578"/>
      </w:pPr>
      <w:r w:rsidRPr="0056068F">
        <w:t xml:space="preserve">for (let </w:t>
      </w:r>
      <w:proofErr w:type="spellStart"/>
      <w:r w:rsidRPr="0056068F">
        <w:t>i</w:t>
      </w:r>
      <w:proofErr w:type="spellEnd"/>
      <w:r w:rsidRPr="0056068F">
        <w:t xml:space="preserve"> = </w:t>
      </w:r>
      <w:proofErr w:type="spellStart"/>
      <w:r w:rsidRPr="0056068F">
        <w:t>arr.length</w:t>
      </w:r>
      <w:proofErr w:type="spellEnd"/>
      <w:r w:rsidRPr="0056068F">
        <w:t xml:space="preserve">; </w:t>
      </w:r>
      <w:proofErr w:type="spellStart"/>
      <w:r w:rsidRPr="0056068F">
        <w:t>i</w:t>
      </w:r>
      <w:proofErr w:type="spellEnd"/>
      <w:r w:rsidRPr="0056068F">
        <w:t xml:space="preserve"> &gt; index; </w:t>
      </w:r>
      <w:proofErr w:type="spellStart"/>
      <w:r w:rsidRPr="0056068F">
        <w:t>i</w:t>
      </w:r>
      <w:proofErr w:type="spellEnd"/>
      <w:r w:rsidRPr="0056068F">
        <w:t>--) {</w:t>
      </w:r>
    </w:p>
    <w:p w14:paraId="036B78AE" w14:textId="7F7634AE" w:rsidR="00206F24" w:rsidRPr="0056068F" w:rsidRDefault="00206F24" w:rsidP="00206F24">
      <w:pPr>
        <w:pStyle w:val="ComputerCode"/>
      </w:pPr>
      <w:r w:rsidRPr="0056068F">
        <w:t xml:space="preserve">    </w:t>
      </w:r>
      <w:r w:rsidRPr="0056068F">
        <w:tab/>
      </w:r>
      <w:r w:rsidRPr="0056068F">
        <w:tab/>
      </w:r>
      <w:proofErr w:type="spellStart"/>
      <w:r w:rsidRPr="0056068F">
        <w:t>arr</w:t>
      </w:r>
      <w:proofErr w:type="spellEnd"/>
      <w:r w:rsidRPr="0056068F">
        <w:t>[</w:t>
      </w:r>
      <w:proofErr w:type="spellStart"/>
      <w:r w:rsidRPr="0056068F">
        <w:t>i</w:t>
      </w:r>
      <w:proofErr w:type="spellEnd"/>
      <w:r w:rsidRPr="0056068F">
        <w:t xml:space="preserve">] = </w:t>
      </w:r>
      <w:proofErr w:type="spellStart"/>
      <w:r w:rsidRPr="0056068F">
        <w:t>arr</w:t>
      </w:r>
      <w:proofErr w:type="spellEnd"/>
      <w:r w:rsidRPr="0056068F">
        <w:t>[</w:t>
      </w:r>
      <w:proofErr w:type="spellStart"/>
      <w:r w:rsidRPr="0056068F">
        <w:t>i</w:t>
      </w:r>
      <w:proofErr w:type="spellEnd"/>
      <w:r w:rsidRPr="0056068F">
        <w:t xml:space="preserve"> - 1];</w:t>
      </w:r>
    </w:p>
    <w:p w14:paraId="4D016667" w14:textId="74D00499" w:rsidR="00206F24" w:rsidRPr="0056068F" w:rsidRDefault="00206F24" w:rsidP="00206F24">
      <w:pPr>
        <w:pStyle w:val="ComputerCode"/>
      </w:pPr>
      <w:r w:rsidRPr="0056068F">
        <w:t xml:space="preserve">  </w:t>
      </w:r>
      <w:r w:rsidRPr="0056068F">
        <w:tab/>
        <w:t>}</w:t>
      </w:r>
    </w:p>
    <w:p w14:paraId="49C26A4A" w14:textId="6B4D587E" w:rsidR="00206F24" w:rsidRPr="0056068F" w:rsidRDefault="00206F24" w:rsidP="00206F24">
      <w:pPr>
        <w:pStyle w:val="ComputerCode"/>
      </w:pPr>
      <w:r w:rsidRPr="0056068F">
        <w:t xml:space="preserve">  </w:t>
      </w:r>
      <w:r w:rsidRPr="0056068F">
        <w:tab/>
      </w:r>
      <w:proofErr w:type="spellStart"/>
      <w:r w:rsidRPr="0056068F">
        <w:t>arr</w:t>
      </w:r>
      <w:proofErr w:type="spellEnd"/>
      <w:r w:rsidRPr="0056068F">
        <w:t>[index] = value;</w:t>
      </w:r>
    </w:p>
    <w:p w14:paraId="42746FCD" w14:textId="77777777" w:rsidR="00206F24" w:rsidRPr="0056068F" w:rsidRDefault="00206F24" w:rsidP="00206F24">
      <w:pPr>
        <w:pStyle w:val="ComputerCode"/>
      </w:pPr>
      <w:r w:rsidRPr="0056068F">
        <w:t>}</w:t>
      </w:r>
    </w:p>
    <w:p w14:paraId="07F1D9ED" w14:textId="06CEAC58" w:rsidR="00206F24" w:rsidRPr="0056068F" w:rsidRDefault="00206F24" w:rsidP="00206F24">
      <w:pPr>
        <w:pStyle w:val="Heading3"/>
        <w:rPr>
          <w:noProof/>
        </w:rPr>
      </w:pPr>
      <w:r w:rsidRPr="0056068F">
        <w:rPr>
          <w:noProof/>
        </w:rPr>
        <w:lastRenderedPageBreak/>
        <w:t>Deletion algorithm for array</w:t>
      </w:r>
      <w:r w:rsidR="006820A8" w:rsidRPr="0056068F">
        <w:rPr>
          <w:noProof/>
        </w:rPr>
        <w:t>s</w:t>
      </w:r>
    </w:p>
    <w:p w14:paraId="2BDC3570" w14:textId="39A28C5D" w:rsidR="00F4074C" w:rsidRDefault="00206F24" w:rsidP="00206F24">
      <w:r w:rsidRPr="0056068F">
        <w:t>Deletion is the process of removing elements from a data structure.</w:t>
      </w:r>
      <w:r w:rsidR="002A4D1C" w:rsidRPr="0056068F">
        <w:t xml:space="preserve"> Like the insertion algorithm, this algorithm must </w:t>
      </w:r>
      <w:r w:rsidR="0019419F" w:rsidRPr="0056068F">
        <w:t>use a sorted array.</w:t>
      </w:r>
    </w:p>
    <w:p w14:paraId="6374EE37" w14:textId="6F40D157" w:rsidR="007B2F6B" w:rsidRPr="003F0C4F" w:rsidRDefault="00E4215C" w:rsidP="003255F3">
      <w:r>
        <w:rPr>
          <w:noProof/>
        </w:rPr>
        <w:drawing>
          <wp:inline distT="0" distB="0" distL="0" distR="0" wp14:anchorId="24ABE979" wp14:editId="6D38F707">
            <wp:extent cx="6120130" cy="3488690"/>
            <wp:effectExtent l="0" t="0" r="0" b="0"/>
            <wp:docPr id="1111074922"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74922" name="Graphic 12">
                      <a:extLst>
                        <a:ext uri="{C183D7F6-B498-43B3-948B-1728B52AA6E4}">
                          <adec:decorative xmlns:adec="http://schemas.microsoft.com/office/drawing/2017/decorative" val="1"/>
                        </a:ext>
                      </a:extLst>
                    </pic:cNvPr>
                    <pic:cNvPicPr/>
                  </pic:nvPicPr>
                  <pic:blipFill>
                    <a:blip r:embed="rId236">
                      <a:extLst>
                        <a:ext uri="{96DAC541-7B7A-43D3-8B79-37D633B846F1}">
                          <asvg:svgBlip xmlns:asvg="http://schemas.microsoft.com/office/drawing/2016/SVG/main" r:embed="rId237"/>
                        </a:ext>
                      </a:extLst>
                    </a:blip>
                    <a:stretch>
                      <a:fillRect/>
                    </a:stretch>
                  </pic:blipFill>
                  <pic:spPr>
                    <a:xfrm>
                      <a:off x="0" y="0"/>
                      <a:ext cx="6120130" cy="3488690"/>
                    </a:xfrm>
                    <a:prstGeom prst="rect">
                      <a:avLst/>
                    </a:prstGeom>
                  </pic:spPr>
                </pic:pic>
              </a:graphicData>
            </a:graphic>
          </wp:inline>
        </w:drawing>
      </w:r>
    </w:p>
    <w:p w14:paraId="17E3A6B3" w14:textId="7D780FD6" w:rsidR="007B2F6B" w:rsidRDefault="007B2F6B" w:rsidP="006E2677">
      <w:pPr>
        <w:pStyle w:val="CaptionFigure"/>
      </w:pPr>
      <w:r w:rsidRPr="009C2BE3">
        <w:t xml:space="preserve">Figure </w:t>
      </w:r>
      <w:r>
        <w:fldChar w:fldCharType="begin"/>
      </w:r>
      <w:r>
        <w:instrText xml:space="preserve"> SEQ Figure \* ARABIC </w:instrText>
      </w:r>
      <w:r>
        <w:fldChar w:fldCharType="separate"/>
      </w:r>
      <w:r w:rsidR="009769A3">
        <w:rPr>
          <w:noProof/>
        </w:rPr>
        <w:t>30</w:t>
      </w:r>
      <w:r>
        <w:rPr>
          <w:noProof/>
        </w:rPr>
        <w:fldChar w:fldCharType="end"/>
      </w:r>
      <w:r>
        <w:rPr>
          <w:noProof/>
        </w:rPr>
        <w:t>:</w:t>
      </w:r>
      <w:r w:rsidRPr="009C2BE3">
        <w:t xml:space="preserve"> © </w:t>
      </w:r>
      <w:r w:rsidR="007D4E45">
        <w:t>TAFE NSW 2025</w:t>
      </w:r>
      <w:r w:rsidRPr="006E2677">
        <w:t xml:space="preserve"> </w:t>
      </w:r>
    </w:p>
    <w:p w14:paraId="44AD9758" w14:textId="182BE642" w:rsidR="00206F24" w:rsidRPr="0056068F" w:rsidRDefault="00206F24" w:rsidP="008D027F">
      <w:pPr>
        <w:rPr>
          <w:rStyle w:val="Strong"/>
        </w:rPr>
      </w:pPr>
      <w:r w:rsidRPr="0056068F">
        <w:rPr>
          <w:rStyle w:val="Strong"/>
        </w:rPr>
        <w:t>How it works:</w:t>
      </w:r>
    </w:p>
    <w:p w14:paraId="5293D4EC" w14:textId="6503445B" w:rsidR="00206F24" w:rsidRPr="0056068F" w:rsidRDefault="00206F24" w:rsidP="00CC75E8">
      <w:pPr>
        <w:pStyle w:val="ListNumber"/>
        <w:numPr>
          <w:ilvl w:val="0"/>
          <w:numId w:val="22"/>
        </w:numPr>
      </w:pPr>
      <w:r w:rsidRPr="0056068F">
        <w:t>Find the index of the element to remove</w:t>
      </w:r>
      <w:r w:rsidR="00F91D94" w:rsidRPr="0056068F">
        <w:t xml:space="preserve"> (using a sequential search)</w:t>
      </w:r>
      <w:r w:rsidRPr="0056068F">
        <w:t>.</w:t>
      </w:r>
    </w:p>
    <w:p w14:paraId="0C5C464B" w14:textId="77777777" w:rsidR="00206F24" w:rsidRPr="0056068F" w:rsidRDefault="00206F24" w:rsidP="00275801">
      <w:pPr>
        <w:pStyle w:val="ListNumber"/>
      </w:pPr>
      <w:r w:rsidRPr="0056068F">
        <w:t>Shift each element after that index one place to the left.</w:t>
      </w:r>
    </w:p>
    <w:p w14:paraId="4B015595" w14:textId="768E6AFC" w:rsidR="00206F24" w:rsidRPr="0056068F" w:rsidRDefault="00206F24" w:rsidP="00275801">
      <w:pPr>
        <w:pStyle w:val="ListNumber"/>
      </w:pPr>
      <w:r w:rsidRPr="0056068F">
        <w:t>Reduce the length of the array</w:t>
      </w:r>
      <w:r w:rsidR="004E6BE0" w:rsidRPr="0056068F">
        <w:t xml:space="preserve"> </w:t>
      </w:r>
      <w:r w:rsidRPr="0056068F">
        <w:t>by one (if applicable).</w:t>
      </w:r>
    </w:p>
    <w:p w14:paraId="739B13B5" w14:textId="7D7867F3" w:rsidR="00394EF7" w:rsidRPr="0056068F" w:rsidRDefault="00394EF7" w:rsidP="006C5FD1">
      <w:pPr>
        <w:keepNext/>
      </w:pPr>
      <w:r w:rsidRPr="0056068F">
        <w:t>For example:</w:t>
      </w:r>
    </w:p>
    <w:p w14:paraId="0D3D00A9" w14:textId="77777777" w:rsidR="00206F24" w:rsidRPr="0056068F" w:rsidRDefault="00206F24" w:rsidP="00206F24">
      <w:pPr>
        <w:pStyle w:val="ComputerCode"/>
      </w:pPr>
      <w:r w:rsidRPr="0056068F">
        <w:t>function remove(</w:t>
      </w:r>
      <w:proofErr w:type="spellStart"/>
      <w:r w:rsidRPr="0056068F">
        <w:t>arr</w:t>
      </w:r>
      <w:proofErr w:type="spellEnd"/>
      <w:r w:rsidRPr="0056068F">
        <w:t>, index) {</w:t>
      </w:r>
    </w:p>
    <w:p w14:paraId="784F0A77" w14:textId="48A86404" w:rsidR="00206F24" w:rsidRPr="0056068F" w:rsidRDefault="00206F24" w:rsidP="00206F24">
      <w:pPr>
        <w:pStyle w:val="ComputerCode"/>
      </w:pPr>
      <w:r w:rsidRPr="0056068F">
        <w:t xml:space="preserve">  for (let </w:t>
      </w:r>
      <w:proofErr w:type="spellStart"/>
      <w:r w:rsidRPr="0056068F">
        <w:t>i</w:t>
      </w:r>
      <w:proofErr w:type="spellEnd"/>
      <w:r w:rsidRPr="0056068F">
        <w:t xml:space="preserve"> = index; </w:t>
      </w:r>
      <w:proofErr w:type="spellStart"/>
      <w:r w:rsidRPr="0056068F">
        <w:t>i</w:t>
      </w:r>
      <w:proofErr w:type="spellEnd"/>
      <w:r w:rsidRPr="0056068F">
        <w:t xml:space="preserve"> &lt; </w:t>
      </w:r>
      <w:proofErr w:type="spellStart"/>
      <w:r w:rsidRPr="0056068F">
        <w:t>arr.length</w:t>
      </w:r>
      <w:proofErr w:type="spellEnd"/>
      <w:r w:rsidRPr="0056068F">
        <w:t xml:space="preserve"> - 1; </w:t>
      </w:r>
      <w:proofErr w:type="spellStart"/>
      <w:r w:rsidRPr="0056068F">
        <w:t>i</w:t>
      </w:r>
      <w:proofErr w:type="spellEnd"/>
      <w:r w:rsidRPr="0056068F">
        <w:t>++) {</w:t>
      </w:r>
    </w:p>
    <w:p w14:paraId="0B51647B" w14:textId="7F11BB86" w:rsidR="00206F24" w:rsidRPr="0056068F" w:rsidRDefault="00206F24" w:rsidP="00206F24">
      <w:pPr>
        <w:pStyle w:val="ComputerCode"/>
      </w:pPr>
      <w:r w:rsidRPr="0056068F">
        <w:t xml:space="preserve">    </w:t>
      </w:r>
      <w:proofErr w:type="spellStart"/>
      <w:r w:rsidRPr="0056068F">
        <w:t>arr</w:t>
      </w:r>
      <w:proofErr w:type="spellEnd"/>
      <w:r w:rsidRPr="0056068F">
        <w:t>[</w:t>
      </w:r>
      <w:proofErr w:type="spellStart"/>
      <w:r w:rsidRPr="0056068F">
        <w:t>i</w:t>
      </w:r>
      <w:proofErr w:type="spellEnd"/>
      <w:r w:rsidRPr="0056068F">
        <w:t xml:space="preserve">] = </w:t>
      </w:r>
      <w:proofErr w:type="spellStart"/>
      <w:r w:rsidRPr="0056068F">
        <w:t>arr</w:t>
      </w:r>
      <w:proofErr w:type="spellEnd"/>
      <w:r w:rsidRPr="0056068F">
        <w:t>[</w:t>
      </w:r>
      <w:proofErr w:type="spellStart"/>
      <w:r w:rsidRPr="0056068F">
        <w:t>i</w:t>
      </w:r>
      <w:proofErr w:type="spellEnd"/>
      <w:r w:rsidRPr="0056068F">
        <w:t xml:space="preserve"> + 1];</w:t>
      </w:r>
    </w:p>
    <w:p w14:paraId="4C886FDD" w14:textId="66540E38" w:rsidR="00206F24" w:rsidRPr="0056068F" w:rsidRDefault="00206F24" w:rsidP="00206F24">
      <w:pPr>
        <w:pStyle w:val="ComputerCode"/>
      </w:pPr>
      <w:r w:rsidRPr="0056068F">
        <w:t xml:space="preserve">  }</w:t>
      </w:r>
    </w:p>
    <w:p w14:paraId="29385F6E" w14:textId="41B27500" w:rsidR="00206F24" w:rsidRPr="0056068F" w:rsidRDefault="00206F24" w:rsidP="00206F24">
      <w:pPr>
        <w:pStyle w:val="ComputerCode"/>
      </w:pPr>
      <w:r w:rsidRPr="0056068F">
        <w:t xml:space="preserve">  </w:t>
      </w:r>
      <w:proofErr w:type="spellStart"/>
      <w:r w:rsidRPr="0056068F">
        <w:t>arr.length</w:t>
      </w:r>
      <w:proofErr w:type="spellEnd"/>
      <w:r w:rsidRPr="0056068F">
        <w:t xml:space="preserve"> = </w:t>
      </w:r>
      <w:proofErr w:type="spellStart"/>
      <w:r w:rsidRPr="0056068F">
        <w:t>arr.length</w:t>
      </w:r>
      <w:proofErr w:type="spellEnd"/>
      <w:r w:rsidRPr="0056068F">
        <w:t xml:space="preserve"> - 1;</w:t>
      </w:r>
    </w:p>
    <w:p w14:paraId="72B1D93F" w14:textId="77777777" w:rsidR="00206F24" w:rsidRPr="0056068F" w:rsidRDefault="00206F24" w:rsidP="00206F24">
      <w:pPr>
        <w:pStyle w:val="ComputerCode"/>
      </w:pPr>
      <w:r w:rsidRPr="0056068F">
        <w:t>}</w:t>
      </w:r>
    </w:p>
    <w:p w14:paraId="4D7CF132" w14:textId="77777777" w:rsidR="00517BFE" w:rsidRPr="0056068F" w:rsidRDefault="00517BFE" w:rsidP="00517BFE">
      <w:pPr>
        <w:pStyle w:val="HeadingDecorative"/>
        <w:rPr>
          <w:noProof/>
        </w:rPr>
      </w:pPr>
      <w:r w:rsidRPr="0056068F">
        <w:rPr>
          <w:noProof/>
        </w:rPr>
        <w:lastRenderedPageBreak/>
        <w:tab/>
      </w:r>
      <w:r w:rsidRPr="0056068F">
        <w:rPr>
          <w:noProof/>
        </w:rPr>
        <w:drawing>
          <wp:inline distT="0" distB="0" distL="0" distR="0" wp14:anchorId="4D3DF8EF" wp14:editId="5D83C6A2">
            <wp:extent cx="324000" cy="324000"/>
            <wp:effectExtent l="0" t="0" r="0" b="0"/>
            <wp:docPr id="201936974"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65C780D2" w14:textId="02BAA63F" w:rsidR="00206F24" w:rsidRPr="0056068F" w:rsidRDefault="00206F24" w:rsidP="001C5E82">
      <w:r w:rsidRPr="0056068F">
        <w:t xml:space="preserve">Access the </w:t>
      </w:r>
      <w:hyperlink r:id="rId238" w:history="1">
        <w:r w:rsidR="001C5E82" w:rsidRPr="0056068F">
          <w:rPr>
            <w:rStyle w:val="Hyperlink"/>
          </w:rPr>
          <w:t>Search, Insert, and Delete in an Sorted Array | Array Operations</w:t>
        </w:r>
      </w:hyperlink>
      <w:r w:rsidR="001C5E82" w:rsidRPr="0056068F">
        <w:t xml:space="preserve"> </w:t>
      </w:r>
      <w:r w:rsidRPr="0056068F">
        <w:t>web</w:t>
      </w:r>
      <w:r w:rsidR="009D33C6" w:rsidRPr="0056068F">
        <w:t xml:space="preserve"> page</w:t>
      </w:r>
      <w:r w:rsidRPr="0056068F">
        <w:t xml:space="preserve"> to learn </w:t>
      </w:r>
      <w:r w:rsidR="009D33C6" w:rsidRPr="0056068F">
        <w:t xml:space="preserve">about </w:t>
      </w:r>
      <w:r w:rsidRPr="0056068F">
        <w:t>insertion and deletion algorithms for the sorted array.</w:t>
      </w:r>
    </w:p>
    <w:p w14:paraId="6D40F1B2" w14:textId="73854BC4" w:rsidR="0077641C" w:rsidRDefault="0077641C" w:rsidP="001C5E82">
      <w:r>
        <w:t>Review the following W3</w:t>
      </w:r>
      <w:r w:rsidR="00CD5940">
        <w:t>Schools pages to learn more about</w:t>
      </w:r>
      <w:r w:rsidR="00D72212">
        <w:t xml:space="preserve"> these search algorithms:</w:t>
      </w:r>
    </w:p>
    <w:p w14:paraId="405B091B" w14:textId="09304496" w:rsidR="000C2826" w:rsidRDefault="000C2826" w:rsidP="00D72212">
      <w:pPr>
        <w:pStyle w:val="ListBullet"/>
      </w:pPr>
      <w:hyperlink r:id="rId239" w:history="1">
        <w:r w:rsidRPr="000C2826">
          <w:rPr>
            <w:rStyle w:val="Hyperlink"/>
          </w:rPr>
          <w:t>DSA Linear Search</w:t>
        </w:r>
      </w:hyperlink>
    </w:p>
    <w:p w14:paraId="12F98BFF" w14:textId="433F8A18" w:rsidR="00736D9B" w:rsidRDefault="00736D9B" w:rsidP="00D72212">
      <w:pPr>
        <w:pStyle w:val="ListBullet"/>
      </w:pPr>
      <w:hyperlink r:id="rId240" w:history="1">
        <w:r w:rsidRPr="000C2826">
          <w:rPr>
            <w:rStyle w:val="Hyperlink"/>
          </w:rPr>
          <w:t>DSA Binary Search</w:t>
        </w:r>
      </w:hyperlink>
      <w:r w:rsidR="00D72212">
        <w:t>.</w:t>
      </w:r>
    </w:p>
    <w:p w14:paraId="30FC9F8A" w14:textId="27046B84" w:rsidR="008B126F" w:rsidRPr="0056068F" w:rsidRDefault="00A82073" w:rsidP="008B126F">
      <w:pPr>
        <w:pStyle w:val="Heading2"/>
        <w:rPr>
          <w:noProof/>
        </w:rPr>
      </w:pPr>
      <w:bookmarkStart w:id="156" w:name="_Toc216707805"/>
      <w:r>
        <w:rPr>
          <w:noProof/>
        </w:rPr>
        <w:t>Identifying t</w:t>
      </w:r>
      <w:r w:rsidR="008B126F">
        <w:rPr>
          <w:noProof/>
        </w:rPr>
        <w:t>ypes of</w:t>
      </w:r>
      <w:r w:rsidR="008B126F" w:rsidRPr="0056068F">
        <w:rPr>
          <w:noProof/>
        </w:rPr>
        <w:t xml:space="preserve"> errors</w:t>
      </w:r>
      <w:bookmarkEnd w:id="156"/>
    </w:p>
    <w:p w14:paraId="66813D42" w14:textId="77777777" w:rsidR="008B126F" w:rsidRDefault="008B126F" w:rsidP="007C3AF9">
      <w:pPr>
        <w:keepNext/>
      </w:pPr>
      <w:r>
        <w:t xml:space="preserve">As you've been learning to code in JavaScript, you've probably seen several errors. </w:t>
      </w:r>
      <w:r w:rsidRPr="0056068F">
        <w:t xml:space="preserve">When errors </w:t>
      </w:r>
      <w:r>
        <w:t>occur, a program may not run or may produce incorrect results</w:t>
      </w:r>
      <w:r w:rsidRPr="0056068F">
        <w:t>.</w:t>
      </w:r>
    </w:p>
    <w:p w14:paraId="0717FBCD" w14:textId="77777777" w:rsidR="008B126F" w:rsidRPr="0056068F" w:rsidRDefault="008B126F" w:rsidP="008B126F">
      <w:r w:rsidRPr="0056068F">
        <w:t>There are 3 main types of errors</w:t>
      </w:r>
      <w:r>
        <w:t xml:space="preserve"> you'll encounter in JavaScript</w:t>
      </w:r>
      <w:r w:rsidRPr="0056068F">
        <w:t>:</w:t>
      </w:r>
    </w:p>
    <w:p w14:paraId="3E238D63" w14:textId="513EA6B6" w:rsidR="008B126F" w:rsidRPr="0056068F" w:rsidRDefault="000B5189" w:rsidP="008B126F">
      <w:pPr>
        <w:pStyle w:val="ListBullet"/>
      </w:pPr>
      <w:r w:rsidRPr="0056068F">
        <w:t>syntax errors</w:t>
      </w:r>
    </w:p>
    <w:p w14:paraId="74F3E55B" w14:textId="5364D2EF" w:rsidR="008B126F" w:rsidRPr="0056068F" w:rsidRDefault="000B5189" w:rsidP="008B126F">
      <w:pPr>
        <w:pStyle w:val="ListBullet"/>
      </w:pPr>
      <w:r w:rsidRPr="0056068F">
        <w:t>runtime errors (exceptions)</w:t>
      </w:r>
    </w:p>
    <w:p w14:paraId="4BB2BE75" w14:textId="4AC78080" w:rsidR="008B126F" w:rsidRPr="0056068F" w:rsidRDefault="000B5189" w:rsidP="008B126F">
      <w:pPr>
        <w:pStyle w:val="ListBullet"/>
      </w:pPr>
      <w:r w:rsidRPr="0056068F">
        <w:t>l</w:t>
      </w:r>
      <w:r w:rsidR="008B126F" w:rsidRPr="0056068F">
        <w:t>ogical errors</w:t>
      </w:r>
      <w:r w:rsidR="008B126F">
        <w:t>.</w:t>
      </w:r>
    </w:p>
    <w:p w14:paraId="234165A6" w14:textId="77777777" w:rsidR="008B126F" w:rsidRPr="0056068F" w:rsidRDefault="008B126F" w:rsidP="008B126F">
      <w:pPr>
        <w:pStyle w:val="Heading3"/>
        <w:rPr>
          <w:noProof/>
        </w:rPr>
      </w:pPr>
      <w:r w:rsidRPr="0056068F">
        <w:rPr>
          <w:noProof/>
        </w:rPr>
        <w:t>Syntax errors</w:t>
      </w:r>
    </w:p>
    <w:p w14:paraId="1EE54E4C" w14:textId="77777777" w:rsidR="008B126F" w:rsidRPr="0056068F" w:rsidRDefault="008B126F" w:rsidP="008B126F">
      <w:r w:rsidRPr="0056068F">
        <w:t>A syntax error happens when the JavaScript interpreter can</w:t>
      </w:r>
      <w:r>
        <w:t>'</w:t>
      </w:r>
      <w:r w:rsidRPr="0056068F">
        <w:t xml:space="preserve">t understand the code because of a </w:t>
      </w:r>
      <w:r>
        <w:t>typing error (</w:t>
      </w:r>
      <w:r w:rsidRPr="0056068F">
        <w:t>typo</w:t>
      </w:r>
      <w:r>
        <w:t>)</w:t>
      </w:r>
      <w:r w:rsidRPr="0056068F">
        <w:t xml:space="preserve"> or formatting issue. A typo is the most common error you</w:t>
      </w:r>
      <w:r>
        <w:t>'</w:t>
      </w:r>
      <w:r w:rsidRPr="0056068F">
        <w:t xml:space="preserve">ll encounter. </w:t>
      </w:r>
    </w:p>
    <w:p w14:paraId="5DF98DE7" w14:textId="77777777" w:rsidR="008B126F" w:rsidRPr="0056068F" w:rsidRDefault="008B126F" w:rsidP="008B126F">
      <w:pPr>
        <w:keepNext/>
      </w:pPr>
      <w:r w:rsidRPr="0056068F">
        <w:t>Other causes are:</w:t>
      </w:r>
    </w:p>
    <w:p w14:paraId="49C5BE05" w14:textId="77777777" w:rsidR="008B126F" w:rsidRPr="0056068F" w:rsidRDefault="008B126F" w:rsidP="008B126F">
      <w:pPr>
        <w:pStyle w:val="ListBullet"/>
      </w:pPr>
      <w:r w:rsidRPr="0056068F">
        <w:t>missing brackets or quotes</w:t>
      </w:r>
    </w:p>
    <w:p w14:paraId="42179D42" w14:textId="77777777" w:rsidR="008B126F" w:rsidRPr="0056068F" w:rsidRDefault="008B126F" w:rsidP="008B126F">
      <w:pPr>
        <w:pStyle w:val="ListBullet"/>
      </w:pPr>
      <w:r w:rsidRPr="0056068F">
        <w:t>incorrect indentation</w:t>
      </w:r>
      <w:r>
        <w:t>.</w:t>
      </w:r>
    </w:p>
    <w:p w14:paraId="1EF8C5D8" w14:textId="77777777" w:rsidR="008B126F" w:rsidRPr="0056068F" w:rsidRDefault="008B126F" w:rsidP="008B126F">
      <w:pPr>
        <w:keepNext/>
      </w:pPr>
      <w:r>
        <w:t>For e</w:t>
      </w:r>
      <w:r w:rsidRPr="0056068F">
        <w:t>xample</w:t>
      </w:r>
      <w:r>
        <w:t xml:space="preserve">, this code is </w:t>
      </w:r>
      <w:r w:rsidRPr="0056068F">
        <w:t xml:space="preserve">missing </w:t>
      </w:r>
      <w:r>
        <w:t xml:space="preserve">a closing </w:t>
      </w:r>
      <w:r w:rsidRPr="0056068F">
        <w:t>quot</w:t>
      </w:r>
      <w:r>
        <w:t>ation mark</w:t>
      </w:r>
      <w:r w:rsidRPr="0056068F">
        <w:t>:</w:t>
      </w:r>
    </w:p>
    <w:p w14:paraId="48CAB347" w14:textId="77777777" w:rsidR="008B126F" w:rsidRPr="0056068F" w:rsidRDefault="008B126F" w:rsidP="008B126F">
      <w:pPr>
        <w:pStyle w:val="ComputerCode"/>
      </w:pPr>
      <w:r w:rsidRPr="0056068F">
        <w:t>alert(</w:t>
      </w:r>
      <w:r>
        <w:t>'</w:t>
      </w:r>
      <w:r w:rsidRPr="0056068F">
        <w:t>Hello + name);</w:t>
      </w:r>
    </w:p>
    <w:p w14:paraId="234C9365" w14:textId="77777777" w:rsidR="008B126F" w:rsidRPr="0056068F" w:rsidRDefault="008B126F" w:rsidP="007C3AF9">
      <w:pPr>
        <w:keepNext/>
      </w:pPr>
      <w:r>
        <w:t>which causes this e</w:t>
      </w:r>
      <w:r w:rsidRPr="0056068F">
        <w:t xml:space="preserve">rror: </w:t>
      </w:r>
    </w:p>
    <w:p w14:paraId="4BBF530C" w14:textId="77777777" w:rsidR="008B126F" w:rsidRPr="0056068F" w:rsidRDefault="008B126F" w:rsidP="008B126F">
      <w:pPr>
        <w:pStyle w:val="Quotelong"/>
      </w:pPr>
      <w:r w:rsidRPr="0056068F">
        <w:t xml:space="preserve">Uncaught </w:t>
      </w:r>
      <w:proofErr w:type="spellStart"/>
      <w:r w:rsidRPr="0056068F">
        <w:t>SyntaxError</w:t>
      </w:r>
      <w:proofErr w:type="spellEnd"/>
      <w:r w:rsidRPr="0056068F">
        <w:t>: Invalid or unexpected token</w:t>
      </w:r>
    </w:p>
    <w:p w14:paraId="05E1C689" w14:textId="77777777" w:rsidR="008B126F" w:rsidRPr="0056068F" w:rsidRDefault="008B126F" w:rsidP="008B126F">
      <w:pPr>
        <w:pStyle w:val="Heading3"/>
        <w:rPr>
          <w:noProof/>
        </w:rPr>
      </w:pPr>
      <w:r w:rsidRPr="0056068F">
        <w:rPr>
          <w:noProof/>
        </w:rPr>
        <w:lastRenderedPageBreak/>
        <w:t>Runtime errors (exceptions)</w:t>
      </w:r>
    </w:p>
    <w:p w14:paraId="418A1AB6" w14:textId="77777777" w:rsidR="008B126F" w:rsidRPr="0056068F" w:rsidRDefault="008B126F" w:rsidP="008B126F">
      <w:r w:rsidRPr="0056068F">
        <w:t>A runtime error occurs when the code syntax is correct but something goes wrong while the program is running.</w:t>
      </w:r>
    </w:p>
    <w:p w14:paraId="6A2F80A5" w14:textId="77777777" w:rsidR="008B126F" w:rsidRPr="0056068F" w:rsidRDefault="008B126F" w:rsidP="008B126F">
      <w:r>
        <w:t>For e</w:t>
      </w:r>
      <w:r w:rsidRPr="0056068F">
        <w:t>xample</w:t>
      </w:r>
      <w:r>
        <w:t>, in this code</w:t>
      </w:r>
      <w:r w:rsidRPr="0056068F">
        <w:t xml:space="preserve"> the function being called doesn</w:t>
      </w:r>
      <w:r>
        <w:t>'</w:t>
      </w:r>
      <w:r w:rsidRPr="0056068F">
        <w:t>t exist</w:t>
      </w:r>
      <w:r>
        <w:t>:</w:t>
      </w:r>
    </w:p>
    <w:p w14:paraId="3B67338D" w14:textId="77777777" w:rsidR="008B126F" w:rsidRPr="0056068F" w:rsidRDefault="008B126F" w:rsidP="008B126F">
      <w:pPr>
        <w:pStyle w:val="ComputerCode"/>
      </w:pPr>
      <w:proofErr w:type="spellStart"/>
      <w:r w:rsidRPr="0056068F">
        <w:t>window.printme</w:t>
      </w:r>
      <w:proofErr w:type="spellEnd"/>
      <w:r w:rsidRPr="0056068F">
        <w:t>(); // incorrect function name</w:t>
      </w:r>
    </w:p>
    <w:p w14:paraId="01317A80" w14:textId="77777777" w:rsidR="008B126F" w:rsidRPr="0056068F" w:rsidRDefault="008B126F" w:rsidP="008B126F">
      <w:r>
        <w:t>which causes this e</w:t>
      </w:r>
      <w:r w:rsidRPr="0056068F">
        <w:t xml:space="preserve">rror: </w:t>
      </w:r>
    </w:p>
    <w:p w14:paraId="62351E8B" w14:textId="77777777" w:rsidR="008B126F" w:rsidRPr="0056068F" w:rsidRDefault="008B126F" w:rsidP="008B126F">
      <w:pPr>
        <w:pStyle w:val="Quotelong"/>
      </w:pPr>
      <w:r w:rsidRPr="0056068F">
        <w:t xml:space="preserve">Uncaught </w:t>
      </w:r>
      <w:proofErr w:type="spellStart"/>
      <w:r w:rsidRPr="0056068F">
        <w:t>TypeError</w:t>
      </w:r>
      <w:proofErr w:type="spellEnd"/>
      <w:r w:rsidRPr="0056068F">
        <w:t xml:space="preserve">: </w:t>
      </w:r>
      <w:proofErr w:type="spellStart"/>
      <w:r w:rsidRPr="0056068F">
        <w:t>window.printme</w:t>
      </w:r>
      <w:proofErr w:type="spellEnd"/>
      <w:r w:rsidRPr="0056068F">
        <w:t xml:space="preserve"> is not a function</w:t>
      </w:r>
    </w:p>
    <w:p w14:paraId="2AE1B47B" w14:textId="77777777" w:rsidR="008B126F" w:rsidRPr="000C0EC8" w:rsidRDefault="008B126F" w:rsidP="008B126F">
      <w:r>
        <w:t>Here are some common runtime errors.</w:t>
      </w:r>
    </w:p>
    <w:p w14:paraId="2FD5ACE6" w14:textId="77777777" w:rsidR="008B126F" w:rsidRPr="0056068F" w:rsidRDefault="008B126F" w:rsidP="008B126F">
      <w:pPr>
        <w:pStyle w:val="Heading4"/>
        <w:rPr>
          <w:noProof/>
        </w:rPr>
      </w:pPr>
      <w:r w:rsidRPr="0056068F">
        <w:rPr>
          <w:noProof/>
        </w:rPr>
        <w:t>Rangeerror</w:t>
      </w:r>
    </w:p>
    <w:p w14:paraId="3356C1B5" w14:textId="77777777" w:rsidR="008B126F" w:rsidRPr="0056068F" w:rsidRDefault="008B126F" w:rsidP="008B126F">
      <w:r w:rsidRPr="0056068F">
        <w:t>Thrown when a number is outside an allowable range.</w:t>
      </w:r>
    </w:p>
    <w:p w14:paraId="2252018A" w14:textId="77777777" w:rsidR="008B126F" w:rsidRPr="0056068F" w:rsidRDefault="008B126F" w:rsidP="008B126F">
      <w:r>
        <w:t>For e</w:t>
      </w:r>
      <w:r w:rsidRPr="0056068F">
        <w:t>xample</w:t>
      </w:r>
      <w:r>
        <w:t>, this code:</w:t>
      </w:r>
    </w:p>
    <w:p w14:paraId="3F11DB3B" w14:textId="77777777" w:rsidR="008B126F" w:rsidRPr="0056068F" w:rsidRDefault="008B126F" w:rsidP="008B126F">
      <w:pPr>
        <w:pStyle w:val="ComputerCode"/>
      </w:pPr>
      <w:r w:rsidRPr="0056068F">
        <w:t xml:space="preserve">const </w:t>
      </w:r>
      <w:proofErr w:type="spellStart"/>
      <w:r w:rsidRPr="0056068F">
        <w:t>arr</w:t>
      </w:r>
      <w:proofErr w:type="spellEnd"/>
      <w:r w:rsidRPr="0056068F">
        <w:t xml:space="preserve"> = [90, 88];</w:t>
      </w:r>
    </w:p>
    <w:p w14:paraId="2B1446F1" w14:textId="77777777" w:rsidR="008B126F" w:rsidRPr="0056068F" w:rsidRDefault="008B126F" w:rsidP="008B126F">
      <w:pPr>
        <w:pStyle w:val="ComputerCode"/>
      </w:pPr>
      <w:proofErr w:type="spellStart"/>
      <w:r w:rsidRPr="0056068F">
        <w:t>arr.length</w:t>
      </w:r>
      <w:proofErr w:type="spellEnd"/>
      <w:r w:rsidRPr="0056068F">
        <w:t xml:space="preserve"> = 90 ** 99;</w:t>
      </w:r>
    </w:p>
    <w:p w14:paraId="43F26397" w14:textId="77777777" w:rsidR="008B126F" w:rsidRPr="0056068F" w:rsidRDefault="008B126F" w:rsidP="008B126F">
      <w:r>
        <w:t>causes this e</w:t>
      </w:r>
      <w:r w:rsidRPr="0056068F">
        <w:t>rror:</w:t>
      </w:r>
    </w:p>
    <w:p w14:paraId="44E3821B" w14:textId="77777777" w:rsidR="008B126F" w:rsidRPr="0056068F" w:rsidRDefault="008B126F" w:rsidP="008B126F">
      <w:pPr>
        <w:pStyle w:val="Quotelong"/>
      </w:pPr>
      <w:proofErr w:type="spellStart"/>
      <w:r w:rsidRPr="0056068F">
        <w:t>RangeError</w:t>
      </w:r>
      <w:proofErr w:type="spellEnd"/>
      <w:r w:rsidRPr="0056068F">
        <w:t>: invalid array length</w:t>
      </w:r>
    </w:p>
    <w:p w14:paraId="67030F03" w14:textId="77777777" w:rsidR="008B126F" w:rsidRPr="0056068F" w:rsidRDefault="008B126F" w:rsidP="008B126F">
      <w:pPr>
        <w:pStyle w:val="Heading4"/>
        <w:rPr>
          <w:noProof/>
        </w:rPr>
      </w:pPr>
      <w:r w:rsidRPr="0056068F">
        <w:rPr>
          <w:noProof/>
        </w:rPr>
        <w:t>ReferenceError</w:t>
      </w:r>
    </w:p>
    <w:p w14:paraId="7B63D1AF" w14:textId="77777777" w:rsidR="008B126F" w:rsidRPr="0056068F" w:rsidRDefault="008B126F" w:rsidP="008B126F">
      <w:r w:rsidRPr="0056068F">
        <w:t>Thrown when a variable or item does not exist.</w:t>
      </w:r>
    </w:p>
    <w:p w14:paraId="3F70207C" w14:textId="77777777" w:rsidR="008B126F" w:rsidRPr="0056068F" w:rsidRDefault="008B126F" w:rsidP="008B126F">
      <w:r>
        <w:t>For e</w:t>
      </w:r>
      <w:r w:rsidRPr="0056068F">
        <w:t>xample</w:t>
      </w:r>
      <w:r>
        <w:t>, this code:</w:t>
      </w:r>
    </w:p>
    <w:p w14:paraId="4B9AFCE7" w14:textId="77777777" w:rsidR="008B126F" w:rsidRPr="0056068F" w:rsidRDefault="008B126F" w:rsidP="008B126F">
      <w:pPr>
        <w:pStyle w:val="ComputerCode"/>
      </w:pPr>
      <w:r w:rsidRPr="0056068F">
        <w:t xml:space="preserve">const cat = </w:t>
      </w:r>
      <w:r>
        <w:t>'</w:t>
      </w:r>
      <w:r w:rsidRPr="0056068F">
        <w:t>cat';</w:t>
      </w:r>
    </w:p>
    <w:p w14:paraId="13E50B2E" w14:textId="77777777" w:rsidR="008B126F" w:rsidRPr="0056068F" w:rsidRDefault="008B126F" w:rsidP="008B126F">
      <w:pPr>
        <w:pStyle w:val="ComputerCode"/>
      </w:pPr>
      <w:r w:rsidRPr="0056068F">
        <w:t>cat;</w:t>
      </w:r>
    </w:p>
    <w:p w14:paraId="54EA8E58" w14:textId="77777777" w:rsidR="008B126F" w:rsidRPr="0056068F" w:rsidRDefault="008B126F" w:rsidP="008B126F">
      <w:pPr>
        <w:pStyle w:val="ComputerCode"/>
      </w:pPr>
      <w:r w:rsidRPr="0056068F">
        <w:t>dog;</w:t>
      </w:r>
    </w:p>
    <w:p w14:paraId="4563AD5F" w14:textId="77777777" w:rsidR="008B126F" w:rsidRPr="0056068F" w:rsidRDefault="008B126F" w:rsidP="008B126F">
      <w:r>
        <w:t>causes this e</w:t>
      </w:r>
      <w:r w:rsidRPr="0056068F">
        <w:t>rror:</w:t>
      </w:r>
    </w:p>
    <w:p w14:paraId="1BFEE277" w14:textId="77777777" w:rsidR="008B126F" w:rsidRPr="0056068F" w:rsidRDefault="008B126F" w:rsidP="008B126F">
      <w:pPr>
        <w:pStyle w:val="Quotelong"/>
      </w:pPr>
      <w:proofErr w:type="spellStart"/>
      <w:r w:rsidRPr="0056068F">
        <w:t>ReferenceError</w:t>
      </w:r>
      <w:proofErr w:type="spellEnd"/>
      <w:r w:rsidRPr="0056068F">
        <w:t>: dog is not defined</w:t>
      </w:r>
    </w:p>
    <w:p w14:paraId="1C42B79D" w14:textId="77777777" w:rsidR="008B126F" w:rsidRPr="0056068F" w:rsidRDefault="008B126F" w:rsidP="008B126F">
      <w:pPr>
        <w:pStyle w:val="Heading4"/>
        <w:rPr>
          <w:noProof/>
        </w:rPr>
      </w:pPr>
      <w:proofErr w:type="spellStart"/>
      <w:r w:rsidRPr="00374EBC">
        <w:lastRenderedPageBreak/>
        <w:t>TypeError</w:t>
      </w:r>
      <w:proofErr w:type="spellEnd"/>
    </w:p>
    <w:p w14:paraId="468AC758" w14:textId="77777777" w:rsidR="008B126F" w:rsidRPr="0056068F" w:rsidRDefault="008B126F" w:rsidP="008B126F">
      <w:r w:rsidRPr="0056068F">
        <w:t>Thrown when an operation is performed on the wrong data type.</w:t>
      </w:r>
    </w:p>
    <w:p w14:paraId="550E557B" w14:textId="77777777" w:rsidR="008B126F" w:rsidRPr="0056068F" w:rsidRDefault="008B126F" w:rsidP="008B126F">
      <w:r>
        <w:t>For e</w:t>
      </w:r>
      <w:r w:rsidRPr="0056068F">
        <w:t>xample</w:t>
      </w:r>
      <w:r>
        <w:t>, this code:</w:t>
      </w:r>
    </w:p>
    <w:p w14:paraId="21F239B6" w14:textId="77777777" w:rsidR="008B126F" w:rsidRPr="0056068F" w:rsidRDefault="008B126F" w:rsidP="008B126F">
      <w:pPr>
        <w:pStyle w:val="ComputerCode"/>
      </w:pPr>
      <w:r w:rsidRPr="0056068F">
        <w:t>let num = 123;</w:t>
      </w:r>
    </w:p>
    <w:p w14:paraId="649CAF6A" w14:textId="77777777" w:rsidR="008B126F" w:rsidRPr="0056068F" w:rsidRDefault="008B126F" w:rsidP="008B126F">
      <w:pPr>
        <w:pStyle w:val="ComputerCode"/>
      </w:pPr>
      <w:proofErr w:type="spellStart"/>
      <w:r w:rsidRPr="0056068F">
        <w:t>num.toUpperCase</w:t>
      </w:r>
      <w:proofErr w:type="spellEnd"/>
      <w:r w:rsidRPr="0056068F">
        <w:t>();</w:t>
      </w:r>
    </w:p>
    <w:p w14:paraId="6A026D77" w14:textId="77777777" w:rsidR="008B126F" w:rsidRPr="0056068F" w:rsidRDefault="008B126F" w:rsidP="008B126F">
      <w:r>
        <w:t>causes this e</w:t>
      </w:r>
      <w:r w:rsidRPr="0056068F">
        <w:t>rror:</w:t>
      </w:r>
    </w:p>
    <w:p w14:paraId="7A2E6703" w14:textId="77777777" w:rsidR="008B126F" w:rsidRPr="0056068F" w:rsidRDefault="008B126F" w:rsidP="008B126F">
      <w:pPr>
        <w:pStyle w:val="Quotelong"/>
      </w:pPr>
      <w:proofErr w:type="spellStart"/>
      <w:r w:rsidRPr="0056068F">
        <w:t>TypeError</w:t>
      </w:r>
      <w:proofErr w:type="spellEnd"/>
      <w:r w:rsidRPr="0056068F">
        <w:t xml:space="preserve">: </w:t>
      </w:r>
      <w:proofErr w:type="spellStart"/>
      <w:r w:rsidRPr="0056068F">
        <w:t>num.toUpperCase</w:t>
      </w:r>
      <w:proofErr w:type="spellEnd"/>
      <w:r w:rsidRPr="0056068F">
        <w:t xml:space="preserve"> is not a function</w:t>
      </w:r>
    </w:p>
    <w:p w14:paraId="6132D6CC" w14:textId="77777777" w:rsidR="008B126F" w:rsidRPr="0056068F" w:rsidRDefault="008B126F" w:rsidP="008B126F">
      <w:pPr>
        <w:pStyle w:val="Heading4"/>
        <w:rPr>
          <w:noProof/>
        </w:rPr>
      </w:pPr>
      <w:r w:rsidRPr="0056068F">
        <w:rPr>
          <w:noProof/>
        </w:rPr>
        <w:t>InternalError</w:t>
      </w:r>
    </w:p>
    <w:p w14:paraId="766741EC" w14:textId="77777777" w:rsidR="008B126F" w:rsidRPr="0056068F" w:rsidRDefault="008B126F" w:rsidP="008B126F">
      <w:r w:rsidRPr="0056068F">
        <w:t>Thrown when the JavaScript engine runs out of memory or exceeds recursion limits.</w:t>
      </w:r>
    </w:p>
    <w:p w14:paraId="7258F790" w14:textId="77777777" w:rsidR="008B126F" w:rsidRPr="0056068F" w:rsidRDefault="008B126F" w:rsidP="008B126F">
      <w:r>
        <w:t>For e</w:t>
      </w:r>
      <w:r w:rsidRPr="0056068F">
        <w:t>xample</w:t>
      </w:r>
      <w:r>
        <w:t>, this code:</w:t>
      </w:r>
    </w:p>
    <w:p w14:paraId="5A1E40D4" w14:textId="77777777" w:rsidR="008B126F" w:rsidRPr="0056068F" w:rsidRDefault="008B126F" w:rsidP="008B126F">
      <w:pPr>
        <w:pStyle w:val="ComputerCode"/>
      </w:pPr>
      <w:r w:rsidRPr="0056068F">
        <w:t>function foo() {</w:t>
      </w:r>
    </w:p>
    <w:p w14:paraId="55A9E60C" w14:textId="77777777" w:rsidR="008B126F" w:rsidRPr="0056068F" w:rsidRDefault="008B126F" w:rsidP="008B126F">
      <w:pPr>
        <w:pStyle w:val="ComputerCode"/>
      </w:pPr>
      <w:r w:rsidRPr="0056068F">
        <w:t xml:space="preserve"> foo(); // infinite recursion</w:t>
      </w:r>
    </w:p>
    <w:p w14:paraId="71EB3CD0" w14:textId="77777777" w:rsidR="008B126F" w:rsidRPr="0056068F" w:rsidRDefault="008B126F" w:rsidP="008B126F">
      <w:pPr>
        <w:pStyle w:val="ComputerCode"/>
      </w:pPr>
      <w:r w:rsidRPr="0056068F">
        <w:t>}</w:t>
      </w:r>
    </w:p>
    <w:p w14:paraId="6888EB53" w14:textId="77777777" w:rsidR="008B126F" w:rsidRPr="0056068F" w:rsidRDefault="008B126F" w:rsidP="008B126F">
      <w:pPr>
        <w:pStyle w:val="ComputerCode"/>
      </w:pPr>
      <w:r w:rsidRPr="0056068F">
        <w:t>foo();</w:t>
      </w:r>
    </w:p>
    <w:p w14:paraId="67B8C16A" w14:textId="77777777" w:rsidR="008B126F" w:rsidRPr="0056068F" w:rsidRDefault="008B126F" w:rsidP="008B126F">
      <w:pPr>
        <w:keepNext/>
      </w:pPr>
      <w:r>
        <w:t>causes this e</w:t>
      </w:r>
      <w:r w:rsidRPr="0056068F">
        <w:t>rror:</w:t>
      </w:r>
    </w:p>
    <w:p w14:paraId="35E0FFC9" w14:textId="77777777" w:rsidR="008B126F" w:rsidRPr="0056068F" w:rsidRDefault="008B126F" w:rsidP="008B126F">
      <w:pPr>
        <w:pStyle w:val="Quotelong"/>
      </w:pPr>
      <w:proofErr w:type="spellStart"/>
      <w:r w:rsidRPr="0056068F">
        <w:t>InternalError</w:t>
      </w:r>
      <w:proofErr w:type="spellEnd"/>
      <w:r w:rsidRPr="0056068F">
        <w:t>: too much recursion</w:t>
      </w:r>
    </w:p>
    <w:p w14:paraId="13C19AAA" w14:textId="77777777" w:rsidR="008B126F" w:rsidRPr="0056068F" w:rsidRDefault="008B126F" w:rsidP="008B126F">
      <w:pPr>
        <w:pStyle w:val="Heading3"/>
        <w:rPr>
          <w:noProof/>
        </w:rPr>
      </w:pPr>
      <w:r w:rsidRPr="0056068F">
        <w:rPr>
          <w:noProof/>
        </w:rPr>
        <w:t>Logical errors</w:t>
      </w:r>
    </w:p>
    <w:p w14:paraId="05571AAB" w14:textId="77777777" w:rsidR="008B126F" w:rsidRPr="0056068F" w:rsidRDefault="008B126F" w:rsidP="008B126F">
      <w:r w:rsidRPr="0056068F">
        <w:t>Logical errors occur when the code runs but produces an incorrect result. There is no error message, only incorrect behaviour.</w:t>
      </w:r>
    </w:p>
    <w:p w14:paraId="79A6BA5B" w14:textId="77777777" w:rsidR="008B126F" w:rsidRPr="0056068F" w:rsidRDefault="008B126F" w:rsidP="007C3AF9">
      <w:pPr>
        <w:keepNext/>
      </w:pPr>
      <w:r>
        <w:t>For e</w:t>
      </w:r>
      <w:r w:rsidRPr="0056068F">
        <w:t>xample</w:t>
      </w:r>
      <w:r>
        <w:t xml:space="preserve">, the following code </w:t>
      </w:r>
      <w:r w:rsidRPr="0056068F">
        <w:t>produces the wrong calculation</w:t>
      </w:r>
      <w:r>
        <w:t>, although it still runs:</w:t>
      </w:r>
    </w:p>
    <w:p w14:paraId="0C4823A8" w14:textId="77777777" w:rsidR="008B126F" w:rsidRPr="0056068F" w:rsidRDefault="008B126F" w:rsidP="008B126F">
      <w:pPr>
        <w:pStyle w:val="ComputerCode"/>
      </w:pPr>
      <w:r w:rsidRPr="0056068F">
        <w:t>let total = 10;</w:t>
      </w:r>
    </w:p>
    <w:p w14:paraId="468C9B67" w14:textId="77777777" w:rsidR="008B126F" w:rsidRPr="0056068F" w:rsidRDefault="008B126F" w:rsidP="008B126F">
      <w:pPr>
        <w:pStyle w:val="ComputerCode"/>
      </w:pPr>
      <w:r w:rsidRPr="0056068F">
        <w:t>let discount = 0.1;</w:t>
      </w:r>
    </w:p>
    <w:p w14:paraId="1B32A12D" w14:textId="77777777" w:rsidR="008B126F" w:rsidRPr="0056068F" w:rsidRDefault="008B126F" w:rsidP="008B126F">
      <w:pPr>
        <w:pStyle w:val="ComputerCode"/>
      </w:pPr>
      <w:r w:rsidRPr="0056068F">
        <w:t>let final = total + discount; // should be total - discount</w:t>
      </w:r>
    </w:p>
    <w:p w14:paraId="005DFE43" w14:textId="77777777" w:rsidR="008B126F" w:rsidRDefault="008B126F" w:rsidP="008B126F">
      <w:pPr>
        <w:pStyle w:val="Heading2"/>
        <w:rPr>
          <w:noProof/>
        </w:rPr>
      </w:pPr>
      <w:bookmarkStart w:id="157" w:name="_Toc216707806"/>
      <w:r>
        <w:rPr>
          <w:noProof/>
        </w:rPr>
        <w:lastRenderedPageBreak/>
        <w:t>Debugging your code</w:t>
      </w:r>
      <w:bookmarkEnd w:id="157"/>
    </w:p>
    <w:p w14:paraId="03FD0D06" w14:textId="77777777" w:rsidR="008B126F" w:rsidRPr="0056068F" w:rsidRDefault="008B126F" w:rsidP="008B126F">
      <w:r>
        <w:t>You usually debug your code before applying formal testing.</w:t>
      </w:r>
    </w:p>
    <w:p w14:paraId="1DE955E1" w14:textId="77777777" w:rsidR="008B126F" w:rsidRDefault="008B126F" w:rsidP="008B126F">
      <w:pPr>
        <w:pStyle w:val="Heading3"/>
        <w:rPr>
          <w:noProof/>
        </w:rPr>
      </w:pPr>
      <w:r>
        <w:rPr>
          <w:noProof/>
        </w:rPr>
        <w:t>Applying d</w:t>
      </w:r>
      <w:r w:rsidRPr="0056068F">
        <w:rPr>
          <w:noProof/>
        </w:rPr>
        <w:t>ebugging method</w:t>
      </w:r>
      <w:r>
        <w:rPr>
          <w:noProof/>
        </w:rPr>
        <w:t>ologies</w:t>
      </w:r>
    </w:p>
    <w:p w14:paraId="1B906325" w14:textId="77777777" w:rsidR="008B126F" w:rsidRDefault="008B126F" w:rsidP="008B126F">
      <w:r w:rsidRPr="0071762D">
        <w:t xml:space="preserve">Debugging methodologies refer to structured approaches for identifying, isolating and fixing errors in software. </w:t>
      </w:r>
    </w:p>
    <w:p w14:paraId="0D384415" w14:textId="77777777" w:rsidR="008B126F" w:rsidRPr="00C058C4" w:rsidRDefault="008B126F" w:rsidP="008B126F">
      <w:r>
        <w:t>Here are some common debugging methodologies.</w:t>
      </w:r>
    </w:p>
    <w:p w14:paraId="4298919A" w14:textId="77777777" w:rsidR="008B126F" w:rsidRDefault="008B126F" w:rsidP="008B126F">
      <w:pPr>
        <w:pStyle w:val="Heading4"/>
      </w:pPr>
      <w:r>
        <w:t>Inspecting elements</w:t>
      </w:r>
    </w:p>
    <w:p w14:paraId="72168EB8" w14:textId="77777777" w:rsidR="008B126F" w:rsidRDefault="008B126F" w:rsidP="008B126F">
      <w:pPr>
        <w:pStyle w:val="ListBullet"/>
      </w:pPr>
      <w:r>
        <w:t xml:space="preserve">Use browser </w:t>
      </w:r>
      <w:proofErr w:type="spellStart"/>
      <w:r>
        <w:t>DevTools</w:t>
      </w:r>
      <w:proofErr w:type="spellEnd"/>
      <w:r>
        <w:t xml:space="preserve"> to inspect the DOM and see how JavaScript manipulates elements.</w:t>
      </w:r>
    </w:p>
    <w:p w14:paraId="666E1783" w14:textId="77777777" w:rsidR="008B126F" w:rsidRDefault="008B126F" w:rsidP="008B126F">
      <w:pPr>
        <w:pStyle w:val="ListBullet"/>
      </w:pPr>
      <w:r>
        <w:t>Check applied styles, event listeners and test changes live.</w:t>
      </w:r>
    </w:p>
    <w:p w14:paraId="2888E15F" w14:textId="77777777" w:rsidR="008B126F" w:rsidRDefault="008B126F" w:rsidP="008B126F">
      <w:pPr>
        <w:pStyle w:val="Heading4"/>
      </w:pPr>
      <w:r>
        <w:t>Isolating the problem</w:t>
      </w:r>
    </w:p>
    <w:p w14:paraId="263AB8C1" w14:textId="77777777" w:rsidR="008B126F" w:rsidRDefault="008B126F" w:rsidP="008B126F">
      <w:pPr>
        <w:pStyle w:val="ListBullet"/>
      </w:pPr>
      <w:r>
        <w:t>For complex bugs, comment out or disable sections of code to narrow down the source.</w:t>
      </w:r>
    </w:p>
    <w:p w14:paraId="35CE8347" w14:textId="77777777" w:rsidR="008B126F" w:rsidRDefault="008B126F" w:rsidP="008B126F">
      <w:pPr>
        <w:pStyle w:val="ListBullet"/>
      </w:pPr>
      <w:r>
        <w:t>Test functions or modules individually to confirm which part causes the issue.</w:t>
      </w:r>
    </w:p>
    <w:p w14:paraId="4E8F195A" w14:textId="77777777" w:rsidR="008B126F" w:rsidRDefault="008B126F" w:rsidP="008B126F">
      <w:pPr>
        <w:pStyle w:val="Heading4"/>
      </w:pPr>
      <w:r>
        <w:t>Using linters and validators</w:t>
      </w:r>
    </w:p>
    <w:p w14:paraId="62CC7460" w14:textId="0F006A47" w:rsidR="008B126F" w:rsidRDefault="008B126F" w:rsidP="008B126F">
      <w:pPr>
        <w:pStyle w:val="ListBullet"/>
      </w:pPr>
      <w:r>
        <w:t xml:space="preserve">Apply tools like </w:t>
      </w:r>
      <w:hyperlink r:id="rId241" w:history="1">
        <w:proofErr w:type="spellStart"/>
        <w:r w:rsidRPr="00D957B6">
          <w:rPr>
            <w:rStyle w:val="Hyperlink"/>
          </w:rPr>
          <w:t>ESLint</w:t>
        </w:r>
        <w:proofErr w:type="spellEnd"/>
      </w:hyperlink>
      <w:r>
        <w:t xml:space="preserve"> to enforce coding standards and catch syntax or logic errors early.</w:t>
      </w:r>
    </w:p>
    <w:p w14:paraId="5899692E" w14:textId="77777777" w:rsidR="008B126F" w:rsidRDefault="008B126F" w:rsidP="008B126F">
      <w:pPr>
        <w:pStyle w:val="ListBullet"/>
      </w:pPr>
      <w:r>
        <w:t>Helps maintain clean, consistent code and prevents common mistakes.</w:t>
      </w:r>
    </w:p>
    <w:p w14:paraId="1064EF8B" w14:textId="77777777" w:rsidR="008B126F" w:rsidRDefault="008B126F" w:rsidP="008B126F">
      <w:pPr>
        <w:pStyle w:val="Heading4"/>
      </w:pPr>
      <w:r>
        <w:t>Applying step-by-step debugging</w:t>
      </w:r>
    </w:p>
    <w:p w14:paraId="0B465535" w14:textId="77777777" w:rsidR="008B126F" w:rsidRDefault="008B126F" w:rsidP="008B126F">
      <w:pPr>
        <w:pStyle w:val="ListBullet"/>
      </w:pPr>
      <w:r>
        <w:t>Pause execution and inspect variable states line by line for complex logic.</w:t>
      </w:r>
    </w:p>
    <w:p w14:paraId="243F7E17" w14:textId="77777777" w:rsidR="008B126F" w:rsidRDefault="008B126F" w:rsidP="008B126F">
      <w:pPr>
        <w:pStyle w:val="ListBullet"/>
      </w:pPr>
      <w:r>
        <w:t>This can be used when it'</w:t>
      </w:r>
      <w:r w:rsidRPr="0056068F">
        <w:t>s not obvious which statement gets executed first.</w:t>
      </w:r>
    </w:p>
    <w:p w14:paraId="32D4F5CC" w14:textId="59D70F22" w:rsidR="008B126F" w:rsidRDefault="008B126F" w:rsidP="008B126F">
      <w:pPr>
        <w:pStyle w:val="Heading3"/>
      </w:pPr>
      <w:r>
        <w:t>Using debugging tools</w:t>
      </w:r>
    </w:p>
    <w:p w14:paraId="2EE66ADA" w14:textId="77777777" w:rsidR="008B126F" w:rsidRDefault="008B126F" w:rsidP="008B126F">
      <w:r>
        <w:t>Both IDEs and</w:t>
      </w:r>
      <w:r w:rsidRPr="0056068F">
        <w:t xml:space="preserve"> modern browsers include debugg</w:t>
      </w:r>
      <w:r>
        <w:t xml:space="preserve">ing tools that you can use to debug your </w:t>
      </w:r>
      <w:r w:rsidRPr="0056068F">
        <w:t>JavaScript.</w:t>
      </w:r>
      <w:r>
        <w:t xml:space="preserve"> </w:t>
      </w:r>
      <w:r w:rsidRPr="0056068F">
        <w:t xml:space="preserve">Built-in debuggers can be enabled and disabled, causing </w:t>
      </w:r>
      <w:r>
        <w:t xml:space="preserve">them to report </w:t>
      </w:r>
      <w:r w:rsidRPr="0056068F">
        <w:t>errors to the user. You can also use a debugger to set breakpoints (points at which code execution can stop) and examine variables while the code runs.</w:t>
      </w:r>
    </w:p>
    <w:p w14:paraId="19BB6EAC" w14:textId="77777777" w:rsidR="008B126F" w:rsidRDefault="008B126F" w:rsidP="008B126F">
      <w:pPr>
        <w:pStyle w:val="Heading4"/>
        <w:rPr>
          <w:noProof/>
        </w:rPr>
      </w:pPr>
      <w:r>
        <w:rPr>
          <w:noProof/>
        </w:rPr>
        <w:t>Applying console logging</w:t>
      </w:r>
    </w:p>
    <w:p w14:paraId="469177C1" w14:textId="092B8F37" w:rsidR="008B126F" w:rsidRPr="0056068F" w:rsidRDefault="008B126F" w:rsidP="008B126F">
      <w:r w:rsidRPr="0056068F">
        <w:t xml:space="preserve">The </w:t>
      </w:r>
      <w:r w:rsidRPr="002C1D05">
        <w:rPr>
          <w:rStyle w:val="Strong"/>
        </w:rPr>
        <w:t>Console</w:t>
      </w:r>
      <w:r w:rsidRPr="0056068F">
        <w:t xml:space="preserve"> in </w:t>
      </w:r>
      <w:proofErr w:type="spellStart"/>
      <w:r w:rsidRPr="0056068F">
        <w:t>DevTools</w:t>
      </w:r>
      <w:proofErr w:type="spellEnd"/>
      <w:r w:rsidRPr="0056068F">
        <w:t xml:space="preserve"> can be used to view any errors or messages generated by your JavaScript code.</w:t>
      </w:r>
    </w:p>
    <w:p w14:paraId="55ABF497" w14:textId="77777777" w:rsidR="008B126F" w:rsidRDefault="008B126F" w:rsidP="008B126F">
      <w:pPr>
        <w:pStyle w:val="ListBullet"/>
      </w:pPr>
      <w:r>
        <w:lastRenderedPageBreak/>
        <w:t xml:space="preserve">Use </w:t>
      </w:r>
      <w:r w:rsidRPr="007D14C1">
        <w:rPr>
          <w:rStyle w:val="Emphasis"/>
        </w:rPr>
        <w:t>console.log()</w:t>
      </w:r>
      <w:r>
        <w:t xml:space="preserve">, </w:t>
      </w:r>
      <w:proofErr w:type="spellStart"/>
      <w:r w:rsidRPr="007D14C1">
        <w:rPr>
          <w:rStyle w:val="Emphasis"/>
        </w:rPr>
        <w:t>console.error</w:t>
      </w:r>
      <w:proofErr w:type="spellEnd"/>
      <w:r w:rsidRPr="007D14C1">
        <w:rPr>
          <w:rStyle w:val="Emphasis"/>
        </w:rPr>
        <w:t>()</w:t>
      </w:r>
      <w:r>
        <w:t xml:space="preserve"> and </w:t>
      </w:r>
      <w:proofErr w:type="spellStart"/>
      <w:r w:rsidRPr="007D14C1">
        <w:rPr>
          <w:rStyle w:val="Emphasis"/>
        </w:rPr>
        <w:t>console.table</w:t>
      </w:r>
      <w:proofErr w:type="spellEnd"/>
      <w:r w:rsidRPr="007D14C1">
        <w:rPr>
          <w:rStyle w:val="Emphasis"/>
        </w:rPr>
        <w:t>()</w:t>
      </w:r>
      <w:r>
        <w:t xml:space="preserve"> to trace variable values, execution flow and data structures.</w:t>
      </w:r>
    </w:p>
    <w:p w14:paraId="40D317A7" w14:textId="77777777" w:rsidR="008B126F" w:rsidRDefault="008B126F" w:rsidP="008B126F">
      <w:pPr>
        <w:pStyle w:val="ListBullet"/>
      </w:pPr>
      <w:r>
        <w:t>Great for quick checks and understanding what your code is doing at runtime.</w:t>
      </w:r>
    </w:p>
    <w:p w14:paraId="7D3F307D" w14:textId="77777777" w:rsidR="008B126F" w:rsidRPr="00B30D20" w:rsidRDefault="008B126F" w:rsidP="008B126F">
      <w:r>
        <w:t>For example:</w:t>
      </w:r>
    </w:p>
    <w:p w14:paraId="7C342EE8" w14:textId="77777777" w:rsidR="008B126F" w:rsidRPr="0056068F" w:rsidRDefault="008B126F" w:rsidP="008B126F">
      <w:pPr>
        <w:pStyle w:val="ComputerCode"/>
      </w:pPr>
      <w:r w:rsidRPr="0056068F">
        <w:t>&lt;script&gt;</w:t>
      </w:r>
    </w:p>
    <w:p w14:paraId="78F87217" w14:textId="77777777" w:rsidR="008B126F" w:rsidRPr="0056068F" w:rsidRDefault="008B126F" w:rsidP="008B126F">
      <w:pPr>
        <w:pStyle w:val="ComputerCode"/>
      </w:pPr>
      <w:r w:rsidRPr="0056068F">
        <w:tab/>
        <w:t>a = 5;</w:t>
      </w:r>
    </w:p>
    <w:p w14:paraId="6E3DC747" w14:textId="77777777" w:rsidR="008B126F" w:rsidRPr="0056068F" w:rsidRDefault="008B126F" w:rsidP="008B126F">
      <w:pPr>
        <w:pStyle w:val="ComputerCode"/>
        <w:ind w:firstLine="578"/>
      </w:pPr>
      <w:r w:rsidRPr="0056068F">
        <w:t>b = 6;</w:t>
      </w:r>
    </w:p>
    <w:p w14:paraId="5312D06C" w14:textId="77777777" w:rsidR="008B126F" w:rsidRPr="0056068F" w:rsidRDefault="008B126F" w:rsidP="008B126F">
      <w:pPr>
        <w:pStyle w:val="ComputerCode"/>
        <w:ind w:firstLine="578"/>
      </w:pPr>
      <w:r w:rsidRPr="0056068F">
        <w:t>c = a + b;</w:t>
      </w:r>
    </w:p>
    <w:p w14:paraId="13D2B327" w14:textId="77777777" w:rsidR="008B126F" w:rsidRPr="0056068F" w:rsidRDefault="008B126F" w:rsidP="008B126F">
      <w:pPr>
        <w:pStyle w:val="ComputerCode"/>
        <w:ind w:firstLine="578"/>
      </w:pPr>
      <w:r w:rsidRPr="0056068F">
        <w:t>console.log(c); // displays 11 in the console</w:t>
      </w:r>
    </w:p>
    <w:p w14:paraId="152F9292" w14:textId="77777777" w:rsidR="008B126F" w:rsidRPr="0056068F" w:rsidRDefault="008B126F" w:rsidP="008B126F">
      <w:pPr>
        <w:pStyle w:val="ComputerCode"/>
      </w:pPr>
      <w:r w:rsidRPr="0056068F">
        <w:t>&lt;/script&gt;</w:t>
      </w:r>
    </w:p>
    <w:p w14:paraId="5D16B5BE" w14:textId="117C5107" w:rsidR="008B126F" w:rsidRDefault="00431F49" w:rsidP="008B126F">
      <w:r>
        <w:t>T</w:t>
      </w:r>
      <w:r w:rsidR="008B126F">
        <w:t xml:space="preserve">he output appears in the </w:t>
      </w:r>
      <w:r w:rsidR="008B126F" w:rsidRPr="002C1D05">
        <w:rPr>
          <w:rStyle w:val="Strong"/>
        </w:rPr>
        <w:t>Console</w:t>
      </w:r>
      <w:r w:rsidR="008B126F">
        <w:t xml:space="preserve"> panel</w:t>
      </w:r>
      <w:r>
        <w:t xml:space="preserve"> in</w:t>
      </w:r>
      <w:r w:rsidRPr="00431F49">
        <w:t xml:space="preserve"> </w:t>
      </w:r>
      <w:proofErr w:type="spellStart"/>
      <w:r>
        <w:t>DevTools</w:t>
      </w:r>
      <w:proofErr w:type="spellEnd"/>
      <w:r w:rsidR="00856E90">
        <w:t>.</w:t>
      </w:r>
    </w:p>
    <w:p w14:paraId="015EB0A0" w14:textId="77777777" w:rsidR="008B126F" w:rsidRDefault="008B126F" w:rsidP="008B126F">
      <w:pPr>
        <w:pStyle w:val="Heading4"/>
      </w:pPr>
      <w:r>
        <w:t>Tracing code execution</w:t>
      </w:r>
    </w:p>
    <w:p w14:paraId="28AA930A" w14:textId="77777777" w:rsidR="008B126F" w:rsidRDefault="008B126F" w:rsidP="008B126F">
      <w:r>
        <w:rPr>
          <w:lang w:eastAsia="en-AU"/>
        </w:rPr>
        <w:t xml:space="preserve">You can trace the code execution step-by-step to review the logic in detail. This is because </w:t>
      </w:r>
      <w:r>
        <w:t>it'</w:t>
      </w:r>
      <w:r w:rsidRPr="0056068F">
        <w:t>s not always obvious which statement gets executed first.</w:t>
      </w:r>
    </w:p>
    <w:p w14:paraId="32D7A0DB" w14:textId="77777777" w:rsidR="008B126F" w:rsidRPr="0056068F" w:rsidRDefault="008B126F" w:rsidP="008B126F">
      <w:pPr>
        <w:pStyle w:val="Notebox"/>
      </w:pPr>
      <w:r w:rsidRPr="004070B2">
        <w:rPr>
          <w:rStyle w:val="Strong"/>
        </w:rPr>
        <w:t>Breaking</w:t>
      </w:r>
      <w:r w:rsidRPr="0056068F">
        <w:t xml:space="preserve"> is when a program pauses at defined points</w:t>
      </w:r>
      <w:r>
        <w:t>, allowing you to examine its current state, such as</w:t>
      </w:r>
      <w:r w:rsidRPr="0056068F">
        <w:t xml:space="preserve"> checking variable values or the program's flow.</w:t>
      </w:r>
    </w:p>
    <w:p w14:paraId="1542B5B5" w14:textId="77777777" w:rsidR="008B126F" w:rsidRDefault="008B126F" w:rsidP="008B126F">
      <w:pPr>
        <w:pStyle w:val="Notebox"/>
      </w:pPr>
      <w:r w:rsidRPr="004070B2">
        <w:rPr>
          <w:rStyle w:val="Strong"/>
        </w:rPr>
        <w:t>Breakpoints</w:t>
      </w:r>
      <w:r w:rsidRPr="0056068F">
        <w:t xml:space="preserve"> stop code execution at a specific line</w:t>
      </w:r>
      <w:r>
        <w:t>, allowing</w:t>
      </w:r>
      <w:r w:rsidRPr="0056068F">
        <w:t xml:space="preserve"> you to inspect how the program is running.</w:t>
      </w:r>
    </w:p>
    <w:p w14:paraId="3B41AF2B" w14:textId="77777777" w:rsidR="008B126F" w:rsidRPr="0056068F" w:rsidRDefault="008B126F" w:rsidP="008B126F">
      <w:pPr>
        <w:pStyle w:val="Heading5"/>
        <w:rPr>
          <w:noProof/>
        </w:rPr>
      </w:pPr>
      <w:r w:rsidRPr="0056068F">
        <w:rPr>
          <w:noProof/>
        </w:rPr>
        <w:t>Setting breakpoints</w:t>
      </w:r>
      <w:r>
        <w:rPr>
          <w:noProof/>
        </w:rPr>
        <w:t xml:space="preserve"> with code</w:t>
      </w:r>
    </w:p>
    <w:p w14:paraId="1318E6B0" w14:textId="6A47FA5E" w:rsidR="00DF78EB" w:rsidRPr="003F0C4F" w:rsidRDefault="008B126F" w:rsidP="003255F3">
      <w:r w:rsidRPr="0056068F">
        <w:t>Us</w:t>
      </w:r>
      <w:r>
        <w:t>e</w:t>
      </w:r>
      <w:r w:rsidRPr="0056068F">
        <w:t xml:space="preserve"> the </w:t>
      </w:r>
      <w:r w:rsidRPr="00FB3A1C">
        <w:rPr>
          <w:rStyle w:val="Emphasis"/>
        </w:rPr>
        <w:t>debugger;</w:t>
      </w:r>
      <w:r w:rsidRPr="0056068F">
        <w:t xml:space="preserve"> </w:t>
      </w:r>
      <w:r>
        <w:t>k</w:t>
      </w:r>
      <w:r w:rsidRPr="0056068F">
        <w:t>eyword</w:t>
      </w:r>
      <w:r>
        <w:t xml:space="preserve"> in your code to pause execution at that point.</w:t>
      </w:r>
    </w:p>
    <w:p w14:paraId="132E2EAF" w14:textId="360A3366" w:rsidR="00F72DC5" w:rsidRDefault="00F72DC5" w:rsidP="00F72DC5">
      <w:r>
        <w:rPr>
          <w:noProof/>
        </w:rPr>
        <w:drawing>
          <wp:inline distT="0" distB="0" distL="0" distR="0" wp14:anchorId="4062B0DD" wp14:editId="3D69C62C">
            <wp:extent cx="6120130" cy="1425575"/>
            <wp:effectExtent l="0" t="0" r="0" b="3175"/>
            <wp:docPr id="198056009"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009" name="Picture 17">
                      <a:extLst>
                        <a:ext uri="{C183D7F6-B498-43B3-948B-1728B52AA6E4}">
                          <adec:decorative xmlns:adec="http://schemas.microsoft.com/office/drawing/2017/decorative" val="1"/>
                        </a:ext>
                      </a:extLst>
                    </pic:cNvPr>
                    <pic:cNvPicPr/>
                  </pic:nvPicPr>
                  <pic:blipFill>
                    <a:blip r:embed="rId242"/>
                    <a:stretch>
                      <a:fillRect/>
                    </a:stretch>
                  </pic:blipFill>
                  <pic:spPr>
                    <a:xfrm>
                      <a:off x="0" y="0"/>
                      <a:ext cx="6120130" cy="1425575"/>
                    </a:xfrm>
                    <a:prstGeom prst="rect">
                      <a:avLst/>
                    </a:prstGeom>
                  </pic:spPr>
                </pic:pic>
              </a:graphicData>
            </a:graphic>
          </wp:inline>
        </w:drawing>
      </w:r>
    </w:p>
    <w:p w14:paraId="3D56A409" w14:textId="04215B77" w:rsidR="00DF78EB" w:rsidRDefault="00DF78EB" w:rsidP="006E2677">
      <w:pPr>
        <w:pStyle w:val="CaptionFigure"/>
      </w:pPr>
      <w:r w:rsidRPr="009C2BE3">
        <w:t xml:space="preserve">Figure </w:t>
      </w:r>
      <w:r>
        <w:fldChar w:fldCharType="begin"/>
      </w:r>
      <w:r>
        <w:instrText xml:space="preserve"> SEQ Figure \* ARABIC </w:instrText>
      </w:r>
      <w:r>
        <w:fldChar w:fldCharType="separate"/>
      </w:r>
      <w:r w:rsidR="009769A3">
        <w:rPr>
          <w:noProof/>
        </w:rPr>
        <w:t>31</w:t>
      </w:r>
      <w:r>
        <w:rPr>
          <w:noProof/>
        </w:rPr>
        <w:fldChar w:fldCharType="end"/>
      </w:r>
      <w:r>
        <w:rPr>
          <w:noProof/>
        </w:rPr>
        <w:t>:</w:t>
      </w:r>
      <w:r w:rsidRPr="009C2BE3">
        <w:t xml:space="preserve"> </w:t>
      </w:r>
      <w:r w:rsidR="00AB07D2">
        <w:t>Used with permission from Microsoft</w:t>
      </w:r>
      <w:r w:rsidRPr="006E2677">
        <w:t xml:space="preserve"> </w:t>
      </w:r>
    </w:p>
    <w:p w14:paraId="0C8D69B7" w14:textId="3F2A9BD1" w:rsidR="008B126F" w:rsidRDefault="008B126F" w:rsidP="008B126F">
      <w:r w:rsidRPr="0056068F">
        <w:t>Refresh the page to start the debugger and inspect the variable values when it pauses.</w:t>
      </w:r>
      <w:r>
        <w:t xml:space="preserve"> </w:t>
      </w:r>
      <w:r w:rsidRPr="0056068F">
        <w:t>The debugger includes tools to navigate through your code and view the variable updates.</w:t>
      </w:r>
    </w:p>
    <w:p w14:paraId="281D4C14" w14:textId="77777777" w:rsidR="008B126F" w:rsidRDefault="008B126F" w:rsidP="008B126F">
      <w:pPr>
        <w:pStyle w:val="Heading5"/>
      </w:pPr>
      <w:r>
        <w:lastRenderedPageBreak/>
        <w:t>Setting breakpoints in the debugging tool</w:t>
      </w:r>
    </w:p>
    <w:p w14:paraId="07DFBFA7" w14:textId="648C49C1" w:rsidR="008B126F" w:rsidRPr="0056068F" w:rsidRDefault="00574A64" w:rsidP="00574A64">
      <w:r>
        <w:t>O</w:t>
      </w:r>
      <w:r w:rsidRPr="00574A64">
        <w:t>pen</w:t>
      </w:r>
      <w:r w:rsidRPr="0056068F">
        <w:t xml:space="preserve"> the </w:t>
      </w:r>
      <w:r w:rsidRPr="0049312F">
        <w:rPr>
          <w:rStyle w:val="Strong"/>
        </w:rPr>
        <w:t>Sources</w:t>
      </w:r>
      <w:r w:rsidRPr="0056068F">
        <w:t xml:space="preserve"> tab</w:t>
      </w:r>
      <w:r>
        <w:t xml:space="preserve"> i</w:t>
      </w:r>
      <w:r w:rsidR="008F7C66">
        <w:t>n</w:t>
      </w:r>
      <w:r w:rsidR="008B126F">
        <w:t xml:space="preserve"> </w:t>
      </w:r>
      <w:proofErr w:type="spellStart"/>
      <w:r w:rsidR="008B126F" w:rsidRPr="0056068F">
        <w:t>DevTools</w:t>
      </w:r>
      <w:proofErr w:type="spellEnd"/>
      <w:r w:rsidR="00605F25">
        <w:t xml:space="preserve"> and </w:t>
      </w:r>
      <w:r>
        <w:t>s</w:t>
      </w:r>
      <w:r w:rsidR="008B126F">
        <w:t>elect</w:t>
      </w:r>
      <w:r w:rsidR="008B126F" w:rsidRPr="0056068F">
        <w:t xml:space="preserve"> the line number where you want to pause the code.</w:t>
      </w:r>
    </w:p>
    <w:p w14:paraId="0948214E" w14:textId="77777777" w:rsidR="008B126F" w:rsidRDefault="008B126F" w:rsidP="008B126F">
      <w:pPr>
        <w:pStyle w:val="Heading5"/>
        <w:rPr>
          <w:noProof/>
        </w:rPr>
      </w:pPr>
      <w:r w:rsidRPr="0056068F">
        <w:rPr>
          <w:noProof/>
        </w:rPr>
        <w:t>Starting and inspecting</w:t>
      </w:r>
      <w:r>
        <w:rPr>
          <w:noProof/>
        </w:rPr>
        <w:t xml:space="preserve"> code</w:t>
      </w:r>
    </w:p>
    <w:p w14:paraId="2F325978" w14:textId="2CE24FDF" w:rsidR="008B126F" w:rsidRPr="00BE0EED" w:rsidRDefault="00B92EEF" w:rsidP="008B126F">
      <w:pPr>
        <w:rPr>
          <w:lang w:eastAsia="en-AU"/>
        </w:rPr>
      </w:pPr>
      <w:r>
        <w:rPr>
          <w:lang w:eastAsia="en-AU"/>
        </w:rPr>
        <w:t>To inspect code i</w:t>
      </w:r>
      <w:r w:rsidR="008B126F">
        <w:rPr>
          <w:lang w:eastAsia="en-AU"/>
        </w:rPr>
        <w:t xml:space="preserve">n </w:t>
      </w:r>
      <w:proofErr w:type="spellStart"/>
      <w:r w:rsidR="008B126F">
        <w:rPr>
          <w:lang w:eastAsia="en-AU"/>
        </w:rPr>
        <w:t>DevTools</w:t>
      </w:r>
      <w:proofErr w:type="spellEnd"/>
      <w:r w:rsidR="00752460">
        <w:rPr>
          <w:lang w:eastAsia="en-AU"/>
        </w:rPr>
        <w:t>:</w:t>
      </w:r>
    </w:p>
    <w:p w14:paraId="399F29E9" w14:textId="77777777" w:rsidR="008B126F" w:rsidRPr="0056068F" w:rsidRDefault="008B126F" w:rsidP="008B126F">
      <w:pPr>
        <w:pStyle w:val="ListBullet"/>
      </w:pPr>
      <w:r w:rsidRPr="0056068F">
        <w:t>Reload the page to run the script and trigger the debugger.</w:t>
      </w:r>
    </w:p>
    <w:p w14:paraId="2A1796E7" w14:textId="6412AB87" w:rsidR="008B126F" w:rsidRPr="0056068F" w:rsidRDefault="008B126F" w:rsidP="008B126F">
      <w:pPr>
        <w:pStyle w:val="ListBullet"/>
      </w:pPr>
      <w:r w:rsidRPr="0056068F">
        <w:t xml:space="preserve">When the code pauses, use the </w:t>
      </w:r>
      <w:r w:rsidRPr="009E5CAB">
        <w:rPr>
          <w:rStyle w:val="Strong"/>
        </w:rPr>
        <w:t>Debugger</w:t>
      </w:r>
      <w:r w:rsidRPr="0056068F">
        <w:t xml:space="preserve"> panel </w:t>
      </w:r>
      <w:r>
        <w:t xml:space="preserve">in </w:t>
      </w:r>
      <w:proofErr w:type="spellStart"/>
      <w:r>
        <w:t>DevTools</w:t>
      </w:r>
      <w:proofErr w:type="spellEnd"/>
      <w:r>
        <w:t xml:space="preserve"> </w:t>
      </w:r>
      <w:r w:rsidRPr="0056068F">
        <w:t>to:</w:t>
      </w:r>
    </w:p>
    <w:p w14:paraId="6604EBCA" w14:textId="77777777" w:rsidR="008B126F" w:rsidRPr="0056068F" w:rsidRDefault="008B126F" w:rsidP="008B126F">
      <w:pPr>
        <w:pStyle w:val="ListBullet"/>
        <w:numPr>
          <w:ilvl w:val="1"/>
          <w:numId w:val="1"/>
        </w:numPr>
      </w:pPr>
      <w:r w:rsidRPr="0056068F">
        <w:t>inspect variable values</w:t>
      </w:r>
    </w:p>
    <w:p w14:paraId="65D69659" w14:textId="77777777" w:rsidR="008B126F" w:rsidRPr="0056068F" w:rsidRDefault="008B126F" w:rsidP="008B126F">
      <w:pPr>
        <w:pStyle w:val="ListBullet"/>
        <w:numPr>
          <w:ilvl w:val="1"/>
          <w:numId w:val="1"/>
        </w:numPr>
      </w:pPr>
      <w:r w:rsidRPr="0056068F">
        <w:t>observe the call stack</w:t>
      </w:r>
    </w:p>
    <w:p w14:paraId="7452B8BC" w14:textId="77777777" w:rsidR="008B126F" w:rsidRPr="0056068F" w:rsidRDefault="008B126F" w:rsidP="008B126F">
      <w:pPr>
        <w:pStyle w:val="ListBullet"/>
        <w:numPr>
          <w:ilvl w:val="1"/>
          <w:numId w:val="1"/>
        </w:numPr>
      </w:pPr>
      <w:r w:rsidRPr="0056068F">
        <w:t>step through code to follow execution.</w:t>
      </w:r>
    </w:p>
    <w:p w14:paraId="2485ED6C" w14:textId="77777777" w:rsidR="008B126F" w:rsidRPr="0017658D" w:rsidRDefault="008B126F" w:rsidP="008B126F">
      <w:pPr>
        <w:keepNext/>
      </w:pPr>
      <w:r>
        <w:t xml:space="preserve">Here are the actions on the </w:t>
      </w:r>
      <w:r w:rsidRPr="002F38F9">
        <w:rPr>
          <w:rStyle w:val="Strong"/>
        </w:rPr>
        <w:t>Debugger</w:t>
      </w:r>
      <w:r>
        <w:t xml:space="preserve"> panel in </w:t>
      </w:r>
      <w:proofErr w:type="spellStart"/>
      <w:r>
        <w:t>DevTools</w:t>
      </w:r>
      <w:proofErr w:type="spellEnd"/>
      <w:r>
        <w:t>:</w:t>
      </w:r>
    </w:p>
    <w:p w14:paraId="40F21C14" w14:textId="77777777" w:rsidR="008B126F" w:rsidRPr="0056068F" w:rsidRDefault="008B126F" w:rsidP="008B126F">
      <w:pPr>
        <w:pStyle w:val="ListBullet"/>
      </w:pPr>
      <w:r w:rsidRPr="0056068F">
        <w:rPr>
          <w:rStyle w:val="Strong"/>
        </w:rPr>
        <w:t>Continue (play icon):</w:t>
      </w:r>
      <w:r w:rsidRPr="0056068F">
        <w:t xml:space="preserve"> Resumes script execution.</w:t>
      </w:r>
    </w:p>
    <w:p w14:paraId="232C0EEC" w14:textId="77777777" w:rsidR="008B126F" w:rsidRPr="0056068F" w:rsidRDefault="008B126F" w:rsidP="008B126F">
      <w:pPr>
        <w:pStyle w:val="ListBullet"/>
      </w:pPr>
      <w:r w:rsidRPr="0056068F">
        <w:rPr>
          <w:rStyle w:val="Strong"/>
        </w:rPr>
        <w:t>Step over (arrow stepping over a dot):</w:t>
      </w:r>
      <w:r w:rsidRPr="0056068F">
        <w:t xml:space="preserve"> Advances the debugger to the next line of code, but it will not move into a function. If there is a function call on the line, it steps over it.</w:t>
      </w:r>
    </w:p>
    <w:p w14:paraId="6C453D89" w14:textId="77777777" w:rsidR="008B126F" w:rsidRPr="0056068F" w:rsidRDefault="008B126F" w:rsidP="008B126F">
      <w:pPr>
        <w:pStyle w:val="ListBullet"/>
      </w:pPr>
      <w:r w:rsidRPr="0056068F">
        <w:rPr>
          <w:rStyle w:val="Strong"/>
        </w:rPr>
        <w:t>Step into (arrow pointing downwards):</w:t>
      </w:r>
      <w:r w:rsidRPr="0056068F">
        <w:t xml:space="preserve"> Moves into the function calls on the current line of execution if there are any. If the line contains no function calls, it will move to the next line of code.</w:t>
      </w:r>
    </w:p>
    <w:p w14:paraId="3756ADC0" w14:textId="77777777" w:rsidR="008B126F" w:rsidRPr="0056068F" w:rsidRDefault="008B126F" w:rsidP="008B126F">
      <w:pPr>
        <w:pStyle w:val="ListBullet"/>
      </w:pPr>
      <w:r w:rsidRPr="0056068F">
        <w:rPr>
          <w:rStyle w:val="Strong"/>
        </w:rPr>
        <w:t>Step out (arrow pointing upwards):</w:t>
      </w:r>
      <w:r w:rsidRPr="0056068F">
        <w:t xml:space="preserve"> Continues execution and exits the current function, then pauses at the next line after the function call.</w:t>
      </w:r>
    </w:p>
    <w:p w14:paraId="135477B1" w14:textId="77777777" w:rsidR="008B126F" w:rsidRPr="0056068F" w:rsidRDefault="008B126F" w:rsidP="008B126F">
      <w:pPr>
        <w:pStyle w:val="ListBullet"/>
      </w:pPr>
      <w:r w:rsidRPr="0056068F">
        <w:rPr>
          <w:rStyle w:val="Strong"/>
        </w:rPr>
        <w:t>Step (arrow pointing right):</w:t>
      </w:r>
      <w:r w:rsidRPr="0056068F">
        <w:t xml:space="preserve"> Steps to the next line of code.</w:t>
      </w:r>
    </w:p>
    <w:p w14:paraId="7D4FDE8A" w14:textId="78A394AC" w:rsidR="007C6332" w:rsidRDefault="008B126F" w:rsidP="007C6332">
      <w:pPr>
        <w:pStyle w:val="ListBullet"/>
      </w:pPr>
      <w:r w:rsidRPr="0056068F">
        <w:rPr>
          <w:rStyle w:val="Strong"/>
        </w:rPr>
        <w:t xml:space="preserve">Deactivate breakpoints (slash through breakpoint icon): </w:t>
      </w:r>
      <w:r w:rsidRPr="0056068F">
        <w:t>Temporarily disables all breakpoints, allowing the script to execute normally without stopping.</w:t>
      </w:r>
    </w:p>
    <w:p w14:paraId="133DF3F6" w14:textId="7E065AB6" w:rsidR="007C6332" w:rsidRDefault="007C6332" w:rsidP="007C6332">
      <w:pPr>
        <w:rPr>
          <w:noProof/>
        </w:rPr>
      </w:pPr>
      <w:r>
        <w:rPr>
          <w:noProof/>
        </w:rPr>
        <w:drawing>
          <wp:inline distT="0" distB="0" distL="0" distR="0" wp14:anchorId="54D30595" wp14:editId="1DE45EED">
            <wp:extent cx="6120130" cy="1224280"/>
            <wp:effectExtent l="0" t="0" r="0" b="0"/>
            <wp:docPr id="1534044059" name="Graphic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44059" name="Graphic 15">
                      <a:extLst>
                        <a:ext uri="{C183D7F6-B498-43B3-948B-1728B52AA6E4}">
                          <adec:decorative xmlns:adec="http://schemas.microsoft.com/office/drawing/2017/decorative" val="1"/>
                        </a:ext>
                      </a:extLst>
                    </pic:cNvPr>
                    <pic:cNvPicPr/>
                  </pic:nvPicPr>
                  <pic:blipFill>
                    <a:blip r:embed="rId243">
                      <a:extLst>
                        <a:ext uri="{96DAC541-7B7A-43D3-8B79-37D633B846F1}">
                          <asvg:svgBlip xmlns:asvg="http://schemas.microsoft.com/office/drawing/2016/SVG/main" r:embed="rId244"/>
                        </a:ext>
                      </a:extLst>
                    </a:blip>
                    <a:stretch>
                      <a:fillRect/>
                    </a:stretch>
                  </pic:blipFill>
                  <pic:spPr>
                    <a:xfrm>
                      <a:off x="0" y="0"/>
                      <a:ext cx="6120130" cy="1224280"/>
                    </a:xfrm>
                    <a:prstGeom prst="rect">
                      <a:avLst/>
                    </a:prstGeom>
                  </pic:spPr>
                </pic:pic>
              </a:graphicData>
            </a:graphic>
          </wp:inline>
        </w:drawing>
      </w:r>
    </w:p>
    <w:p w14:paraId="05EACC1F" w14:textId="3705AD87" w:rsidR="008B126F" w:rsidRPr="0056068F" w:rsidRDefault="008B126F" w:rsidP="008B126F">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32</w:t>
      </w:r>
      <w:r w:rsidRPr="0056068F">
        <w:rPr>
          <w:noProof/>
        </w:rPr>
        <w:fldChar w:fldCharType="end"/>
      </w:r>
      <w:r w:rsidRPr="0056068F">
        <w:rPr>
          <w:noProof/>
        </w:rPr>
        <w:t xml:space="preserve">: © </w:t>
      </w:r>
      <w:r w:rsidR="00995949">
        <w:rPr>
          <w:noProof/>
        </w:rPr>
        <w:t>TAFE NSW 2025</w:t>
      </w:r>
      <w:r w:rsidRPr="0056068F">
        <w:rPr>
          <w:noProof/>
        </w:rPr>
        <w:t xml:space="preserve"> </w:t>
      </w:r>
    </w:p>
    <w:p w14:paraId="1BA56A8D" w14:textId="77777777" w:rsidR="008B126F" w:rsidRPr="0056068F" w:rsidRDefault="008B126F" w:rsidP="008B126F">
      <w:pPr>
        <w:pStyle w:val="HeadingDecorative"/>
        <w:rPr>
          <w:noProof/>
        </w:rPr>
      </w:pPr>
      <w:r w:rsidRPr="0056068F">
        <w:rPr>
          <w:noProof/>
        </w:rPr>
        <w:tab/>
      </w:r>
      <w:r w:rsidRPr="0056068F">
        <w:rPr>
          <w:noProof/>
        </w:rPr>
        <w:drawing>
          <wp:inline distT="0" distB="0" distL="0" distR="0" wp14:anchorId="5EFE8021" wp14:editId="64864CE0">
            <wp:extent cx="324000" cy="324000"/>
            <wp:effectExtent l="0" t="0" r="0" b="0"/>
            <wp:docPr id="721397899"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962" name="Graphic 171665962">
                      <a:extLst>
                        <a:ext uri="{C183D7F6-B498-43B3-948B-1728B52AA6E4}">
                          <adec:decorative xmlns:adec="http://schemas.microsoft.com/office/drawing/2017/decorative" val="1"/>
                        </a:ext>
                      </a:extLst>
                    </pic:cNvPr>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Video</w:t>
      </w:r>
    </w:p>
    <w:p w14:paraId="33F559EC" w14:textId="555BD427" w:rsidR="008B126F" w:rsidRPr="0056068F" w:rsidRDefault="008B126F" w:rsidP="008B126F">
      <w:r w:rsidRPr="0056068F">
        <w:t xml:space="preserve">To learn more about debugging, you can refer to the video on </w:t>
      </w:r>
      <w:hyperlink r:id="rId245" w:history="1">
        <w:r w:rsidRPr="0056068F">
          <w:rPr>
            <w:rStyle w:val="Hyperlink"/>
          </w:rPr>
          <w:t>The JavaScript Console</w:t>
        </w:r>
      </w:hyperlink>
      <w:r w:rsidRPr="0056068F">
        <w:t xml:space="preserve"> (LinkedIn Learning, 4:12 min)</w:t>
      </w:r>
    </w:p>
    <w:p w14:paraId="66877D23" w14:textId="77777777" w:rsidR="008B126F" w:rsidRDefault="008B126F" w:rsidP="008B126F">
      <w:pPr>
        <w:pStyle w:val="Notebox"/>
      </w:pPr>
      <w:r w:rsidRPr="00E65AF8">
        <w:lastRenderedPageBreak/>
        <w:t>LinkedIn Learning videos will open in a new tab within your browser. You can access the full video by logging in with your TAFE NSW username and password. You can access a transcript of the video on the transcript tab within LinkedIn Learning. When you’re finished, simply close the tab and return to your course.</w:t>
      </w:r>
    </w:p>
    <w:p w14:paraId="4D78B976" w14:textId="77777777" w:rsidR="00316406" w:rsidRPr="0056068F" w:rsidRDefault="00316406" w:rsidP="00316406">
      <w:pPr>
        <w:pStyle w:val="HeadingDecorative"/>
        <w:rPr>
          <w:noProof/>
        </w:rPr>
      </w:pPr>
      <w:r w:rsidRPr="0056068F">
        <w:rPr>
          <w:noProof/>
        </w:rPr>
        <w:tab/>
      </w:r>
      <w:r w:rsidRPr="0056068F">
        <w:rPr>
          <w:noProof/>
        </w:rPr>
        <w:drawing>
          <wp:inline distT="0" distB="0" distL="0" distR="0" wp14:anchorId="2B6FBE3B" wp14:editId="78E1B984">
            <wp:extent cx="324000" cy="324000"/>
            <wp:effectExtent l="0" t="0" r="0" b="0"/>
            <wp:docPr id="1552429247"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7509" name="Graphic 405177509">
                      <a:extLst>
                        <a:ext uri="{C183D7F6-B498-43B3-948B-1728B52AA6E4}">
                          <adec:decorative xmlns:adec="http://schemas.microsoft.com/office/drawing/2017/decorative" val="1"/>
                        </a:ext>
                      </a:extLst>
                    </pic:cNvPr>
                    <pic:cNvPicPr/>
                  </pic:nvPicPr>
                  <pic:blipFill>
                    <a:blip r:embed="rId39">
                      <a:extLst>
                        <a:ext uri="{96DAC541-7B7A-43D3-8B79-37D633B846F1}">
                          <asvg:svgBlip xmlns:asvg="http://schemas.microsoft.com/office/drawing/2016/SVG/main" r:embed="rId40"/>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rPr>
        <w:t>Resources</w:t>
      </w:r>
    </w:p>
    <w:p w14:paraId="09006353" w14:textId="36709EEA" w:rsidR="00B37199" w:rsidRPr="00316406" w:rsidRDefault="00B37199" w:rsidP="00316406">
      <w:r w:rsidRPr="00316406">
        <w:t>VS Code includes debugging tools for many languages including JavaScript</w:t>
      </w:r>
      <w:r w:rsidR="00DE6E82">
        <w:t xml:space="preserve">, </w:t>
      </w:r>
      <w:r w:rsidRPr="00316406">
        <w:t xml:space="preserve">which you can learn about at </w:t>
      </w:r>
      <w:hyperlink r:id="rId246" w:history="1">
        <w:r w:rsidRPr="00316406">
          <w:rPr>
            <w:rStyle w:val="Hyperlink"/>
          </w:rPr>
          <w:t>Debug code with Visual Studio Code</w:t>
        </w:r>
      </w:hyperlink>
      <w:r w:rsidRPr="00316406">
        <w:t>.</w:t>
      </w:r>
    </w:p>
    <w:p w14:paraId="0B96CD91" w14:textId="77777777" w:rsidR="00D32FDC" w:rsidRPr="0056068F" w:rsidRDefault="00D32FDC" w:rsidP="00B85DAF">
      <w:pPr>
        <w:pStyle w:val="HeadingDecorative"/>
        <w:rPr>
          <w:noProof/>
        </w:rPr>
      </w:pPr>
      <w:r w:rsidRPr="0056068F">
        <w:rPr>
          <w:noProof/>
        </w:rPr>
        <w:tab/>
      </w:r>
      <w:r w:rsidRPr="0056068F">
        <w:rPr>
          <w:noProof/>
        </w:rPr>
        <w:drawing>
          <wp:inline distT="0" distB="0" distL="0" distR="0" wp14:anchorId="78E3AA99" wp14:editId="5114AEA9">
            <wp:extent cx="324000" cy="324000"/>
            <wp:effectExtent l="0" t="0" r="0" b="0"/>
            <wp:docPr id="140179863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724ADC6A" w14:textId="390B8387" w:rsidR="00150CEA" w:rsidRPr="0056068F" w:rsidRDefault="00150CEA" w:rsidP="00150CEA">
      <w:pPr>
        <w:pStyle w:val="Heading3"/>
        <w:rPr>
          <w:noProof/>
        </w:rPr>
      </w:pPr>
      <w:bookmarkStart w:id="158" w:name="_Ref215580858"/>
      <w:bookmarkStart w:id="159" w:name="_Ref215238081"/>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30</w:t>
      </w:r>
      <w:r w:rsidRPr="0056068F">
        <w:rPr>
          <w:noProof/>
        </w:rPr>
        <w:fldChar w:fldCharType="end"/>
      </w:r>
      <w:r w:rsidRPr="0056068F">
        <w:rPr>
          <w:noProof/>
        </w:rPr>
        <w:t xml:space="preserve">: </w:t>
      </w:r>
      <w:r w:rsidR="009C08AF">
        <w:rPr>
          <w:noProof/>
        </w:rPr>
        <w:t>Check your knowledge of troubleshooting and debugging</w:t>
      </w:r>
      <w:bookmarkEnd w:id="158"/>
    </w:p>
    <w:p w14:paraId="51936CD0" w14:textId="6F291071" w:rsidR="0087143E" w:rsidRPr="003F0C4F" w:rsidRDefault="0087143E" w:rsidP="00B85DAF">
      <w:r w:rsidRPr="003F0C4F">
        <w:t xml:space="preserve">Read </w:t>
      </w:r>
      <w:r w:rsidR="00414F19">
        <w:t>each</w:t>
      </w:r>
      <w:r w:rsidRPr="003F0C4F">
        <w:t xml:space="preserve"> question and select the correct answer. </w:t>
      </w:r>
    </w:p>
    <w:p w14:paraId="1FC2363D" w14:textId="62EDE950" w:rsidR="0087143E" w:rsidRPr="003F0C4F" w:rsidRDefault="00590DA6" w:rsidP="00CC75E8">
      <w:pPr>
        <w:pStyle w:val="ListNoActivity"/>
        <w:numPr>
          <w:ilvl w:val="0"/>
          <w:numId w:val="99"/>
        </w:numPr>
      </w:pPr>
      <w:r w:rsidRPr="00590DA6">
        <w:t>You’ve applied new CSS styles to your webpage, but the layout still looks wrong. You want to check which styles are being applied and test quick changes in the browser. Which debugging method should you use?</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87143E" w:rsidRPr="003F0C4F" w14:paraId="62FECACE" w14:textId="77777777" w:rsidTr="001F2240">
        <w:trPr>
          <w:cnfStyle w:val="100000000000" w:firstRow="1" w:lastRow="0" w:firstColumn="0" w:lastColumn="0" w:oddVBand="0" w:evenVBand="0" w:oddHBand="0" w:evenHBand="0" w:firstRowFirstColumn="0" w:firstRowLastColumn="0" w:lastRowFirstColumn="0" w:lastRowLastColumn="0"/>
        </w:trPr>
        <w:tc>
          <w:tcPr>
            <w:tcW w:w="595" w:type="dxa"/>
          </w:tcPr>
          <w:p w14:paraId="78A7915B" w14:textId="77777777" w:rsidR="0087143E" w:rsidRPr="003F0C4F" w:rsidRDefault="0087143E" w:rsidP="00CC6961">
            <w:r w:rsidRPr="003F0C4F">
              <w:t>#</w:t>
            </w:r>
          </w:p>
        </w:tc>
        <w:tc>
          <w:tcPr>
            <w:tcW w:w="7796" w:type="dxa"/>
          </w:tcPr>
          <w:p w14:paraId="4F805009" w14:textId="77777777" w:rsidR="0087143E" w:rsidRPr="003F0C4F" w:rsidRDefault="0087143E" w:rsidP="00CC6961">
            <w:r w:rsidRPr="003F0C4F">
              <w:t>Choices</w:t>
            </w:r>
          </w:p>
        </w:tc>
        <w:tc>
          <w:tcPr>
            <w:tcW w:w="1237" w:type="dxa"/>
          </w:tcPr>
          <w:p w14:paraId="088B4C67" w14:textId="1A8DA5F2" w:rsidR="0087143E" w:rsidRPr="003F0C4F" w:rsidRDefault="0087143E" w:rsidP="003F5F1B">
            <w:pPr>
              <w:jc w:val="center"/>
            </w:pPr>
            <w:r w:rsidRPr="003F0C4F">
              <w:t>Answer</w:t>
            </w:r>
          </w:p>
        </w:tc>
      </w:tr>
      <w:tr w:rsidR="0087143E" w:rsidRPr="003F0C4F" w14:paraId="56220E53" w14:textId="77777777" w:rsidTr="001F2240">
        <w:tc>
          <w:tcPr>
            <w:tcW w:w="595" w:type="dxa"/>
          </w:tcPr>
          <w:p w14:paraId="63B7344C" w14:textId="77777777" w:rsidR="0087143E" w:rsidRPr="003F0C4F" w:rsidRDefault="0087143E" w:rsidP="00CC75E8">
            <w:pPr>
              <w:pStyle w:val="TableListLetter"/>
              <w:numPr>
                <w:ilvl w:val="0"/>
                <w:numId w:val="100"/>
              </w:numPr>
            </w:pPr>
          </w:p>
        </w:tc>
        <w:tc>
          <w:tcPr>
            <w:tcW w:w="7796" w:type="dxa"/>
          </w:tcPr>
          <w:p w14:paraId="065E444B" w14:textId="2977EF4F" w:rsidR="0087143E" w:rsidRPr="003F0C4F" w:rsidRDefault="000A22EE">
            <w:r w:rsidRPr="00AF10D2">
              <w:t>Using linters and validators</w:t>
            </w:r>
          </w:p>
        </w:tc>
        <w:sdt>
          <w:sdtPr>
            <w:id w:val="-1181344541"/>
            <w14:checkbox>
              <w14:checked w14:val="0"/>
              <w14:checkedState w14:val="2612" w14:font="MS Gothic"/>
              <w14:uncheckedState w14:val="2610" w14:font="MS Gothic"/>
            </w14:checkbox>
          </w:sdtPr>
          <w:sdtContent>
            <w:tc>
              <w:tcPr>
                <w:tcW w:w="1237" w:type="dxa"/>
              </w:tcPr>
              <w:p w14:paraId="696EAE4F" w14:textId="77777777" w:rsidR="0087143E" w:rsidRPr="003F0C4F" w:rsidRDefault="0087143E">
                <w:pPr>
                  <w:jc w:val="center"/>
                </w:pPr>
                <w:r w:rsidRPr="003F0C4F">
                  <w:rPr>
                    <w:rFonts w:ascii="MS Gothic" w:eastAsia="MS Gothic" w:hAnsi="MS Gothic"/>
                  </w:rPr>
                  <w:t>☐</w:t>
                </w:r>
              </w:p>
            </w:tc>
          </w:sdtContent>
        </w:sdt>
      </w:tr>
      <w:tr w:rsidR="0087143E" w:rsidRPr="003F0C4F" w14:paraId="5BA1C45F" w14:textId="77777777" w:rsidTr="001F2240">
        <w:tc>
          <w:tcPr>
            <w:tcW w:w="595" w:type="dxa"/>
          </w:tcPr>
          <w:p w14:paraId="738C6921" w14:textId="77777777" w:rsidR="0087143E" w:rsidRPr="003F0C4F" w:rsidRDefault="0087143E" w:rsidP="00CC75E8">
            <w:pPr>
              <w:pStyle w:val="TableListLetter"/>
              <w:numPr>
                <w:ilvl w:val="0"/>
                <w:numId w:val="68"/>
              </w:numPr>
              <w:ind w:left="357" w:hanging="357"/>
            </w:pPr>
          </w:p>
        </w:tc>
        <w:tc>
          <w:tcPr>
            <w:tcW w:w="7796" w:type="dxa"/>
          </w:tcPr>
          <w:p w14:paraId="6CAA152A" w14:textId="79247885" w:rsidR="0087143E" w:rsidRPr="003F0C4F" w:rsidRDefault="000A22EE">
            <w:r w:rsidRPr="00AF10D2">
              <w:t>Isolating the problem</w:t>
            </w:r>
          </w:p>
        </w:tc>
        <w:sdt>
          <w:sdtPr>
            <w:id w:val="1819693259"/>
            <w14:checkbox>
              <w14:checked w14:val="0"/>
              <w14:checkedState w14:val="2612" w14:font="MS Gothic"/>
              <w14:uncheckedState w14:val="2610" w14:font="MS Gothic"/>
            </w14:checkbox>
          </w:sdtPr>
          <w:sdtContent>
            <w:tc>
              <w:tcPr>
                <w:tcW w:w="1237" w:type="dxa"/>
              </w:tcPr>
              <w:p w14:paraId="53FAE7F7" w14:textId="77777777" w:rsidR="0087143E" w:rsidRPr="003F0C4F" w:rsidRDefault="0087143E">
                <w:pPr>
                  <w:jc w:val="center"/>
                </w:pPr>
                <w:r w:rsidRPr="003F0C4F">
                  <w:rPr>
                    <w:rFonts w:ascii="MS Gothic" w:eastAsia="MS Gothic" w:hAnsi="MS Gothic"/>
                  </w:rPr>
                  <w:t>☐</w:t>
                </w:r>
              </w:p>
            </w:tc>
          </w:sdtContent>
        </w:sdt>
      </w:tr>
      <w:tr w:rsidR="0087143E" w:rsidRPr="003F0C4F" w14:paraId="1F2CAF3B" w14:textId="77777777" w:rsidTr="001F2240">
        <w:tc>
          <w:tcPr>
            <w:tcW w:w="595" w:type="dxa"/>
          </w:tcPr>
          <w:p w14:paraId="67F761F3" w14:textId="77777777" w:rsidR="0087143E" w:rsidRPr="003F0C4F" w:rsidRDefault="0087143E" w:rsidP="00CC75E8">
            <w:pPr>
              <w:pStyle w:val="TableListLetter"/>
              <w:numPr>
                <w:ilvl w:val="0"/>
                <w:numId w:val="68"/>
              </w:numPr>
              <w:ind w:left="357" w:hanging="357"/>
            </w:pPr>
          </w:p>
        </w:tc>
        <w:tc>
          <w:tcPr>
            <w:tcW w:w="7796" w:type="dxa"/>
          </w:tcPr>
          <w:p w14:paraId="1875A7A2" w14:textId="073089D2" w:rsidR="0087143E" w:rsidRPr="003F0C4F" w:rsidRDefault="000A22EE">
            <w:r w:rsidRPr="00AF10D2">
              <w:t>Element inspection</w:t>
            </w:r>
          </w:p>
        </w:tc>
        <w:sdt>
          <w:sdtPr>
            <w:id w:val="-959103899"/>
            <w14:checkbox>
              <w14:checked w14:val="0"/>
              <w14:checkedState w14:val="2612" w14:font="MS Gothic"/>
              <w14:uncheckedState w14:val="2610" w14:font="MS Gothic"/>
            </w14:checkbox>
          </w:sdtPr>
          <w:sdtContent>
            <w:tc>
              <w:tcPr>
                <w:tcW w:w="1237" w:type="dxa"/>
              </w:tcPr>
              <w:p w14:paraId="74ACAB18" w14:textId="77777777" w:rsidR="0087143E" w:rsidRPr="003F0C4F" w:rsidRDefault="0087143E">
                <w:pPr>
                  <w:jc w:val="center"/>
                </w:pPr>
                <w:r w:rsidRPr="003F0C4F">
                  <w:rPr>
                    <w:rFonts w:ascii="MS Gothic" w:eastAsia="MS Gothic" w:hAnsi="MS Gothic"/>
                  </w:rPr>
                  <w:t>☐</w:t>
                </w:r>
              </w:p>
            </w:tc>
          </w:sdtContent>
        </w:sdt>
      </w:tr>
      <w:tr w:rsidR="0087143E" w:rsidRPr="003F0C4F" w14:paraId="27C123C5" w14:textId="77777777" w:rsidTr="001F2240">
        <w:tc>
          <w:tcPr>
            <w:tcW w:w="595" w:type="dxa"/>
          </w:tcPr>
          <w:p w14:paraId="104B397C" w14:textId="77777777" w:rsidR="0087143E" w:rsidRPr="003F0C4F" w:rsidRDefault="0087143E" w:rsidP="00CC75E8">
            <w:pPr>
              <w:pStyle w:val="TableListLetter"/>
              <w:numPr>
                <w:ilvl w:val="0"/>
                <w:numId w:val="68"/>
              </w:numPr>
              <w:ind w:left="357" w:hanging="357"/>
            </w:pPr>
          </w:p>
        </w:tc>
        <w:tc>
          <w:tcPr>
            <w:tcW w:w="7796" w:type="dxa"/>
          </w:tcPr>
          <w:p w14:paraId="30E915BA" w14:textId="6C23E85F" w:rsidR="0087143E" w:rsidRDefault="000A22EE" w:rsidP="001F2240">
            <w:r w:rsidRPr="00AF10D2">
              <w:t>Step-by-step debugging</w:t>
            </w:r>
          </w:p>
        </w:tc>
        <w:sdt>
          <w:sdtPr>
            <w:id w:val="1040861439"/>
            <w14:checkbox>
              <w14:checked w14:val="0"/>
              <w14:checkedState w14:val="2612" w14:font="MS Gothic"/>
              <w14:uncheckedState w14:val="2610" w14:font="MS Gothic"/>
            </w14:checkbox>
          </w:sdtPr>
          <w:sdtContent>
            <w:tc>
              <w:tcPr>
                <w:tcW w:w="1237" w:type="dxa"/>
              </w:tcPr>
              <w:p w14:paraId="78F34593" w14:textId="77777777" w:rsidR="0087143E" w:rsidRPr="003F0C4F" w:rsidRDefault="0087143E" w:rsidP="001F2240">
                <w:pPr>
                  <w:jc w:val="center"/>
                  <w:rPr>
                    <w:rFonts w:ascii="MS Gothic" w:eastAsia="MS Gothic" w:hAnsi="MS Gothic"/>
                  </w:rPr>
                </w:pPr>
                <w:r w:rsidRPr="003F0C4F">
                  <w:rPr>
                    <w:rFonts w:ascii="MS Gothic" w:eastAsia="MS Gothic" w:hAnsi="MS Gothic"/>
                  </w:rPr>
                  <w:t>☐</w:t>
                </w:r>
              </w:p>
            </w:tc>
          </w:sdtContent>
        </w:sdt>
      </w:tr>
    </w:tbl>
    <w:p w14:paraId="1AD679B5" w14:textId="0D275477" w:rsidR="00591344" w:rsidRPr="003F0C4F" w:rsidRDefault="007D1C34" w:rsidP="00591344">
      <w:pPr>
        <w:pStyle w:val="ListNoActivity"/>
        <w:ind w:left="360" w:hanging="360"/>
      </w:pPr>
      <w:r w:rsidRPr="007D1C34">
        <w:lastRenderedPageBreak/>
        <w:t>Your program is throwing an error, but you have no idea which part of the code is causing it. What is the best approach to narrow down the issue?</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91344" w:rsidRPr="003F0C4F" w14:paraId="35F1BC09"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3107E587" w14:textId="77777777" w:rsidR="00591344" w:rsidRPr="003F0C4F" w:rsidRDefault="00591344">
            <w:r w:rsidRPr="003F0C4F">
              <w:t>#</w:t>
            </w:r>
          </w:p>
        </w:tc>
        <w:tc>
          <w:tcPr>
            <w:tcW w:w="7796" w:type="dxa"/>
          </w:tcPr>
          <w:p w14:paraId="16FD3E8B" w14:textId="77777777" w:rsidR="00591344" w:rsidRPr="003F0C4F" w:rsidRDefault="00591344">
            <w:r w:rsidRPr="003F0C4F">
              <w:t>Choices</w:t>
            </w:r>
          </w:p>
        </w:tc>
        <w:tc>
          <w:tcPr>
            <w:tcW w:w="1237" w:type="dxa"/>
          </w:tcPr>
          <w:p w14:paraId="0C550D73" w14:textId="21B43CCF" w:rsidR="00591344" w:rsidRPr="003F0C4F" w:rsidRDefault="00591344">
            <w:pPr>
              <w:jc w:val="center"/>
            </w:pPr>
            <w:r w:rsidRPr="003F0C4F">
              <w:t>Answer</w:t>
            </w:r>
          </w:p>
        </w:tc>
      </w:tr>
      <w:tr w:rsidR="00591344" w:rsidRPr="003F0C4F" w14:paraId="7BCEEC2D" w14:textId="77777777">
        <w:tc>
          <w:tcPr>
            <w:tcW w:w="595" w:type="dxa"/>
          </w:tcPr>
          <w:p w14:paraId="15C77525" w14:textId="77777777" w:rsidR="00591344" w:rsidRPr="003F0C4F" w:rsidRDefault="00591344" w:rsidP="00CC75E8">
            <w:pPr>
              <w:pStyle w:val="TableListLetter"/>
              <w:numPr>
                <w:ilvl w:val="0"/>
                <w:numId w:val="101"/>
              </w:numPr>
            </w:pPr>
          </w:p>
        </w:tc>
        <w:tc>
          <w:tcPr>
            <w:tcW w:w="7796" w:type="dxa"/>
          </w:tcPr>
          <w:p w14:paraId="1FE5D80C" w14:textId="42C4E23C" w:rsidR="00591344" w:rsidRPr="003F0C4F" w:rsidRDefault="00F51197">
            <w:r w:rsidRPr="001F2501">
              <w:t>Step-by-step debugging</w:t>
            </w:r>
          </w:p>
        </w:tc>
        <w:sdt>
          <w:sdtPr>
            <w:id w:val="1807273953"/>
            <w14:checkbox>
              <w14:checked w14:val="0"/>
              <w14:checkedState w14:val="2612" w14:font="MS Gothic"/>
              <w14:uncheckedState w14:val="2610" w14:font="MS Gothic"/>
            </w14:checkbox>
          </w:sdtPr>
          <w:sdtContent>
            <w:tc>
              <w:tcPr>
                <w:tcW w:w="1237" w:type="dxa"/>
              </w:tcPr>
              <w:p w14:paraId="4F9E0266" w14:textId="77777777" w:rsidR="00591344" w:rsidRPr="003F0C4F" w:rsidRDefault="00591344">
                <w:pPr>
                  <w:jc w:val="center"/>
                </w:pPr>
                <w:r w:rsidRPr="003F0C4F">
                  <w:rPr>
                    <w:rFonts w:ascii="MS Gothic" w:eastAsia="MS Gothic" w:hAnsi="MS Gothic"/>
                  </w:rPr>
                  <w:t>☐</w:t>
                </w:r>
              </w:p>
            </w:tc>
          </w:sdtContent>
        </w:sdt>
      </w:tr>
      <w:tr w:rsidR="00591344" w:rsidRPr="003F0C4F" w14:paraId="1AEF3BDD" w14:textId="77777777">
        <w:tc>
          <w:tcPr>
            <w:tcW w:w="595" w:type="dxa"/>
          </w:tcPr>
          <w:p w14:paraId="4C47747B" w14:textId="77777777" w:rsidR="00591344" w:rsidRPr="003F0C4F" w:rsidRDefault="00591344" w:rsidP="00CC75E8">
            <w:pPr>
              <w:pStyle w:val="TableListLetter"/>
              <w:numPr>
                <w:ilvl w:val="0"/>
                <w:numId w:val="68"/>
              </w:numPr>
              <w:ind w:left="357" w:hanging="357"/>
            </w:pPr>
          </w:p>
        </w:tc>
        <w:tc>
          <w:tcPr>
            <w:tcW w:w="7796" w:type="dxa"/>
          </w:tcPr>
          <w:p w14:paraId="6C4C6F84" w14:textId="1627E68D" w:rsidR="00591344" w:rsidRPr="003F0C4F" w:rsidRDefault="00F51197">
            <w:r w:rsidRPr="001F2501">
              <w:t>Isolating the problem</w:t>
            </w:r>
          </w:p>
        </w:tc>
        <w:sdt>
          <w:sdtPr>
            <w:id w:val="1817833359"/>
            <w14:checkbox>
              <w14:checked w14:val="0"/>
              <w14:checkedState w14:val="2612" w14:font="MS Gothic"/>
              <w14:uncheckedState w14:val="2610" w14:font="MS Gothic"/>
            </w14:checkbox>
          </w:sdtPr>
          <w:sdtContent>
            <w:tc>
              <w:tcPr>
                <w:tcW w:w="1237" w:type="dxa"/>
              </w:tcPr>
              <w:p w14:paraId="4B5F1D2E" w14:textId="77777777" w:rsidR="00591344" w:rsidRPr="003F0C4F" w:rsidRDefault="00591344">
                <w:pPr>
                  <w:jc w:val="center"/>
                </w:pPr>
                <w:r w:rsidRPr="003F0C4F">
                  <w:rPr>
                    <w:rFonts w:ascii="MS Gothic" w:eastAsia="MS Gothic" w:hAnsi="MS Gothic"/>
                  </w:rPr>
                  <w:t>☐</w:t>
                </w:r>
              </w:p>
            </w:tc>
          </w:sdtContent>
        </w:sdt>
      </w:tr>
      <w:tr w:rsidR="00591344" w:rsidRPr="003F0C4F" w14:paraId="4994363F" w14:textId="77777777">
        <w:tc>
          <w:tcPr>
            <w:tcW w:w="595" w:type="dxa"/>
          </w:tcPr>
          <w:p w14:paraId="66D85211" w14:textId="77777777" w:rsidR="00591344" w:rsidRPr="003F0C4F" w:rsidRDefault="00591344" w:rsidP="00CC75E8">
            <w:pPr>
              <w:pStyle w:val="TableListLetter"/>
              <w:numPr>
                <w:ilvl w:val="0"/>
                <w:numId w:val="68"/>
              </w:numPr>
              <w:ind w:left="357" w:hanging="357"/>
            </w:pPr>
          </w:p>
        </w:tc>
        <w:tc>
          <w:tcPr>
            <w:tcW w:w="7796" w:type="dxa"/>
          </w:tcPr>
          <w:p w14:paraId="13D14CA4" w14:textId="13C45F08" w:rsidR="00591344" w:rsidRPr="003F0C4F" w:rsidRDefault="00F51197">
            <w:r w:rsidRPr="001F2501">
              <w:t>Element inspection</w:t>
            </w:r>
          </w:p>
        </w:tc>
        <w:sdt>
          <w:sdtPr>
            <w:id w:val="-1266615585"/>
            <w14:checkbox>
              <w14:checked w14:val="0"/>
              <w14:checkedState w14:val="2612" w14:font="MS Gothic"/>
              <w14:uncheckedState w14:val="2610" w14:font="MS Gothic"/>
            </w14:checkbox>
          </w:sdtPr>
          <w:sdtContent>
            <w:tc>
              <w:tcPr>
                <w:tcW w:w="1237" w:type="dxa"/>
              </w:tcPr>
              <w:p w14:paraId="5F75E9B9" w14:textId="77777777" w:rsidR="00591344" w:rsidRPr="003F0C4F" w:rsidRDefault="00591344">
                <w:pPr>
                  <w:jc w:val="center"/>
                </w:pPr>
                <w:r w:rsidRPr="003F0C4F">
                  <w:rPr>
                    <w:rFonts w:ascii="MS Gothic" w:eastAsia="MS Gothic" w:hAnsi="MS Gothic"/>
                  </w:rPr>
                  <w:t>☐</w:t>
                </w:r>
              </w:p>
            </w:tc>
          </w:sdtContent>
        </w:sdt>
      </w:tr>
      <w:tr w:rsidR="00591344" w:rsidRPr="003F0C4F" w14:paraId="5D4EB3A3" w14:textId="77777777">
        <w:tc>
          <w:tcPr>
            <w:tcW w:w="595" w:type="dxa"/>
          </w:tcPr>
          <w:p w14:paraId="55F1F922" w14:textId="77777777" w:rsidR="00591344" w:rsidRPr="003F0C4F" w:rsidRDefault="00591344" w:rsidP="00CC75E8">
            <w:pPr>
              <w:pStyle w:val="TableListLetter"/>
              <w:numPr>
                <w:ilvl w:val="0"/>
                <w:numId w:val="68"/>
              </w:numPr>
              <w:ind w:left="357" w:hanging="357"/>
            </w:pPr>
          </w:p>
        </w:tc>
        <w:tc>
          <w:tcPr>
            <w:tcW w:w="7796" w:type="dxa"/>
          </w:tcPr>
          <w:p w14:paraId="3EEF7CEC" w14:textId="6F7E6509" w:rsidR="00591344" w:rsidRDefault="00F51197">
            <w:r w:rsidRPr="001F2501">
              <w:t>Using linters and validators</w:t>
            </w:r>
          </w:p>
        </w:tc>
        <w:sdt>
          <w:sdtPr>
            <w:id w:val="-515616093"/>
            <w14:checkbox>
              <w14:checked w14:val="0"/>
              <w14:checkedState w14:val="2612" w14:font="MS Gothic"/>
              <w14:uncheckedState w14:val="2610" w14:font="MS Gothic"/>
            </w14:checkbox>
          </w:sdtPr>
          <w:sdtContent>
            <w:tc>
              <w:tcPr>
                <w:tcW w:w="1237" w:type="dxa"/>
              </w:tcPr>
              <w:p w14:paraId="04982EF9" w14:textId="77777777" w:rsidR="00591344" w:rsidRPr="003F0C4F" w:rsidRDefault="00591344">
                <w:pPr>
                  <w:jc w:val="center"/>
                  <w:rPr>
                    <w:rFonts w:ascii="MS Gothic" w:eastAsia="MS Gothic" w:hAnsi="MS Gothic"/>
                  </w:rPr>
                </w:pPr>
                <w:r w:rsidRPr="003F0C4F">
                  <w:rPr>
                    <w:rFonts w:ascii="MS Gothic" w:eastAsia="MS Gothic" w:hAnsi="MS Gothic"/>
                  </w:rPr>
                  <w:t>☐</w:t>
                </w:r>
              </w:p>
            </w:tc>
          </w:sdtContent>
        </w:sdt>
      </w:tr>
    </w:tbl>
    <w:p w14:paraId="6EDD0C34" w14:textId="350D7518" w:rsidR="00591344" w:rsidRPr="003F0C4F" w:rsidRDefault="000718A5" w:rsidP="00591344">
      <w:pPr>
        <w:pStyle w:val="ListNoActivity"/>
        <w:ind w:left="360" w:hanging="360"/>
      </w:pPr>
      <w:r w:rsidRPr="000718A5">
        <w:t>The program runs without crashing, but the output is completely different from what you expected. You suspect a logic error. Which method will help you review the code in detail?</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91344" w:rsidRPr="003F0C4F" w14:paraId="22EABC51"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312A0AC5" w14:textId="77777777" w:rsidR="00591344" w:rsidRPr="003F0C4F" w:rsidRDefault="00591344">
            <w:r w:rsidRPr="003F0C4F">
              <w:t>#</w:t>
            </w:r>
          </w:p>
        </w:tc>
        <w:tc>
          <w:tcPr>
            <w:tcW w:w="7796" w:type="dxa"/>
          </w:tcPr>
          <w:p w14:paraId="34EC065A" w14:textId="77777777" w:rsidR="00591344" w:rsidRPr="003F0C4F" w:rsidRDefault="00591344">
            <w:r w:rsidRPr="003F0C4F">
              <w:t>Choices</w:t>
            </w:r>
          </w:p>
        </w:tc>
        <w:tc>
          <w:tcPr>
            <w:tcW w:w="1237" w:type="dxa"/>
          </w:tcPr>
          <w:p w14:paraId="5DBC7BEB" w14:textId="6451659E" w:rsidR="00591344" w:rsidRPr="003F0C4F" w:rsidRDefault="00591344">
            <w:pPr>
              <w:jc w:val="center"/>
            </w:pPr>
            <w:r w:rsidRPr="003F0C4F">
              <w:t>Answer</w:t>
            </w:r>
          </w:p>
        </w:tc>
      </w:tr>
      <w:tr w:rsidR="00591344" w:rsidRPr="003F0C4F" w14:paraId="6E653598" w14:textId="77777777">
        <w:tc>
          <w:tcPr>
            <w:tcW w:w="595" w:type="dxa"/>
          </w:tcPr>
          <w:p w14:paraId="22473004" w14:textId="77777777" w:rsidR="00591344" w:rsidRPr="003F0C4F" w:rsidRDefault="00591344" w:rsidP="00CC75E8">
            <w:pPr>
              <w:pStyle w:val="TableListLetter"/>
              <w:numPr>
                <w:ilvl w:val="0"/>
                <w:numId w:val="102"/>
              </w:numPr>
            </w:pPr>
          </w:p>
        </w:tc>
        <w:tc>
          <w:tcPr>
            <w:tcW w:w="7796" w:type="dxa"/>
          </w:tcPr>
          <w:p w14:paraId="2009D2F6" w14:textId="6335EE1A" w:rsidR="00591344" w:rsidRPr="003F0C4F" w:rsidRDefault="00B024EB">
            <w:r w:rsidRPr="00657A8C">
              <w:t>Step-by-step debugging</w:t>
            </w:r>
          </w:p>
        </w:tc>
        <w:sdt>
          <w:sdtPr>
            <w:id w:val="1794242013"/>
            <w14:checkbox>
              <w14:checked w14:val="0"/>
              <w14:checkedState w14:val="2612" w14:font="MS Gothic"/>
              <w14:uncheckedState w14:val="2610" w14:font="MS Gothic"/>
            </w14:checkbox>
          </w:sdtPr>
          <w:sdtContent>
            <w:tc>
              <w:tcPr>
                <w:tcW w:w="1237" w:type="dxa"/>
              </w:tcPr>
              <w:p w14:paraId="33EEE21D" w14:textId="77777777" w:rsidR="00591344" w:rsidRPr="003F0C4F" w:rsidRDefault="00591344">
                <w:pPr>
                  <w:jc w:val="center"/>
                </w:pPr>
                <w:r w:rsidRPr="003F0C4F">
                  <w:rPr>
                    <w:rFonts w:ascii="MS Gothic" w:eastAsia="MS Gothic" w:hAnsi="MS Gothic"/>
                  </w:rPr>
                  <w:t>☐</w:t>
                </w:r>
              </w:p>
            </w:tc>
          </w:sdtContent>
        </w:sdt>
      </w:tr>
      <w:tr w:rsidR="00591344" w:rsidRPr="003F0C4F" w14:paraId="3C4F5CAE" w14:textId="77777777">
        <w:tc>
          <w:tcPr>
            <w:tcW w:w="595" w:type="dxa"/>
          </w:tcPr>
          <w:p w14:paraId="3BC5F7DD" w14:textId="77777777" w:rsidR="00591344" w:rsidRPr="003F0C4F" w:rsidRDefault="00591344" w:rsidP="00CC75E8">
            <w:pPr>
              <w:pStyle w:val="TableListLetter"/>
              <w:numPr>
                <w:ilvl w:val="0"/>
                <w:numId w:val="68"/>
              </w:numPr>
              <w:ind w:left="357" w:hanging="357"/>
            </w:pPr>
          </w:p>
        </w:tc>
        <w:tc>
          <w:tcPr>
            <w:tcW w:w="7796" w:type="dxa"/>
          </w:tcPr>
          <w:p w14:paraId="34C2A5A3" w14:textId="3A38383A" w:rsidR="00591344" w:rsidRPr="003F0C4F" w:rsidRDefault="00B024EB">
            <w:r w:rsidRPr="00657A8C">
              <w:t>Element inspection</w:t>
            </w:r>
          </w:p>
        </w:tc>
        <w:sdt>
          <w:sdtPr>
            <w:id w:val="805054385"/>
            <w14:checkbox>
              <w14:checked w14:val="0"/>
              <w14:checkedState w14:val="2612" w14:font="MS Gothic"/>
              <w14:uncheckedState w14:val="2610" w14:font="MS Gothic"/>
            </w14:checkbox>
          </w:sdtPr>
          <w:sdtContent>
            <w:tc>
              <w:tcPr>
                <w:tcW w:w="1237" w:type="dxa"/>
              </w:tcPr>
              <w:p w14:paraId="2A593B94" w14:textId="77777777" w:rsidR="00591344" w:rsidRPr="003F0C4F" w:rsidRDefault="00591344">
                <w:pPr>
                  <w:jc w:val="center"/>
                </w:pPr>
                <w:r w:rsidRPr="003F0C4F">
                  <w:rPr>
                    <w:rFonts w:ascii="MS Gothic" w:eastAsia="MS Gothic" w:hAnsi="MS Gothic"/>
                  </w:rPr>
                  <w:t>☐</w:t>
                </w:r>
              </w:p>
            </w:tc>
          </w:sdtContent>
        </w:sdt>
      </w:tr>
      <w:tr w:rsidR="00591344" w:rsidRPr="003F0C4F" w14:paraId="09696A92" w14:textId="77777777">
        <w:tc>
          <w:tcPr>
            <w:tcW w:w="595" w:type="dxa"/>
          </w:tcPr>
          <w:p w14:paraId="4BA356BA" w14:textId="77777777" w:rsidR="00591344" w:rsidRPr="003F0C4F" w:rsidRDefault="00591344" w:rsidP="00CC75E8">
            <w:pPr>
              <w:pStyle w:val="TableListLetter"/>
              <w:numPr>
                <w:ilvl w:val="0"/>
                <w:numId w:val="68"/>
              </w:numPr>
              <w:ind w:left="357" w:hanging="357"/>
            </w:pPr>
          </w:p>
        </w:tc>
        <w:tc>
          <w:tcPr>
            <w:tcW w:w="7796" w:type="dxa"/>
          </w:tcPr>
          <w:p w14:paraId="5442FD67" w14:textId="1959E13F" w:rsidR="00591344" w:rsidRPr="003F0C4F" w:rsidRDefault="00B024EB">
            <w:r w:rsidRPr="00657A8C">
              <w:t>Using linters and validators</w:t>
            </w:r>
          </w:p>
        </w:tc>
        <w:sdt>
          <w:sdtPr>
            <w:id w:val="1841729877"/>
            <w14:checkbox>
              <w14:checked w14:val="0"/>
              <w14:checkedState w14:val="2612" w14:font="MS Gothic"/>
              <w14:uncheckedState w14:val="2610" w14:font="MS Gothic"/>
            </w14:checkbox>
          </w:sdtPr>
          <w:sdtContent>
            <w:tc>
              <w:tcPr>
                <w:tcW w:w="1237" w:type="dxa"/>
              </w:tcPr>
              <w:p w14:paraId="29003E79" w14:textId="77777777" w:rsidR="00591344" w:rsidRPr="003F0C4F" w:rsidRDefault="00591344">
                <w:pPr>
                  <w:jc w:val="center"/>
                </w:pPr>
                <w:r w:rsidRPr="003F0C4F">
                  <w:rPr>
                    <w:rFonts w:ascii="MS Gothic" w:eastAsia="MS Gothic" w:hAnsi="MS Gothic"/>
                  </w:rPr>
                  <w:t>☐</w:t>
                </w:r>
              </w:p>
            </w:tc>
          </w:sdtContent>
        </w:sdt>
      </w:tr>
      <w:tr w:rsidR="00591344" w:rsidRPr="003F0C4F" w14:paraId="7B6B8DDA" w14:textId="77777777">
        <w:tc>
          <w:tcPr>
            <w:tcW w:w="595" w:type="dxa"/>
          </w:tcPr>
          <w:p w14:paraId="2C2A28E0" w14:textId="77777777" w:rsidR="00591344" w:rsidRPr="003F0C4F" w:rsidRDefault="00591344" w:rsidP="00CC75E8">
            <w:pPr>
              <w:pStyle w:val="TableListLetter"/>
              <w:numPr>
                <w:ilvl w:val="0"/>
                <w:numId w:val="68"/>
              </w:numPr>
              <w:ind w:left="357" w:hanging="357"/>
            </w:pPr>
          </w:p>
        </w:tc>
        <w:tc>
          <w:tcPr>
            <w:tcW w:w="7796" w:type="dxa"/>
          </w:tcPr>
          <w:p w14:paraId="686ED7F0" w14:textId="2822DDB1" w:rsidR="00591344" w:rsidRDefault="00B024EB">
            <w:r w:rsidRPr="00657A8C">
              <w:t>Isolating the problem</w:t>
            </w:r>
          </w:p>
        </w:tc>
        <w:sdt>
          <w:sdtPr>
            <w:id w:val="-1079137693"/>
            <w14:checkbox>
              <w14:checked w14:val="0"/>
              <w14:checkedState w14:val="2612" w14:font="MS Gothic"/>
              <w14:uncheckedState w14:val="2610" w14:font="MS Gothic"/>
            </w14:checkbox>
          </w:sdtPr>
          <w:sdtContent>
            <w:tc>
              <w:tcPr>
                <w:tcW w:w="1237" w:type="dxa"/>
              </w:tcPr>
              <w:p w14:paraId="7F5F05B9" w14:textId="77777777" w:rsidR="00591344" w:rsidRPr="003F0C4F" w:rsidRDefault="00591344">
                <w:pPr>
                  <w:jc w:val="center"/>
                  <w:rPr>
                    <w:rFonts w:ascii="MS Gothic" w:eastAsia="MS Gothic" w:hAnsi="MS Gothic"/>
                  </w:rPr>
                </w:pPr>
                <w:r w:rsidRPr="003F0C4F">
                  <w:rPr>
                    <w:rFonts w:ascii="MS Gothic" w:eastAsia="MS Gothic" w:hAnsi="MS Gothic"/>
                  </w:rPr>
                  <w:t>☐</w:t>
                </w:r>
              </w:p>
            </w:tc>
          </w:sdtContent>
        </w:sdt>
      </w:tr>
    </w:tbl>
    <w:p w14:paraId="434E2A8C" w14:textId="165BDCD1" w:rsidR="00591344" w:rsidRPr="003F0C4F" w:rsidRDefault="000775E6" w:rsidP="00591344">
      <w:pPr>
        <w:pStyle w:val="ListNoActivity"/>
        <w:ind w:left="360" w:hanging="360"/>
      </w:pPr>
      <w:r w:rsidRPr="000775E6">
        <w:t>You’ve finished writing your code and want to make sure it follows proper syntax and coding standards before deployment. Which tool or technique should you use?</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91344" w:rsidRPr="003F0C4F" w14:paraId="33DE6E63"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28C30E4F" w14:textId="77777777" w:rsidR="00591344" w:rsidRPr="003F0C4F" w:rsidRDefault="00591344">
            <w:r w:rsidRPr="003F0C4F">
              <w:t>#</w:t>
            </w:r>
          </w:p>
        </w:tc>
        <w:tc>
          <w:tcPr>
            <w:tcW w:w="7796" w:type="dxa"/>
          </w:tcPr>
          <w:p w14:paraId="5E08B12F" w14:textId="77777777" w:rsidR="00591344" w:rsidRPr="003F0C4F" w:rsidRDefault="00591344">
            <w:r w:rsidRPr="003F0C4F">
              <w:t>Choices</w:t>
            </w:r>
          </w:p>
        </w:tc>
        <w:tc>
          <w:tcPr>
            <w:tcW w:w="1237" w:type="dxa"/>
          </w:tcPr>
          <w:p w14:paraId="0E8232AA" w14:textId="04058F26" w:rsidR="00591344" w:rsidRPr="003F0C4F" w:rsidRDefault="00591344">
            <w:pPr>
              <w:jc w:val="center"/>
            </w:pPr>
            <w:r w:rsidRPr="003F0C4F">
              <w:t>Answer</w:t>
            </w:r>
          </w:p>
        </w:tc>
      </w:tr>
      <w:tr w:rsidR="00591344" w:rsidRPr="003F0C4F" w14:paraId="139C5F72" w14:textId="77777777">
        <w:tc>
          <w:tcPr>
            <w:tcW w:w="595" w:type="dxa"/>
          </w:tcPr>
          <w:p w14:paraId="773DA281" w14:textId="77777777" w:rsidR="00591344" w:rsidRPr="003F0C4F" w:rsidRDefault="00591344" w:rsidP="00CC75E8">
            <w:pPr>
              <w:pStyle w:val="TableListLetter"/>
              <w:numPr>
                <w:ilvl w:val="0"/>
                <w:numId w:val="103"/>
              </w:numPr>
            </w:pPr>
          </w:p>
        </w:tc>
        <w:tc>
          <w:tcPr>
            <w:tcW w:w="7796" w:type="dxa"/>
          </w:tcPr>
          <w:p w14:paraId="12902734" w14:textId="6517D0F7" w:rsidR="00591344" w:rsidRPr="003F0C4F" w:rsidRDefault="0024095D">
            <w:r w:rsidRPr="000D5A6C">
              <w:t>Element inspection</w:t>
            </w:r>
          </w:p>
        </w:tc>
        <w:sdt>
          <w:sdtPr>
            <w:id w:val="1656793036"/>
            <w14:checkbox>
              <w14:checked w14:val="0"/>
              <w14:checkedState w14:val="2612" w14:font="MS Gothic"/>
              <w14:uncheckedState w14:val="2610" w14:font="MS Gothic"/>
            </w14:checkbox>
          </w:sdtPr>
          <w:sdtContent>
            <w:tc>
              <w:tcPr>
                <w:tcW w:w="1237" w:type="dxa"/>
              </w:tcPr>
              <w:p w14:paraId="3F3C9E94" w14:textId="77777777" w:rsidR="00591344" w:rsidRPr="003F0C4F" w:rsidRDefault="00591344">
                <w:pPr>
                  <w:jc w:val="center"/>
                </w:pPr>
                <w:r w:rsidRPr="003F0C4F">
                  <w:rPr>
                    <w:rFonts w:ascii="MS Gothic" w:eastAsia="MS Gothic" w:hAnsi="MS Gothic"/>
                  </w:rPr>
                  <w:t>☐</w:t>
                </w:r>
              </w:p>
            </w:tc>
          </w:sdtContent>
        </w:sdt>
      </w:tr>
      <w:tr w:rsidR="00591344" w:rsidRPr="003F0C4F" w14:paraId="37442680" w14:textId="77777777">
        <w:tc>
          <w:tcPr>
            <w:tcW w:w="595" w:type="dxa"/>
          </w:tcPr>
          <w:p w14:paraId="71065D6C" w14:textId="77777777" w:rsidR="00591344" w:rsidRPr="003F0C4F" w:rsidRDefault="00591344" w:rsidP="00CC75E8">
            <w:pPr>
              <w:pStyle w:val="TableListLetter"/>
              <w:numPr>
                <w:ilvl w:val="0"/>
                <w:numId w:val="68"/>
              </w:numPr>
              <w:ind w:left="357" w:hanging="357"/>
            </w:pPr>
          </w:p>
        </w:tc>
        <w:tc>
          <w:tcPr>
            <w:tcW w:w="7796" w:type="dxa"/>
          </w:tcPr>
          <w:p w14:paraId="1C3ADD3D" w14:textId="5DB88EFC" w:rsidR="00591344" w:rsidRPr="003F0C4F" w:rsidRDefault="0024095D">
            <w:r w:rsidRPr="000D5A6C">
              <w:t>Step-by-step debugging</w:t>
            </w:r>
          </w:p>
        </w:tc>
        <w:sdt>
          <w:sdtPr>
            <w:id w:val="-124399083"/>
            <w14:checkbox>
              <w14:checked w14:val="0"/>
              <w14:checkedState w14:val="2612" w14:font="MS Gothic"/>
              <w14:uncheckedState w14:val="2610" w14:font="MS Gothic"/>
            </w14:checkbox>
          </w:sdtPr>
          <w:sdtContent>
            <w:tc>
              <w:tcPr>
                <w:tcW w:w="1237" w:type="dxa"/>
              </w:tcPr>
              <w:p w14:paraId="1946414F" w14:textId="77777777" w:rsidR="00591344" w:rsidRPr="003F0C4F" w:rsidRDefault="00591344">
                <w:pPr>
                  <w:jc w:val="center"/>
                </w:pPr>
                <w:r w:rsidRPr="003F0C4F">
                  <w:rPr>
                    <w:rFonts w:ascii="MS Gothic" w:eastAsia="MS Gothic" w:hAnsi="MS Gothic"/>
                  </w:rPr>
                  <w:t>☐</w:t>
                </w:r>
              </w:p>
            </w:tc>
          </w:sdtContent>
        </w:sdt>
      </w:tr>
      <w:tr w:rsidR="00591344" w:rsidRPr="003F0C4F" w14:paraId="2333D31E" w14:textId="77777777">
        <w:tc>
          <w:tcPr>
            <w:tcW w:w="595" w:type="dxa"/>
          </w:tcPr>
          <w:p w14:paraId="4C85DC2F" w14:textId="77777777" w:rsidR="00591344" w:rsidRPr="003F0C4F" w:rsidRDefault="00591344" w:rsidP="00CC75E8">
            <w:pPr>
              <w:pStyle w:val="TableListLetter"/>
              <w:numPr>
                <w:ilvl w:val="0"/>
                <w:numId w:val="68"/>
              </w:numPr>
              <w:ind w:left="357" w:hanging="357"/>
            </w:pPr>
          </w:p>
        </w:tc>
        <w:tc>
          <w:tcPr>
            <w:tcW w:w="7796" w:type="dxa"/>
          </w:tcPr>
          <w:p w14:paraId="465CCF31" w14:textId="0C525209" w:rsidR="00591344" w:rsidRPr="003F0C4F" w:rsidRDefault="0024095D">
            <w:r w:rsidRPr="000D5A6C">
              <w:t>Using linters and validators</w:t>
            </w:r>
          </w:p>
        </w:tc>
        <w:sdt>
          <w:sdtPr>
            <w:id w:val="645941112"/>
            <w14:checkbox>
              <w14:checked w14:val="0"/>
              <w14:checkedState w14:val="2612" w14:font="MS Gothic"/>
              <w14:uncheckedState w14:val="2610" w14:font="MS Gothic"/>
            </w14:checkbox>
          </w:sdtPr>
          <w:sdtContent>
            <w:tc>
              <w:tcPr>
                <w:tcW w:w="1237" w:type="dxa"/>
              </w:tcPr>
              <w:p w14:paraId="718555A7" w14:textId="77777777" w:rsidR="00591344" w:rsidRPr="003F0C4F" w:rsidRDefault="00591344">
                <w:pPr>
                  <w:jc w:val="center"/>
                </w:pPr>
                <w:r w:rsidRPr="003F0C4F">
                  <w:rPr>
                    <w:rFonts w:ascii="MS Gothic" w:eastAsia="MS Gothic" w:hAnsi="MS Gothic"/>
                  </w:rPr>
                  <w:t>☐</w:t>
                </w:r>
              </w:p>
            </w:tc>
          </w:sdtContent>
        </w:sdt>
      </w:tr>
      <w:tr w:rsidR="00591344" w:rsidRPr="003F0C4F" w14:paraId="6DEEEBF3" w14:textId="77777777">
        <w:tc>
          <w:tcPr>
            <w:tcW w:w="595" w:type="dxa"/>
          </w:tcPr>
          <w:p w14:paraId="1636EBA9" w14:textId="77777777" w:rsidR="00591344" w:rsidRPr="003F0C4F" w:rsidRDefault="00591344" w:rsidP="00CC75E8">
            <w:pPr>
              <w:pStyle w:val="TableListLetter"/>
              <w:numPr>
                <w:ilvl w:val="0"/>
                <w:numId w:val="68"/>
              </w:numPr>
              <w:ind w:left="357" w:hanging="357"/>
            </w:pPr>
          </w:p>
        </w:tc>
        <w:tc>
          <w:tcPr>
            <w:tcW w:w="7796" w:type="dxa"/>
          </w:tcPr>
          <w:p w14:paraId="53FB69FE" w14:textId="4D21D9BE" w:rsidR="00591344" w:rsidRDefault="0024095D">
            <w:r w:rsidRPr="000D5A6C">
              <w:t>Isolating the problem</w:t>
            </w:r>
          </w:p>
        </w:tc>
        <w:sdt>
          <w:sdtPr>
            <w:id w:val="-1923862680"/>
            <w14:checkbox>
              <w14:checked w14:val="0"/>
              <w14:checkedState w14:val="2612" w14:font="MS Gothic"/>
              <w14:uncheckedState w14:val="2610" w14:font="MS Gothic"/>
            </w14:checkbox>
          </w:sdtPr>
          <w:sdtContent>
            <w:tc>
              <w:tcPr>
                <w:tcW w:w="1237" w:type="dxa"/>
              </w:tcPr>
              <w:p w14:paraId="6F1E0691" w14:textId="77777777" w:rsidR="00591344" w:rsidRPr="003F0C4F" w:rsidRDefault="00591344">
                <w:pPr>
                  <w:jc w:val="center"/>
                  <w:rPr>
                    <w:rFonts w:ascii="MS Gothic" w:eastAsia="MS Gothic" w:hAnsi="MS Gothic"/>
                  </w:rPr>
                </w:pPr>
                <w:r w:rsidRPr="003F0C4F">
                  <w:rPr>
                    <w:rFonts w:ascii="MS Gothic" w:eastAsia="MS Gothic" w:hAnsi="MS Gothic"/>
                  </w:rPr>
                  <w:t>☐</w:t>
                </w:r>
              </w:p>
            </w:tc>
          </w:sdtContent>
        </w:sdt>
      </w:tr>
    </w:tbl>
    <w:p w14:paraId="13750A56" w14:textId="5AE33AD0" w:rsidR="00591344" w:rsidRPr="003F0C4F" w:rsidRDefault="00821327" w:rsidP="00591344">
      <w:pPr>
        <w:pStyle w:val="ListNoActivity"/>
        <w:ind w:left="360" w:hanging="360"/>
      </w:pPr>
      <w:r w:rsidRPr="00821327">
        <w:lastRenderedPageBreak/>
        <w:t xml:space="preserve">You suspect a syntax error in your CSS file because some styles aren’t applying. Which </w:t>
      </w:r>
      <w:proofErr w:type="spellStart"/>
      <w:r w:rsidRPr="00821327">
        <w:t>DevTools</w:t>
      </w:r>
      <w:proofErr w:type="spellEnd"/>
      <w:r w:rsidRPr="00821327">
        <w:t xml:space="preserve"> feature will help you confirm this?</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591344" w:rsidRPr="003F0C4F" w14:paraId="54459592"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0C1A381F" w14:textId="77777777" w:rsidR="00591344" w:rsidRPr="003F0C4F" w:rsidRDefault="00591344">
            <w:r w:rsidRPr="003F0C4F">
              <w:t>#</w:t>
            </w:r>
          </w:p>
        </w:tc>
        <w:tc>
          <w:tcPr>
            <w:tcW w:w="7796" w:type="dxa"/>
          </w:tcPr>
          <w:p w14:paraId="64E7BD8C" w14:textId="77777777" w:rsidR="00591344" w:rsidRPr="003F0C4F" w:rsidRDefault="00591344">
            <w:r w:rsidRPr="003F0C4F">
              <w:t>Choices</w:t>
            </w:r>
          </w:p>
        </w:tc>
        <w:tc>
          <w:tcPr>
            <w:tcW w:w="1237" w:type="dxa"/>
          </w:tcPr>
          <w:p w14:paraId="295F9E38" w14:textId="3A1CF591" w:rsidR="00591344" w:rsidRPr="003F0C4F" w:rsidRDefault="00591344">
            <w:pPr>
              <w:jc w:val="center"/>
            </w:pPr>
            <w:r w:rsidRPr="003F0C4F">
              <w:t>Answer</w:t>
            </w:r>
          </w:p>
        </w:tc>
      </w:tr>
      <w:tr w:rsidR="00591344" w:rsidRPr="003F0C4F" w14:paraId="6B1A351D" w14:textId="77777777">
        <w:tc>
          <w:tcPr>
            <w:tcW w:w="595" w:type="dxa"/>
          </w:tcPr>
          <w:p w14:paraId="0C87E9F8" w14:textId="77777777" w:rsidR="00591344" w:rsidRPr="003F0C4F" w:rsidRDefault="00591344" w:rsidP="00CC75E8">
            <w:pPr>
              <w:pStyle w:val="TableListLetter"/>
              <w:numPr>
                <w:ilvl w:val="0"/>
                <w:numId w:val="104"/>
              </w:numPr>
            </w:pPr>
          </w:p>
        </w:tc>
        <w:tc>
          <w:tcPr>
            <w:tcW w:w="7796" w:type="dxa"/>
          </w:tcPr>
          <w:p w14:paraId="55278019" w14:textId="266B4434" w:rsidR="00591344" w:rsidRPr="003F0C4F" w:rsidRDefault="00153E80">
            <w:r w:rsidRPr="00F7066A">
              <w:t>Network tab</w:t>
            </w:r>
          </w:p>
        </w:tc>
        <w:sdt>
          <w:sdtPr>
            <w:id w:val="952131052"/>
            <w14:checkbox>
              <w14:checked w14:val="0"/>
              <w14:checkedState w14:val="2612" w14:font="MS Gothic"/>
              <w14:uncheckedState w14:val="2610" w14:font="MS Gothic"/>
            </w14:checkbox>
          </w:sdtPr>
          <w:sdtContent>
            <w:tc>
              <w:tcPr>
                <w:tcW w:w="1237" w:type="dxa"/>
              </w:tcPr>
              <w:p w14:paraId="676A10FA" w14:textId="77777777" w:rsidR="00591344" w:rsidRPr="003F0C4F" w:rsidRDefault="00591344">
                <w:pPr>
                  <w:jc w:val="center"/>
                </w:pPr>
                <w:r w:rsidRPr="003F0C4F">
                  <w:rPr>
                    <w:rFonts w:ascii="MS Gothic" w:eastAsia="MS Gothic" w:hAnsi="MS Gothic"/>
                  </w:rPr>
                  <w:t>☐</w:t>
                </w:r>
              </w:p>
            </w:tc>
          </w:sdtContent>
        </w:sdt>
      </w:tr>
      <w:tr w:rsidR="00591344" w:rsidRPr="003F0C4F" w14:paraId="55390D72" w14:textId="77777777">
        <w:tc>
          <w:tcPr>
            <w:tcW w:w="595" w:type="dxa"/>
          </w:tcPr>
          <w:p w14:paraId="677481C2" w14:textId="77777777" w:rsidR="00591344" w:rsidRPr="003F0C4F" w:rsidRDefault="00591344" w:rsidP="00CC75E8">
            <w:pPr>
              <w:pStyle w:val="TableListLetter"/>
              <w:numPr>
                <w:ilvl w:val="0"/>
                <w:numId w:val="68"/>
              </w:numPr>
              <w:ind w:left="357" w:hanging="357"/>
            </w:pPr>
          </w:p>
        </w:tc>
        <w:tc>
          <w:tcPr>
            <w:tcW w:w="7796" w:type="dxa"/>
          </w:tcPr>
          <w:p w14:paraId="7BA2E2CA" w14:textId="7C244758" w:rsidR="00591344" w:rsidRPr="003F0C4F" w:rsidRDefault="00153E80">
            <w:r w:rsidRPr="00F7066A">
              <w:t>Console tab</w:t>
            </w:r>
          </w:p>
        </w:tc>
        <w:sdt>
          <w:sdtPr>
            <w:id w:val="-830366832"/>
            <w14:checkbox>
              <w14:checked w14:val="0"/>
              <w14:checkedState w14:val="2612" w14:font="MS Gothic"/>
              <w14:uncheckedState w14:val="2610" w14:font="MS Gothic"/>
            </w14:checkbox>
          </w:sdtPr>
          <w:sdtContent>
            <w:tc>
              <w:tcPr>
                <w:tcW w:w="1237" w:type="dxa"/>
              </w:tcPr>
              <w:p w14:paraId="32E34E21" w14:textId="77777777" w:rsidR="00591344" w:rsidRPr="003F0C4F" w:rsidRDefault="00591344">
                <w:pPr>
                  <w:jc w:val="center"/>
                </w:pPr>
                <w:r w:rsidRPr="003F0C4F">
                  <w:rPr>
                    <w:rFonts w:ascii="MS Gothic" w:eastAsia="MS Gothic" w:hAnsi="MS Gothic"/>
                  </w:rPr>
                  <w:t>☐</w:t>
                </w:r>
              </w:p>
            </w:tc>
          </w:sdtContent>
        </w:sdt>
      </w:tr>
      <w:tr w:rsidR="00591344" w:rsidRPr="003F0C4F" w14:paraId="2A306469" w14:textId="77777777">
        <w:tc>
          <w:tcPr>
            <w:tcW w:w="595" w:type="dxa"/>
          </w:tcPr>
          <w:p w14:paraId="08C5B6DE" w14:textId="77777777" w:rsidR="00591344" w:rsidRPr="003F0C4F" w:rsidRDefault="00591344" w:rsidP="00CC75E8">
            <w:pPr>
              <w:pStyle w:val="TableListLetter"/>
              <w:numPr>
                <w:ilvl w:val="0"/>
                <w:numId w:val="68"/>
              </w:numPr>
              <w:ind w:left="357" w:hanging="357"/>
            </w:pPr>
          </w:p>
        </w:tc>
        <w:tc>
          <w:tcPr>
            <w:tcW w:w="7796" w:type="dxa"/>
          </w:tcPr>
          <w:p w14:paraId="24051E12" w14:textId="16D1ED9D" w:rsidR="00591344" w:rsidRPr="003F0C4F" w:rsidRDefault="00153E80">
            <w:r w:rsidRPr="00F7066A">
              <w:t>Elements panel</w:t>
            </w:r>
          </w:p>
        </w:tc>
        <w:sdt>
          <w:sdtPr>
            <w:id w:val="479278921"/>
            <w14:checkbox>
              <w14:checked w14:val="0"/>
              <w14:checkedState w14:val="2612" w14:font="MS Gothic"/>
              <w14:uncheckedState w14:val="2610" w14:font="MS Gothic"/>
            </w14:checkbox>
          </w:sdtPr>
          <w:sdtContent>
            <w:tc>
              <w:tcPr>
                <w:tcW w:w="1237" w:type="dxa"/>
              </w:tcPr>
              <w:p w14:paraId="735F4D96" w14:textId="77777777" w:rsidR="00591344" w:rsidRPr="003F0C4F" w:rsidRDefault="00591344">
                <w:pPr>
                  <w:jc w:val="center"/>
                </w:pPr>
                <w:r w:rsidRPr="003F0C4F">
                  <w:rPr>
                    <w:rFonts w:ascii="MS Gothic" w:eastAsia="MS Gothic" w:hAnsi="MS Gothic"/>
                  </w:rPr>
                  <w:t>☐</w:t>
                </w:r>
              </w:p>
            </w:tc>
          </w:sdtContent>
        </w:sdt>
      </w:tr>
      <w:tr w:rsidR="00591344" w:rsidRPr="003F0C4F" w14:paraId="4AD011F2" w14:textId="77777777">
        <w:tc>
          <w:tcPr>
            <w:tcW w:w="595" w:type="dxa"/>
          </w:tcPr>
          <w:p w14:paraId="1D88DFCC" w14:textId="77777777" w:rsidR="00591344" w:rsidRPr="003F0C4F" w:rsidRDefault="00591344" w:rsidP="00CC75E8">
            <w:pPr>
              <w:pStyle w:val="TableListLetter"/>
              <w:numPr>
                <w:ilvl w:val="0"/>
                <w:numId w:val="68"/>
              </w:numPr>
              <w:ind w:left="357" w:hanging="357"/>
            </w:pPr>
          </w:p>
        </w:tc>
        <w:tc>
          <w:tcPr>
            <w:tcW w:w="7796" w:type="dxa"/>
          </w:tcPr>
          <w:p w14:paraId="26FE4BCF" w14:textId="0E955038" w:rsidR="00591344" w:rsidRDefault="00153E80">
            <w:r w:rsidRPr="00F7066A">
              <w:t>Performance tab</w:t>
            </w:r>
          </w:p>
        </w:tc>
        <w:sdt>
          <w:sdtPr>
            <w:id w:val="-572652088"/>
            <w14:checkbox>
              <w14:checked w14:val="0"/>
              <w14:checkedState w14:val="2612" w14:font="MS Gothic"/>
              <w14:uncheckedState w14:val="2610" w14:font="MS Gothic"/>
            </w14:checkbox>
          </w:sdtPr>
          <w:sdtContent>
            <w:tc>
              <w:tcPr>
                <w:tcW w:w="1237" w:type="dxa"/>
              </w:tcPr>
              <w:p w14:paraId="04AF0E9B" w14:textId="77777777" w:rsidR="00591344" w:rsidRPr="003F0C4F" w:rsidRDefault="00591344">
                <w:pPr>
                  <w:jc w:val="center"/>
                  <w:rPr>
                    <w:rFonts w:ascii="MS Gothic" w:eastAsia="MS Gothic" w:hAnsi="MS Gothic"/>
                  </w:rPr>
                </w:pPr>
                <w:r w:rsidRPr="003F0C4F">
                  <w:rPr>
                    <w:rFonts w:ascii="MS Gothic" w:eastAsia="MS Gothic" w:hAnsi="MS Gothic"/>
                  </w:rPr>
                  <w:t>☐</w:t>
                </w:r>
              </w:p>
            </w:tc>
          </w:sdtContent>
        </w:sdt>
      </w:tr>
    </w:tbl>
    <w:p w14:paraId="0D77859F" w14:textId="2F851F83" w:rsidR="00856CCD" w:rsidRPr="003F0C4F" w:rsidRDefault="00000000" w:rsidP="00856CCD">
      <w:pPr>
        <w:pStyle w:val="ListNoActivity"/>
        <w:ind w:left="360" w:hanging="360"/>
      </w:pPr>
      <w:sdt>
        <w:sdtPr>
          <w:id w:val="640389987"/>
          <w:placeholder>
            <w:docPart w:val="FCCBA9FFA4D44DB39148F6D5A0F06B42"/>
          </w:placeholder>
          <w:temporary/>
          <w:text/>
        </w:sdtPr>
        <w:sdtContent>
          <w:r w:rsidR="00B46BCE" w:rsidRPr="00B46BCE">
            <w:t>Y</w:t>
          </w:r>
        </w:sdtContent>
      </w:sdt>
      <w:r w:rsidR="00B46BCE" w:rsidRPr="00B46BCE">
        <w:t>ou’ve updated your CSS file, but the browser still shows the old styles. What should you do first?</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856CCD" w:rsidRPr="003F0C4F" w14:paraId="0312C61B"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3D4DD5C4" w14:textId="77777777" w:rsidR="00856CCD" w:rsidRPr="003F0C4F" w:rsidRDefault="00856CCD">
            <w:r w:rsidRPr="003F0C4F">
              <w:t>#</w:t>
            </w:r>
          </w:p>
        </w:tc>
        <w:tc>
          <w:tcPr>
            <w:tcW w:w="7796" w:type="dxa"/>
          </w:tcPr>
          <w:p w14:paraId="6E0E9219" w14:textId="77777777" w:rsidR="00856CCD" w:rsidRPr="003F0C4F" w:rsidRDefault="00856CCD">
            <w:r w:rsidRPr="003F0C4F">
              <w:t>Choices</w:t>
            </w:r>
          </w:p>
        </w:tc>
        <w:tc>
          <w:tcPr>
            <w:tcW w:w="1237" w:type="dxa"/>
          </w:tcPr>
          <w:p w14:paraId="4007B760" w14:textId="3214767B" w:rsidR="00856CCD" w:rsidRPr="003F0C4F" w:rsidRDefault="00856CCD">
            <w:pPr>
              <w:jc w:val="center"/>
            </w:pPr>
            <w:r w:rsidRPr="003F0C4F">
              <w:t>Answer</w:t>
            </w:r>
          </w:p>
        </w:tc>
      </w:tr>
      <w:tr w:rsidR="00856CCD" w:rsidRPr="003F0C4F" w14:paraId="20FABD3E" w14:textId="77777777">
        <w:tc>
          <w:tcPr>
            <w:tcW w:w="595" w:type="dxa"/>
          </w:tcPr>
          <w:p w14:paraId="0246A053" w14:textId="77777777" w:rsidR="00856CCD" w:rsidRPr="003F0C4F" w:rsidRDefault="00856CCD" w:rsidP="00CC75E8">
            <w:pPr>
              <w:pStyle w:val="TableListLetter"/>
              <w:numPr>
                <w:ilvl w:val="0"/>
                <w:numId w:val="105"/>
              </w:numPr>
            </w:pPr>
          </w:p>
        </w:tc>
        <w:tc>
          <w:tcPr>
            <w:tcW w:w="7796" w:type="dxa"/>
          </w:tcPr>
          <w:p w14:paraId="6A815191" w14:textId="54595409" w:rsidR="00856CCD" w:rsidRPr="003F0C4F" w:rsidRDefault="00DB57D8">
            <w:r w:rsidRPr="00131FB1">
              <w:t>Clear the browser cache to force loading the latest files</w:t>
            </w:r>
          </w:p>
        </w:tc>
        <w:sdt>
          <w:sdtPr>
            <w:id w:val="-1625771469"/>
            <w14:checkbox>
              <w14:checked w14:val="0"/>
              <w14:checkedState w14:val="2612" w14:font="MS Gothic"/>
              <w14:uncheckedState w14:val="2610" w14:font="MS Gothic"/>
            </w14:checkbox>
          </w:sdtPr>
          <w:sdtContent>
            <w:tc>
              <w:tcPr>
                <w:tcW w:w="1237" w:type="dxa"/>
              </w:tcPr>
              <w:p w14:paraId="7E23081A" w14:textId="77777777" w:rsidR="00856CCD" w:rsidRPr="003F0C4F" w:rsidRDefault="00856CCD">
                <w:pPr>
                  <w:jc w:val="center"/>
                </w:pPr>
                <w:r w:rsidRPr="003F0C4F">
                  <w:rPr>
                    <w:rFonts w:ascii="MS Gothic" w:eastAsia="MS Gothic" w:hAnsi="MS Gothic"/>
                  </w:rPr>
                  <w:t>☐</w:t>
                </w:r>
              </w:p>
            </w:tc>
          </w:sdtContent>
        </w:sdt>
      </w:tr>
      <w:tr w:rsidR="00856CCD" w:rsidRPr="003F0C4F" w14:paraId="61FBBF69" w14:textId="77777777">
        <w:tc>
          <w:tcPr>
            <w:tcW w:w="595" w:type="dxa"/>
          </w:tcPr>
          <w:p w14:paraId="4E3AA74C" w14:textId="77777777" w:rsidR="00856CCD" w:rsidRPr="003F0C4F" w:rsidRDefault="00856CCD" w:rsidP="00CC75E8">
            <w:pPr>
              <w:pStyle w:val="TableListLetter"/>
              <w:numPr>
                <w:ilvl w:val="0"/>
                <w:numId w:val="68"/>
              </w:numPr>
              <w:ind w:left="357" w:hanging="357"/>
            </w:pPr>
          </w:p>
        </w:tc>
        <w:tc>
          <w:tcPr>
            <w:tcW w:w="7796" w:type="dxa"/>
          </w:tcPr>
          <w:p w14:paraId="3B30FC28" w14:textId="01F9B670" w:rsidR="00856CCD" w:rsidRPr="003F0C4F" w:rsidRDefault="00DB57D8">
            <w:r w:rsidRPr="00131FB1">
              <w:t>Restart your computer</w:t>
            </w:r>
          </w:p>
        </w:tc>
        <w:sdt>
          <w:sdtPr>
            <w:id w:val="-1830978047"/>
            <w14:checkbox>
              <w14:checked w14:val="0"/>
              <w14:checkedState w14:val="2612" w14:font="MS Gothic"/>
              <w14:uncheckedState w14:val="2610" w14:font="MS Gothic"/>
            </w14:checkbox>
          </w:sdtPr>
          <w:sdtContent>
            <w:tc>
              <w:tcPr>
                <w:tcW w:w="1237" w:type="dxa"/>
              </w:tcPr>
              <w:p w14:paraId="6146536F" w14:textId="77777777" w:rsidR="00856CCD" w:rsidRPr="003F0C4F" w:rsidRDefault="00856CCD">
                <w:pPr>
                  <w:jc w:val="center"/>
                </w:pPr>
                <w:r w:rsidRPr="003F0C4F">
                  <w:rPr>
                    <w:rFonts w:ascii="MS Gothic" w:eastAsia="MS Gothic" w:hAnsi="MS Gothic"/>
                  </w:rPr>
                  <w:t>☐</w:t>
                </w:r>
              </w:p>
            </w:tc>
          </w:sdtContent>
        </w:sdt>
      </w:tr>
      <w:tr w:rsidR="00856CCD" w:rsidRPr="003F0C4F" w14:paraId="0A87942D" w14:textId="77777777">
        <w:tc>
          <w:tcPr>
            <w:tcW w:w="595" w:type="dxa"/>
          </w:tcPr>
          <w:p w14:paraId="11EB032D" w14:textId="77777777" w:rsidR="00856CCD" w:rsidRPr="003F0C4F" w:rsidRDefault="00856CCD" w:rsidP="00CC75E8">
            <w:pPr>
              <w:pStyle w:val="TableListLetter"/>
              <w:numPr>
                <w:ilvl w:val="0"/>
                <w:numId w:val="68"/>
              </w:numPr>
              <w:ind w:left="357" w:hanging="357"/>
            </w:pPr>
          </w:p>
        </w:tc>
        <w:tc>
          <w:tcPr>
            <w:tcW w:w="7796" w:type="dxa"/>
          </w:tcPr>
          <w:p w14:paraId="7FE59BA0" w14:textId="63D8A001" w:rsidR="00856CCD" w:rsidRPr="003F0C4F" w:rsidRDefault="00DB57D8">
            <w:r w:rsidRPr="00131FB1">
              <w:t>Disable JavaScript in the browser</w:t>
            </w:r>
          </w:p>
        </w:tc>
        <w:sdt>
          <w:sdtPr>
            <w:id w:val="-671255980"/>
            <w14:checkbox>
              <w14:checked w14:val="0"/>
              <w14:checkedState w14:val="2612" w14:font="MS Gothic"/>
              <w14:uncheckedState w14:val="2610" w14:font="MS Gothic"/>
            </w14:checkbox>
          </w:sdtPr>
          <w:sdtContent>
            <w:tc>
              <w:tcPr>
                <w:tcW w:w="1237" w:type="dxa"/>
              </w:tcPr>
              <w:p w14:paraId="269057DE" w14:textId="77777777" w:rsidR="00856CCD" w:rsidRPr="003F0C4F" w:rsidRDefault="00856CCD">
                <w:pPr>
                  <w:jc w:val="center"/>
                </w:pPr>
                <w:r w:rsidRPr="003F0C4F">
                  <w:rPr>
                    <w:rFonts w:ascii="MS Gothic" w:eastAsia="MS Gothic" w:hAnsi="MS Gothic"/>
                  </w:rPr>
                  <w:t>☐</w:t>
                </w:r>
              </w:p>
            </w:tc>
          </w:sdtContent>
        </w:sdt>
      </w:tr>
      <w:tr w:rsidR="00856CCD" w:rsidRPr="003F0C4F" w14:paraId="160112FE" w14:textId="77777777">
        <w:tc>
          <w:tcPr>
            <w:tcW w:w="595" w:type="dxa"/>
          </w:tcPr>
          <w:p w14:paraId="0E4C427D" w14:textId="77777777" w:rsidR="00856CCD" w:rsidRPr="003F0C4F" w:rsidRDefault="00856CCD" w:rsidP="00CC75E8">
            <w:pPr>
              <w:pStyle w:val="TableListLetter"/>
              <w:numPr>
                <w:ilvl w:val="0"/>
                <w:numId w:val="68"/>
              </w:numPr>
              <w:ind w:left="357" w:hanging="357"/>
            </w:pPr>
          </w:p>
        </w:tc>
        <w:tc>
          <w:tcPr>
            <w:tcW w:w="7796" w:type="dxa"/>
          </w:tcPr>
          <w:p w14:paraId="1E9F7B78" w14:textId="3FD11CB3" w:rsidR="00856CCD" w:rsidRDefault="00754CC7">
            <w:r w:rsidRPr="00754CC7">
              <w:t xml:space="preserve">Use </w:t>
            </w:r>
            <w:proofErr w:type="spellStart"/>
            <w:r w:rsidRPr="00754CC7">
              <w:t>DevTools</w:t>
            </w:r>
            <w:proofErr w:type="spellEnd"/>
            <w:r w:rsidRPr="00754CC7">
              <w:t xml:space="preserve"> to check if the CSS file is linked correctly</w:t>
            </w:r>
          </w:p>
        </w:tc>
        <w:sdt>
          <w:sdtPr>
            <w:id w:val="-147830660"/>
            <w14:checkbox>
              <w14:checked w14:val="0"/>
              <w14:checkedState w14:val="2612" w14:font="MS Gothic"/>
              <w14:uncheckedState w14:val="2610" w14:font="MS Gothic"/>
            </w14:checkbox>
          </w:sdtPr>
          <w:sdtContent>
            <w:tc>
              <w:tcPr>
                <w:tcW w:w="1237" w:type="dxa"/>
              </w:tcPr>
              <w:p w14:paraId="67507E10" w14:textId="77777777" w:rsidR="00856CCD" w:rsidRPr="003F0C4F" w:rsidRDefault="00856CCD">
                <w:pPr>
                  <w:jc w:val="center"/>
                  <w:rPr>
                    <w:rFonts w:ascii="MS Gothic" w:eastAsia="MS Gothic" w:hAnsi="MS Gothic"/>
                  </w:rPr>
                </w:pPr>
                <w:r w:rsidRPr="003F0C4F">
                  <w:rPr>
                    <w:rFonts w:ascii="MS Gothic" w:eastAsia="MS Gothic" w:hAnsi="MS Gothic"/>
                  </w:rPr>
                  <w:t>☐</w:t>
                </w:r>
              </w:p>
            </w:tc>
          </w:sdtContent>
        </w:sdt>
      </w:tr>
    </w:tbl>
    <w:p w14:paraId="5B324D84" w14:textId="0D9FD92D" w:rsidR="007B3C64" w:rsidRPr="003F0C4F" w:rsidRDefault="00D03497" w:rsidP="007B3C64">
      <w:pPr>
        <w:pStyle w:val="ListNoActivity"/>
        <w:ind w:left="360" w:hanging="360"/>
      </w:pPr>
      <w:r w:rsidRPr="00D03497">
        <w:t>After making changes to your JavaScript, the page still behaves as before. What’s the most likely reason?</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7B3C64" w:rsidRPr="003F0C4F" w14:paraId="7ED797FF" w14:textId="77777777">
        <w:trPr>
          <w:cnfStyle w:val="100000000000" w:firstRow="1" w:lastRow="0" w:firstColumn="0" w:lastColumn="0" w:oddVBand="0" w:evenVBand="0" w:oddHBand="0" w:evenHBand="0" w:firstRowFirstColumn="0" w:firstRowLastColumn="0" w:lastRowFirstColumn="0" w:lastRowLastColumn="0"/>
        </w:trPr>
        <w:tc>
          <w:tcPr>
            <w:tcW w:w="595" w:type="dxa"/>
          </w:tcPr>
          <w:p w14:paraId="33D4ABF4" w14:textId="77777777" w:rsidR="007B3C64" w:rsidRPr="003F0C4F" w:rsidRDefault="007B3C64">
            <w:r w:rsidRPr="003F0C4F">
              <w:t>#</w:t>
            </w:r>
          </w:p>
        </w:tc>
        <w:tc>
          <w:tcPr>
            <w:tcW w:w="7796" w:type="dxa"/>
          </w:tcPr>
          <w:p w14:paraId="00D571CE" w14:textId="77777777" w:rsidR="007B3C64" w:rsidRPr="003F0C4F" w:rsidRDefault="007B3C64">
            <w:r w:rsidRPr="003F0C4F">
              <w:t>Choices</w:t>
            </w:r>
          </w:p>
        </w:tc>
        <w:tc>
          <w:tcPr>
            <w:tcW w:w="1237" w:type="dxa"/>
          </w:tcPr>
          <w:p w14:paraId="177BAE3A" w14:textId="1A20D35B" w:rsidR="007B3C64" w:rsidRPr="003F0C4F" w:rsidRDefault="007B3C64">
            <w:pPr>
              <w:jc w:val="center"/>
            </w:pPr>
            <w:r w:rsidRPr="003F0C4F">
              <w:t>Answer</w:t>
            </w:r>
          </w:p>
        </w:tc>
      </w:tr>
      <w:tr w:rsidR="007B3C64" w:rsidRPr="003F0C4F" w14:paraId="35108085" w14:textId="77777777">
        <w:tc>
          <w:tcPr>
            <w:tcW w:w="595" w:type="dxa"/>
          </w:tcPr>
          <w:p w14:paraId="2FEF0E6E" w14:textId="77777777" w:rsidR="007B3C64" w:rsidRPr="003F0C4F" w:rsidRDefault="007B3C64" w:rsidP="00CC75E8">
            <w:pPr>
              <w:pStyle w:val="TableListLetter"/>
              <w:numPr>
                <w:ilvl w:val="0"/>
                <w:numId w:val="106"/>
              </w:numPr>
            </w:pPr>
          </w:p>
        </w:tc>
        <w:tc>
          <w:tcPr>
            <w:tcW w:w="7796" w:type="dxa"/>
          </w:tcPr>
          <w:p w14:paraId="01096CB4" w14:textId="3B36B821" w:rsidR="007B3C64" w:rsidRPr="003F0C4F" w:rsidRDefault="00803CC5">
            <w:r w:rsidRPr="00092631">
              <w:t>The browser is caching the old JavaScript file</w:t>
            </w:r>
          </w:p>
        </w:tc>
        <w:sdt>
          <w:sdtPr>
            <w:id w:val="-1579198954"/>
            <w14:checkbox>
              <w14:checked w14:val="0"/>
              <w14:checkedState w14:val="2612" w14:font="MS Gothic"/>
              <w14:uncheckedState w14:val="2610" w14:font="MS Gothic"/>
            </w14:checkbox>
          </w:sdtPr>
          <w:sdtContent>
            <w:tc>
              <w:tcPr>
                <w:tcW w:w="1237" w:type="dxa"/>
              </w:tcPr>
              <w:p w14:paraId="619BE797" w14:textId="77777777" w:rsidR="007B3C64" w:rsidRPr="003F0C4F" w:rsidRDefault="007B3C64">
                <w:pPr>
                  <w:jc w:val="center"/>
                </w:pPr>
                <w:r w:rsidRPr="003F0C4F">
                  <w:rPr>
                    <w:rFonts w:ascii="MS Gothic" w:eastAsia="MS Gothic" w:hAnsi="MS Gothic"/>
                  </w:rPr>
                  <w:t>☐</w:t>
                </w:r>
              </w:p>
            </w:tc>
          </w:sdtContent>
        </w:sdt>
      </w:tr>
      <w:tr w:rsidR="007B3C64" w:rsidRPr="003F0C4F" w14:paraId="086B1025" w14:textId="77777777">
        <w:tc>
          <w:tcPr>
            <w:tcW w:w="595" w:type="dxa"/>
          </w:tcPr>
          <w:p w14:paraId="551F4C80" w14:textId="77777777" w:rsidR="007B3C64" w:rsidRPr="003F0C4F" w:rsidRDefault="007B3C64" w:rsidP="00CC75E8">
            <w:pPr>
              <w:pStyle w:val="TableListLetter"/>
              <w:numPr>
                <w:ilvl w:val="0"/>
                <w:numId w:val="68"/>
              </w:numPr>
              <w:ind w:left="357" w:hanging="357"/>
            </w:pPr>
          </w:p>
        </w:tc>
        <w:tc>
          <w:tcPr>
            <w:tcW w:w="7796" w:type="dxa"/>
          </w:tcPr>
          <w:p w14:paraId="2CC6B0B4" w14:textId="3D429FEE" w:rsidR="007B3C64" w:rsidRPr="003F0C4F" w:rsidRDefault="00803CC5">
            <w:r w:rsidRPr="00092631">
              <w:t>The HTML file is corrupted</w:t>
            </w:r>
          </w:p>
        </w:tc>
        <w:sdt>
          <w:sdtPr>
            <w:id w:val="1833109128"/>
            <w14:checkbox>
              <w14:checked w14:val="0"/>
              <w14:checkedState w14:val="2612" w14:font="MS Gothic"/>
              <w14:uncheckedState w14:val="2610" w14:font="MS Gothic"/>
            </w14:checkbox>
          </w:sdtPr>
          <w:sdtContent>
            <w:tc>
              <w:tcPr>
                <w:tcW w:w="1237" w:type="dxa"/>
              </w:tcPr>
              <w:p w14:paraId="5D75B9F0" w14:textId="77777777" w:rsidR="007B3C64" w:rsidRPr="003F0C4F" w:rsidRDefault="007B3C64">
                <w:pPr>
                  <w:jc w:val="center"/>
                </w:pPr>
                <w:r w:rsidRPr="003F0C4F">
                  <w:rPr>
                    <w:rFonts w:ascii="MS Gothic" w:eastAsia="MS Gothic" w:hAnsi="MS Gothic"/>
                  </w:rPr>
                  <w:t>☐</w:t>
                </w:r>
              </w:p>
            </w:tc>
          </w:sdtContent>
        </w:sdt>
      </w:tr>
      <w:tr w:rsidR="007B3C64" w:rsidRPr="003F0C4F" w14:paraId="7A529E39" w14:textId="77777777">
        <w:tc>
          <w:tcPr>
            <w:tcW w:w="595" w:type="dxa"/>
          </w:tcPr>
          <w:p w14:paraId="0E571AC2" w14:textId="77777777" w:rsidR="007B3C64" w:rsidRPr="003F0C4F" w:rsidRDefault="007B3C64" w:rsidP="00CC75E8">
            <w:pPr>
              <w:pStyle w:val="TableListLetter"/>
              <w:numPr>
                <w:ilvl w:val="0"/>
                <w:numId w:val="68"/>
              </w:numPr>
              <w:ind w:left="357" w:hanging="357"/>
            </w:pPr>
          </w:p>
        </w:tc>
        <w:tc>
          <w:tcPr>
            <w:tcW w:w="7796" w:type="dxa"/>
          </w:tcPr>
          <w:p w14:paraId="3EAA4A9C" w14:textId="3FFE546A" w:rsidR="007B3C64" w:rsidRPr="003F0C4F" w:rsidRDefault="00803CC5">
            <w:r w:rsidRPr="00092631">
              <w:t>CSS overrides JavaScript</w:t>
            </w:r>
          </w:p>
        </w:tc>
        <w:sdt>
          <w:sdtPr>
            <w:id w:val="84271637"/>
            <w14:checkbox>
              <w14:checked w14:val="0"/>
              <w14:checkedState w14:val="2612" w14:font="MS Gothic"/>
              <w14:uncheckedState w14:val="2610" w14:font="MS Gothic"/>
            </w14:checkbox>
          </w:sdtPr>
          <w:sdtContent>
            <w:tc>
              <w:tcPr>
                <w:tcW w:w="1237" w:type="dxa"/>
              </w:tcPr>
              <w:p w14:paraId="25FD1D1D" w14:textId="77777777" w:rsidR="007B3C64" w:rsidRPr="003F0C4F" w:rsidRDefault="007B3C64">
                <w:pPr>
                  <w:jc w:val="center"/>
                </w:pPr>
                <w:r w:rsidRPr="003F0C4F">
                  <w:rPr>
                    <w:rFonts w:ascii="MS Gothic" w:eastAsia="MS Gothic" w:hAnsi="MS Gothic"/>
                  </w:rPr>
                  <w:t>☐</w:t>
                </w:r>
              </w:p>
            </w:tc>
          </w:sdtContent>
        </w:sdt>
      </w:tr>
      <w:tr w:rsidR="007B3C64" w:rsidRPr="003F0C4F" w14:paraId="3F220F6D" w14:textId="77777777">
        <w:tc>
          <w:tcPr>
            <w:tcW w:w="595" w:type="dxa"/>
          </w:tcPr>
          <w:p w14:paraId="4E8CF5DB" w14:textId="77777777" w:rsidR="007B3C64" w:rsidRPr="003F0C4F" w:rsidRDefault="007B3C64" w:rsidP="00CC75E8">
            <w:pPr>
              <w:pStyle w:val="TableListLetter"/>
              <w:numPr>
                <w:ilvl w:val="0"/>
                <w:numId w:val="68"/>
              </w:numPr>
              <w:ind w:left="357" w:hanging="357"/>
            </w:pPr>
          </w:p>
        </w:tc>
        <w:tc>
          <w:tcPr>
            <w:tcW w:w="7796" w:type="dxa"/>
          </w:tcPr>
          <w:p w14:paraId="10C0A3DC" w14:textId="1AF93004" w:rsidR="007B3C64" w:rsidRDefault="00803CC5">
            <w:r w:rsidRPr="00092631">
              <w:t>The server is offline</w:t>
            </w:r>
          </w:p>
        </w:tc>
        <w:sdt>
          <w:sdtPr>
            <w:id w:val="727112839"/>
            <w14:checkbox>
              <w14:checked w14:val="0"/>
              <w14:checkedState w14:val="2612" w14:font="MS Gothic"/>
              <w14:uncheckedState w14:val="2610" w14:font="MS Gothic"/>
            </w14:checkbox>
          </w:sdtPr>
          <w:sdtContent>
            <w:tc>
              <w:tcPr>
                <w:tcW w:w="1237" w:type="dxa"/>
              </w:tcPr>
              <w:p w14:paraId="495AE578" w14:textId="77777777" w:rsidR="007B3C64" w:rsidRPr="003F0C4F" w:rsidRDefault="007B3C64">
                <w:pPr>
                  <w:jc w:val="center"/>
                  <w:rPr>
                    <w:rFonts w:ascii="MS Gothic" w:eastAsia="MS Gothic" w:hAnsi="MS Gothic"/>
                  </w:rPr>
                </w:pPr>
                <w:r w:rsidRPr="003F0C4F">
                  <w:rPr>
                    <w:rFonts w:ascii="MS Gothic" w:eastAsia="MS Gothic" w:hAnsi="MS Gothic"/>
                  </w:rPr>
                  <w:t>☐</w:t>
                </w:r>
              </w:p>
            </w:tc>
          </w:sdtContent>
        </w:sdt>
      </w:tr>
    </w:tbl>
    <w:p w14:paraId="3358EC2C" w14:textId="162E800D" w:rsidR="00D32FDC" w:rsidRPr="0056068F" w:rsidRDefault="00D32FDC" w:rsidP="00851EF1">
      <w:pPr>
        <w:pStyle w:val="Heading3"/>
        <w:rPr>
          <w:noProof/>
        </w:rPr>
      </w:pPr>
      <w:bookmarkStart w:id="160" w:name="_Ref215580859"/>
      <w:r w:rsidRPr="0056068F">
        <w:rPr>
          <w:noProof/>
        </w:rPr>
        <w:lastRenderedPageBreak/>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31</w:t>
      </w:r>
      <w:r w:rsidRPr="0056068F">
        <w:rPr>
          <w:noProof/>
        </w:rPr>
        <w:fldChar w:fldCharType="end"/>
      </w:r>
      <w:r w:rsidRPr="0056068F">
        <w:rPr>
          <w:noProof/>
        </w:rPr>
        <w:t xml:space="preserve">: </w:t>
      </w:r>
      <w:r w:rsidR="004B7257">
        <w:rPr>
          <w:noProof/>
        </w:rPr>
        <w:t>Add interactivity to your p</w:t>
      </w:r>
      <w:r w:rsidRPr="0056068F">
        <w:rPr>
          <w:noProof/>
        </w:rPr>
        <w:t>ortfolio website</w:t>
      </w:r>
      <w:bookmarkEnd w:id="159"/>
      <w:bookmarkEnd w:id="160"/>
    </w:p>
    <w:p w14:paraId="34465A8F" w14:textId="196FBB42" w:rsidR="00603DBF" w:rsidRDefault="008600BA" w:rsidP="00D32FDC">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r w:rsidR="00224A6F">
        <w:rPr>
          <w:lang w:eastAsia="en-AU"/>
        </w:rPr>
        <w:t xml:space="preserve"> </w:t>
      </w:r>
      <w:r w:rsidR="001564AE">
        <w:t>Follow the</w:t>
      </w:r>
      <w:r w:rsidR="00224A6F">
        <w:t>se</w:t>
      </w:r>
      <w:r w:rsidR="001564AE">
        <w:t xml:space="preserve"> instructions to e</w:t>
      </w:r>
      <w:r w:rsidR="00206F24" w:rsidRPr="0056068F">
        <w:t xml:space="preserve">nhance the Home page of your portfolio site </w:t>
      </w:r>
      <w:r w:rsidR="001564AE">
        <w:t>with</w:t>
      </w:r>
      <w:r w:rsidR="00206F24" w:rsidRPr="0056068F">
        <w:t xml:space="preserve"> a short interactive list.</w:t>
      </w:r>
    </w:p>
    <w:p w14:paraId="64900D2B" w14:textId="188776FC" w:rsidR="00C813E5" w:rsidRPr="00683E1A" w:rsidRDefault="00C813E5" w:rsidP="00683E1A">
      <w:pPr>
        <w:rPr>
          <w:rStyle w:val="Strong"/>
        </w:rPr>
      </w:pPr>
      <w:r w:rsidRPr="00683E1A">
        <w:rPr>
          <w:rStyle w:val="Strong"/>
        </w:rPr>
        <w:t>Choose a list for your portfolio home page</w:t>
      </w:r>
      <w:r w:rsidR="00372644" w:rsidRPr="00683E1A">
        <w:rPr>
          <w:rStyle w:val="Strong"/>
        </w:rPr>
        <w:t>:</w:t>
      </w:r>
    </w:p>
    <w:p w14:paraId="055615FF" w14:textId="77777777" w:rsidR="00C813E5" w:rsidRPr="001B0BEF" w:rsidRDefault="00C813E5" w:rsidP="00CC75E8">
      <w:pPr>
        <w:pStyle w:val="ListNumber"/>
        <w:numPr>
          <w:ilvl w:val="0"/>
          <w:numId w:val="84"/>
        </w:numPr>
      </w:pPr>
      <w:r w:rsidRPr="001B0BEF">
        <w:t>Pick a list theme, for example:</w:t>
      </w:r>
    </w:p>
    <w:p w14:paraId="52969647" w14:textId="77777777" w:rsidR="00C813E5" w:rsidRPr="001B0BEF" w:rsidRDefault="00C813E5" w:rsidP="00683E1A">
      <w:pPr>
        <w:pStyle w:val="ListNumber"/>
        <w:numPr>
          <w:ilvl w:val="1"/>
          <w:numId w:val="6"/>
        </w:numPr>
      </w:pPr>
      <w:r w:rsidRPr="001B0BEF">
        <w:t>Skills</w:t>
      </w:r>
    </w:p>
    <w:p w14:paraId="760FF5EF" w14:textId="30978DCD" w:rsidR="00C813E5" w:rsidRPr="001B0BEF" w:rsidRDefault="00137AB6" w:rsidP="00683E1A">
      <w:pPr>
        <w:pStyle w:val="ListNumber"/>
        <w:numPr>
          <w:ilvl w:val="1"/>
          <w:numId w:val="6"/>
        </w:numPr>
      </w:pPr>
      <w:r w:rsidRPr="001B0BEF">
        <w:t xml:space="preserve">Favourite </w:t>
      </w:r>
      <w:r w:rsidR="00C813E5" w:rsidRPr="001B0BEF">
        <w:t>tools</w:t>
      </w:r>
    </w:p>
    <w:p w14:paraId="5D5AD15A" w14:textId="2E733074" w:rsidR="00C813E5" w:rsidRPr="001B0BEF" w:rsidRDefault="00137AB6" w:rsidP="00683E1A">
      <w:pPr>
        <w:pStyle w:val="ListNumber"/>
        <w:numPr>
          <w:ilvl w:val="1"/>
          <w:numId w:val="6"/>
        </w:numPr>
      </w:pPr>
      <w:r w:rsidRPr="001B0BEF">
        <w:t xml:space="preserve">Current </w:t>
      </w:r>
      <w:r w:rsidR="00C813E5" w:rsidRPr="001B0BEF">
        <w:t>learning goals</w:t>
      </w:r>
    </w:p>
    <w:p w14:paraId="001E4988" w14:textId="5B6CD043" w:rsidR="00C813E5" w:rsidRPr="001B0BEF" w:rsidRDefault="00137AB6" w:rsidP="00683E1A">
      <w:pPr>
        <w:pStyle w:val="ListNumber"/>
        <w:numPr>
          <w:ilvl w:val="1"/>
          <w:numId w:val="6"/>
        </w:numPr>
      </w:pPr>
      <w:r w:rsidRPr="001B0BEF">
        <w:t xml:space="preserve">Recent </w:t>
      </w:r>
      <w:r w:rsidR="00C813E5" w:rsidRPr="001B0BEF">
        <w:t>projects</w:t>
      </w:r>
      <w:r>
        <w:t>.</w:t>
      </w:r>
    </w:p>
    <w:p w14:paraId="24F7A619" w14:textId="0C3C5186" w:rsidR="00C813E5" w:rsidRPr="001B0BEF" w:rsidRDefault="00C813E5" w:rsidP="00683E1A">
      <w:pPr>
        <w:pStyle w:val="ListNumber"/>
      </w:pPr>
      <w:r w:rsidRPr="001B0BEF">
        <w:t xml:space="preserve">Write down </w:t>
      </w:r>
      <w:r w:rsidR="00137AB6">
        <w:t>about</w:t>
      </w:r>
      <w:r w:rsidRPr="001B0BEF">
        <w:t xml:space="preserve"> 5–8 items you will include in your list.</w:t>
      </w:r>
    </w:p>
    <w:p w14:paraId="194BB3E3" w14:textId="4BA2D507" w:rsidR="00C813E5" w:rsidRPr="00683E1A" w:rsidRDefault="00C813E5" w:rsidP="00683E1A">
      <w:pPr>
        <w:rPr>
          <w:rStyle w:val="Strong"/>
        </w:rPr>
      </w:pPr>
      <w:r w:rsidRPr="00683E1A">
        <w:rPr>
          <w:rStyle w:val="Strong"/>
        </w:rPr>
        <w:t>Create and link your JavaScript file</w:t>
      </w:r>
      <w:r w:rsidR="00372644" w:rsidRPr="00683E1A">
        <w:rPr>
          <w:rStyle w:val="Strong"/>
        </w:rPr>
        <w:t>:</w:t>
      </w:r>
    </w:p>
    <w:p w14:paraId="0840C53D" w14:textId="77777777" w:rsidR="00C813E5" w:rsidRPr="001B0BEF" w:rsidRDefault="00C813E5" w:rsidP="00CC75E8">
      <w:pPr>
        <w:pStyle w:val="ListNumber"/>
        <w:numPr>
          <w:ilvl w:val="0"/>
          <w:numId w:val="85"/>
        </w:numPr>
      </w:pPr>
      <w:r w:rsidRPr="001B0BEF">
        <w:t>Create a JavaScript file (for example, home.js) and link it to index.html.</w:t>
      </w:r>
    </w:p>
    <w:p w14:paraId="37DB6A5C" w14:textId="791115CD" w:rsidR="00C813E5" w:rsidRPr="001B0BEF" w:rsidRDefault="00C813E5" w:rsidP="00683E1A">
      <w:pPr>
        <w:pStyle w:val="ListNumber"/>
      </w:pPr>
      <w:r w:rsidRPr="001B0BEF">
        <w:t xml:space="preserve">Create </w:t>
      </w:r>
      <w:r w:rsidR="00FA6668">
        <w:t>2</w:t>
      </w:r>
      <w:r w:rsidRPr="001B0BEF">
        <w:t xml:space="preserve"> arrays based on your chosen theme</w:t>
      </w:r>
      <w:r w:rsidR="00EA043F">
        <w:t xml:space="preserve">, with </w:t>
      </w:r>
      <w:r w:rsidRPr="001B0BEF">
        <w:t>at least 5 items</w:t>
      </w:r>
      <w:r w:rsidR="00EA043F">
        <w:t xml:space="preserve"> in each</w:t>
      </w:r>
      <w:r w:rsidRPr="001B0BEF">
        <w:t>.</w:t>
      </w:r>
    </w:p>
    <w:p w14:paraId="778C23E9" w14:textId="6C709F60" w:rsidR="00C813E5" w:rsidRPr="001B0BEF" w:rsidRDefault="00C813E5" w:rsidP="00372644">
      <w:pPr>
        <w:pStyle w:val="Quotelong"/>
      </w:pPr>
      <w:r w:rsidRPr="00372644">
        <w:rPr>
          <w:rStyle w:val="Strong"/>
        </w:rPr>
        <w:t>Hint</w:t>
      </w:r>
      <w:r w:rsidRPr="001B0BEF">
        <w:t xml:space="preserve">: </w:t>
      </w:r>
      <w:r w:rsidR="00372644">
        <w:t>F</w:t>
      </w:r>
      <w:r w:rsidRPr="001B0BEF">
        <w:t xml:space="preserve">ollow this pattern, but change </w:t>
      </w:r>
      <w:r w:rsidRPr="00372644">
        <w:t>the</w:t>
      </w:r>
      <w:r w:rsidRPr="001B0BEF">
        <w:t xml:space="preserve"> values to suit your theme:</w:t>
      </w:r>
    </w:p>
    <w:p w14:paraId="564A8F57" w14:textId="77777777" w:rsidR="00C813E5" w:rsidRPr="001B0BEF" w:rsidRDefault="00C813E5" w:rsidP="00372644">
      <w:pPr>
        <w:pStyle w:val="Quotelong"/>
      </w:pPr>
      <w:r w:rsidRPr="001B0BEF">
        <w:t xml:space="preserve">const </w:t>
      </w:r>
      <w:proofErr w:type="spellStart"/>
      <w:r w:rsidRPr="001B0BEF">
        <w:t>listA</w:t>
      </w:r>
      <w:proofErr w:type="spellEnd"/>
      <w:r w:rsidRPr="001B0BEF">
        <w:t xml:space="preserve"> = ["item1", "item2", "item3"];</w:t>
      </w:r>
    </w:p>
    <w:p w14:paraId="0569D374" w14:textId="77777777" w:rsidR="00C813E5" w:rsidRPr="001B0BEF" w:rsidRDefault="00C813E5" w:rsidP="00372644">
      <w:pPr>
        <w:pStyle w:val="Quotelong"/>
      </w:pPr>
      <w:r w:rsidRPr="001B0BEF">
        <w:t xml:space="preserve">const </w:t>
      </w:r>
      <w:proofErr w:type="spellStart"/>
      <w:r w:rsidRPr="001B0BEF">
        <w:t>listB</w:t>
      </w:r>
      <w:proofErr w:type="spellEnd"/>
      <w:r w:rsidRPr="001B0BEF">
        <w:t xml:space="preserve"> = ["item4", "item5", "item6"];</w:t>
      </w:r>
    </w:p>
    <w:p w14:paraId="374D8AC2" w14:textId="40D3504C" w:rsidR="00C813E5" w:rsidRPr="00683E1A" w:rsidRDefault="00C813E5" w:rsidP="00683E1A">
      <w:pPr>
        <w:keepNext/>
        <w:rPr>
          <w:rStyle w:val="Strong"/>
        </w:rPr>
      </w:pPr>
      <w:r w:rsidRPr="00683E1A">
        <w:rPr>
          <w:rStyle w:val="Strong"/>
        </w:rPr>
        <w:t>Write and complete the algorithms in home.js</w:t>
      </w:r>
      <w:r w:rsidR="00372644" w:rsidRPr="00683E1A">
        <w:rPr>
          <w:rStyle w:val="Strong"/>
        </w:rPr>
        <w:t>:</w:t>
      </w:r>
    </w:p>
    <w:p w14:paraId="34D0F3B8" w14:textId="77777777" w:rsidR="00C813E5" w:rsidRPr="001B0BEF" w:rsidRDefault="00C813E5" w:rsidP="00CC75E8">
      <w:pPr>
        <w:pStyle w:val="ListNumber"/>
        <w:numPr>
          <w:ilvl w:val="0"/>
          <w:numId w:val="86"/>
        </w:numPr>
      </w:pPr>
      <w:r w:rsidRPr="001B0BEF">
        <w:t>Add the following function headers to your file:</w:t>
      </w:r>
    </w:p>
    <w:p w14:paraId="4F229902" w14:textId="77777777" w:rsidR="00C813E5" w:rsidRPr="001B0BEF" w:rsidRDefault="00C813E5" w:rsidP="002E7E6B">
      <w:pPr>
        <w:pStyle w:val="ComputerCode"/>
      </w:pPr>
      <w:r w:rsidRPr="001B0BEF">
        <w:t xml:space="preserve">function </w:t>
      </w:r>
      <w:proofErr w:type="spellStart"/>
      <w:r w:rsidRPr="001B0BEF">
        <w:t>insertAt</w:t>
      </w:r>
      <w:proofErr w:type="spellEnd"/>
      <w:r w:rsidRPr="001B0BEF">
        <w:t>(</w:t>
      </w:r>
      <w:proofErr w:type="spellStart"/>
      <w:r w:rsidRPr="001B0BEF">
        <w:t>arr</w:t>
      </w:r>
      <w:proofErr w:type="spellEnd"/>
      <w:r w:rsidRPr="001B0BEF">
        <w:t>, index, value) {</w:t>
      </w:r>
    </w:p>
    <w:p w14:paraId="7D54C048" w14:textId="77777777" w:rsidR="00C813E5" w:rsidRPr="001B0BEF" w:rsidRDefault="00C813E5" w:rsidP="002E7E6B">
      <w:pPr>
        <w:pStyle w:val="ComputerCode"/>
      </w:pPr>
      <w:r w:rsidRPr="001B0BEF">
        <w:t xml:space="preserve">    // TODO: complete this function</w:t>
      </w:r>
    </w:p>
    <w:p w14:paraId="37619333" w14:textId="77777777" w:rsidR="00C813E5" w:rsidRPr="001B0BEF" w:rsidRDefault="00C813E5" w:rsidP="002E7E6B">
      <w:pPr>
        <w:pStyle w:val="ComputerCode"/>
      </w:pPr>
      <w:r w:rsidRPr="001B0BEF">
        <w:t>}</w:t>
      </w:r>
    </w:p>
    <w:p w14:paraId="3558EDE9" w14:textId="77777777" w:rsidR="00C813E5" w:rsidRPr="001B0BEF" w:rsidRDefault="00C813E5" w:rsidP="002E7E6B">
      <w:pPr>
        <w:pStyle w:val="ComputerCode"/>
      </w:pPr>
    </w:p>
    <w:p w14:paraId="2FABCA14" w14:textId="77777777" w:rsidR="00C813E5" w:rsidRPr="001B0BEF" w:rsidRDefault="00C813E5" w:rsidP="002E7E6B">
      <w:pPr>
        <w:pStyle w:val="ComputerCode"/>
      </w:pPr>
      <w:r w:rsidRPr="001B0BEF">
        <w:t xml:space="preserve">function </w:t>
      </w:r>
      <w:proofErr w:type="spellStart"/>
      <w:r w:rsidRPr="001B0BEF">
        <w:t>removeAt</w:t>
      </w:r>
      <w:proofErr w:type="spellEnd"/>
      <w:r w:rsidRPr="001B0BEF">
        <w:t>(</w:t>
      </w:r>
      <w:proofErr w:type="spellStart"/>
      <w:r w:rsidRPr="001B0BEF">
        <w:t>arr</w:t>
      </w:r>
      <w:proofErr w:type="spellEnd"/>
      <w:r w:rsidRPr="001B0BEF">
        <w:t>, index) {</w:t>
      </w:r>
    </w:p>
    <w:p w14:paraId="6C743136" w14:textId="77777777" w:rsidR="00C813E5" w:rsidRPr="001B0BEF" w:rsidRDefault="00C813E5" w:rsidP="002E7E6B">
      <w:pPr>
        <w:pStyle w:val="ComputerCode"/>
      </w:pPr>
      <w:r w:rsidRPr="001B0BEF">
        <w:t xml:space="preserve">    // TODO: complete this function</w:t>
      </w:r>
    </w:p>
    <w:p w14:paraId="4090DD8D" w14:textId="77777777" w:rsidR="00C813E5" w:rsidRPr="001B0BEF" w:rsidRDefault="00C813E5" w:rsidP="002E7E6B">
      <w:pPr>
        <w:pStyle w:val="ComputerCode"/>
      </w:pPr>
      <w:r w:rsidRPr="001B0BEF">
        <w:t>}</w:t>
      </w:r>
    </w:p>
    <w:p w14:paraId="10904AA9" w14:textId="77777777" w:rsidR="00C813E5" w:rsidRPr="001B0BEF" w:rsidRDefault="00C813E5" w:rsidP="002E7E6B">
      <w:pPr>
        <w:pStyle w:val="ComputerCode"/>
      </w:pPr>
    </w:p>
    <w:p w14:paraId="0A8CE01B" w14:textId="77777777" w:rsidR="00C813E5" w:rsidRPr="001B0BEF" w:rsidRDefault="00C813E5" w:rsidP="002E7E6B">
      <w:pPr>
        <w:pStyle w:val="ComputerCode"/>
      </w:pPr>
      <w:r w:rsidRPr="001B0BEF">
        <w:t xml:space="preserve">function </w:t>
      </w:r>
      <w:proofErr w:type="spellStart"/>
      <w:r w:rsidRPr="001B0BEF">
        <w:t>linearSearch</w:t>
      </w:r>
      <w:proofErr w:type="spellEnd"/>
      <w:r w:rsidRPr="001B0BEF">
        <w:t>(</w:t>
      </w:r>
      <w:proofErr w:type="spellStart"/>
      <w:r w:rsidRPr="001B0BEF">
        <w:t>arr</w:t>
      </w:r>
      <w:proofErr w:type="spellEnd"/>
      <w:r w:rsidRPr="001B0BEF">
        <w:t>, value) {</w:t>
      </w:r>
    </w:p>
    <w:p w14:paraId="597E33D0" w14:textId="77777777" w:rsidR="00C813E5" w:rsidRPr="001B0BEF" w:rsidRDefault="00C813E5" w:rsidP="002E7E6B">
      <w:pPr>
        <w:pStyle w:val="ComputerCode"/>
      </w:pPr>
      <w:r w:rsidRPr="001B0BEF">
        <w:t xml:space="preserve">    // TODO: complete this function</w:t>
      </w:r>
    </w:p>
    <w:p w14:paraId="5996A1C1" w14:textId="77777777" w:rsidR="00C813E5" w:rsidRPr="001B0BEF" w:rsidRDefault="00C813E5" w:rsidP="002E7E6B">
      <w:pPr>
        <w:pStyle w:val="ComputerCode"/>
      </w:pPr>
      <w:r w:rsidRPr="001B0BEF">
        <w:t>}</w:t>
      </w:r>
    </w:p>
    <w:p w14:paraId="02C8583C" w14:textId="77777777" w:rsidR="00C813E5" w:rsidRPr="001B0BEF" w:rsidRDefault="00C813E5" w:rsidP="002E7E6B">
      <w:pPr>
        <w:pStyle w:val="ComputerCode"/>
      </w:pPr>
    </w:p>
    <w:p w14:paraId="5AEDB795" w14:textId="77777777" w:rsidR="00C813E5" w:rsidRPr="001B0BEF" w:rsidRDefault="00C813E5" w:rsidP="002E7E6B">
      <w:pPr>
        <w:pStyle w:val="ComputerCode"/>
      </w:pPr>
      <w:r w:rsidRPr="001B0BEF">
        <w:t xml:space="preserve">function </w:t>
      </w:r>
      <w:proofErr w:type="spellStart"/>
      <w:r w:rsidRPr="001B0BEF">
        <w:t>binarySearch</w:t>
      </w:r>
      <w:proofErr w:type="spellEnd"/>
      <w:r w:rsidRPr="001B0BEF">
        <w:t>(</w:t>
      </w:r>
      <w:proofErr w:type="spellStart"/>
      <w:r w:rsidRPr="001B0BEF">
        <w:t>arr</w:t>
      </w:r>
      <w:proofErr w:type="spellEnd"/>
      <w:r w:rsidRPr="001B0BEF">
        <w:t>, value) {</w:t>
      </w:r>
    </w:p>
    <w:p w14:paraId="6CA8BB66" w14:textId="77777777" w:rsidR="00C813E5" w:rsidRPr="001B0BEF" w:rsidRDefault="00C813E5" w:rsidP="002E7E6B">
      <w:pPr>
        <w:pStyle w:val="ComputerCode"/>
      </w:pPr>
      <w:r w:rsidRPr="001B0BEF">
        <w:lastRenderedPageBreak/>
        <w:t xml:space="preserve">    // TODO: complete this function</w:t>
      </w:r>
    </w:p>
    <w:p w14:paraId="202A3AF5" w14:textId="77777777" w:rsidR="00C813E5" w:rsidRPr="001B0BEF" w:rsidRDefault="00C813E5" w:rsidP="002E7E6B">
      <w:pPr>
        <w:pStyle w:val="ComputerCode"/>
      </w:pPr>
      <w:r w:rsidRPr="001B0BEF">
        <w:t>}</w:t>
      </w:r>
    </w:p>
    <w:p w14:paraId="0F248912" w14:textId="28ADB6F7" w:rsidR="00C813E5" w:rsidRPr="001B0BEF" w:rsidRDefault="00C813E5" w:rsidP="0003089C">
      <w:pPr>
        <w:pStyle w:val="ListNumber"/>
      </w:pPr>
      <w:r w:rsidRPr="001B0BEF">
        <w:t xml:space="preserve">Using the examples in </w:t>
      </w:r>
      <w:r w:rsidR="00640BFA">
        <w:t>this resource</w:t>
      </w:r>
      <w:r w:rsidRPr="001B0BEF">
        <w:t>, complete each function so it:</w:t>
      </w:r>
    </w:p>
    <w:p w14:paraId="07AB36A2" w14:textId="77777777" w:rsidR="00C813E5" w:rsidRPr="001B0BEF" w:rsidRDefault="00C813E5" w:rsidP="0003089C">
      <w:pPr>
        <w:pStyle w:val="ListNumber"/>
        <w:numPr>
          <w:ilvl w:val="1"/>
          <w:numId w:val="6"/>
        </w:numPr>
      </w:pPr>
      <w:proofErr w:type="spellStart"/>
      <w:r w:rsidRPr="005A5C24">
        <w:rPr>
          <w:rStyle w:val="Emphasis"/>
        </w:rPr>
        <w:t>insertAt</w:t>
      </w:r>
      <w:proofErr w:type="spellEnd"/>
      <w:r w:rsidRPr="001B0BEF">
        <w:t xml:space="preserve"> inserts a value at a given index</w:t>
      </w:r>
    </w:p>
    <w:p w14:paraId="4E5B9614" w14:textId="77777777" w:rsidR="00C813E5" w:rsidRPr="001B0BEF" w:rsidRDefault="00C813E5" w:rsidP="0003089C">
      <w:pPr>
        <w:pStyle w:val="ListNumber"/>
        <w:numPr>
          <w:ilvl w:val="1"/>
          <w:numId w:val="6"/>
        </w:numPr>
      </w:pPr>
      <w:proofErr w:type="spellStart"/>
      <w:r w:rsidRPr="005A5C24">
        <w:rPr>
          <w:rStyle w:val="Emphasis"/>
        </w:rPr>
        <w:t>removeAt</w:t>
      </w:r>
      <w:proofErr w:type="spellEnd"/>
      <w:r w:rsidRPr="001B0BEF">
        <w:t xml:space="preserve"> removes the value at a given index</w:t>
      </w:r>
    </w:p>
    <w:p w14:paraId="2A996412" w14:textId="77777777" w:rsidR="00C813E5" w:rsidRPr="001B0BEF" w:rsidRDefault="00C813E5" w:rsidP="0003089C">
      <w:pPr>
        <w:pStyle w:val="ListNumber"/>
        <w:numPr>
          <w:ilvl w:val="1"/>
          <w:numId w:val="6"/>
        </w:numPr>
      </w:pPr>
      <w:proofErr w:type="spellStart"/>
      <w:r w:rsidRPr="005A5C24">
        <w:rPr>
          <w:rStyle w:val="Emphasis"/>
        </w:rPr>
        <w:t>linearSearch</w:t>
      </w:r>
      <w:proofErr w:type="spellEnd"/>
      <w:r w:rsidRPr="001B0BEF">
        <w:t xml:space="preserve"> searches from start to end</w:t>
      </w:r>
    </w:p>
    <w:p w14:paraId="59A0C21B" w14:textId="5298CBA3" w:rsidR="00C813E5" w:rsidRPr="001B0BEF" w:rsidRDefault="00C813E5" w:rsidP="0003089C">
      <w:pPr>
        <w:pStyle w:val="ListNumber"/>
        <w:numPr>
          <w:ilvl w:val="1"/>
          <w:numId w:val="6"/>
        </w:numPr>
      </w:pPr>
      <w:proofErr w:type="spellStart"/>
      <w:r w:rsidRPr="005A5C24">
        <w:rPr>
          <w:rStyle w:val="Emphasis"/>
        </w:rPr>
        <w:t>binarySearch</w:t>
      </w:r>
      <w:proofErr w:type="spellEnd"/>
      <w:r w:rsidRPr="001B0BEF">
        <w:t xml:space="preserve"> searches a sorted list</w:t>
      </w:r>
      <w:r w:rsidR="005A5C24">
        <w:t>.</w:t>
      </w:r>
    </w:p>
    <w:p w14:paraId="410C3A35" w14:textId="576BBF59" w:rsidR="00C813E5" w:rsidRPr="0003089C" w:rsidRDefault="00C813E5" w:rsidP="0003089C">
      <w:pPr>
        <w:rPr>
          <w:rStyle w:val="Strong"/>
        </w:rPr>
      </w:pPr>
      <w:r w:rsidRPr="0003089C">
        <w:rPr>
          <w:rStyle w:val="Strong"/>
        </w:rPr>
        <w:t>Test your algorithms</w:t>
      </w:r>
      <w:r w:rsidR="005A5C24" w:rsidRPr="0003089C">
        <w:rPr>
          <w:rStyle w:val="Strong"/>
        </w:rPr>
        <w:t>:</w:t>
      </w:r>
    </w:p>
    <w:p w14:paraId="0D21D395" w14:textId="77777777" w:rsidR="00C813E5" w:rsidRPr="001B0BEF" w:rsidRDefault="00C813E5" w:rsidP="00CC75E8">
      <w:pPr>
        <w:pStyle w:val="ListNumber"/>
        <w:numPr>
          <w:ilvl w:val="0"/>
          <w:numId w:val="87"/>
        </w:numPr>
      </w:pPr>
      <w:r w:rsidRPr="001B0BEF">
        <w:t>In your JavaScript file or browser console:</w:t>
      </w:r>
    </w:p>
    <w:p w14:paraId="65BEA3D0" w14:textId="77777777" w:rsidR="00C813E5" w:rsidRPr="001B0BEF" w:rsidRDefault="00C813E5" w:rsidP="004F6DAD">
      <w:pPr>
        <w:pStyle w:val="ListNumber"/>
        <w:numPr>
          <w:ilvl w:val="1"/>
          <w:numId w:val="6"/>
        </w:numPr>
      </w:pPr>
      <w:r w:rsidRPr="004F6DAD">
        <w:rPr>
          <w:rStyle w:val="Strong"/>
        </w:rPr>
        <w:t>Insert</w:t>
      </w:r>
      <w:r w:rsidRPr="001B0BEF">
        <w:t xml:space="preserve">: Use </w:t>
      </w:r>
      <w:proofErr w:type="spellStart"/>
      <w:r w:rsidRPr="004F6DAD">
        <w:rPr>
          <w:rStyle w:val="Emphasis"/>
        </w:rPr>
        <w:t>insertAt</w:t>
      </w:r>
      <w:proofErr w:type="spellEnd"/>
      <w:r w:rsidRPr="004F6DAD">
        <w:rPr>
          <w:rStyle w:val="Emphasis"/>
        </w:rPr>
        <w:t>()</w:t>
      </w:r>
      <w:r w:rsidRPr="001B0BEF">
        <w:t xml:space="preserve"> to add a new item to one of your arrays and log the updated array. For example:</w:t>
      </w:r>
    </w:p>
    <w:p w14:paraId="5D9F549A" w14:textId="77777777" w:rsidR="00C813E5" w:rsidRPr="001B0BEF" w:rsidRDefault="00C813E5" w:rsidP="004F6DAD">
      <w:pPr>
        <w:pStyle w:val="ComputerCode"/>
      </w:pPr>
      <w:proofErr w:type="spellStart"/>
      <w:r w:rsidRPr="001B0BEF">
        <w:t>insertAt</w:t>
      </w:r>
      <w:proofErr w:type="spellEnd"/>
      <w:r w:rsidRPr="001B0BEF">
        <w:t>(</w:t>
      </w:r>
      <w:proofErr w:type="spellStart"/>
      <w:r w:rsidRPr="001B0BEF">
        <w:t>listA</w:t>
      </w:r>
      <w:proofErr w:type="spellEnd"/>
      <w:r w:rsidRPr="001B0BEF">
        <w:t xml:space="preserve">, </w:t>
      </w:r>
      <w:proofErr w:type="spellStart"/>
      <w:r w:rsidRPr="001B0BEF">
        <w:t>listA.length</w:t>
      </w:r>
      <w:proofErr w:type="spellEnd"/>
      <w:r w:rsidRPr="001B0BEF">
        <w:t>, "</w:t>
      </w:r>
      <w:r w:rsidRPr="004F6DAD">
        <w:t>Python</w:t>
      </w:r>
      <w:r w:rsidRPr="001B0BEF">
        <w:t>"); console.log(</w:t>
      </w:r>
      <w:proofErr w:type="spellStart"/>
      <w:r w:rsidRPr="001B0BEF">
        <w:t>listA</w:t>
      </w:r>
      <w:proofErr w:type="spellEnd"/>
      <w:r w:rsidRPr="001B0BEF">
        <w:t>);</w:t>
      </w:r>
    </w:p>
    <w:p w14:paraId="1E239F6E" w14:textId="77777777" w:rsidR="00C813E5" w:rsidRPr="001B0BEF" w:rsidRDefault="00C813E5" w:rsidP="004F6DAD">
      <w:pPr>
        <w:pStyle w:val="ListNumber"/>
        <w:numPr>
          <w:ilvl w:val="1"/>
          <w:numId w:val="6"/>
        </w:numPr>
      </w:pPr>
      <w:r w:rsidRPr="004F6DAD">
        <w:rPr>
          <w:rStyle w:val="Strong"/>
        </w:rPr>
        <w:t>Delete</w:t>
      </w:r>
      <w:r w:rsidRPr="001B0BEF">
        <w:t xml:space="preserve">: Use </w:t>
      </w:r>
      <w:proofErr w:type="spellStart"/>
      <w:r w:rsidRPr="004F6DAD">
        <w:rPr>
          <w:rStyle w:val="Emphasis"/>
        </w:rPr>
        <w:t>removeAt</w:t>
      </w:r>
      <w:proofErr w:type="spellEnd"/>
      <w:r w:rsidRPr="004F6DAD">
        <w:rPr>
          <w:rStyle w:val="Emphasis"/>
        </w:rPr>
        <w:t>()</w:t>
      </w:r>
      <w:r w:rsidRPr="001B0BEF">
        <w:t xml:space="preserve"> to remove an item at a chosen index and log the result. For example:</w:t>
      </w:r>
    </w:p>
    <w:p w14:paraId="57A8131B" w14:textId="77777777" w:rsidR="00C813E5" w:rsidRPr="001B0BEF" w:rsidRDefault="00C813E5" w:rsidP="004F6DAD">
      <w:pPr>
        <w:pStyle w:val="ComputerCode"/>
      </w:pPr>
      <w:proofErr w:type="spellStart"/>
      <w:r w:rsidRPr="001B0BEF">
        <w:t>removeAt</w:t>
      </w:r>
      <w:proofErr w:type="spellEnd"/>
      <w:r w:rsidRPr="001B0BEF">
        <w:t>(</w:t>
      </w:r>
      <w:proofErr w:type="spellStart"/>
      <w:r w:rsidRPr="001B0BEF">
        <w:t>listB</w:t>
      </w:r>
      <w:proofErr w:type="spellEnd"/>
      <w:r w:rsidRPr="001B0BEF">
        <w:t>, 1); console.log(</w:t>
      </w:r>
      <w:proofErr w:type="spellStart"/>
      <w:r w:rsidRPr="001B0BEF">
        <w:t>listB</w:t>
      </w:r>
      <w:proofErr w:type="spellEnd"/>
      <w:r w:rsidRPr="001B0BEF">
        <w:t>);</w:t>
      </w:r>
    </w:p>
    <w:p w14:paraId="65F1CBF9" w14:textId="77777777" w:rsidR="00C813E5" w:rsidRPr="001B0BEF" w:rsidRDefault="00C813E5" w:rsidP="004F6DAD">
      <w:pPr>
        <w:pStyle w:val="ListNumber"/>
        <w:numPr>
          <w:ilvl w:val="1"/>
          <w:numId w:val="6"/>
        </w:numPr>
      </w:pPr>
      <w:r w:rsidRPr="004F6DAD">
        <w:rPr>
          <w:rStyle w:val="Strong"/>
        </w:rPr>
        <w:t>Search</w:t>
      </w:r>
      <w:r w:rsidRPr="001B0BEF">
        <w:t xml:space="preserve">: Use </w:t>
      </w:r>
      <w:proofErr w:type="spellStart"/>
      <w:r w:rsidRPr="004F6DAD">
        <w:rPr>
          <w:rStyle w:val="Emphasis"/>
        </w:rPr>
        <w:t>linearSearch</w:t>
      </w:r>
      <w:proofErr w:type="spellEnd"/>
      <w:r w:rsidRPr="004F6DAD">
        <w:rPr>
          <w:rStyle w:val="Emphasis"/>
        </w:rPr>
        <w:t>()</w:t>
      </w:r>
      <w:r w:rsidRPr="001B0BEF">
        <w:t xml:space="preserve"> to find an item, then sort another array and use </w:t>
      </w:r>
      <w:proofErr w:type="spellStart"/>
      <w:r w:rsidRPr="006216B1">
        <w:rPr>
          <w:rStyle w:val="Emphasis"/>
        </w:rPr>
        <w:t>binarySearch</w:t>
      </w:r>
      <w:proofErr w:type="spellEnd"/>
      <w:r w:rsidRPr="006216B1">
        <w:rPr>
          <w:rStyle w:val="Emphasis"/>
        </w:rPr>
        <w:t>()</w:t>
      </w:r>
      <w:r w:rsidRPr="001B0BEF">
        <w:t xml:space="preserve"> on the sorted list. For example:</w:t>
      </w:r>
    </w:p>
    <w:p w14:paraId="082AEF25" w14:textId="77777777" w:rsidR="00C813E5" w:rsidRPr="001B0BEF" w:rsidRDefault="00C813E5" w:rsidP="004F6DAD">
      <w:pPr>
        <w:pStyle w:val="ComputerCode"/>
      </w:pPr>
      <w:r w:rsidRPr="001B0BEF">
        <w:t xml:space="preserve">const result = </w:t>
      </w:r>
      <w:proofErr w:type="spellStart"/>
      <w:r w:rsidRPr="001B0BEF">
        <w:t>linearSearch</w:t>
      </w:r>
      <w:proofErr w:type="spellEnd"/>
      <w:r w:rsidRPr="001B0BEF">
        <w:t>(</w:t>
      </w:r>
      <w:proofErr w:type="spellStart"/>
      <w:r w:rsidRPr="001B0BEF">
        <w:t>listA</w:t>
      </w:r>
      <w:proofErr w:type="spellEnd"/>
      <w:r w:rsidRPr="001B0BEF">
        <w:t>, "CSS"); console.log(result);</w:t>
      </w:r>
    </w:p>
    <w:p w14:paraId="5E3F3D7E" w14:textId="5C69AF22" w:rsidR="00F7401E" w:rsidRDefault="00F7401E">
      <w:pPr>
        <w:spacing w:before="0"/>
        <w:rPr>
          <w:noProof/>
        </w:rPr>
      </w:pPr>
      <w:r>
        <w:rPr>
          <w:noProof/>
        </w:rPr>
        <w:br w:type="page"/>
      </w:r>
    </w:p>
    <w:p w14:paraId="21392B71" w14:textId="7B78A42D" w:rsidR="00C86EA0" w:rsidRPr="0056068F" w:rsidRDefault="00C86EA0" w:rsidP="008A4A3E">
      <w:pPr>
        <w:pStyle w:val="HeadingDecorative"/>
        <w:rPr>
          <w:noProof/>
        </w:rPr>
      </w:pPr>
      <w:r w:rsidRPr="0056068F">
        <w:rPr>
          <w:noProof/>
        </w:rPr>
        <w:lastRenderedPageBreak/>
        <w:tab/>
      </w:r>
      <w:r w:rsidRPr="0056068F">
        <w:rPr>
          <w:noProof/>
        </w:rPr>
        <w:drawing>
          <wp:inline distT="0" distB="0" distL="0" distR="0" wp14:anchorId="28768884" wp14:editId="665FF0B0">
            <wp:extent cx="324000" cy="324000"/>
            <wp:effectExtent l="0" t="0" r="0" b="0"/>
            <wp:docPr id="1399636767"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szCs w:val="40"/>
        </w:rPr>
        <w:t>Self-check</w:t>
      </w:r>
    </w:p>
    <w:p w14:paraId="294448A6" w14:textId="77777777" w:rsidR="00C86EA0" w:rsidRPr="0056068F" w:rsidRDefault="00C86EA0" w:rsidP="00851EF1">
      <w:pPr>
        <w:pStyle w:val="Heading3"/>
        <w:rPr>
          <w:noProof/>
        </w:rPr>
      </w:pPr>
      <w:r w:rsidRPr="0056068F">
        <w:rPr>
          <w:noProof/>
        </w:rPr>
        <w:t>How did you go?</w:t>
      </w:r>
    </w:p>
    <w:p w14:paraId="3BA3D46F" w14:textId="5403CC0D" w:rsidR="00C86EA0" w:rsidRPr="0056068F" w:rsidRDefault="00C86EA0" w:rsidP="00BA6D8F">
      <w:pPr>
        <w:keepNext/>
        <w:rPr>
          <w:color w:val="000000" w:themeColor="text1"/>
        </w:rPr>
      </w:pPr>
      <w:r w:rsidRPr="0056068F">
        <w:rPr>
          <w:color w:val="000000" w:themeColor="text1"/>
        </w:rPr>
        <w:t xml:space="preserve">You have completed the lesson: </w:t>
      </w:r>
      <w:r w:rsidR="003B4710" w:rsidRPr="003B4710">
        <w:rPr>
          <w:rStyle w:val="Strong"/>
        </w:rPr>
        <w:t>Coding in JavaScript</w:t>
      </w:r>
      <w:r w:rsidRPr="0056068F">
        <w:rPr>
          <w:color w:val="000000" w:themeColor="text1"/>
        </w:rPr>
        <w:t xml:space="preserve">. Check the boxes for the tasks you feel confident you can complete. </w:t>
      </w:r>
    </w:p>
    <w:p w14:paraId="17196EC8" w14:textId="0C3837A8" w:rsidR="00C86EA0" w:rsidRPr="0056068F" w:rsidRDefault="00000000" w:rsidP="000F0D6C">
      <w:pPr>
        <w:tabs>
          <w:tab w:val="left" w:pos="709"/>
        </w:tabs>
        <w:ind w:left="709" w:hanging="425"/>
        <w:rPr>
          <w:color w:val="000000" w:themeColor="text1"/>
        </w:rPr>
      </w:pPr>
      <w:sdt>
        <w:sdtPr>
          <w:rPr>
            <w:color w:val="000000" w:themeColor="text1"/>
          </w:rPr>
          <w:id w:val="-1625142109"/>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BB3256">
        <w:rPr>
          <w:color w:val="000000" w:themeColor="text1"/>
        </w:rPr>
        <w:t xml:space="preserve">I can </w:t>
      </w:r>
      <w:r w:rsidR="00BB3256" w:rsidRPr="00BB3256">
        <w:rPr>
          <w:color w:val="000000" w:themeColor="text1"/>
        </w:rPr>
        <w:t>identify basic JavaScript syntax rules</w:t>
      </w:r>
      <w:r w:rsidR="00BB3256">
        <w:rPr>
          <w:color w:val="000000" w:themeColor="text1"/>
        </w:rPr>
        <w:t>.</w:t>
      </w:r>
    </w:p>
    <w:p w14:paraId="45BBBAEF" w14:textId="50C38DE5" w:rsidR="00C86EA0" w:rsidRPr="0056068F" w:rsidRDefault="00000000" w:rsidP="000F0D6C">
      <w:pPr>
        <w:tabs>
          <w:tab w:val="left" w:pos="709"/>
        </w:tabs>
        <w:ind w:left="709" w:hanging="425"/>
        <w:rPr>
          <w:color w:val="000000" w:themeColor="text1"/>
        </w:rPr>
      </w:pPr>
      <w:sdt>
        <w:sdtPr>
          <w:rPr>
            <w:color w:val="000000" w:themeColor="text1"/>
          </w:rPr>
          <w:id w:val="-353804767"/>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BB3256">
        <w:rPr>
          <w:color w:val="000000" w:themeColor="text1"/>
        </w:rPr>
        <w:t xml:space="preserve">I can </w:t>
      </w:r>
      <w:r w:rsidR="00BB3256" w:rsidRPr="00BB3256">
        <w:rPr>
          <w:color w:val="000000" w:themeColor="text1"/>
        </w:rPr>
        <w:t>use JavaScript data types, operators and expressions</w:t>
      </w:r>
      <w:r w:rsidR="00BB3256">
        <w:rPr>
          <w:color w:val="000000" w:themeColor="text1"/>
        </w:rPr>
        <w:t>.</w:t>
      </w:r>
    </w:p>
    <w:p w14:paraId="4DFF3937" w14:textId="3FBD88F5" w:rsidR="00C86EA0" w:rsidRDefault="00000000" w:rsidP="000F0D6C">
      <w:pPr>
        <w:tabs>
          <w:tab w:val="left" w:pos="709"/>
        </w:tabs>
        <w:ind w:left="709" w:hanging="425"/>
        <w:rPr>
          <w:color w:val="000000" w:themeColor="text1"/>
        </w:rPr>
      </w:pPr>
      <w:sdt>
        <w:sdtPr>
          <w:rPr>
            <w:color w:val="000000" w:themeColor="text1"/>
          </w:rPr>
          <w:id w:val="98918985"/>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BB3256">
        <w:rPr>
          <w:color w:val="000000" w:themeColor="text1"/>
        </w:rPr>
        <w:t xml:space="preserve">I can </w:t>
      </w:r>
      <w:r w:rsidR="00BB3256" w:rsidRPr="00BB3256">
        <w:rPr>
          <w:color w:val="000000" w:themeColor="text1"/>
        </w:rPr>
        <w:t>use sequence, selection and iteration constructs in JavaScript.</w:t>
      </w:r>
    </w:p>
    <w:p w14:paraId="7E0555F6" w14:textId="77777777" w:rsidR="00693290" w:rsidRPr="00E70E68" w:rsidRDefault="00693290" w:rsidP="00693290">
      <w:pPr>
        <w:pStyle w:val="HeadingDecorative"/>
        <w:rPr>
          <w:position w:val="12"/>
        </w:rPr>
      </w:pPr>
      <w:r w:rsidRPr="003F0C4F">
        <w:tab/>
      </w:r>
      <w:r>
        <w:rPr>
          <w:noProof/>
        </w:rPr>
        <w:drawing>
          <wp:inline distT="0" distB="0" distL="0" distR="0" wp14:anchorId="339ECCF6" wp14:editId="6E29CF02">
            <wp:extent cx="324000" cy="324000"/>
            <wp:effectExtent l="0" t="0" r="0" b="0"/>
            <wp:docPr id="76909541"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2DBFB3C8" w14:textId="17A68BF8" w:rsidR="00693290" w:rsidRPr="003F0C4F" w:rsidRDefault="00693290" w:rsidP="00693290">
      <w:pPr>
        <w:pStyle w:val="Heading3"/>
      </w:pPr>
      <w:r>
        <w:t xml:space="preserve">Assessment 2 of 2: Project Part </w:t>
      </w:r>
      <w:r w:rsidR="00AA4D65">
        <w:t>5</w:t>
      </w:r>
    </w:p>
    <w:p w14:paraId="2E60CB69" w14:textId="22781049" w:rsidR="00693290" w:rsidRPr="00E3331C" w:rsidRDefault="00693290" w:rsidP="00693290">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Pr="00887E30">
        <w:rPr>
          <w:rStyle w:val="Strong"/>
        </w:rPr>
        <w:t>start</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sidR="00AA4D65">
        <w:rPr>
          <w:color w:val="000000" w:themeColor="text1"/>
        </w:rPr>
        <w:t>5</w:t>
      </w:r>
      <w:r w:rsidRPr="00E3331C">
        <w:rPr>
          <w:color w:val="000000" w:themeColor="text1"/>
        </w:rPr>
        <w:t xml:space="preserve">. </w:t>
      </w:r>
    </w:p>
    <w:p w14:paraId="5268471F" w14:textId="77777777" w:rsidR="00693290" w:rsidRPr="00E3331C" w:rsidRDefault="00693290" w:rsidP="00CB1DBD">
      <w:pPr>
        <w:keepNext/>
        <w:rPr>
          <w:color w:val="000000" w:themeColor="text1"/>
        </w:rPr>
      </w:pPr>
      <w:r w:rsidRPr="00E3331C">
        <w:rPr>
          <w:color w:val="000000" w:themeColor="text1"/>
        </w:rPr>
        <w:t>If your assessments are online, go to Assessments in the top menu and access the files.</w:t>
      </w:r>
    </w:p>
    <w:p w14:paraId="645A79F3" w14:textId="4407532B" w:rsidR="00693290" w:rsidRPr="00693290" w:rsidRDefault="00693290" w:rsidP="00887E30">
      <w:pPr>
        <w:pStyle w:val="Notebox"/>
      </w:pPr>
      <w:r w:rsidRPr="004E3705">
        <w:rPr>
          <w:rStyle w:val="Strong"/>
        </w:rPr>
        <w:t>Note</w:t>
      </w:r>
      <w:r>
        <w:rPr>
          <w:rStyle w:val="Strong"/>
        </w:rPr>
        <w:t>:</w:t>
      </w:r>
      <w:r>
        <w:t xml:space="preserve"> To access the entire assessment, you must download and save each part separately.</w:t>
      </w:r>
    </w:p>
    <w:p w14:paraId="6DA67BF3" w14:textId="722BB98B" w:rsidR="00603DBF" w:rsidRPr="0056068F" w:rsidRDefault="00603DBF" w:rsidP="007E22C2"/>
    <w:p w14:paraId="20C1A52E" w14:textId="77777777" w:rsidR="00C86EA0" w:rsidRPr="0056068F" w:rsidRDefault="00C86EA0" w:rsidP="00495134">
      <w:pPr>
        <w:sectPr w:rsidR="00C86EA0" w:rsidRPr="0056068F" w:rsidSect="00C86EA0">
          <w:headerReference w:type="even" r:id="rId247"/>
          <w:footerReference w:type="even" r:id="rId248"/>
          <w:headerReference w:type="first" r:id="rId249"/>
          <w:footerReference w:type="first" r:id="rId250"/>
          <w:pgSz w:w="11906" w:h="16838" w:code="9"/>
          <w:pgMar w:top="1134" w:right="1134" w:bottom="1134" w:left="1134" w:header="680" w:footer="482" w:gutter="0"/>
          <w:cols w:space="4253"/>
          <w:docGrid w:linePitch="360"/>
        </w:sectPr>
      </w:pPr>
    </w:p>
    <w:p w14:paraId="3FEAAC7A" w14:textId="37398041" w:rsidR="00C86EA0" w:rsidRPr="0056068F" w:rsidRDefault="00C86EA0" w:rsidP="00495134">
      <w:pPr>
        <w:pStyle w:val="Heading1LessonTitle"/>
        <w:framePr w:h="3005" w:hRule="exact" w:wrap="notBeside"/>
        <w:rPr>
          <w:noProof/>
        </w:rPr>
      </w:pPr>
      <w:bookmarkStart w:id="161" w:name="_Toc216707807"/>
      <w:r w:rsidRPr="0056068F">
        <w:rPr>
          <w:rStyle w:val="Strong"/>
          <w:noProof/>
        </w:rPr>
        <w:lastRenderedPageBreak/>
        <w:t xml:space="preserve">Lesson </w:t>
      </w:r>
      <w:r w:rsidRPr="0056068F">
        <w:rPr>
          <w:rStyle w:val="Strong"/>
          <w:noProof/>
        </w:rPr>
        <w:fldChar w:fldCharType="begin"/>
      </w:r>
      <w:r w:rsidRPr="0056068F">
        <w:rPr>
          <w:rStyle w:val="Strong"/>
          <w:noProof/>
        </w:rPr>
        <w:instrText xml:space="preserve"> SEQ Lesson \* ARABIC </w:instrText>
      </w:r>
      <w:r w:rsidRPr="0056068F">
        <w:rPr>
          <w:rStyle w:val="Strong"/>
          <w:noProof/>
        </w:rPr>
        <w:fldChar w:fldCharType="separate"/>
      </w:r>
      <w:r w:rsidR="009769A3">
        <w:rPr>
          <w:rStyle w:val="Strong"/>
          <w:noProof/>
        </w:rPr>
        <w:t>5</w:t>
      </w:r>
      <w:r w:rsidRPr="0056068F">
        <w:rPr>
          <w:rStyle w:val="Strong"/>
          <w:noProof/>
        </w:rPr>
        <w:fldChar w:fldCharType="end"/>
      </w:r>
      <w:r w:rsidRPr="0056068F">
        <w:rPr>
          <w:rStyle w:val="Strong"/>
          <w:noProof/>
        </w:rPr>
        <w:t>:</w:t>
      </w:r>
      <w:r w:rsidRPr="0056068F">
        <w:rPr>
          <w:rStyle w:val="Strong"/>
          <w:noProof/>
        </w:rPr>
        <w:br/>
      </w:r>
      <w:r w:rsidR="004C4804" w:rsidRPr="0056068F">
        <w:rPr>
          <w:noProof/>
        </w:rPr>
        <w:t>Manipulating the HTML DOM using JavaScript</w:t>
      </w:r>
      <w:bookmarkEnd w:id="161"/>
    </w:p>
    <w:bookmarkStart w:id="162" w:name="_Toc216707808"/>
    <w:p w14:paraId="28E7AB33" w14:textId="77777777" w:rsidR="00C86EA0" w:rsidRPr="0056068F" w:rsidRDefault="00C86EA0" w:rsidP="00495134">
      <w:pPr>
        <w:pStyle w:val="Heading2"/>
        <w:rPr>
          <w:noProof/>
        </w:rPr>
      </w:pPr>
      <w:r w:rsidRPr="0056068F">
        <w:rPr>
          <w:noProof/>
          <w:shd w:val="clear" w:color="auto" w:fill="FFFFFF" w:themeFill="background1"/>
        </w:rPr>
        <mc:AlternateContent>
          <mc:Choice Requires="wps">
            <w:drawing>
              <wp:anchor distT="0" distB="1800225" distL="0" distR="0" simplePos="0" relativeHeight="251658247" behindDoc="1" locked="0" layoutInCell="1" allowOverlap="1" wp14:anchorId="694A34C7" wp14:editId="5ED7B6A5">
                <wp:simplePos x="0" y="0"/>
                <wp:positionH relativeFrom="page">
                  <wp:align>left</wp:align>
                </wp:positionH>
                <wp:positionV relativeFrom="page">
                  <wp:align>top</wp:align>
                </wp:positionV>
                <wp:extent cx="7560000" cy="2700000"/>
                <wp:effectExtent l="0" t="0" r="3175" b="5715"/>
                <wp:wrapNone/>
                <wp:docPr id="161621787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D711C3B" id="Rectangle 1" o:spid="_x0000_s1026" alt="&quot;&quot;" style="position:absolute;margin-left:0;margin-top:0;width:595.3pt;height:212.6pt;z-index:-251627520;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" stroked="f" strokeweight="2pt">
                <v:fill r:id="rId134" o:title="" recolor="t" rotate="t" type="frame"/>
                <w10:wrap anchorx="page" anchory="page"/>
              </v:rect>
            </w:pict>
          </mc:Fallback>
        </mc:AlternateContent>
      </w:r>
      <w:r w:rsidRPr="0056068F">
        <w:rPr>
          <w:noProof/>
        </w:rPr>
        <w:t>Overview</w:t>
      </w:r>
      <w:bookmarkEnd w:id="162"/>
    </w:p>
    <w:p w14:paraId="01897385" w14:textId="6E81585E" w:rsidR="004E7B05" w:rsidRPr="004E7B05" w:rsidRDefault="004E7B05" w:rsidP="004E7B05">
      <w:pPr>
        <w:rPr>
          <w:lang w:eastAsia="en-AU"/>
        </w:rPr>
      </w:pPr>
      <w:r w:rsidRPr="004E7B05">
        <w:rPr>
          <w:lang w:eastAsia="en-AU"/>
        </w:rPr>
        <w:t>The HTML Document Object Model (DOM) is the backbone of every web page, acting as a structured map of all its elements. By using JavaScript, developers can dynamically interact with this map</w:t>
      </w:r>
      <w:r w:rsidR="00E97D7A">
        <w:rPr>
          <w:lang w:eastAsia="en-AU"/>
        </w:rPr>
        <w:t xml:space="preserve">, by </w:t>
      </w:r>
      <w:r w:rsidRPr="004E7B05">
        <w:rPr>
          <w:lang w:eastAsia="en-AU"/>
        </w:rPr>
        <w:t>adding, removing, or modifying content and styles in real time. This ability to manipulate the DOM transforms static pages into interactive experiences, enabling features like live form validation, dynamic content updates and responsive user interfaces.</w:t>
      </w:r>
    </w:p>
    <w:p w14:paraId="6F2DB8F9" w14:textId="77777777" w:rsidR="001838DE" w:rsidRPr="0056068F" w:rsidRDefault="001838DE" w:rsidP="001838DE">
      <w:pPr>
        <w:rPr>
          <w:color w:val="000000" w:themeColor="text1"/>
        </w:rPr>
      </w:pPr>
      <w:bookmarkStart w:id="163" w:name="_Toc213359326"/>
      <w:r w:rsidRPr="0056068F">
        <w:rPr>
          <w:color w:val="000000" w:themeColor="text1"/>
        </w:rPr>
        <w:t>In this lesson, you will learn to:</w:t>
      </w:r>
    </w:p>
    <w:p w14:paraId="481E085D" w14:textId="64A3F011" w:rsidR="001838DE" w:rsidRPr="0056068F" w:rsidRDefault="00CE4065" w:rsidP="001838DE">
      <w:pPr>
        <w:pStyle w:val="ListBullet"/>
      </w:pPr>
      <w:r>
        <w:rPr>
          <w:color w:val="000000" w:themeColor="text1"/>
        </w:rPr>
        <w:t>integrate</w:t>
      </w:r>
      <w:r w:rsidR="00647CDC" w:rsidRPr="00E039B1">
        <w:rPr>
          <w:color w:val="000000" w:themeColor="text1"/>
        </w:rPr>
        <w:t xml:space="preserve"> code into a website</w:t>
      </w:r>
      <w:r w:rsidR="00F75222" w:rsidRPr="00E039B1">
        <w:rPr>
          <w:color w:val="000000" w:themeColor="text1"/>
        </w:rPr>
        <w:t xml:space="preserve"> to</w:t>
      </w:r>
      <w:r w:rsidR="00F75222">
        <w:rPr>
          <w:color w:val="000000" w:themeColor="text1"/>
        </w:rPr>
        <w:t xml:space="preserve"> </w:t>
      </w:r>
      <w:r>
        <w:rPr>
          <w:color w:val="000000" w:themeColor="text1"/>
        </w:rPr>
        <w:t>process and</w:t>
      </w:r>
      <w:r w:rsidRPr="00E039B1">
        <w:rPr>
          <w:color w:val="000000" w:themeColor="text1"/>
        </w:rPr>
        <w:t xml:space="preserve"> </w:t>
      </w:r>
      <w:r w:rsidR="00F75222" w:rsidRPr="00E039B1">
        <w:rPr>
          <w:color w:val="000000" w:themeColor="text1"/>
        </w:rPr>
        <w:t>manipulate data</w:t>
      </w:r>
      <w:r w:rsidR="00F75222">
        <w:t>.</w:t>
      </w:r>
    </w:p>
    <w:p w14:paraId="22EBB177" w14:textId="77777777" w:rsidR="003A30F9" w:rsidRPr="0056068F" w:rsidRDefault="003A30F9" w:rsidP="003A30F9">
      <w:pPr>
        <w:pStyle w:val="Heading2"/>
        <w:rPr>
          <w:noProof/>
        </w:rPr>
      </w:pPr>
      <w:bookmarkStart w:id="164" w:name="_Toc216707809"/>
      <w:r w:rsidRPr="0056068F">
        <w:rPr>
          <w:noProof/>
        </w:rPr>
        <w:t>HTML DOM</w:t>
      </w:r>
      <w:bookmarkEnd w:id="163"/>
      <w:bookmarkEnd w:id="164"/>
    </w:p>
    <w:p w14:paraId="7B71D82B" w14:textId="2BCA1815" w:rsidR="003A30F9" w:rsidRPr="0056068F" w:rsidRDefault="003A30F9" w:rsidP="003A30F9">
      <w:r w:rsidRPr="0056068F">
        <w:t>The HTML DOM is a structured representation of a web page. When a page loads, the browser converts the HTML into a tree-like model made up of objects</w:t>
      </w:r>
      <w:r w:rsidRPr="0056068F">
        <w:rPr>
          <w:bCs/>
        </w:rPr>
        <w:t>. Each object</w:t>
      </w:r>
      <w:r w:rsidRPr="0056068F">
        <w:t xml:space="preserve"> represent</w:t>
      </w:r>
      <w:r w:rsidRPr="0056068F">
        <w:rPr>
          <w:bCs/>
        </w:rPr>
        <w:t>s</w:t>
      </w:r>
      <w:r w:rsidRPr="0056068F">
        <w:t xml:space="preserve"> an element, attribute, or piece of text.</w:t>
      </w:r>
    </w:p>
    <w:p w14:paraId="597EF0CA" w14:textId="77777777" w:rsidR="003A30F9" w:rsidRDefault="003A30F9" w:rsidP="003A30F9">
      <w:r w:rsidRPr="0056068F">
        <w:t>JavaScript can use this model to access and change any part of the web page, such as its text, styles, or structure.</w:t>
      </w:r>
    </w:p>
    <w:p w14:paraId="3282F9C8" w14:textId="11517080" w:rsidR="00313408" w:rsidRDefault="00FF5268" w:rsidP="00313408">
      <w:pPr>
        <w:keepNext/>
      </w:pPr>
      <w:r>
        <w:lastRenderedPageBreak/>
        <w:t>The following diagram illustrates</w:t>
      </w:r>
      <w:r w:rsidR="001B7BC8">
        <w:t xml:space="preserve"> an example of </w:t>
      </w:r>
      <w:r w:rsidR="00C903B4">
        <w:t xml:space="preserve">how </w:t>
      </w:r>
      <w:r w:rsidR="001B7BC8">
        <w:t xml:space="preserve">the HTML DOM </w:t>
      </w:r>
      <w:r w:rsidR="00C903B4">
        <w:t>is constructed</w:t>
      </w:r>
      <w:r w:rsidR="00064075">
        <w:t>:</w:t>
      </w:r>
    </w:p>
    <w:p w14:paraId="53E46E5E" w14:textId="7D6AF498" w:rsidR="00313408" w:rsidRDefault="00313408" w:rsidP="00313408">
      <w:pPr>
        <w:rPr>
          <w:noProof/>
        </w:rPr>
      </w:pPr>
      <w:r>
        <w:rPr>
          <w:bCs/>
          <w:noProof/>
        </w:rPr>
        <w:drawing>
          <wp:inline distT="0" distB="0" distL="0" distR="0" wp14:anchorId="0B36735E" wp14:editId="565BC19B">
            <wp:extent cx="6120130" cy="3488690"/>
            <wp:effectExtent l="0" t="0" r="0" b="0"/>
            <wp:docPr id="1730762841" name="Graphic 22" descr="DOM HTM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2841" name="Graphic 22" descr="DOM HTML tree"/>
                    <pic:cNvPicPr/>
                  </pic:nvPicPr>
                  <pic:blipFill>
                    <a:blip r:embed="rId251">
                      <a:extLst>
                        <a:ext uri="{96DAC541-7B7A-43D3-8B79-37D633B846F1}">
                          <asvg:svgBlip xmlns:asvg="http://schemas.microsoft.com/office/drawing/2016/SVG/main" r:embed="rId252"/>
                        </a:ext>
                      </a:extLst>
                    </a:blip>
                    <a:stretch>
                      <a:fillRect/>
                    </a:stretch>
                  </pic:blipFill>
                  <pic:spPr>
                    <a:xfrm>
                      <a:off x="0" y="0"/>
                      <a:ext cx="6120130" cy="3488690"/>
                    </a:xfrm>
                    <a:prstGeom prst="rect">
                      <a:avLst/>
                    </a:prstGeom>
                  </pic:spPr>
                </pic:pic>
              </a:graphicData>
            </a:graphic>
          </wp:inline>
        </w:drawing>
      </w:r>
    </w:p>
    <w:p w14:paraId="747E7DC1" w14:textId="5AD636E9" w:rsidR="00AD51ED" w:rsidRPr="0056068F" w:rsidRDefault="00AD51ED" w:rsidP="00AD51ED">
      <w:pPr>
        <w:pStyle w:val="CaptionFigure"/>
        <w:rPr>
          <w:noProof/>
        </w:rPr>
      </w:pPr>
      <w:r w:rsidRPr="0056068F">
        <w:rPr>
          <w:noProof/>
        </w:rPr>
        <w:t xml:space="preserve">Figure </w:t>
      </w:r>
      <w:r w:rsidRPr="0056068F">
        <w:rPr>
          <w:noProof/>
        </w:rPr>
        <w:fldChar w:fldCharType="begin"/>
      </w:r>
      <w:r w:rsidRPr="0056068F">
        <w:rPr>
          <w:noProof/>
        </w:rPr>
        <w:instrText xml:space="preserve"> SEQ Figure \* ARABIC </w:instrText>
      </w:r>
      <w:r w:rsidRPr="0056068F">
        <w:rPr>
          <w:noProof/>
        </w:rPr>
        <w:fldChar w:fldCharType="separate"/>
      </w:r>
      <w:r w:rsidR="009769A3">
        <w:rPr>
          <w:noProof/>
        </w:rPr>
        <w:t>33</w:t>
      </w:r>
      <w:r w:rsidRPr="0056068F">
        <w:rPr>
          <w:noProof/>
        </w:rPr>
        <w:fldChar w:fldCharType="end"/>
      </w:r>
      <w:r w:rsidRPr="0056068F">
        <w:rPr>
          <w:noProof/>
        </w:rPr>
        <w:t xml:space="preserve">: © </w:t>
      </w:r>
      <w:r w:rsidR="007E6EAF">
        <w:rPr>
          <w:noProof/>
        </w:rPr>
        <w:t>TAFE NSW 2025</w:t>
      </w:r>
      <w:r w:rsidRPr="0056068F">
        <w:rPr>
          <w:noProof/>
        </w:rPr>
        <w:t xml:space="preserve"> </w:t>
      </w:r>
    </w:p>
    <w:p w14:paraId="701C625F" w14:textId="77777777" w:rsidR="003A30F9" w:rsidRPr="0056068F" w:rsidRDefault="003A30F9" w:rsidP="002577E9">
      <w:r w:rsidRPr="0056068F">
        <w:t>JavaScript can:</w:t>
      </w:r>
    </w:p>
    <w:p w14:paraId="0BF6C7BB" w14:textId="6C166D62" w:rsidR="003A30F9" w:rsidRPr="0056068F" w:rsidRDefault="00095201" w:rsidP="00275801">
      <w:pPr>
        <w:pStyle w:val="ListBullet"/>
      </w:pPr>
      <w:r w:rsidRPr="0056068F">
        <w:t>m</w:t>
      </w:r>
      <w:r w:rsidR="003A30F9" w:rsidRPr="0056068F">
        <w:t>odify any HTML elements on the page</w:t>
      </w:r>
    </w:p>
    <w:p w14:paraId="15591618" w14:textId="336F41B0" w:rsidR="003A30F9" w:rsidRPr="0056068F" w:rsidRDefault="00095201" w:rsidP="00275801">
      <w:pPr>
        <w:pStyle w:val="ListBullet"/>
      </w:pPr>
      <w:r w:rsidRPr="0056068F">
        <w:t>c</w:t>
      </w:r>
      <w:r w:rsidR="003A30F9" w:rsidRPr="0056068F">
        <w:t xml:space="preserve">hange HTML attributes, such as </w:t>
      </w:r>
      <w:proofErr w:type="spellStart"/>
      <w:r w:rsidR="003A30F9" w:rsidRPr="0056068F">
        <w:t>src</w:t>
      </w:r>
      <w:proofErr w:type="spellEnd"/>
      <w:r w:rsidR="003A30F9" w:rsidRPr="0056068F">
        <w:t xml:space="preserve">, </w:t>
      </w:r>
      <w:proofErr w:type="spellStart"/>
      <w:r w:rsidR="003A30F9" w:rsidRPr="0056068F">
        <w:t>href</w:t>
      </w:r>
      <w:proofErr w:type="spellEnd"/>
      <w:r w:rsidR="003A30F9" w:rsidRPr="0056068F">
        <w:t>, or alt</w:t>
      </w:r>
    </w:p>
    <w:p w14:paraId="15B1634C" w14:textId="4E37C4CB" w:rsidR="003A30F9" w:rsidRPr="0056068F" w:rsidRDefault="00095201" w:rsidP="00275801">
      <w:pPr>
        <w:pStyle w:val="ListBullet"/>
      </w:pPr>
      <w:r w:rsidRPr="0056068F">
        <w:t>u</w:t>
      </w:r>
      <w:r w:rsidR="003A30F9" w:rsidRPr="0056068F">
        <w:t>pdate CSS styles applied to elements</w:t>
      </w:r>
    </w:p>
    <w:p w14:paraId="513B2683" w14:textId="4C858101" w:rsidR="003A30F9" w:rsidRPr="0056068F" w:rsidRDefault="00095201" w:rsidP="00275801">
      <w:pPr>
        <w:pStyle w:val="ListBullet"/>
      </w:pPr>
      <w:r w:rsidRPr="0056068F">
        <w:t>a</w:t>
      </w:r>
      <w:r w:rsidR="003A30F9" w:rsidRPr="0056068F">
        <w:t>dd new HTML elements and attributes</w:t>
      </w:r>
    </w:p>
    <w:p w14:paraId="65414980" w14:textId="38B2D45D" w:rsidR="003A30F9" w:rsidRPr="0056068F" w:rsidRDefault="00095201" w:rsidP="00275801">
      <w:pPr>
        <w:pStyle w:val="ListBullet"/>
      </w:pPr>
      <w:r w:rsidRPr="0056068F">
        <w:t>r</w:t>
      </w:r>
      <w:r w:rsidR="003A30F9" w:rsidRPr="0056068F">
        <w:t>emove existing HTML elements and attributes</w:t>
      </w:r>
    </w:p>
    <w:p w14:paraId="14ADB282" w14:textId="09A9B6BA" w:rsidR="003A30F9" w:rsidRPr="0056068F" w:rsidRDefault="00095201" w:rsidP="00275801">
      <w:pPr>
        <w:pStyle w:val="ListBullet"/>
      </w:pPr>
      <w:r w:rsidRPr="0056068F">
        <w:t>r</w:t>
      </w:r>
      <w:r w:rsidR="003A30F9" w:rsidRPr="0056068F">
        <w:t>espond to user interactions and other HTML events.</w:t>
      </w:r>
    </w:p>
    <w:p w14:paraId="66A5D421" w14:textId="25B3C490" w:rsidR="003A30F9" w:rsidRPr="0056068F" w:rsidRDefault="00603DBF" w:rsidP="00603DBF">
      <w:pPr>
        <w:pStyle w:val="Heading3"/>
        <w:rPr>
          <w:noProof/>
        </w:rPr>
      </w:pPr>
      <w:r w:rsidRPr="0056068F">
        <w:rPr>
          <w:noProof/>
        </w:rPr>
        <w:t>Why use the DOM</w:t>
      </w:r>
      <w:r w:rsidR="003A30F9" w:rsidRPr="0056068F">
        <w:rPr>
          <w:noProof/>
        </w:rPr>
        <w:t>?</w:t>
      </w:r>
    </w:p>
    <w:p w14:paraId="26EDFBBC" w14:textId="7FFD93EE" w:rsidR="00603DBF" w:rsidRPr="0056068F" w:rsidRDefault="003A30F9" w:rsidP="00095201">
      <w:r w:rsidRPr="0056068F">
        <w:t>The DOM exists as a structured representation of an HTML document because directly editing raw HTML strings with JavaScript would be inefficient and prone to errors. The DOM makes this process easier and more efficient for several reasons:</w:t>
      </w:r>
    </w:p>
    <w:p w14:paraId="2BE3FAC0" w14:textId="18B14F1D" w:rsidR="003A30F9" w:rsidRPr="0056068F" w:rsidRDefault="003A30F9" w:rsidP="009868D2">
      <w:pPr>
        <w:pStyle w:val="ListBullet"/>
      </w:pPr>
      <w:r w:rsidRPr="0056068F">
        <w:rPr>
          <w:rStyle w:val="Strong"/>
        </w:rPr>
        <w:t xml:space="preserve">Live </w:t>
      </w:r>
      <w:r w:rsidR="00582158" w:rsidRPr="0056068F">
        <w:rPr>
          <w:rStyle w:val="Strong"/>
        </w:rPr>
        <w:t>u</w:t>
      </w:r>
      <w:r w:rsidRPr="0056068F">
        <w:rPr>
          <w:rStyle w:val="Strong"/>
        </w:rPr>
        <w:t>pdates</w:t>
      </w:r>
      <w:r w:rsidR="00095201" w:rsidRPr="0056068F">
        <w:rPr>
          <w:rStyle w:val="Strong"/>
        </w:rPr>
        <w:t>:</w:t>
      </w:r>
      <w:r w:rsidRPr="0056068F">
        <w:rPr>
          <w:b/>
          <w:bCs/>
        </w:rPr>
        <w:t xml:space="preserve"> </w:t>
      </w:r>
      <w:r w:rsidRPr="0056068F">
        <w:t xml:space="preserve">The DOM is </w:t>
      </w:r>
      <w:r w:rsidR="00582158" w:rsidRPr="0056068F">
        <w:t>'</w:t>
      </w:r>
      <w:r w:rsidRPr="0056068F">
        <w:t>live.</w:t>
      </w:r>
      <w:r w:rsidR="005E422F" w:rsidRPr="0056068F">
        <w:t>'</w:t>
      </w:r>
      <w:r w:rsidRPr="0056068F">
        <w:t xml:space="preserve"> When JavaScript changes the DOM, those changes are immediately reflected on the webpage. Without the DOM, the entire page would need to reload every time a change occurred.</w:t>
      </w:r>
    </w:p>
    <w:p w14:paraId="64176B25" w14:textId="66985B74" w:rsidR="003A30F9" w:rsidRPr="0056068F" w:rsidRDefault="003A30F9" w:rsidP="009868D2">
      <w:pPr>
        <w:pStyle w:val="ListBullet"/>
      </w:pPr>
      <w:r w:rsidRPr="0056068F">
        <w:rPr>
          <w:rStyle w:val="Strong"/>
        </w:rPr>
        <w:t>Abstraction</w:t>
      </w:r>
      <w:r w:rsidR="00095201" w:rsidRPr="0056068F">
        <w:rPr>
          <w:rStyle w:val="Strong"/>
        </w:rPr>
        <w:t>:</w:t>
      </w:r>
      <w:r w:rsidRPr="0056068F">
        <w:rPr>
          <w:b/>
          <w:bCs/>
        </w:rPr>
        <w:t xml:space="preserve"> </w:t>
      </w:r>
      <w:r w:rsidRPr="0056068F">
        <w:t>The DOM provides an abstract interface for interacting with webpage content. This means developers can manipulate elements without worrying about the underlying HTML syntax.</w:t>
      </w:r>
    </w:p>
    <w:p w14:paraId="71764AA6" w14:textId="058ADAC4" w:rsidR="003A30F9" w:rsidRPr="0056068F" w:rsidRDefault="003A30F9" w:rsidP="009868D2">
      <w:pPr>
        <w:pStyle w:val="ListBullet"/>
      </w:pPr>
      <w:r w:rsidRPr="0056068F">
        <w:rPr>
          <w:rStyle w:val="Strong"/>
        </w:rPr>
        <w:lastRenderedPageBreak/>
        <w:t xml:space="preserve">Event </w:t>
      </w:r>
      <w:r w:rsidR="00582158" w:rsidRPr="0056068F">
        <w:rPr>
          <w:rStyle w:val="Strong"/>
        </w:rPr>
        <w:t>h</w:t>
      </w:r>
      <w:r w:rsidRPr="0056068F">
        <w:rPr>
          <w:rStyle w:val="Strong"/>
        </w:rPr>
        <w:t>andling</w:t>
      </w:r>
      <w:r w:rsidR="00095201" w:rsidRPr="0056068F">
        <w:rPr>
          <w:rStyle w:val="Strong"/>
        </w:rPr>
        <w:t>:</w:t>
      </w:r>
      <w:r w:rsidRPr="0056068F">
        <w:rPr>
          <w:b/>
          <w:bCs/>
        </w:rPr>
        <w:t xml:space="preserve"> </w:t>
      </w:r>
      <w:r w:rsidRPr="0056068F">
        <w:t xml:space="preserve">The DOM includes a built-in system for handling user interactions such as </w:t>
      </w:r>
      <w:r w:rsidR="009215EE" w:rsidRPr="0056068F">
        <w:t xml:space="preserve">mouse </w:t>
      </w:r>
      <w:r w:rsidRPr="0056068F">
        <w:t>clicks, key presses, or mouse movements. Each element can detect and respond to these events, allowing web pages to become interactive.</w:t>
      </w:r>
    </w:p>
    <w:p w14:paraId="621AA4D5" w14:textId="77777777" w:rsidR="003A30F9" w:rsidRPr="0056068F" w:rsidRDefault="003A30F9" w:rsidP="003A30F9">
      <w:pPr>
        <w:pStyle w:val="Heading3"/>
        <w:rPr>
          <w:noProof/>
        </w:rPr>
      </w:pPr>
      <w:r w:rsidRPr="0056068F">
        <w:rPr>
          <w:noProof/>
        </w:rPr>
        <w:t>Placing the script element</w:t>
      </w:r>
    </w:p>
    <w:p w14:paraId="12DF343D" w14:textId="1E3E6A33" w:rsidR="00603DBF" w:rsidRPr="0056068F" w:rsidRDefault="003A30F9" w:rsidP="009868D2">
      <w:r w:rsidRPr="0056068F">
        <w:t xml:space="preserve">When a web page loads, the browser reads the HTML from top to bottom. If a JavaScript file is placed in the </w:t>
      </w:r>
      <w:r w:rsidRPr="0056068F">
        <w:rPr>
          <w:rStyle w:val="Emphasis"/>
        </w:rPr>
        <w:t>&lt;head&gt;</w:t>
      </w:r>
      <w:r w:rsidRPr="0056068F">
        <w:t xml:space="preserve"> section, the browser will try to run the script before the rest of the page is ready.</w:t>
      </w:r>
    </w:p>
    <w:p w14:paraId="17E3D2F1" w14:textId="4BF5C099" w:rsidR="00603DBF" w:rsidRPr="0056068F" w:rsidRDefault="003A30F9" w:rsidP="00BC2342">
      <w:r w:rsidRPr="0056068F">
        <w:t>At that point, the script might look for elements that haven</w:t>
      </w:r>
      <w:r w:rsidR="005E422F" w:rsidRPr="0056068F">
        <w:t>'</w:t>
      </w:r>
      <w:r w:rsidRPr="0056068F">
        <w:t>t been created yet, which causes errors and stops the code from working properly.</w:t>
      </w:r>
    </w:p>
    <w:p w14:paraId="1A2025AB" w14:textId="34BD0835" w:rsidR="00603DBF" w:rsidRPr="0056068F" w:rsidRDefault="003A30F9" w:rsidP="00BC2342">
      <w:r w:rsidRPr="0056068F">
        <w:t xml:space="preserve">There are </w:t>
      </w:r>
      <w:r w:rsidR="00603DBF" w:rsidRPr="0056068F">
        <w:t>2</w:t>
      </w:r>
      <w:r w:rsidRPr="0056068F">
        <w:t xml:space="preserve"> ways to prevent this issue:</w:t>
      </w:r>
    </w:p>
    <w:p w14:paraId="19FD910C" w14:textId="77777777" w:rsidR="003A30F9" w:rsidRPr="0056068F" w:rsidRDefault="003A30F9" w:rsidP="00B437C0">
      <w:pPr>
        <w:pStyle w:val="ListBullet"/>
      </w:pPr>
      <w:r w:rsidRPr="0056068F">
        <w:t xml:space="preserve">Use the </w:t>
      </w:r>
      <w:r w:rsidRPr="0056068F">
        <w:rPr>
          <w:rStyle w:val="Emphasis"/>
        </w:rPr>
        <w:t>defer</w:t>
      </w:r>
      <w:r w:rsidRPr="0056068F">
        <w:t xml:space="preserve"> attribute:</w:t>
      </w:r>
    </w:p>
    <w:p w14:paraId="2FB22C5E" w14:textId="6804B359" w:rsidR="003A30F9" w:rsidRPr="0056068F" w:rsidRDefault="003A30F9" w:rsidP="003A30F9">
      <w:pPr>
        <w:pStyle w:val="ComputerCode"/>
      </w:pPr>
      <w:r w:rsidRPr="0056068F">
        <w:t xml:space="preserve">&lt;script defer </w:t>
      </w:r>
      <w:proofErr w:type="spellStart"/>
      <w:r w:rsidRPr="0056068F">
        <w:t>src</w:t>
      </w:r>
      <w:proofErr w:type="spellEnd"/>
      <w:r w:rsidRPr="0056068F">
        <w:t>="script.js"&gt;&lt;/script&gt;</w:t>
      </w:r>
    </w:p>
    <w:p w14:paraId="5E51DAD9" w14:textId="26EEF148" w:rsidR="00603DBF" w:rsidRPr="0056068F" w:rsidRDefault="003A30F9" w:rsidP="002C539B">
      <w:r w:rsidRPr="0056068F">
        <w:t xml:space="preserve">The </w:t>
      </w:r>
      <w:r w:rsidRPr="0056068F">
        <w:rPr>
          <w:rStyle w:val="Emphasis"/>
        </w:rPr>
        <w:t>defer</w:t>
      </w:r>
      <w:r w:rsidRPr="0056068F">
        <w:t xml:space="preserve"> attribute tells the browser to download the script immediately but only run it after the HTML document has been fully parsed.</w:t>
      </w:r>
    </w:p>
    <w:p w14:paraId="49EE7A2C" w14:textId="26C3E023" w:rsidR="004E7002" w:rsidRPr="0056068F" w:rsidRDefault="004E7002" w:rsidP="004E7002">
      <w:pPr>
        <w:pStyle w:val="Notebox"/>
        <w:rPr>
          <w:noProof/>
        </w:rPr>
      </w:pPr>
      <w:r w:rsidRPr="0056068F">
        <w:rPr>
          <w:noProof/>
        </w:rPr>
        <w:t xml:space="preserve">In programming, </w:t>
      </w:r>
      <w:r w:rsidRPr="0056068F">
        <w:rPr>
          <w:rStyle w:val="Strong"/>
        </w:rPr>
        <w:t>parsing</w:t>
      </w:r>
      <w:r w:rsidRPr="0056068F">
        <w:rPr>
          <w:noProof/>
        </w:rPr>
        <w:t xml:space="preserve"> is the process of analysing a string of symbols</w:t>
      </w:r>
      <w:r w:rsidR="00E05FEA" w:rsidRPr="0056068F">
        <w:rPr>
          <w:noProof/>
        </w:rPr>
        <w:t>, like text, code or data, to convert it into a structured, understandable format for a computer.</w:t>
      </w:r>
    </w:p>
    <w:p w14:paraId="0545ACD9" w14:textId="62064F88" w:rsidR="00603DBF" w:rsidRPr="0056068F" w:rsidRDefault="003A30F9" w:rsidP="00B437C0">
      <w:pPr>
        <w:pStyle w:val="ListBullet"/>
      </w:pPr>
      <w:r w:rsidRPr="0056068F">
        <w:t xml:space="preserve">Place the </w:t>
      </w:r>
      <w:r w:rsidRPr="0056068F">
        <w:rPr>
          <w:rStyle w:val="Emphasis"/>
        </w:rPr>
        <w:t>&lt;script&gt;</w:t>
      </w:r>
      <w:r w:rsidRPr="0056068F">
        <w:t xml:space="preserve"> element at the end of the </w:t>
      </w:r>
      <w:r w:rsidRPr="0056068F">
        <w:rPr>
          <w:rStyle w:val="Emphasis"/>
        </w:rPr>
        <w:t>&lt;body&gt;</w:t>
      </w:r>
      <w:r w:rsidRPr="0056068F">
        <w:t>:</w:t>
      </w:r>
    </w:p>
    <w:p w14:paraId="4A049102" w14:textId="77777777" w:rsidR="003A30F9" w:rsidRPr="0056068F" w:rsidRDefault="003A30F9" w:rsidP="003A30F9">
      <w:pPr>
        <w:pStyle w:val="ComputerCode"/>
      </w:pPr>
      <w:r w:rsidRPr="0056068F">
        <w:t>&lt;body&gt;</w:t>
      </w:r>
    </w:p>
    <w:p w14:paraId="2C3BCE06" w14:textId="7E822EEF" w:rsidR="003A30F9" w:rsidRPr="0056068F" w:rsidRDefault="003A30F9" w:rsidP="003A30F9">
      <w:pPr>
        <w:pStyle w:val="ComputerCode"/>
      </w:pPr>
      <w:r w:rsidRPr="0056068F">
        <w:t xml:space="preserve">  &lt;!-- page content here --&gt;</w:t>
      </w:r>
    </w:p>
    <w:p w14:paraId="0D5B7CEC" w14:textId="64F040BA" w:rsidR="003A30F9" w:rsidRPr="0056068F" w:rsidRDefault="003A30F9" w:rsidP="003A30F9">
      <w:pPr>
        <w:pStyle w:val="ComputerCode"/>
      </w:pPr>
      <w:r w:rsidRPr="0056068F">
        <w:t xml:space="preserve">  &lt;script </w:t>
      </w:r>
      <w:proofErr w:type="spellStart"/>
      <w:r w:rsidRPr="0056068F">
        <w:t>src</w:t>
      </w:r>
      <w:proofErr w:type="spellEnd"/>
      <w:r w:rsidRPr="0056068F">
        <w:t>="script.js"&gt;&lt;/script&gt;</w:t>
      </w:r>
    </w:p>
    <w:p w14:paraId="09D41AD1" w14:textId="77777777" w:rsidR="003A30F9" w:rsidRPr="0056068F" w:rsidRDefault="003A30F9" w:rsidP="003A30F9">
      <w:pPr>
        <w:pStyle w:val="ComputerCode"/>
      </w:pPr>
      <w:r w:rsidRPr="0056068F">
        <w:t>&lt;/body&gt;</w:t>
      </w:r>
    </w:p>
    <w:p w14:paraId="5D04B787" w14:textId="3C56540B" w:rsidR="00603DBF" w:rsidRPr="0056068F" w:rsidRDefault="003A30F9" w:rsidP="00D220FB">
      <w:r w:rsidRPr="0056068F">
        <w:t>Placing the script at the bottom ensures all elements are loaded before the script runs.</w:t>
      </w:r>
    </w:p>
    <w:p w14:paraId="701BF72A" w14:textId="77777777" w:rsidR="003A30F9" w:rsidRPr="0056068F" w:rsidRDefault="003A30F9" w:rsidP="00D220FB">
      <w:r w:rsidRPr="0056068F">
        <w:t>Both methods allow JavaScript to safely interact with the DOM without errors caused by missing or unloaded elements.</w:t>
      </w:r>
    </w:p>
    <w:p w14:paraId="7BE5F5F9" w14:textId="3382BDC8" w:rsidR="003A30F9" w:rsidRPr="0056068F" w:rsidRDefault="003A30F9" w:rsidP="00603DBF">
      <w:pPr>
        <w:pStyle w:val="Heading3"/>
        <w:rPr>
          <w:noProof/>
        </w:rPr>
      </w:pPr>
      <w:r w:rsidRPr="0056068F">
        <w:rPr>
          <w:noProof/>
        </w:rPr>
        <w:t>Accessing HTML elements with JavaScript</w:t>
      </w:r>
    </w:p>
    <w:p w14:paraId="1901A6D0" w14:textId="205547E3" w:rsidR="00603DBF" w:rsidRPr="0056068F" w:rsidRDefault="003A30F9" w:rsidP="0048764A">
      <w:r w:rsidRPr="0056068F">
        <w:t>To work with elements in a webpage, JavaScript needs a way to find them. The DOM provides several methods to locate elements by their id, class, or tag name.</w:t>
      </w:r>
    </w:p>
    <w:p w14:paraId="6AADE90E" w14:textId="77777777" w:rsidR="003A30F9" w:rsidRPr="0056068F" w:rsidRDefault="003A30F9" w:rsidP="003A30F9">
      <w:pPr>
        <w:pStyle w:val="ComputerCode"/>
      </w:pPr>
      <w:proofErr w:type="spellStart"/>
      <w:r w:rsidRPr="0056068F">
        <w:rPr>
          <w:rFonts w:eastAsiaTheme="minorEastAsia"/>
        </w:rPr>
        <w:lastRenderedPageBreak/>
        <w:t>document.getElementById</w:t>
      </w:r>
      <w:proofErr w:type="spellEnd"/>
      <w:r w:rsidRPr="0056068F">
        <w:rPr>
          <w:rFonts w:eastAsiaTheme="minorEastAsia"/>
        </w:rPr>
        <w:t>(id)</w:t>
      </w:r>
    </w:p>
    <w:p w14:paraId="2CD2B3F3" w14:textId="77777777" w:rsidR="003A30F9" w:rsidRPr="0056068F" w:rsidRDefault="003A30F9" w:rsidP="003A30F9">
      <w:pPr>
        <w:pStyle w:val="ComputerCode"/>
      </w:pPr>
      <w:proofErr w:type="spellStart"/>
      <w:r w:rsidRPr="0056068F">
        <w:rPr>
          <w:rFonts w:eastAsiaTheme="minorEastAsia"/>
        </w:rPr>
        <w:t>document.getElementsByClass</w:t>
      </w:r>
      <w:proofErr w:type="spellEnd"/>
      <w:r w:rsidRPr="0056068F">
        <w:rPr>
          <w:rFonts w:eastAsiaTheme="minorEastAsia"/>
        </w:rPr>
        <w:t>(class)</w:t>
      </w:r>
    </w:p>
    <w:p w14:paraId="2A4E4067" w14:textId="02B3A0EA" w:rsidR="003A30F9" w:rsidRPr="0056068F" w:rsidRDefault="003A30F9" w:rsidP="003A30F9">
      <w:pPr>
        <w:pStyle w:val="ComputerCode"/>
      </w:pPr>
      <w:proofErr w:type="spellStart"/>
      <w:r w:rsidRPr="0056068F">
        <w:rPr>
          <w:rFonts w:eastAsiaTheme="minorEastAsia"/>
        </w:rPr>
        <w:t>document.getElementsByTag</w:t>
      </w:r>
      <w:proofErr w:type="spellEnd"/>
      <w:r w:rsidRPr="0056068F">
        <w:rPr>
          <w:rFonts w:eastAsiaTheme="minorEastAsia"/>
        </w:rPr>
        <w:t xml:space="preserve">(tag name </w:t>
      </w:r>
      <w:r w:rsidR="00603DBF" w:rsidRPr="0056068F">
        <w:rPr>
          <w:rFonts w:eastAsiaTheme="minorEastAsia"/>
        </w:rPr>
        <w:t>for example,</w:t>
      </w:r>
      <w:r w:rsidRPr="0056068F">
        <w:rPr>
          <w:rFonts w:eastAsiaTheme="minorEastAsia"/>
        </w:rPr>
        <w:t xml:space="preserve"> h1)</w:t>
      </w:r>
    </w:p>
    <w:p w14:paraId="17098211" w14:textId="1052E968" w:rsidR="003A30F9" w:rsidRPr="0056068F" w:rsidRDefault="003A30F9" w:rsidP="00A07204">
      <w:r w:rsidRPr="0056068F">
        <w:t xml:space="preserve">In the </w:t>
      </w:r>
      <w:r w:rsidR="00AB2381">
        <w:t>previous</w:t>
      </w:r>
      <w:r w:rsidRPr="0056068F">
        <w:t xml:space="preserve"> example:</w:t>
      </w:r>
    </w:p>
    <w:p w14:paraId="62CF8710" w14:textId="29E99C9D" w:rsidR="003A30F9" w:rsidRPr="0056068F" w:rsidRDefault="003A30F9" w:rsidP="00275801">
      <w:pPr>
        <w:pStyle w:val="ListBullet"/>
      </w:pPr>
      <w:r w:rsidRPr="00D570C7">
        <w:rPr>
          <w:rStyle w:val="Emphasis"/>
        </w:rPr>
        <w:t>document</w:t>
      </w:r>
      <w:r w:rsidRPr="0056068F">
        <w:t xml:space="preserve"> represents the HTML document within the DOM</w:t>
      </w:r>
    </w:p>
    <w:p w14:paraId="4E7D5631" w14:textId="77777777" w:rsidR="003A30F9" w:rsidRPr="0056068F" w:rsidRDefault="003A30F9" w:rsidP="00275801">
      <w:pPr>
        <w:pStyle w:val="ListBullet"/>
      </w:pPr>
      <w:proofErr w:type="spellStart"/>
      <w:r w:rsidRPr="00D570C7">
        <w:rPr>
          <w:rStyle w:val="Emphasis"/>
        </w:rPr>
        <w:t>getElementBy</w:t>
      </w:r>
      <w:proofErr w:type="spellEnd"/>
      <w:r w:rsidRPr="0056068F">
        <w:t xml:space="preserve"> methods are used to find HTML elements on the page so you can read or change them.</w:t>
      </w:r>
    </w:p>
    <w:p w14:paraId="3960666D" w14:textId="3146BD5E" w:rsidR="003A30F9" w:rsidRPr="0056068F" w:rsidRDefault="00603DBF" w:rsidP="00603DBF">
      <w:pPr>
        <w:pStyle w:val="Heading4"/>
        <w:rPr>
          <w:rFonts w:eastAsiaTheme="minorHAnsi"/>
          <w:noProof/>
        </w:rPr>
      </w:pPr>
      <w:r w:rsidRPr="0056068F">
        <w:rPr>
          <w:rFonts w:eastAsiaTheme="minorHAnsi"/>
          <w:noProof/>
        </w:rPr>
        <w:t>Example: Accessing an element by ID</w:t>
      </w:r>
      <w:r w:rsidR="005B3C64" w:rsidRPr="0056068F">
        <w:rPr>
          <w:rFonts w:eastAsiaTheme="minorHAnsi"/>
          <w:noProof/>
        </w:rPr>
        <w:t xml:space="preserve"> </w:t>
      </w:r>
    </w:p>
    <w:p w14:paraId="187F6817" w14:textId="77777777" w:rsidR="003A30F9" w:rsidRPr="0056068F" w:rsidRDefault="003A30F9" w:rsidP="001F42BE">
      <w:r w:rsidRPr="0056068F">
        <w:t>Each HTML element can be given an id so it can be identified and changed with JavaScript:</w:t>
      </w:r>
    </w:p>
    <w:p w14:paraId="6AC900DC" w14:textId="151B3151" w:rsidR="003A30F9" w:rsidRPr="0056068F" w:rsidRDefault="003A30F9" w:rsidP="003A30F9">
      <w:pPr>
        <w:pStyle w:val="ComputerCode"/>
        <w:rPr>
          <w:rFonts w:eastAsiaTheme="minorHAnsi"/>
        </w:rPr>
      </w:pPr>
      <w:r w:rsidRPr="0056068F">
        <w:rPr>
          <w:rFonts w:eastAsiaTheme="minorHAnsi"/>
        </w:rPr>
        <w:t>&lt;div id=</w:t>
      </w:r>
      <w:r w:rsidR="004A5AB1">
        <w:rPr>
          <w:rFonts w:eastAsiaTheme="minorHAnsi"/>
        </w:rPr>
        <w:t>'</w:t>
      </w:r>
      <w:r w:rsidRPr="0056068F">
        <w:rPr>
          <w:rFonts w:eastAsiaTheme="minorHAnsi"/>
        </w:rPr>
        <w:t>message</w:t>
      </w:r>
      <w:r w:rsidR="005E422F" w:rsidRPr="0056068F">
        <w:rPr>
          <w:rFonts w:eastAsiaTheme="minorHAnsi"/>
        </w:rPr>
        <w:t>'</w:t>
      </w:r>
      <w:r w:rsidRPr="0056068F">
        <w:rPr>
          <w:rFonts w:eastAsiaTheme="minorHAnsi"/>
        </w:rPr>
        <w:t>&gt;&lt;/div&gt;</w:t>
      </w:r>
    </w:p>
    <w:p w14:paraId="09F59A58" w14:textId="022A00D1" w:rsidR="003A30F9" w:rsidRPr="0056068F" w:rsidRDefault="003A30F9" w:rsidP="0068606B">
      <w:r w:rsidRPr="0056068F">
        <w:t>This id can then be linked to JavaScript using the method</w:t>
      </w:r>
      <w:r w:rsidR="00D570C7">
        <w:t>:</w:t>
      </w:r>
    </w:p>
    <w:p w14:paraId="2E2EDC44" w14:textId="560CD746" w:rsidR="003A30F9" w:rsidRPr="0056068F" w:rsidRDefault="003A30F9" w:rsidP="003A30F9">
      <w:pPr>
        <w:pStyle w:val="ComputerCode"/>
        <w:rPr>
          <w:rFonts w:eastAsiaTheme="minorHAnsi"/>
        </w:rPr>
      </w:pPr>
      <w:proofErr w:type="spellStart"/>
      <w:r w:rsidRPr="0056068F">
        <w:rPr>
          <w:rFonts w:eastAsiaTheme="minorHAnsi"/>
        </w:rPr>
        <w:t>document.getElementById</w:t>
      </w:r>
      <w:proofErr w:type="spellEnd"/>
      <w:r w:rsidRPr="0056068F">
        <w:rPr>
          <w:rFonts w:eastAsiaTheme="minorHAnsi"/>
        </w:rPr>
        <w:t>(</w:t>
      </w:r>
      <w:r w:rsidR="004A5AB1">
        <w:rPr>
          <w:rFonts w:eastAsiaTheme="minorHAnsi"/>
        </w:rPr>
        <w:t>'</w:t>
      </w:r>
      <w:r w:rsidRPr="0056068F">
        <w:rPr>
          <w:rFonts w:eastAsiaTheme="minorHAnsi"/>
        </w:rPr>
        <w:t>message</w:t>
      </w:r>
      <w:r w:rsidR="005E422F" w:rsidRPr="0056068F">
        <w:rPr>
          <w:rFonts w:eastAsiaTheme="minorHAnsi"/>
        </w:rPr>
        <w:t>'</w:t>
      </w:r>
      <w:r w:rsidRPr="0056068F">
        <w:rPr>
          <w:rFonts w:eastAsiaTheme="minorHAnsi"/>
        </w:rPr>
        <w:t>)</w:t>
      </w:r>
    </w:p>
    <w:p w14:paraId="56C4DC51" w14:textId="77777777" w:rsidR="003A30F9" w:rsidRPr="0056068F" w:rsidRDefault="003A30F9" w:rsidP="003A30F9">
      <w:r w:rsidRPr="0056068F">
        <w:t>Example HTML:</w:t>
      </w:r>
    </w:p>
    <w:p w14:paraId="5944F16E" w14:textId="77777777" w:rsidR="003A30F9" w:rsidRPr="0056068F" w:rsidRDefault="003A30F9" w:rsidP="003A30F9">
      <w:pPr>
        <w:pStyle w:val="ComputerCode"/>
        <w:rPr>
          <w:rFonts w:eastAsia="Cascadia Code"/>
        </w:rPr>
      </w:pPr>
      <w:r w:rsidRPr="0056068F">
        <w:rPr>
          <w:rFonts w:eastAsia="Cascadia Code"/>
        </w:rPr>
        <w:t>&lt;html&gt;</w:t>
      </w:r>
    </w:p>
    <w:p w14:paraId="44EEF947" w14:textId="77777777" w:rsidR="003A30F9" w:rsidRPr="0056068F" w:rsidRDefault="003A30F9" w:rsidP="003A30F9">
      <w:pPr>
        <w:pStyle w:val="ComputerCode"/>
      </w:pPr>
      <w:r w:rsidRPr="0056068F">
        <w:rPr>
          <w:rFonts w:eastAsia="Cascadia Code"/>
        </w:rPr>
        <w:tab/>
        <w:t>&lt;head&gt;</w:t>
      </w:r>
    </w:p>
    <w:p w14:paraId="1EDDFD59" w14:textId="33C4724D" w:rsidR="003A30F9" w:rsidRPr="0056068F" w:rsidRDefault="00603DBF" w:rsidP="003A30F9">
      <w:pPr>
        <w:pStyle w:val="ComputerCode"/>
      </w:pPr>
      <w:r w:rsidRPr="0056068F">
        <w:rPr>
          <w:rFonts w:eastAsia="Cascadia Code"/>
        </w:rPr>
        <w:t xml:space="preserve"> </w:t>
      </w:r>
      <w:r w:rsidR="003A30F9" w:rsidRPr="0056068F">
        <w:rPr>
          <w:rFonts w:eastAsia="Cascadia Code"/>
        </w:rPr>
        <w:tab/>
      </w:r>
      <w:r w:rsidR="003A30F9" w:rsidRPr="0056068F">
        <w:rPr>
          <w:rFonts w:eastAsia="Cascadia Code"/>
        </w:rPr>
        <w:tab/>
        <w:t>&lt;title&gt;A Webpage&lt;/title&gt;</w:t>
      </w:r>
    </w:p>
    <w:p w14:paraId="454D1008" w14:textId="0A1E9EEF" w:rsidR="003A30F9" w:rsidRPr="0056068F" w:rsidRDefault="003A30F9" w:rsidP="003A30F9">
      <w:pPr>
        <w:pStyle w:val="ComputerCode"/>
      </w:pPr>
      <w:r w:rsidRPr="0056068F">
        <w:rPr>
          <w:rFonts w:eastAsia="Cascadia Code"/>
        </w:rPr>
        <w:tab/>
      </w:r>
      <w:r w:rsidRPr="0056068F">
        <w:rPr>
          <w:rFonts w:eastAsia="Cascadia Code"/>
        </w:rPr>
        <w:tab/>
        <w:t xml:space="preserve">&lt;link </w:t>
      </w:r>
      <w:proofErr w:type="spellStart"/>
      <w:r w:rsidRPr="0056068F">
        <w:rPr>
          <w:rFonts w:eastAsia="Cascadia Code"/>
        </w:rPr>
        <w:t>rel</w:t>
      </w:r>
      <w:proofErr w:type="spellEnd"/>
      <w:r w:rsidRPr="0056068F">
        <w:rPr>
          <w:rFonts w:eastAsia="Cascadia Code"/>
        </w:rPr>
        <w:t>=</w:t>
      </w:r>
      <w:r w:rsidR="004A5AB1">
        <w:rPr>
          <w:rFonts w:eastAsia="Cascadia Code"/>
        </w:rPr>
        <w:t>'</w:t>
      </w:r>
      <w:r w:rsidRPr="0056068F">
        <w:rPr>
          <w:rFonts w:eastAsia="Cascadia Code"/>
        </w:rPr>
        <w:t>stylesheet</w:t>
      </w:r>
      <w:r w:rsidR="005E422F" w:rsidRPr="0056068F">
        <w:rPr>
          <w:rFonts w:eastAsia="Cascadia Code"/>
        </w:rPr>
        <w:t>'</w:t>
      </w:r>
      <w:r w:rsidRPr="0056068F">
        <w:rPr>
          <w:rFonts w:eastAsia="Cascadia Code"/>
        </w:rPr>
        <w:t xml:space="preserve"> </w:t>
      </w:r>
      <w:proofErr w:type="spellStart"/>
      <w:r w:rsidRPr="0056068F">
        <w:rPr>
          <w:rFonts w:eastAsia="Cascadia Code"/>
        </w:rPr>
        <w:t>href</w:t>
      </w:r>
      <w:proofErr w:type="spellEnd"/>
      <w:r w:rsidRPr="0056068F">
        <w:rPr>
          <w:rFonts w:eastAsia="Cascadia Code"/>
        </w:rPr>
        <w:t>=</w:t>
      </w:r>
      <w:r w:rsidR="004A5AB1">
        <w:rPr>
          <w:rFonts w:eastAsia="Cascadia Code"/>
        </w:rPr>
        <w:t>'</w:t>
      </w:r>
      <w:r w:rsidRPr="0056068F">
        <w:rPr>
          <w:rFonts w:eastAsia="Cascadia Code"/>
        </w:rPr>
        <w:t>style.css</w:t>
      </w:r>
      <w:r w:rsidR="005E422F" w:rsidRPr="0056068F">
        <w:rPr>
          <w:rFonts w:eastAsia="Cascadia Code"/>
        </w:rPr>
        <w:t>'</w:t>
      </w:r>
      <w:r w:rsidRPr="0056068F">
        <w:rPr>
          <w:rFonts w:eastAsia="Cascadia Code"/>
        </w:rPr>
        <w:t>/&gt;</w:t>
      </w:r>
    </w:p>
    <w:p w14:paraId="386CCE6F" w14:textId="1D56C547" w:rsidR="003A30F9" w:rsidRPr="0056068F" w:rsidRDefault="003A30F9" w:rsidP="003A30F9">
      <w:pPr>
        <w:pStyle w:val="ComputerCode"/>
      </w:pPr>
      <w:r w:rsidRPr="0056068F">
        <w:rPr>
          <w:rFonts w:eastAsia="Cascadia Code"/>
        </w:rPr>
        <w:tab/>
      </w:r>
      <w:r w:rsidRPr="0056068F">
        <w:rPr>
          <w:rFonts w:eastAsia="Cascadia Code"/>
        </w:rPr>
        <w:tab/>
        <w:t xml:space="preserve">&lt;script </w:t>
      </w:r>
      <w:proofErr w:type="spellStart"/>
      <w:r w:rsidRPr="0056068F">
        <w:rPr>
          <w:rFonts w:eastAsia="Cascadia Code"/>
        </w:rPr>
        <w:t>src</w:t>
      </w:r>
      <w:proofErr w:type="spellEnd"/>
      <w:r w:rsidRPr="0056068F">
        <w:rPr>
          <w:rFonts w:eastAsia="Cascadia Code"/>
        </w:rPr>
        <w:t>=</w:t>
      </w:r>
      <w:r w:rsidR="004A5AB1">
        <w:rPr>
          <w:rFonts w:eastAsia="Cascadia Code"/>
        </w:rPr>
        <w:t>'</w:t>
      </w:r>
      <w:r w:rsidRPr="0056068F">
        <w:rPr>
          <w:rFonts w:eastAsia="Cascadia Code"/>
        </w:rPr>
        <w:t>script.js</w:t>
      </w:r>
      <w:r w:rsidR="005E422F" w:rsidRPr="0056068F">
        <w:rPr>
          <w:rFonts w:eastAsia="Cascadia Code"/>
        </w:rPr>
        <w:t>'</w:t>
      </w:r>
      <w:r w:rsidRPr="0056068F">
        <w:rPr>
          <w:rFonts w:eastAsia="Cascadia Code"/>
        </w:rPr>
        <w:t>&gt;&lt;/script&gt;</w:t>
      </w:r>
    </w:p>
    <w:p w14:paraId="413855C3" w14:textId="77777777" w:rsidR="003A30F9" w:rsidRPr="0056068F" w:rsidRDefault="003A30F9" w:rsidP="003A30F9">
      <w:pPr>
        <w:pStyle w:val="ComputerCode"/>
        <w:ind w:firstLine="578"/>
      </w:pPr>
      <w:r w:rsidRPr="0056068F">
        <w:rPr>
          <w:rFonts w:eastAsia="Cascadia Code"/>
        </w:rPr>
        <w:t>&lt;/head&gt;</w:t>
      </w:r>
    </w:p>
    <w:p w14:paraId="293EE0B9" w14:textId="77777777" w:rsidR="003A30F9" w:rsidRPr="0056068F" w:rsidRDefault="003A30F9" w:rsidP="003A30F9">
      <w:pPr>
        <w:pStyle w:val="ComputerCode"/>
        <w:ind w:firstLine="578"/>
      </w:pPr>
      <w:r w:rsidRPr="0056068F">
        <w:rPr>
          <w:rFonts w:eastAsia="Cascadia Code"/>
        </w:rPr>
        <w:t>&lt;body&gt;</w:t>
      </w:r>
    </w:p>
    <w:p w14:paraId="6C3FEC9A" w14:textId="7EED7B23" w:rsidR="003A30F9" w:rsidRPr="0056068F" w:rsidRDefault="003A30F9" w:rsidP="003A30F9">
      <w:pPr>
        <w:pStyle w:val="ComputerCode"/>
      </w:pPr>
      <w:r w:rsidRPr="0056068F">
        <w:rPr>
          <w:rFonts w:eastAsia="Cascadia Code"/>
        </w:rPr>
        <w:tab/>
      </w:r>
      <w:r w:rsidRPr="0056068F">
        <w:rPr>
          <w:rFonts w:eastAsia="Cascadia Code"/>
        </w:rPr>
        <w:tab/>
        <w:t>&lt;div id=</w:t>
      </w:r>
      <w:r w:rsidR="004A5AB1">
        <w:rPr>
          <w:rFonts w:eastAsia="Cascadia Code"/>
        </w:rPr>
        <w:t>'</w:t>
      </w:r>
      <w:r w:rsidRPr="0056068F">
        <w:rPr>
          <w:rFonts w:eastAsia="Cascadia Code"/>
        </w:rPr>
        <w:t>message</w:t>
      </w:r>
      <w:r w:rsidR="005E422F" w:rsidRPr="0056068F">
        <w:rPr>
          <w:rFonts w:eastAsia="Cascadia Code"/>
        </w:rPr>
        <w:t>'</w:t>
      </w:r>
      <w:r w:rsidRPr="0056068F">
        <w:rPr>
          <w:rFonts w:eastAsia="Cascadia Code"/>
        </w:rPr>
        <w:t xml:space="preserve">&gt;&lt;/div&gt; </w:t>
      </w:r>
    </w:p>
    <w:p w14:paraId="6B64B027" w14:textId="77777777" w:rsidR="003A30F9" w:rsidRPr="0056068F" w:rsidRDefault="003A30F9" w:rsidP="003A30F9">
      <w:pPr>
        <w:pStyle w:val="ComputerCode"/>
        <w:ind w:firstLine="578"/>
      </w:pPr>
      <w:r w:rsidRPr="0056068F">
        <w:rPr>
          <w:rFonts w:eastAsia="Cascadia Code"/>
        </w:rPr>
        <w:t>&lt;/body&gt;</w:t>
      </w:r>
    </w:p>
    <w:p w14:paraId="10C6AAB4" w14:textId="77777777" w:rsidR="003A30F9" w:rsidRPr="0056068F" w:rsidRDefault="003A30F9" w:rsidP="003A30F9">
      <w:pPr>
        <w:pStyle w:val="ComputerCode"/>
      </w:pPr>
      <w:r w:rsidRPr="0056068F">
        <w:rPr>
          <w:rFonts w:eastAsia="Cascadia Code"/>
        </w:rPr>
        <w:t>&lt;/html&gt;</w:t>
      </w:r>
    </w:p>
    <w:p w14:paraId="08CE15A3" w14:textId="77777777" w:rsidR="003A30F9" w:rsidRPr="0056068F" w:rsidRDefault="003A30F9" w:rsidP="007A77BF">
      <w:pPr>
        <w:keepNext/>
      </w:pPr>
      <w:r w:rsidRPr="0056068F">
        <w:lastRenderedPageBreak/>
        <w:t>Example JavaScript:</w:t>
      </w:r>
    </w:p>
    <w:p w14:paraId="6520B70C" w14:textId="77777777" w:rsidR="003A30F9" w:rsidRPr="0056068F" w:rsidRDefault="003A30F9" w:rsidP="007A77BF">
      <w:pPr>
        <w:pStyle w:val="ComputerCode"/>
        <w:keepNext/>
      </w:pPr>
      <w:r w:rsidRPr="0056068F">
        <w:rPr>
          <w:rFonts w:eastAsia="Cascadia Code"/>
        </w:rPr>
        <w:t>function greetings() {</w:t>
      </w:r>
    </w:p>
    <w:p w14:paraId="331B4757" w14:textId="5D362E21" w:rsidR="003A30F9" w:rsidRPr="0056068F" w:rsidRDefault="003A30F9" w:rsidP="003A30F9">
      <w:pPr>
        <w:pStyle w:val="ComputerCode"/>
      </w:pPr>
      <w:r w:rsidRPr="0056068F">
        <w:rPr>
          <w:rFonts w:eastAsia="Cascadia Code"/>
        </w:rPr>
        <w:tab/>
      </w:r>
      <w:proofErr w:type="spellStart"/>
      <w:r w:rsidRPr="0056068F">
        <w:rPr>
          <w:rFonts w:eastAsia="Cascadia Code"/>
        </w:rPr>
        <w:t>document.getElementById</w:t>
      </w:r>
      <w:proofErr w:type="spellEnd"/>
      <w:r w:rsidRPr="0056068F">
        <w:rPr>
          <w:rFonts w:eastAsia="Cascadia Code"/>
        </w:rPr>
        <w:t>(</w:t>
      </w:r>
      <w:r w:rsidR="004A5AB1">
        <w:rPr>
          <w:rFonts w:eastAsia="Cascadia Code"/>
        </w:rPr>
        <w:t>'</w:t>
      </w:r>
      <w:r w:rsidRPr="0056068F">
        <w:rPr>
          <w:rFonts w:eastAsia="Cascadia Code"/>
        </w:rPr>
        <w:t>message</w:t>
      </w:r>
      <w:r w:rsidR="005E422F" w:rsidRPr="0056068F">
        <w:rPr>
          <w:rFonts w:eastAsia="Cascadia Code"/>
        </w:rPr>
        <w:t>'</w:t>
      </w:r>
      <w:r w:rsidRPr="0056068F">
        <w:rPr>
          <w:rFonts w:eastAsia="Cascadia Code"/>
        </w:rPr>
        <w:t>).</w:t>
      </w:r>
      <w:proofErr w:type="spellStart"/>
      <w:r w:rsidRPr="0056068F">
        <w:rPr>
          <w:rFonts w:eastAsia="Cascadia Code"/>
        </w:rPr>
        <w:t>innerHTML</w:t>
      </w:r>
      <w:proofErr w:type="spellEnd"/>
      <w:r w:rsidRPr="0056068F">
        <w:rPr>
          <w:rFonts w:eastAsia="Cascadia Code"/>
        </w:rPr>
        <w:t xml:space="preserve"> = </w:t>
      </w:r>
      <w:r w:rsidR="004A5AB1">
        <w:rPr>
          <w:rFonts w:eastAsia="Cascadia Code"/>
        </w:rPr>
        <w:t>'</w:t>
      </w:r>
      <w:r w:rsidRPr="0056068F">
        <w:rPr>
          <w:rFonts w:eastAsia="Cascadia Code"/>
        </w:rPr>
        <w:t>Hi!</w:t>
      </w:r>
      <w:r w:rsidR="005E422F" w:rsidRPr="0056068F">
        <w:rPr>
          <w:rFonts w:eastAsia="Cascadia Code"/>
        </w:rPr>
        <w:t>'</w:t>
      </w:r>
      <w:r w:rsidRPr="0056068F">
        <w:rPr>
          <w:rFonts w:eastAsia="Cascadia Code"/>
        </w:rPr>
        <w:t>;</w:t>
      </w:r>
    </w:p>
    <w:p w14:paraId="388C9160" w14:textId="77777777" w:rsidR="003A30F9" w:rsidRPr="0056068F" w:rsidRDefault="003A30F9" w:rsidP="003A30F9">
      <w:pPr>
        <w:pStyle w:val="ComputerCode"/>
      </w:pPr>
      <w:r w:rsidRPr="0056068F">
        <w:rPr>
          <w:rFonts w:eastAsia="Cascadia Code"/>
        </w:rPr>
        <w:tab/>
        <w:t>return false;</w:t>
      </w:r>
    </w:p>
    <w:p w14:paraId="03B1CF45" w14:textId="77777777" w:rsidR="003A30F9" w:rsidRPr="0056068F" w:rsidRDefault="003A30F9" w:rsidP="003A30F9">
      <w:pPr>
        <w:pStyle w:val="ComputerCode"/>
      </w:pPr>
      <w:r w:rsidRPr="0056068F">
        <w:rPr>
          <w:rFonts w:eastAsia="Cascadia Code"/>
        </w:rPr>
        <w:t>}</w:t>
      </w:r>
    </w:p>
    <w:p w14:paraId="576930CE" w14:textId="296851C0" w:rsidR="003A30F9" w:rsidRDefault="003A30F9" w:rsidP="00603DBF">
      <w:pPr>
        <w:pStyle w:val="Heading4"/>
        <w:rPr>
          <w:noProof/>
        </w:rPr>
      </w:pPr>
      <w:r w:rsidRPr="0056068F">
        <w:rPr>
          <w:noProof/>
        </w:rPr>
        <w:t xml:space="preserve">Common </w:t>
      </w:r>
      <w:r w:rsidR="005B3C64" w:rsidRPr="0056068F">
        <w:rPr>
          <w:noProof/>
        </w:rPr>
        <w:t xml:space="preserve">properties used </w:t>
      </w:r>
      <w:r w:rsidRPr="0056068F">
        <w:rPr>
          <w:noProof/>
        </w:rPr>
        <w:t>with getElementBy methods</w:t>
      </w:r>
    </w:p>
    <w:p w14:paraId="3B732874" w14:textId="10DA6FC4" w:rsidR="00D570C7" w:rsidRDefault="00D570C7" w:rsidP="00D570C7">
      <w:pPr>
        <w:pStyle w:val="Caption"/>
      </w:pPr>
      <w:r>
        <w:t xml:space="preserve">Table </w:t>
      </w:r>
      <w:r>
        <w:fldChar w:fldCharType="begin"/>
      </w:r>
      <w:r>
        <w:instrText xml:space="preserve"> SEQ Table \* ARABIC </w:instrText>
      </w:r>
      <w:r>
        <w:fldChar w:fldCharType="separate"/>
      </w:r>
      <w:r w:rsidR="009769A3">
        <w:rPr>
          <w:noProof/>
        </w:rPr>
        <w:t>14</w:t>
      </w:r>
      <w:r>
        <w:fldChar w:fldCharType="end"/>
      </w:r>
      <w:r>
        <w:t xml:space="preserve">: </w:t>
      </w:r>
      <w:r w:rsidRPr="003A7D05">
        <w:t xml:space="preserve">Common properties used with </w:t>
      </w:r>
      <w:proofErr w:type="spellStart"/>
      <w:r w:rsidRPr="003A7D05">
        <w:t>getElementBy</w:t>
      </w:r>
      <w:proofErr w:type="spellEnd"/>
      <w:r w:rsidRPr="003A7D05">
        <w:t xml:space="preserve"> methods</w:t>
      </w:r>
    </w:p>
    <w:tbl>
      <w:tblPr>
        <w:tblStyle w:val="TableGrid"/>
        <w:tblW w:w="5000" w:type="pct"/>
        <w:tblLook w:val="04A0" w:firstRow="1" w:lastRow="0" w:firstColumn="1" w:lastColumn="0" w:noHBand="0" w:noVBand="1"/>
      </w:tblPr>
      <w:tblGrid>
        <w:gridCol w:w="1652"/>
        <w:gridCol w:w="7976"/>
      </w:tblGrid>
      <w:tr w:rsidR="003A30F9" w:rsidRPr="0056068F" w14:paraId="5033C4EB" w14:textId="77777777" w:rsidTr="00023BC9">
        <w:trPr>
          <w:cnfStyle w:val="100000000000" w:firstRow="1" w:lastRow="0" w:firstColumn="0" w:lastColumn="0" w:oddVBand="0" w:evenVBand="0" w:oddHBand="0" w:evenHBand="0" w:firstRowFirstColumn="0" w:firstRowLastColumn="0" w:lastRowFirstColumn="0" w:lastRowLastColumn="0"/>
        </w:trPr>
        <w:tc>
          <w:tcPr>
            <w:tcW w:w="858" w:type="pct"/>
            <w:vAlign w:val="center"/>
          </w:tcPr>
          <w:p w14:paraId="79822526" w14:textId="77777777" w:rsidR="003A30F9" w:rsidRPr="0056068F" w:rsidRDefault="003A30F9" w:rsidP="007A77BF">
            <w:r w:rsidRPr="0056068F">
              <w:t>Property</w:t>
            </w:r>
          </w:p>
        </w:tc>
        <w:tc>
          <w:tcPr>
            <w:tcW w:w="4142" w:type="pct"/>
            <w:vAlign w:val="center"/>
          </w:tcPr>
          <w:p w14:paraId="10D82C9A" w14:textId="335AF8DC" w:rsidR="003A30F9" w:rsidRPr="0056068F" w:rsidRDefault="003A30F9" w:rsidP="007A77BF">
            <w:r w:rsidRPr="0056068F">
              <w:t xml:space="preserve">Purpose </w:t>
            </w:r>
            <w:r w:rsidR="00D570C7">
              <w:t>or d</w:t>
            </w:r>
            <w:r w:rsidRPr="0056068F">
              <w:t>escription</w:t>
            </w:r>
          </w:p>
        </w:tc>
      </w:tr>
      <w:tr w:rsidR="003A30F9" w:rsidRPr="0056068F" w14:paraId="3BD6B0D7" w14:textId="77777777" w:rsidTr="007A77BF">
        <w:tc>
          <w:tcPr>
            <w:tcW w:w="858" w:type="pct"/>
          </w:tcPr>
          <w:p w14:paraId="6D165551" w14:textId="77777777" w:rsidR="003A30F9" w:rsidRPr="0056068F" w:rsidRDefault="003A30F9" w:rsidP="007A77BF">
            <w:pPr>
              <w:rPr>
                <w:rStyle w:val="Strong"/>
              </w:rPr>
            </w:pPr>
            <w:proofErr w:type="spellStart"/>
            <w:r w:rsidRPr="0056068F">
              <w:rPr>
                <w:rStyle w:val="Strong"/>
              </w:rPr>
              <w:t>innerHTML</w:t>
            </w:r>
            <w:proofErr w:type="spellEnd"/>
          </w:p>
        </w:tc>
        <w:tc>
          <w:tcPr>
            <w:tcW w:w="4142" w:type="pct"/>
          </w:tcPr>
          <w:p w14:paraId="0CD3FE7D" w14:textId="77777777" w:rsidR="003A30F9" w:rsidRPr="0056068F" w:rsidRDefault="003A30F9" w:rsidP="007A77BF">
            <w:pPr>
              <w:rPr>
                <w:lang w:eastAsia="en-AU"/>
              </w:rPr>
            </w:pPr>
            <w:r w:rsidRPr="0056068F">
              <w:rPr>
                <w:lang w:eastAsia="en-AU"/>
              </w:rPr>
              <w:t>Gets or sets the HTML content inside an element.</w:t>
            </w:r>
          </w:p>
        </w:tc>
      </w:tr>
      <w:tr w:rsidR="003A30F9" w:rsidRPr="0056068F" w14:paraId="47B03116" w14:textId="77777777" w:rsidTr="007A77BF">
        <w:tc>
          <w:tcPr>
            <w:tcW w:w="858" w:type="pct"/>
          </w:tcPr>
          <w:p w14:paraId="364B011F" w14:textId="77777777" w:rsidR="003A30F9" w:rsidRPr="0056068F" w:rsidRDefault="003A30F9" w:rsidP="007A77BF">
            <w:pPr>
              <w:rPr>
                <w:rStyle w:val="Strong"/>
              </w:rPr>
            </w:pPr>
          </w:p>
        </w:tc>
        <w:tc>
          <w:tcPr>
            <w:tcW w:w="4142" w:type="pct"/>
          </w:tcPr>
          <w:p w14:paraId="7676D401" w14:textId="21A11BF8" w:rsidR="003A30F9" w:rsidRPr="0056068F" w:rsidRDefault="003A30F9" w:rsidP="007A77BF">
            <w:pPr>
              <w:rPr>
                <w:lang w:eastAsia="en-AU"/>
              </w:rPr>
            </w:pPr>
            <w:proofErr w:type="spellStart"/>
            <w:r w:rsidRPr="0056068F">
              <w:rPr>
                <w:lang w:eastAsia="en-AU"/>
              </w:rPr>
              <w:t>document.getElementById</w:t>
            </w:r>
            <w:proofErr w:type="spellEnd"/>
            <w:r w:rsidRPr="0056068F">
              <w:rPr>
                <w:lang w:eastAsia="en-AU"/>
              </w:rPr>
              <w:t>(</w:t>
            </w:r>
            <w:r w:rsidR="002B356E">
              <w:rPr>
                <w:lang w:eastAsia="en-AU"/>
              </w:rPr>
              <w:t>"</w:t>
            </w:r>
            <w:r w:rsidRPr="0056068F">
              <w:rPr>
                <w:lang w:eastAsia="en-AU"/>
              </w:rPr>
              <w:t>id</w:t>
            </w:r>
            <w:r w:rsidR="002B356E">
              <w:rPr>
                <w:lang w:eastAsia="en-AU"/>
              </w:rPr>
              <w:t>"</w:t>
            </w:r>
            <w:r w:rsidRPr="0056068F">
              <w:rPr>
                <w:lang w:eastAsia="en-AU"/>
              </w:rPr>
              <w:t>).</w:t>
            </w:r>
            <w:proofErr w:type="spellStart"/>
            <w:r w:rsidRPr="0056068F">
              <w:rPr>
                <w:lang w:eastAsia="en-AU"/>
              </w:rPr>
              <w:t>innerHTML</w:t>
            </w:r>
            <w:proofErr w:type="spellEnd"/>
            <w:r w:rsidRPr="0056068F">
              <w:rPr>
                <w:lang w:eastAsia="en-AU"/>
              </w:rPr>
              <w:t xml:space="preserve"> = </w:t>
            </w:r>
            <w:r w:rsidR="002B356E">
              <w:rPr>
                <w:lang w:eastAsia="en-AU"/>
              </w:rPr>
              <w:t>"</w:t>
            </w:r>
            <w:r w:rsidRPr="0056068F">
              <w:rPr>
                <w:lang w:eastAsia="en-AU"/>
              </w:rPr>
              <w:t>&lt;b&gt;Welcome!&lt;/b&gt;</w:t>
            </w:r>
            <w:r w:rsidR="002B356E">
              <w:rPr>
                <w:lang w:eastAsia="en-AU"/>
              </w:rPr>
              <w:t>"</w:t>
            </w:r>
            <w:r w:rsidRPr="0056068F">
              <w:rPr>
                <w:lang w:eastAsia="en-AU"/>
              </w:rPr>
              <w:t>;</w:t>
            </w:r>
          </w:p>
        </w:tc>
      </w:tr>
      <w:tr w:rsidR="003A30F9" w:rsidRPr="0056068F" w14:paraId="3ADE6DDB" w14:textId="77777777" w:rsidTr="007A77BF">
        <w:tc>
          <w:tcPr>
            <w:tcW w:w="858" w:type="pct"/>
          </w:tcPr>
          <w:p w14:paraId="4D57E33F" w14:textId="77777777" w:rsidR="003A30F9" w:rsidRPr="0056068F" w:rsidRDefault="003A30F9" w:rsidP="007A77BF">
            <w:pPr>
              <w:rPr>
                <w:rStyle w:val="Strong"/>
              </w:rPr>
            </w:pPr>
            <w:proofErr w:type="spellStart"/>
            <w:r w:rsidRPr="0056068F">
              <w:rPr>
                <w:rStyle w:val="Strong"/>
              </w:rPr>
              <w:t>textContent</w:t>
            </w:r>
            <w:proofErr w:type="spellEnd"/>
          </w:p>
        </w:tc>
        <w:tc>
          <w:tcPr>
            <w:tcW w:w="4142" w:type="pct"/>
          </w:tcPr>
          <w:p w14:paraId="3FB5C1F3" w14:textId="77777777" w:rsidR="003A30F9" w:rsidRPr="0056068F" w:rsidRDefault="003A30F9" w:rsidP="007A77BF">
            <w:pPr>
              <w:rPr>
                <w:lang w:eastAsia="en-AU"/>
              </w:rPr>
            </w:pPr>
            <w:r w:rsidRPr="0056068F">
              <w:rPr>
                <w:lang w:eastAsia="en-AU"/>
              </w:rPr>
              <w:t>Gets or sets the plain text (ignores HTML tags).</w:t>
            </w:r>
          </w:p>
        </w:tc>
      </w:tr>
      <w:tr w:rsidR="003A30F9" w:rsidRPr="0056068F" w14:paraId="5CCBD3A8" w14:textId="77777777" w:rsidTr="007A77BF">
        <w:tc>
          <w:tcPr>
            <w:tcW w:w="858" w:type="pct"/>
          </w:tcPr>
          <w:p w14:paraId="02293797" w14:textId="77777777" w:rsidR="003A30F9" w:rsidRPr="0056068F" w:rsidRDefault="003A30F9" w:rsidP="007A77BF">
            <w:pPr>
              <w:rPr>
                <w:rStyle w:val="Strong"/>
              </w:rPr>
            </w:pPr>
          </w:p>
        </w:tc>
        <w:tc>
          <w:tcPr>
            <w:tcW w:w="4142" w:type="pct"/>
          </w:tcPr>
          <w:p w14:paraId="024644D8" w14:textId="13A308A2" w:rsidR="003A30F9" w:rsidRPr="0056068F" w:rsidRDefault="003A30F9" w:rsidP="007A77BF">
            <w:pPr>
              <w:rPr>
                <w:lang w:eastAsia="en-AU"/>
              </w:rPr>
            </w:pPr>
            <w:proofErr w:type="spellStart"/>
            <w:r w:rsidRPr="0056068F">
              <w:rPr>
                <w:lang w:eastAsia="en-AU"/>
              </w:rPr>
              <w:t>document.getElementById</w:t>
            </w:r>
            <w:proofErr w:type="spellEnd"/>
            <w:r w:rsidRPr="0056068F">
              <w:rPr>
                <w:lang w:eastAsia="en-AU"/>
              </w:rPr>
              <w:t>("id").</w:t>
            </w:r>
            <w:proofErr w:type="spellStart"/>
            <w:r w:rsidRPr="0056068F">
              <w:rPr>
                <w:lang w:eastAsia="en-AU"/>
              </w:rPr>
              <w:t>textContent</w:t>
            </w:r>
            <w:proofErr w:type="spellEnd"/>
            <w:r w:rsidRPr="0056068F">
              <w:rPr>
                <w:lang w:eastAsia="en-AU"/>
              </w:rPr>
              <w:t xml:space="preserve"> = "Welcome!";</w:t>
            </w:r>
          </w:p>
        </w:tc>
      </w:tr>
      <w:tr w:rsidR="003A30F9" w:rsidRPr="0056068F" w14:paraId="6A5C8A45" w14:textId="77777777" w:rsidTr="007A77BF">
        <w:tc>
          <w:tcPr>
            <w:tcW w:w="858" w:type="pct"/>
          </w:tcPr>
          <w:p w14:paraId="1283C5EC" w14:textId="77777777" w:rsidR="003A30F9" w:rsidRPr="0056068F" w:rsidRDefault="003A30F9" w:rsidP="007A77BF">
            <w:pPr>
              <w:rPr>
                <w:rStyle w:val="Strong"/>
              </w:rPr>
            </w:pPr>
            <w:r w:rsidRPr="0056068F">
              <w:rPr>
                <w:rStyle w:val="Strong"/>
              </w:rPr>
              <w:t>value</w:t>
            </w:r>
          </w:p>
        </w:tc>
        <w:tc>
          <w:tcPr>
            <w:tcW w:w="4142" w:type="pct"/>
          </w:tcPr>
          <w:p w14:paraId="644C9E29" w14:textId="164ACFB0" w:rsidR="003A30F9" w:rsidRPr="0056068F" w:rsidRDefault="003A30F9" w:rsidP="007A77BF">
            <w:pPr>
              <w:rPr>
                <w:lang w:eastAsia="en-AU"/>
              </w:rPr>
            </w:pPr>
            <w:r w:rsidRPr="0056068F">
              <w:rPr>
                <w:lang w:eastAsia="en-AU"/>
              </w:rPr>
              <w:t>For form fields — gets or sets the user</w:t>
            </w:r>
            <w:r w:rsidR="005E422F" w:rsidRPr="0056068F">
              <w:rPr>
                <w:lang w:eastAsia="en-AU"/>
              </w:rPr>
              <w:t>'</w:t>
            </w:r>
            <w:r w:rsidRPr="0056068F">
              <w:rPr>
                <w:lang w:eastAsia="en-AU"/>
              </w:rPr>
              <w:t>s input or selected value.</w:t>
            </w:r>
          </w:p>
        </w:tc>
      </w:tr>
      <w:tr w:rsidR="003A30F9" w:rsidRPr="0056068F" w14:paraId="63FB0902" w14:textId="77777777" w:rsidTr="007A77BF">
        <w:tc>
          <w:tcPr>
            <w:tcW w:w="858" w:type="pct"/>
          </w:tcPr>
          <w:p w14:paraId="7B31712C" w14:textId="77777777" w:rsidR="003A30F9" w:rsidRPr="0056068F" w:rsidRDefault="003A30F9" w:rsidP="007A77BF">
            <w:pPr>
              <w:rPr>
                <w:rStyle w:val="Strong"/>
              </w:rPr>
            </w:pPr>
          </w:p>
        </w:tc>
        <w:tc>
          <w:tcPr>
            <w:tcW w:w="4142" w:type="pct"/>
          </w:tcPr>
          <w:p w14:paraId="32CFABB5" w14:textId="5655A17D" w:rsidR="003A30F9" w:rsidRPr="0056068F" w:rsidRDefault="003A30F9" w:rsidP="007A77BF">
            <w:pPr>
              <w:rPr>
                <w:lang w:eastAsia="en-AU"/>
              </w:rPr>
            </w:pPr>
            <w:proofErr w:type="spellStart"/>
            <w:r w:rsidRPr="0056068F">
              <w:rPr>
                <w:lang w:eastAsia="en-AU"/>
              </w:rPr>
              <w:t>document.getElementById</w:t>
            </w:r>
            <w:proofErr w:type="spellEnd"/>
            <w:r w:rsidRPr="0056068F">
              <w:rPr>
                <w:lang w:eastAsia="en-AU"/>
              </w:rPr>
              <w:t>("name").value = "Shanna";</w:t>
            </w:r>
          </w:p>
        </w:tc>
      </w:tr>
      <w:tr w:rsidR="003A30F9" w:rsidRPr="0056068F" w14:paraId="2C924C65" w14:textId="77777777" w:rsidTr="007A77BF">
        <w:tc>
          <w:tcPr>
            <w:tcW w:w="858" w:type="pct"/>
          </w:tcPr>
          <w:p w14:paraId="30956BCB" w14:textId="77777777" w:rsidR="003A30F9" w:rsidRPr="0056068F" w:rsidRDefault="003A30F9" w:rsidP="007A77BF">
            <w:pPr>
              <w:rPr>
                <w:rStyle w:val="Strong"/>
              </w:rPr>
            </w:pPr>
            <w:r w:rsidRPr="0056068F">
              <w:rPr>
                <w:rStyle w:val="Strong"/>
              </w:rPr>
              <w:t>style</w:t>
            </w:r>
          </w:p>
        </w:tc>
        <w:tc>
          <w:tcPr>
            <w:tcW w:w="4142" w:type="pct"/>
          </w:tcPr>
          <w:p w14:paraId="6F550AF5" w14:textId="77777777" w:rsidR="003A30F9" w:rsidRPr="0056068F" w:rsidRDefault="003A30F9" w:rsidP="007A77BF">
            <w:pPr>
              <w:rPr>
                <w:lang w:eastAsia="en-AU"/>
              </w:rPr>
            </w:pPr>
            <w:r w:rsidRPr="0056068F">
              <w:rPr>
                <w:lang w:eastAsia="en-AU"/>
              </w:rPr>
              <w:t>Changes inline CSS for the element.</w:t>
            </w:r>
          </w:p>
        </w:tc>
      </w:tr>
      <w:tr w:rsidR="003A30F9" w:rsidRPr="0056068F" w14:paraId="596FCEF6" w14:textId="77777777" w:rsidTr="007A77BF">
        <w:tc>
          <w:tcPr>
            <w:tcW w:w="858" w:type="pct"/>
          </w:tcPr>
          <w:p w14:paraId="03898E0B" w14:textId="77777777" w:rsidR="003A30F9" w:rsidRPr="0056068F" w:rsidRDefault="003A30F9" w:rsidP="007A77BF">
            <w:pPr>
              <w:rPr>
                <w:rStyle w:val="Strong"/>
              </w:rPr>
            </w:pPr>
          </w:p>
        </w:tc>
        <w:tc>
          <w:tcPr>
            <w:tcW w:w="4142" w:type="pct"/>
          </w:tcPr>
          <w:p w14:paraId="4F1AFD2F" w14:textId="47BA1C6B" w:rsidR="003A30F9" w:rsidRPr="0056068F" w:rsidRDefault="003A30F9" w:rsidP="007A77BF">
            <w:pPr>
              <w:rPr>
                <w:lang w:eastAsia="en-AU"/>
              </w:rPr>
            </w:pPr>
            <w:proofErr w:type="spellStart"/>
            <w:r w:rsidRPr="0056068F">
              <w:rPr>
                <w:lang w:eastAsia="en-AU"/>
              </w:rPr>
              <w:t>document.getElementsByClass</w:t>
            </w:r>
            <w:proofErr w:type="spellEnd"/>
            <w:r w:rsidRPr="0056068F">
              <w:rPr>
                <w:lang w:eastAsia="en-AU"/>
              </w:rPr>
              <w:t>("class").</w:t>
            </w:r>
            <w:proofErr w:type="spellStart"/>
            <w:r w:rsidRPr="0056068F">
              <w:rPr>
                <w:lang w:eastAsia="en-AU"/>
              </w:rPr>
              <w:t>style.backgroundColor</w:t>
            </w:r>
            <w:proofErr w:type="spellEnd"/>
            <w:r w:rsidRPr="0056068F">
              <w:rPr>
                <w:lang w:eastAsia="en-AU"/>
              </w:rPr>
              <w:t xml:space="preserve"> = #ADD8EC;</w:t>
            </w:r>
          </w:p>
        </w:tc>
      </w:tr>
      <w:tr w:rsidR="003A30F9" w:rsidRPr="0056068F" w14:paraId="4C457402" w14:textId="77777777" w:rsidTr="007A77BF">
        <w:tc>
          <w:tcPr>
            <w:tcW w:w="858" w:type="pct"/>
          </w:tcPr>
          <w:p w14:paraId="316399DF" w14:textId="77777777" w:rsidR="003A30F9" w:rsidRPr="0056068F" w:rsidRDefault="003A30F9" w:rsidP="007A77BF">
            <w:pPr>
              <w:rPr>
                <w:rStyle w:val="Strong"/>
              </w:rPr>
            </w:pPr>
            <w:proofErr w:type="spellStart"/>
            <w:r w:rsidRPr="0056068F">
              <w:rPr>
                <w:rStyle w:val="Strong"/>
              </w:rPr>
              <w:t>src</w:t>
            </w:r>
            <w:proofErr w:type="spellEnd"/>
          </w:p>
        </w:tc>
        <w:tc>
          <w:tcPr>
            <w:tcW w:w="4142" w:type="pct"/>
          </w:tcPr>
          <w:p w14:paraId="5512C612" w14:textId="77777777" w:rsidR="003A30F9" w:rsidRPr="0056068F" w:rsidRDefault="003A30F9" w:rsidP="007A77BF">
            <w:pPr>
              <w:rPr>
                <w:lang w:eastAsia="en-AU"/>
              </w:rPr>
            </w:pPr>
            <w:r w:rsidRPr="0056068F">
              <w:rPr>
                <w:lang w:eastAsia="en-AU"/>
              </w:rPr>
              <w:t>For images or scripts — sets the file location.</w:t>
            </w:r>
          </w:p>
        </w:tc>
      </w:tr>
      <w:tr w:rsidR="003A30F9" w:rsidRPr="0056068F" w14:paraId="6CC0C642" w14:textId="77777777" w:rsidTr="007A77BF">
        <w:tc>
          <w:tcPr>
            <w:tcW w:w="858" w:type="pct"/>
          </w:tcPr>
          <w:p w14:paraId="1F8057E8" w14:textId="77777777" w:rsidR="003A30F9" w:rsidRPr="0056068F" w:rsidRDefault="003A30F9" w:rsidP="007A77BF">
            <w:pPr>
              <w:rPr>
                <w:rStyle w:val="Strong"/>
              </w:rPr>
            </w:pPr>
          </w:p>
        </w:tc>
        <w:tc>
          <w:tcPr>
            <w:tcW w:w="4142" w:type="pct"/>
          </w:tcPr>
          <w:p w14:paraId="19B91755" w14:textId="386253FA" w:rsidR="003A30F9" w:rsidRPr="0056068F" w:rsidRDefault="003A30F9" w:rsidP="007A77BF">
            <w:pPr>
              <w:rPr>
                <w:lang w:eastAsia="en-AU"/>
              </w:rPr>
            </w:pPr>
            <w:proofErr w:type="spellStart"/>
            <w:r w:rsidRPr="0056068F">
              <w:rPr>
                <w:lang w:eastAsia="en-AU"/>
              </w:rPr>
              <w:t>document.getElementById</w:t>
            </w:r>
            <w:proofErr w:type="spellEnd"/>
            <w:r w:rsidRPr="0056068F">
              <w:rPr>
                <w:lang w:eastAsia="en-AU"/>
              </w:rPr>
              <w:t>("logo").</w:t>
            </w:r>
            <w:proofErr w:type="spellStart"/>
            <w:r w:rsidRPr="0056068F">
              <w:rPr>
                <w:lang w:eastAsia="en-AU"/>
              </w:rPr>
              <w:t>src</w:t>
            </w:r>
            <w:proofErr w:type="spellEnd"/>
            <w:r w:rsidRPr="0056068F">
              <w:rPr>
                <w:lang w:eastAsia="en-AU"/>
              </w:rPr>
              <w:t xml:space="preserve"> = "images/logo.png";</w:t>
            </w:r>
          </w:p>
        </w:tc>
      </w:tr>
      <w:tr w:rsidR="003A30F9" w:rsidRPr="0056068F" w14:paraId="1491BE55" w14:textId="77777777" w:rsidTr="007A77BF">
        <w:tc>
          <w:tcPr>
            <w:tcW w:w="858" w:type="pct"/>
          </w:tcPr>
          <w:p w14:paraId="3A82BC86" w14:textId="77777777" w:rsidR="003A30F9" w:rsidRPr="0056068F" w:rsidRDefault="003A30F9" w:rsidP="007A77BF">
            <w:pPr>
              <w:rPr>
                <w:rStyle w:val="Strong"/>
              </w:rPr>
            </w:pPr>
            <w:proofErr w:type="spellStart"/>
            <w:r w:rsidRPr="0056068F">
              <w:rPr>
                <w:rStyle w:val="Strong"/>
              </w:rPr>
              <w:t>href</w:t>
            </w:r>
            <w:proofErr w:type="spellEnd"/>
          </w:p>
        </w:tc>
        <w:tc>
          <w:tcPr>
            <w:tcW w:w="4142" w:type="pct"/>
          </w:tcPr>
          <w:p w14:paraId="448745E8" w14:textId="77777777" w:rsidR="003A30F9" w:rsidRPr="0056068F" w:rsidRDefault="003A30F9" w:rsidP="007A77BF">
            <w:pPr>
              <w:rPr>
                <w:lang w:eastAsia="en-AU"/>
              </w:rPr>
            </w:pPr>
            <w:r w:rsidRPr="0056068F">
              <w:rPr>
                <w:lang w:eastAsia="en-AU"/>
              </w:rPr>
              <w:t>For links — sets the URL to navigate to.</w:t>
            </w:r>
          </w:p>
        </w:tc>
      </w:tr>
      <w:tr w:rsidR="003A30F9" w:rsidRPr="0056068F" w14:paraId="75E6785D" w14:textId="77777777" w:rsidTr="007A77BF">
        <w:tc>
          <w:tcPr>
            <w:tcW w:w="858" w:type="pct"/>
          </w:tcPr>
          <w:p w14:paraId="363F8FAE" w14:textId="77777777" w:rsidR="003A30F9" w:rsidRPr="0056068F" w:rsidRDefault="003A30F9" w:rsidP="007A77BF">
            <w:pPr>
              <w:rPr>
                <w:rStyle w:val="Strong"/>
              </w:rPr>
            </w:pPr>
          </w:p>
        </w:tc>
        <w:tc>
          <w:tcPr>
            <w:tcW w:w="4142" w:type="pct"/>
          </w:tcPr>
          <w:p w14:paraId="3F77E705" w14:textId="575481EB" w:rsidR="003A30F9" w:rsidRPr="0056068F" w:rsidRDefault="003A30F9" w:rsidP="007A77BF">
            <w:pPr>
              <w:rPr>
                <w:lang w:eastAsia="en-AU"/>
              </w:rPr>
            </w:pPr>
            <w:proofErr w:type="spellStart"/>
            <w:r w:rsidRPr="0056068F">
              <w:rPr>
                <w:lang w:eastAsia="en-AU"/>
              </w:rPr>
              <w:t>document.getElementById</w:t>
            </w:r>
            <w:proofErr w:type="spellEnd"/>
            <w:r w:rsidRPr="0056068F">
              <w:rPr>
                <w:lang w:eastAsia="en-AU"/>
              </w:rPr>
              <w:t>("link").</w:t>
            </w:r>
            <w:proofErr w:type="spellStart"/>
            <w:r w:rsidRPr="0056068F">
              <w:rPr>
                <w:lang w:eastAsia="en-AU"/>
              </w:rPr>
              <w:t>href</w:t>
            </w:r>
            <w:proofErr w:type="spellEnd"/>
            <w:r w:rsidRPr="0056068F">
              <w:rPr>
                <w:lang w:eastAsia="en-AU"/>
              </w:rPr>
              <w:t xml:space="preserve"> = "https://example.com";</w:t>
            </w:r>
          </w:p>
        </w:tc>
      </w:tr>
    </w:tbl>
    <w:p w14:paraId="25A487EA" w14:textId="233A55B2" w:rsidR="003A30F9" w:rsidRPr="0056068F" w:rsidRDefault="003A30F9" w:rsidP="00603DBF">
      <w:pPr>
        <w:pStyle w:val="Heading2"/>
        <w:rPr>
          <w:noProof/>
        </w:rPr>
      </w:pPr>
      <w:bookmarkStart w:id="165" w:name="_Toc213359327"/>
      <w:bookmarkStart w:id="166" w:name="_Toc216707810"/>
      <w:r w:rsidRPr="0056068F">
        <w:rPr>
          <w:noProof/>
        </w:rPr>
        <w:lastRenderedPageBreak/>
        <w:t>Create a simple toggle with JavaScript</w:t>
      </w:r>
      <w:bookmarkEnd w:id="165"/>
      <w:bookmarkEnd w:id="166"/>
    </w:p>
    <w:p w14:paraId="3310F1DD" w14:textId="53C2B54B" w:rsidR="00603DBF" w:rsidRPr="0056068F" w:rsidRDefault="003A30F9" w:rsidP="00724376">
      <w:pPr>
        <w:rPr>
          <w:lang w:eastAsia="en-AU"/>
        </w:rPr>
      </w:pPr>
      <w:r w:rsidRPr="0056068F">
        <w:rPr>
          <w:lang w:eastAsia="en-AU"/>
        </w:rPr>
        <w:t>A toggle switches an element</w:t>
      </w:r>
      <w:r w:rsidR="005E422F" w:rsidRPr="0056068F">
        <w:rPr>
          <w:lang w:eastAsia="en-AU"/>
        </w:rPr>
        <w:t>'</w:t>
      </w:r>
      <w:r w:rsidRPr="0056068F">
        <w:rPr>
          <w:lang w:eastAsia="en-AU"/>
        </w:rPr>
        <w:t>s state on or off using JavaScript.</w:t>
      </w:r>
      <w:r w:rsidR="00D570C7">
        <w:rPr>
          <w:lang w:eastAsia="en-AU"/>
        </w:rPr>
        <w:t xml:space="preserve"> </w:t>
      </w:r>
      <w:r w:rsidRPr="0056068F">
        <w:rPr>
          <w:lang w:eastAsia="en-AU"/>
        </w:rPr>
        <w:t>It works by adding or removing a CSS class when an event (such as a</w:t>
      </w:r>
      <w:r w:rsidR="00D570C7">
        <w:rPr>
          <w:lang w:eastAsia="en-AU"/>
        </w:rPr>
        <w:t xml:space="preserve"> mouse</w:t>
      </w:r>
      <w:r w:rsidRPr="0056068F">
        <w:rPr>
          <w:lang w:eastAsia="en-AU"/>
        </w:rPr>
        <w:t xml:space="preserve"> click) occurs.</w:t>
      </w:r>
    </w:p>
    <w:p w14:paraId="7A5D120E" w14:textId="22B7C22E" w:rsidR="003A30F9" w:rsidRPr="0056068F" w:rsidRDefault="00D570C7" w:rsidP="00D570C7">
      <w:pPr>
        <w:keepNext/>
        <w:rPr>
          <w:lang w:eastAsia="en-AU"/>
        </w:rPr>
      </w:pPr>
      <w:r>
        <w:rPr>
          <w:lang w:eastAsia="en-AU"/>
        </w:rPr>
        <w:t>For e</w:t>
      </w:r>
      <w:r w:rsidR="003A30F9" w:rsidRPr="0056068F">
        <w:rPr>
          <w:lang w:eastAsia="en-AU"/>
        </w:rPr>
        <w:t>xample:</w:t>
      </w:r>
    </w:p>
    <w:p w14:paraId="5F8AA59C" w14:textId="77777777" w:rsidR="003A30F9" w:rsidRPr="0056068F" w:rsidRDefault="003A30F9" w:rsidP="003A30F9">
      <w:pPr>
        <w:pStyle w:val="ComputerCode"/>
      </w:pPr>
      <w:proofErr w:type="spellStart"/>
      <w:r w:rsidRPr="0056068F">
        <w:t>element.classList.toggle</w:t>
      </w:r>
      <w:proofErr w:type="spellEnd"/>
      <w:r w:rsidRPr="0056068F">
        <w:t>('active');</w:t>
      </w:r>
    </w:p>
    <w:p w14:paraId="2C1B7923" w14:textId="75376C61" w:rsidR="00603DBF" w:rsidRPr="0056068F" w:rsidRDefault="003A30F9" w:rsidP="00724376">
      <w:pPr>
        <w:rPr>
          <w:lang w:eastAsia="en-AU"/>
        </w:rPr>
      </w:pPr>
      <w:r w:rsidRPr="0056068F">
        <w:rPr>
          <w:lang w:eastAsia="en-AU"/>
        </w:rPr>
        <w:t>This line adds or removes the .active class, depending on its current state.</w:t>
      </w:r>
      <w:r w:rsidR="00D570C7">
        <w:rPr>
          <w:lang w:eastAsia="en-AU"/>
        </w:rPr>
        <w:t xml:space="preserve"> In this example:</w:t>
      </w:r>
    </w:p>
    <w:p w14:paraId="48B7D534" w14:textId="77777777" w:rsidR="00666F12" w:rsidRPr="00666F12" w:rsidRDefault="00666F12" w:rsidP="00023BC9">
      <w:pPr>
        <w:pStyle w:val="ListBullet"/>
        <w:rPr>
          <w:rStyle w:val="Emphasis"/>
          <w:i w:val="0"/>
          <w:iCs w:val="0"/>
        </w:rPr>
      </w:pPr>
      <w:r w:rsidRPr="00666F12">
        <w:rPr>
          <w:rStyle w:val="Emphasis"/>
        </w:rPr>
        <w:t xml:space="preserve">element </w:t>
      </w:r>
      <w:r w:rsidRPr="00666F12">
        <w:t>represents the HTML element being toggled</w:t>
      </w:r>
    </w:p>
    <w:p w14:paraId="3A8918F5" w14:textId="4A0F5189" w:rsidR="003A30F9" w:rsidRPr="0056068F" w:rsidRDefault="003A30F9" w:rsidP="00023BC9">
      <w:pPr>
        <w:pStyle w:val="ListBullet"/>
      </w:pPr>
      <w:proofErr w:type="spellStart"/>
      <w:r w:rsidRPr="00D570C7">
        <w:rPr>
          <w:rStyle w:val="Emphasis"/>
        </w:rPr>
        <w:t>classList</w:t>
      </w:r>
      <w:proofErr w:type="spellEnd"/>
      <w:r w:rsidRPr="0056068F">
        <w:t xml:space="preserve"> holds all CSS classes applied to an element</w:t>
      </w:r>
    </w:p>
    <w:p w14:paraId="388F415A" w14:textId="5BA908E8" w:rsidR="003A30F9" w:rsidRPr="0056068F" w:rsidRDefault="003A30F9" w:rsidP="00023BC9">
      <w:pPr>
        <w:pStyle w:val="ListBullet"/>
      </w:pPr>
      <w:r w:rsidRPr="00D570C7">
        <w:rPr>
          <w:rStyle w:val="Emphasis"/>
        </w:rPr>
        <w:t>toggle()</w:t>
      </w:r>
      <w:r w:rsidRPr="0056068F">
        <w:t xml:space="preserve"> adds a class if it isn</w:t>
      </w:r>
      <w:r w:rsidR="005E422F" w:rsidRPr="0056068F">
        <w:t>'</w:t>
      </w:r>
      <w:r w:rsidRPr="0056068F">
        <w:t>t present, or removes it if it is.</w:t>
      </w:r>
    </w:p>
    <w:p w14:paraId="6ACAE512" w14:textId="77777777" w:rsidR="003A30F9" w:rsidRPr="0056068F" w:rsidRDefault="003A30F9" w:rsidP="003A30F9">
      <w:pPr>
        <w:pStyle w:val="HeadingDecorative"/>
        <w:rPr>
          <w:noProof/>
        </w:rPr>
      </w:pPr>
      <w:r w:rsidRPr="0056068F">
        <w:rPr>
          <w:noProof/>
        </w:rPr>
        <w:tab/>
      </w:r>
      <w:r w:rsidRPr="0056068F">
        <w:rPr>
          <w:noProof/>
        </w:rPr>
        <w:drawing>
          <wp:inline distT="0" distB="0" distL="0" distR="0" wp14:anchorId="60B1450C" wp14:editId="0BB2CD9B">
            <wp:extent cx="324000" cy="324000"/>
            <wp:effectExtent l="0" t="0" r="0" b="0"/>
            <wp:docPr id="2059143906"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04C2D968" w14:textId="08C5EA82" w:rsidR="003A30F9" w:rsidRDefault="002661DA" w:rsidP="00603DBF">
      <w:pPr>
        <w:pStyle w:val="Heading3"/>
        <w:rPr>
          <w:noProof/>
        </w:rPr>
      </w:pPr>
      <w:bookmarkStart w:id="167" w:name="_Ref215569275"/>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32</w:t>
      </w:r>
      <w:r w:rsidRPr="0056068F">
        <w:rPr>
          <w:noProof/>
        </w:rPr>
        <w:fldChar w:fldCharType="end"/>
      </w:r>
      <w:r w:rsidR="00603DBF" w:rsidRPr="0056068F">
        <w:rPr>
          <w:noProof/>
        </w:rPr>
        <w:t xml:space="preserve">: </w:t>
      </w:r>
      <w:r w:rsidR="00E17463">
        <w:rPr>
          <w:noProof/>
        </w:rPr>
        <w:t>Apply d</w:t>
      </w:r>
      <w:r w:rsidR="00603DBF" w:rsidRPr="0056068F">
        <w:rPr>
          <w:noProof/>
        </w:rPr>
        <w:t>ark theme toggle</w:t>
      </w:r>
      <w:bookmarkEnd w:id="167"/>
    </w:p>
    <w:p w14:paraId="7C0FE1C7" w14:textId="6EBD4047" w:rsidR="001564AE" w:rsidRPr="003F0C4F" w:rsidRDefault="001564AE" w:rsidP="001564AE">
      <w:r w:rsidRPr="003F0C4F">
        <w:t xml:space="preserve">Read </w:t>
      </w:r>
      <w:r>
        <w:t>the instructions</w:t>
      </w:r>
      <w:r w:rsidRPr="003F0C4F">
        <w:t xml:space="preserve"> and </w:t>
      </w:r>
      <w:r>
        <w:t>complete the activity</w:t>
      </w:r>
      <w:r w:rsidRPr="003F0C4F">
        <w:t xml:space="preserve">. </w:t>
      </w:r>
    </w:p>
    <w:p w14:paraId="23CC6E04" w14:textId="77777777" w:rsidR="003A30F9" w:rsidRPr="0056068F" w:rsidRDefault="003A30F9" w:rsidP="00CC75E8">
      <w:pPr>
        <w:pStyle w:val="ListNumber"/>
        <w:numPr>
          <w:ilvl w:val="0"/>
          <w:numId w:val="49"/>
        </w:numPr>
      </w:pPr>
      <w:r w:rsidRPr="0056068F">
        <w:t>Create a new HTML file and add a button for the dark theme.</w:t>
      </w:r>
    </w:p>
    <w:p w14:paraId="74A54C38" w14:textId="77777777" w:rsidR="003A30F9" w:rsidRPr="0056068F" w:rsidRDefault="003A30F9" w:rsidP="00BD4345">
      <w:pPr>
        <w:pStyle w:val="ListNumber"/>
        <w:numPr>
          <w:ilvl w:val="1"/>
          <w:numId w:val="6"/>
        </w:numPr>
      </w:pPr>
      <w:r w:rsidRPr="0056068F">
        <w:t>The button will call a JavaScript function when clicked.</w:t>
      </w:r>
    </w:p>
    <w:p w14:paraId="0469E61A" w14:textId="0F3C594C" w:rsidR="003A30F9" w:rsidRPr="0056068F" w:rsidRDefault="003A30F9" w:rsidP="003A30F9">
      <w:pPr>
        <w:pStyle w:val="ComputerCode"/>
      </w:pPr>
      <w:r w:rsidRPr="0056068F">
        <w:t>&lt;button type="button" onclick="</w:t>
      </w:r>
      <w:proofErr w:type="spellStart"/>
      <w:r w:rsidRPr="0056068F">
        <w:t>darkTheme</w:t>
      </w:r>
      <w:proofErr w:type="spellEnd"/>
      <w:r w:rsidRPr="0056068F">
        <w:t>()"&gt;Change Theme&lt;/button&gt;</w:t>
      </w:r>
    </w:p>
    <w:p w14:paraId="6DAD1A55" w14:textId="77777777" w:rsidR="003A30F9" w:rsidRPr="0056068F" w:rsidRDefault="003A30F9" w:rsidP="00BD4345">
      <w:pPr>
        <w:pStyle w:val="ListNumber"/>
      </w:pPr>
      <w:r w:rsidRPr="0056068F">
        <w:t>Create a new CSS file and link it to the HTML file.</w:t>
      </w:r>
    </w:p>
    <w:p w14:paraId="24D81323" w14:textId="0F5BFE1F" w:rsidR="003A30F9" w:rsidRPr="0056068F" w:rsidRDefault="003A30F9" w:rsidP="00BD4345">
      <w:pPr>
        <w:pStyle w:val="ListNumber"/>
        <w:numPr>
          <w:ilvl w:val="1"/>
          <w:numId w:val="6"/>
        </w:numPr>
      </w:pPr>
      <w:r w:rsidRPr="0056068F">
        <w:t xml:space="preserve">Define </w:t>
      </w:r>
      <w:r w:rsidR="00603DBF" w:rsidRPr="0056068F">
        <w:t>2</w:t>
      </w:r>
      <w:r w:rsidRPr="0056068F">
        <w:t xml:space="preserve"> styles one for the default theme and one for the dark theme.</w:t>
      </w:r>
    </w:p>
    <w:p w14:paraId="1062DAB1" w14:textId="77777777" w:rsidR="003A30F9" w:rsidRPr="0056068F" w:rsidRDefault="003A30F9" w:rsidP="00BD4345">
      <w:pPr>
        <w:pStyle w:val="ListNumber"/>
      </w:pPr>
      <w:r w:rsidRPr="0056068F">
        <w:t>Create a new JavaScript file and link it to the HTML file.</w:t>
      </w:r>
    </w:p>
    <w:p w14:paraId="3B6C7BE3" w14:textId="77777777" w:rsidR="003A30F9" w:rsidRPr="0056068F" w:rsidRDefault="003A30F9" w:rsidP="00BD4345">
      <w:pPr>
        <w:pStyle w:val="ListNumber"/>
        <w:numPr>
          <w:ilvl w:val="1"/>
          <w:numId w:val="6"/>
        </w:numPr>
      </w:pPr>
      <w:r w:rsidRPr="0056068F">
        <w:t>Write a function that toggles the dark theme class on the &lt;body&gt; element.</w:t>
      </w:r>
    </w:p>
    <w:p w14:paraId="4BD98729" w14:textId="77777777" w:rsidR="003A30F9" w:rsidRPr="0056068F" w:rsidRDefault="003A30F9" w:rsidP="003A30F9">
      <w:pPr>
        <w:pStyle w:val="ComputerCode"/>
      </w:pPr>
      <w:r w:rsidRPr="0056068F">
        <w:t xml:space="preserve">function </w:t>
      </w:r>
      <w:proofErr w:type="spellStart"/>
      <w:r w:rsidRPr="0056068F">
        <w:t>darkTheme</w:t>
      </w:r>
      <w:proofErr w:type="spellEnd"/>
      <w:r w:rsidRPr="0056068F">
        <w:t>() {</w:t>
      </w:r>
    </w:p>
    <w:p w14:paraId="7323059C" w14:textId="77777777" w:rsidR="003A30F9" w:rsidRPr="0056068F" w:rsidRDefault="003A30F9" w:rsidP="003A30F9">
      <w:pPr>
        <w:pStyle w:val="ComputerCode"/>
        <w:ind w:firstLine="578"/>
      </w:pPr>
      <w:proofErr w:type="spellStart"/>
      <w:r w:rsidRPr="0056068F">
        <w:t>document.body.classList.toggle</w:t>
      </w:r>
      <w:proofErr w:type="spellEnd"/>
      <w:r w:rsidRPr="0056068F">
        <w:t>('dark-theme');</w:t>
      </w:r>
    </w:p>
    <w:p w14:paraId="219B2A15" w14:textId="77777777" w:rsidR="003A30F9" w:rsidRPr="0056068F" w:rsidRDefault="003A30F9" w:rsidP="003A30F9">
      <w:pPr>
        <w:pStyle w:val="ComputerCode"/>
      </w:pPr>
      <w:r w:rsidRPr="0056068F">
        <w:t>}</w:t>
      </w:r>
    </w:p>
    <w:p w14:paraId="58AA3D92" w14:textId="77777777" w:rsidR="003A30F9" w:rsidRPr="0056068F" w:rsidRDefault="003A30F9" w:rsidP="00275801">
      <w:pPr>
        <w:pStyle w:val="ListNumber"/>
      </w:pPr>
      <w:r w:rsidRPr="0056068F">
        <w:t>Test your page in your preferred browser.</w:t>
      </w:r>
    </w:p>
    <w:p w14:paraId="1608F0FE" w14:textId="77777777" w:rsidR="003A30F9" w:rsidRPr="0056068F" w:rsidRDefault="003A30F9" w:rsidP="003A30F9">
      <w:pPr>
        <w:pStyle w:val="HeadingDecorative"/>
        <w:rPr>
          <w:noProof/>
        </w:rPr>
      </w:pPr>
      <w:r w:rsidRPr="0056068F">
        <w:rPr>
          <w:noProof/>
        </w:rPr>
        <w:lastRenderedPageBreak/>
        <w:tab/>
      </w:r>
      <w:r w:rsidRPr="0056068F">
        <w:rPr>
          <w:noProof/>
        </w:rPr>
        <w:drawing>
          <wp:inline distT="0" distB="0" distL="0" distR="0" wp14:anchorId="65866A87" wp14:editId="70B1B839">
            <wp:extent cx="324000" cy="324000"/>
            <wp:effectExtent l="0" t="0" r="0" b="0"/>
            <wp:docPr id="1437191746"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701209C7" w14:textId="6F44C574" w:rsidR="003A30F9" w:rsidRDefault="002661DA" w:rsidP="00603DBF">
      <w:pPr>
        <w:pStyle w:val="Heading3"/>
        <w:rPr>
          <w:noProof/>
        </w:rPr>
      </w:pPr>
      <w:bookmarkStart w:id="168" w:name="_Ref215569276"/>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33</w:t>
      </w:r>
      <w:r w:rsidRPr="0056068F">
        <w:rPr>
          <w:noProof/>
        </w:rPr>
        <w:fldChar w:fldCharType="end"/>
      </w:r>
      <w:r w:rsidR="00603DBF" w:rsidRPr="0056068F">
        <w:rPr>
          <w:noProof/>
        </w:rPr>
        <w:t xml:space="preserve">: </w:t>
      </w:r>
      <w:r w:rsidR="00E17463">
        <w:rPr>
          <w:noProof/>
        </w:rPr>
        <w:t>Apply h</w:t>
      </w:r>
      <w:r w:rsidR="00603DBF" w:rsidRPr="0056068F">
        <w:rPr>
          <w:noProof/>
        </w:rPr>
        <w:t>amburger menu toggle</w:t>
      </w:r>
      <w:bookmarkEnd w:id="168"/>
    </w:p>
    <w:p w14:paraId="312F4027" w14:textId="77777777" w:rsidR="001564AE" w:rsidRPr="003F0C4F" w:rsidRDefault="001564AE" w:rsidP="001564AE">
      <w:r w:rsidRPr="003F0C4F">
        <w:t xml:space="preserve">Read </w:t>
      </w:r>
      <w:r>
        <w:t>the instructions</w:t>
      </w:r>
      <w:r w:rsidRPr="003F0C4F">
        <w:t xml:space="preserve"> and </w:t>
      </w:r>
      <w:r>
        <w:t>complete the activity</w:t>
      </w:r>
      <w:r w:rsidRPr="003F0C4F">
        <w:t xml:space="preserve">. </w:t>
      </w:r>
    </w:p>
    <w:p w14:paraId="55FF4A7A" w14:textId="77777777" w:rsidR="003A30F9" w:rsidRPr="0056068F" w:rsidRDefault="003A30F9" w:rsidP="00CC75E8">
      <w:pPr>
        <w:pStyle w:val="ListNumber"/>
        <w:numPr>
          <w:ilvl w:val="0"/>
          <w:numId w:val="50"/>
        </w:numPr>
      </w:pPr>
      <w:r w:rsidRPr="0056068F">
        <w:t>Create a new HTML file and add a button and navigation menu:</w:t>
      </w:r>
    </w:p>
    <w:p w14:paraId="3DD91A0A" w14:textId="6B4F44FD" w:rsidR="003A30F9" w:rsidRPr="0056068F" w:rsidRDefault="003A30F9" w:rsidP="003A30F9">
      <w:pPr>
        <w:pStyle w:val="ComputerCode"/>
      </w:pPr>
      <w:r w:rsidRPr="0056068F">
        <w:t>&lt;button type="button" onclick="</w:t>
      </w:r>
      <w:proofErr w:type="spellStart"/>
      <w:r w:rsidRPr="0056068F">
        <w:t>toggleMenu</w:t>
      </w:r>
      <w:proofErr w:type="spellEnd"/>
      <w:r w:rsidRPr="0056068F">
        <w:t>()"&gt;</w:t>
      </w:r>
      <w:r w:rsidRPr="0056068F">
        <w:rPr>
          <w:rFonts w:ascii="Segoe UI Symbol" w:hAnsi="Segoe UI Symbol" w:cs="Segoe UI Symbol"/>
        </w:rPr>
        <w:t>☰</w:t>
      </w:r>
      <w:r w:rsidRPr="0056068F">
        <w:t xml:space="preserve"> Menu&lt;/button&gt;</w:t>
      </w:r>
    </w:p>
    <w:p w14:paraId="4CC8C4CE" w14:textId="77777777" w:rsidR="003A30F9" w:rsidRPr="0056068F" w:rsidRDefault="003A30F9" w:rsidP="003A30F9">
      <w:pPr>
        <w:pStyle w:val="ComputerCode"/>
      </w:pPr>
    </w:p>
    <w:p w14:paraId="4D32DE23" w14:textId="6EF1F8CD" w:rsidR="003A30F9" w:rsidRPr="0056068F" w:rsidRDefault="003A30F9" w:rsidP="003A30F9">
      <w:pPr>
        <w:pStyle w:val="ComputerCode"/>
      </w:pPr>
      <w:r w:rsidRPr="0056068F">
        <w:t>&lt;nav id="</w:t>
      </w:r>
      <w:proofErr w:type="spellStart"/>
      <w:r w:rsidRPr="0056068F">
        <w:t>hamburgerMenu</w:t>
      </w:r>
      <w:proofErr w:type="spellEnd"/>
      <w:r w:rsidRPr="0056068F">
        <w:t>" class="menu"&gt;</w:t>
      </w:r>
    </w:p>
    <w:p w14:paraId="3380D39C" w14:textId="3F2A317F" w:rsidR="003A30F9" w:rsidRPr="0056068F" w:rsidRDefault="003A30F9" w:rsidP="003A30F9">
      <w:pPr>
        <w:pStyle w:val="ComputerCode"/>
        <w:ind w:firstLine="578"/>
      </w:pPr>
      <w:r w:rsidRPr="0056068F">
        <w:t xml:space="preserve">&lt;a </w:t>
      </w:r>
      <w:proofErr w:type="spellStart"/>
      <w:r w:rsidRPr="0056068F">
        <w:t>href</w:t>
      </w:r>
      <w:proofErr w:type="spellEnd"/>
      <w:r w:rsidRPr="0056068F">
        <w:t>="#"&gt;Home&lt;/a&gt;</w:t>
      </w:r>
    </w:p>
    <w:p w14:paraId="7042DAEA" w14:textId="7B5E4250" w:rsidR="003A30F9" w:rsidRPr="0056068F" w:rsidRDefault="003A30F9" w:rsidP="003A30F9">
      <w:pPr>
        <w:pStyle w:val="ComputerCode"/>
        <w:ind w:firstLine="578"/>
      </w:pPr>
      <w:r w:rsidRPr="0056068F">
        <w:t xml:space="preserve">&lt;a </w:t>
      </w:r>
      <w:proofErr w:type="spellStart"/>
      <w:r w:rsidRPr="0056068F">
        <w:t>href</w:t>
      </w:r>
      <w:proofErr w:type="spellEnd"/>
      <w:r w:rsidRPr="0056068F">
        <w:t>="#"&gt;About&lt;/a&gt;</w:t>
      </w:r>
    </w:p>
    <w:p w14:paraId="4FD53BA4" w14:textId="58FC2E51" w:rsidR="003A30F9" w:rsidRPr="0056068F" w:rsidRDefault="003A30F9" w:rsidP="003A30F9">
      <w:pPr>
        <w:pStyle w:val="ComputerCode"/>
        <w:ind w:firstLine="578"/>
      </w:pPr>
      <w:r w:rsidRPr="0056068F">
        <w:t xml:space="preserve">&lt;a </w:t>
      </w:r>
      <w:proofErr w:type="spellStart"/>
      <w:r w:rsidRPr="0056068F">
        <w:t>href</w:t>
      </w:r>
      <w:proofErr w:type="spellEnd"/>
      <w:r w:rsidRPr="0056068F">
        <w:t>="#"&gt;Services&lt;/a&gt;</w:t>
      </w:r>
    </w:p>
    <w:p w14:paraId="425DED80" w14:textId="0708255F" w:rsidR="003A30F9" w:rsidRPr="0056068F" w:rsidRDefault="003A30F9" w:rsidP="003A30F9">
      <w:pPr>
        <w:pStyle w:val="ComputerCode"/>
        <w:ind w:firstLine="578"/>
      </w:pPr>
      <w:r w:rsidRPr="0056068F">
        <w:t xml:space="preserve">&lt;a </w:t>
      </w:r>
      <w:proofErr w:type="spellStart"/>
      <w:r w:rsidRPr="0056068F">
        <w:t>href</w:t>
      </w:r>
      <w:proofErr w:type="spellEnd"/>
      <w:r w:rsidRPr="0056068F">
        <w:t>="#"&gt;Contact&lt;/a&gt;</w:t>
      </w:r>
    </w:p>
    <w:p w14:paraId="286D290F" w14:textId="77777777" w:rsidR="003A30F9" w:rsidRPr="0056068F" w:rsidRDefault="003A30F9" w:rsidP="003A30F9">
      <w:pPr>
        <w:pStyle w:val="ComputerCode"/>
      </w:pPr>
      <w:r w:rsidRPr="0056068F">
        <w:t>&lt;/nav&gt;</w:t>
      </w:r>
    </w:p>
    <w:p w14:paraId="7ECCEAF4" w14:textId="77777777" w:rsidR="003A30F9" w:rsidRPr="0056068F" w:rsidRDefault="003A30F9" w:rsidP="00BD4345">
      <w:pPr>
        <w:pStyle w:val="ListNumber"/>
      </w:pPr>
      <w:r w:rsidRPr="0056068F">
        <w:t>In your CSS file, hide the menu by default and display it when active.</w:t>
      </w:r>
    </w:p>
    <w:p w14:paraId="165E8FEC" w14:textId="77777777" w:rsidR="003A30F9" w:rsidRPr="0056068F" w:rsidRDefault="003A30F9" w:rsidP="003A30F9">
      <w:pPr>
        <w:pStyle w:val="ComputerCode"/>
      </w:pPr>
      <w:r w:rsidRPr="0056068F">
        <w:t>.menu {</w:t>
      </w:r>
    </w:p>
    <w:p w14:paraId="44C41F2F" w14:textId="77777777" w:rsidR="003A30F9" w:rsidRPr="0056068F" w:rsidRDefault="003A30F9" w:rsidP="003A30F9">
      <w:pPr>
        <w:pStyle w:val="ComputerCode"/>
        <w:ind w:firstLine="578"/>
      </w:pPr>
      <w:r w:rsidRPr="0056068F">
        <w:t>display: none;</w:t>
      </w:r>
    </w:p>
    <w:p w14:paraId="32ED2EBC" w14:textId="77777777" w:rsidR="003A30F9" w:rsidRPr="0056068F" w:rsidRDefault="003A30F9" w:rsidP="003A30F9">
      <w:pPr>
        <w:pStyle w:val="ComputerCode"/>
        <w:ind w:firstLine="578"/>
      </w:pPr>
      <w:r w:rsidRPr="0056068F">
        <w:t>flex-direction: column;</w:t>
      </w:r>
    </w:p>
    <w:p w14:paraId="5026A1E9" w14:textId="77777777" w:rsidR="003A30F9" w:rsidRPr="0056068F" w:rsidRDefault="003A30F9" w:rsidP="003A30F9">
      <w:pPr>
        <w:pStyle w:val="ComputerCode"/>
      </w:pPr>
      <w:r w:rsidRPr="0056068F">
        <w:t>}</w:t>
      </w:r>
    </w:p>
    <w:p w14:paraId="751E49A6" w14:textId="77777777" w:rsidR="003A30F9" w:rsidRPr="0056068F" w:rsidRDefault="003A30F9" w:rsidP="003A30F9">
      <w:pPr>
        <w:pStyle w:val="ComputerCode"/>
      </w:pPr>
    </w:p>
    <w:p w14:paraId="25FC55A0" w14:textId="77777777" w:rsidR="003A30F9" w:rsidRPr="0056068F" w:rsidRDefault="003A30F9" w:rsidP="003A30F9">
      <w:pPr>
        <w:pStyle w:val="ComputerCode"/>
      </w:pPr>
      <w:r w:rsidRPr="0056068F">
        <w:t>.</w:t>
      </w:r>
      <w:proofErr w:type="spellStart"/>
      <w:r w:rsidRPr="0056068F">
        <w:t>menu.open</w:t>
      </w:r>
      <w:proofErr w:type="spellEnd"/>
      <w:r w:rsidRPr="0056068F">
        <w:t xml:space="preserve"> {</w:t>
      </w:r>
    </w:p>
    <w:p w14:paraId="5C6D9964" w14:textId="77777777" w:rsidR="003A30F9" w:rsidRPr="0056068F" w:rsidRDefault="003A30F9" w:rsidP="003A30F9">
      <w:pPr>
        <w:pStyle w:val="ComputerCode"/>
        <w:ind w:firstLine="578"/>
      </w:pPr>
      <w:r w:rsidRPr="0056068F">
        <w:t>display: flex;</w:t>
      </w:r>
    </w:p>
    <w:p w14:paraId="73A268FE" w14:textId="77777777" w:rsidR="003A30F9" w:rsidRPr="0056068F" w:rsidRDefault="003A30F9" w:rsidP="003A30F9">
      <w:pPr>
        <w:pStyle w:val="ComputerCode"/>
      </w:pPr>
      <w:r w:rsidRPr="0056068F">
        <w:t>}</w:t>
      </w:r>
    </w:p>
    <w:p w14:paraId="38A2C60B" w14:textId="77777777" w:rsidR="003A30F9" w:rsidRPr="0056068F" w:rsidRDefault="003A30F9" w:rsidP="00275801">
      <w:pPr>
        <w:pStyle w:val="ListNumber"/>
      </w:pPr>
      <w:r w:rsidRPr="0056068F">
        <w:t>In your JavaScript file, add a function to toggle the menu open and closed.</w:t>
      </w:r>
    </w:p>
    <w:p w14:paraId="579471E1" w14:textId="77777777" w:rsidR="003A30F9" w:rsidRPr="0056068F" w:rsidRDefault="003A30F9" w:rsidP="003A30F9">
      <w:pPr>
        <w:pStyle w:val="ComputerCode"/>
      </w:pPr>
      <w:r w:rsidRPr="0056068F">
        <w:t xml:space="preserve">function </w:t>
      </w:r>
      <w:proofErr w:type="spellStart"/>
      <w:r w:rsidRPr="0056068F">
        <w:t>toggleMenu</w:t>
      </w:r>
      <w:proofErr w:type="spellEnd"/>
      <w:r w:rsidRPr="0056068F">
        <w:t>() {</w:t>
      </w:r>
    </w:p>
    <w:p w14:paraId="74E1B56D" w14:textId="77777777" w:rsidR="003A30F9" w:rsidRPr="0056068F" w:rsidRDefault="003A30F9" w:rsidP="003A30F9">
      <w:pPr>
        <w:pStyle w:val="ComputerCode"/>
        <w:ind w:firstLine="578"/>
      </w:pPr>
      <w:r w:rsidRPr="0056068F">
        <w:t>document.getElementById('hamburgerMenu').classList.toggle('open');</w:t>
      </w:r>
    </w:p>
    <w:p w14:paraId="11FA1DFF" w14:textId="77777777" w:rsidR="003A30F9" w:rsidRPr="0056068F" w:rsidRDefault="003A30F9" w:rsidP="003A30F9">
      <w:pPr>
        <w:pStyle w:val="ComputerCode"/>
      </w:pPr>
      <w:r w:rsidRPr="0056068F">
        <w:t>}</w:t>
      </w:r>
    </w:p>
    <w:p w14:paraId="435D7BCE" w14:textId="77777777" w:rsidR="003A30F9" w:rsidRPr="0056068F" w:rsidRDefault="003A30F9" w:rsidP="00275801">
      <w:pPr>
        <w:pStyle w:val="ListNumber"/>
      </w:pPr>
      <w:r w:rsidRPr="0056068F">
        <w:t>Test the menu in your preferred browser.</w:t>
      </w:r>
    </w:p>
    <w:p w14:paraId="646A7AC3" w14:textId="1EF202F4" w:rsidR="003A30F9" w:rsidRDefault="004864A4" w:rsidP="003A30F9">
      <w:pPr>
        <w:pStyle w:val="Heading2"/>
        <w:rPr>
          <w:noProof/>
        </w:rPr>
      </w:pPr>
      <w:bookmarkStart w:id="169" w:name="_Toc213359328"/>
      <w:bookmarkStart w:id="170" w:name="_Toc216707811"/>
      <w:r>
        <w:rPr>
          <w:noProof/>
        </w:rPr>
        <w:lastRenderedPageBreak/>
        <w:t>Responding to e</w:t>
      </w:r>
      <w:r w:rsidR="003A30F9" w:rsidRPr="0056068F">
        <w:rPr>
          <w:noProof/>
        </w:rPr>
        <w:t>vents</w:t>
      </w:r>
      <w:bookmarkEnd w:id="169"/>
      <w:bookmarkEnd w:id="170"/>
    </w:p>
    <w:p w14:paraId="41645862" w14:textId="6CACF0D5" w:rsidR="004864A4" w:rsidRPr="004864A4" w:rsidRDefault="004864A4" w:rsidP="004864A4">
      <w:pPr>
        <w:rPr>
          <w:lang w:eastAsia="en-AU"/>
        </w:rPr>
      </w:pPr>
      <w:r w:rsidRPr="004864A4">
        <w:t>An event is something that happens in the browser, such as a user clicking a button, typing on the keyboard, or loading a page.</w:t>
      </w:r>
      <w:r>
        <w:t xml:space="preserve"> JavaScript allows you to write code to respond to those event</w:t>
      </w:r>
      <w:r w:rsidR="00207F87">
        <w:t>s</w:t>
      </w:r>
      <w:r>
        <w:t>.</w:t>
      </w:r>
    </w:p>
    <w:p w14:paraId="63F46B0C" w14:textId="50CB2402" w:rsidR="003A30F9" w:rsidRPr="0056068F" w:rsidRDefault="00603DBF" w:rsidP="00603DBF">
      <w:pPr>
        <w:pStyle w:val="Heading3"/>
        <w:rPr>
          <w:noProof/>
        </w:rPr>
      </w:pPr>
      <w:r w:rsidRPr="0056068F">
        <w:rPr>
          <w:noProof/>
        </w:rPr>
        <w:t>Event handling</w:t>
      </w:r>
    </w:p>
    <w:p w14:paraId="350302FD" w14:textId="3458D3C1" w:rsidR="00603DBF" w:rsidRPr="0056068F" w:rsidRDefault="003A30F9" w:rsidP="00724376">
      <w:r w:rsidRPr="0056068F">
        <w:t>Event handlers allow JavaScript to respond to user actions or browser events.</w:t>
      </w:r>
      <w:r w:rsidR="00C704CC">
        <w:t xml:space="preserve"> </w:t>
      </w:r>
      <w:r w:rsidRPr="0056068F">
        <w:t>You can attach a JavaScript function to an HTML element so that it runs when a specific event occurs.</w:t>
      </w:r>
    </w:p>
    <w:p w14:paraId="608E81E6" w14:textId="0E952975" w:rsidR="00EA65F6" w:rsidRPr="0056068F" w:rsidRDefault="00EA65F6" w:rsidP="00EA65F6">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15</w:t>
      </w:r>
      <w:r w:rsidRPr="0056068F">
        <w:rPr>
          <w:noProof/>
        </w:rPr>
        <w:fldChar w:fldCharType="end"/>
      </w:r>
      <w:r w:rsidR="00E6304F" w:rsidRPr="0056068F">
        <w:rPr>
          <w:noProof/>
        </w:rPr>
        <w:t>: Common event handlers</w:t>
      </w:r>
    </w:p>
    <w:tbl>
      <w:tblPr>
        <w:tblStyle w:val="TableGrid"/>
        <w:tblW w:w="5000" w:type="pct"/>
        <w:tblLook w:val="04A0" w:firstRow="1" w:lastRow="0" w:firstColumn="1" w:lastColumn="0" w:noHBand="0" w:noVBand="1"/>
      </w:tblPr>
      <w:tblGrid>
        <w:gridCol w:w="2707"/>
        <w:gridCol w:w="6921"/>
      </w:tblGrid>
      <w:tr w:rsidR="003A30F9" w:rsidRPr="0056068F" w14:paraId="177C0241" w14:textId="77777777" w:rsidTr="00EA65F6">
        <w:trPr>
          <w:cnfStyle w:val="100000000000" w:firstRow="1" w:lastRow="0" w:firstColumn="0" w:lastColumn="0" w:oddVBand="0" w:evenVBand="0" w:oddHBand="0" w:evenHBand="0" w:firstRowFirstColumn="0" w:firstRowLastColumn="0" w:lastRowFirstColumn="0" w:lastRowLastColumn="0"/>
        </w:trPr>
        <w:tc>
          <w:tcPr>
            <w:tcW w:w="1406" w:type="pct"/>
          </w:tcPr>
          <w:p w14:paraId="19456C04" w14:textId="3C3DA94B" w:rsidR="003A30F9" w:rsidRPr="00807B89" w:rsidRDefault="003A30F9" w:rsidP="00706301">
            <w:r w:rsidRPr="00807B89">
              <w:t>Event</w:t>
            </w:r>
            <w:r w:rsidR="00807B89">
              <w:t xml:space="preserve"> handler</w:t>
            </w:r>
          </w:p>
        </w:tc>
        <w:tc>
          <w:tcPr>
            <w:tcW w:w="3594" w:type="pct"/>
          </w:tcPr>
          <w:p w14:paraId="174D9C90" w14:textId="77777777" w:rsidR="003A30F9" w:rsidRPr="00807B89" w:rsidRDefault="003A30F9" w:rsidP="00706301">
            <w:r w:rsidRPr="00807B89">
              <w:t>Description</w:t>
            </w:r>
          </w:p>
        </w:tc>
      </w:tr>
      <w:tr w:rsidR="003A30F9" w:rsidRPr="0056068F" w14:paraId="061545AF" w14:textId="77777777" w:rsidTr="00EA65F6">
        <w:tc>
          <w:tcPr>
            <w:tcW w:w="1406" w:type="pct"/>
          </w:tcPr>
          <w:p w14:paraId="0B6F2519" w14:textId="77777777" w:rsidR="003A30F9" w:rsidRPr="00807B89" w:rsidRDefault="003A30F9" w:rsidP="00807B89">
            <w:pPr>
              <w:rPr>
                <w:rStyle w:val="Strong"/>
              </w:rPr>
            </w:pPr>
            <w:proofErr w:type="spellStart"/>
            <w:r w:rsidRPr="00807B89">
              <w:rPr>
                <w:rStyle w:val="Strong"/>
              </w:rPr>
              <w:t>onchange</w:t>
            </w:r>
            <w:proofErr w:type="spellEnd"/>
          </w:p>
        </w:tc>
        <w:tc>
          <w:tcPr>
            <w:tcW w:w="3594" w:type="pct"/>
          </w:tcPr>
          <w:p w14:paraId="41EEED60" w14:textId="4803BE56" w:rsidR="003A30F9" w:rsidRPr="00807B89" w:rsidRDefault="003A30F9" w:rsidP="00807B89">
            <w:r w:rsidRPr="00807B89">
              <w:t>Runs when an element</w:t>
            </w:r>
            <w:r w:rsidR="005E422F" w:rsidRPr="00807B89">
              <w:t>'</w:t>
            </w:r>
            <w:r w:rsidRPr="00807B89">
              <w:t>s value changes (</w:t>
            </w:r>
            <w:r w:rsidR="00603DBF" w:rsidRPr="00807B89">
              <w:t>for example,</w:t>
            </w:r>
            <w:r w:rsidRPr="00807B89">
              <w:t xml:space="preserve"> a form input).</w:t>
            </w:r>
          </w:p>
        </w:tc>
      </w:tr>
      <w:tr w:rsidR="003A30F9" w:rsidRPr="0056068F" w14:paraId="1798D4DC" w14:textId="77777777" w:rsidTr="00EA65F6">
        <w:tc>
          <w:tcPr>
            <w:tcW w:w="1406" w:type="pct"/>
          </w:tcPr>
          <w:p w14:paraId="791EFAD3" w14:textId="77777777" w:rsidR="003A30F9" w:rsidRPr="00807B89" w:rsidRDefault="003A30F9" w:rsidP="00807B89">
            <w:pPr>
              <w:rPr>
                <w:rStyle w:val="Strong"/>
              </w:rPr>
            </w:pPr>
            <w:r w:rsidRPr="00807B89">
              <w:rPr>
                <w:rStyle w:val="Strong"/>
              </w:rPr>
              <w:t>onclick</w:t>
            </w:r>
          </w:p>
        </w:tc>
        <w:tc>
          <w:tcPr>
            <w:tcW w:w="3594" w:type="pct"/>
          </w:tcPr>
          <w:p w14:paraId="34896FF5" w14:textId="0093AEA4" w:rsidR="003A30F9" w:rsidRPr="00807B89" w:rsidRDefault="003A30F9" w:rsidP="00807B89">
            <w:r w:rsidRPr="00807B89">
              <w:t xml:space="preserve">Runs when the user clicks </w:t>
            </w:r>
            <w:r w:rsidR="00807B89">
              <w:t xml:space="preserve">or taps </w:t>
            </w:r>
            <w:r w:rsidRPr="00807B89">
              <w:t>an element.</w:t>
            </w:r>
          </w:p>
        </w:tc>
      </w:tr>
      <w:tr w:rsidR="003A30F9" w:rsidRPr="0056068F" w14:paraId="1593C645" w14:textId="77777777" w:rsidTr="00EA65F6">
        <w:tc>
          <w:tcPr>
            <w:tcW w:w="1406" w:type="pct"/>
          </w:tcPr>
          <w:p w14:paraId="5D2AC101" w14:textId="77777777" w:rsidR="003A30F9" w:rsidRPr="00807B89" w:rsidRDefault="003A30F9" w:rsidP="00807B89">
            <w:pPr>
              <w:rPr>
                <w:rStyle w:val="Strong"/>
              </w:rPr>
            </w:pPr>
            <w:proofErr w:type="spellStart"/>
            <w:r w:rsidRPr="00807B89">
              <w:rPr>
                <w:rStyle w:val="Strong"/>
              </w:rPr>
              <w:t>onmouseover</w:t>
            </w:r>
            <w:proofErr w:type="spellEnd"/>
          </w:p>
        </w:tc>
        <w:tc>
          <w:tcPr>
            <w:tcW w:w="3594" w:type="pct"/>
          </w:tcPr>
          <w:p w14:paraId="4C3B2F56" w14:textId="77777777" w:rsidR="003A30F9" w:rsidRPr="00807B89" w:rsidRDefault="003A30F9" w:rsidP="00807B89">
            <w:r w:rsidRPr="00807B89">
              <w:t>Runs when the mouse pointer moves over an element.</w:t>
            </w:r>
          </w:p>
        </w:tc>
      </w:tr>
      <w:tr w:rsidR="003A30F9" w:rsidRPr="0056068F" w14:paraId="09E2A974" w14:textId="77777777" w:rsidTr="00EA65F6">
        <w:tc>
          <w:tcPr>
            <w:tcW w:w="1406" w:type="pct"/>
          </w:tcPr>
          <w:p w14:paraId="6129F83E" w14:textId="77777777" w:rsidR="003A30F9" w:rsidRPr="00807B89" w:rsidRDefault="003A30F9" w:rsidP="00807B89">
            <w:pPr>
              <w:rPr>
                <w:rStyle w:val="Strong"/>
              </w:rPr>
            </w:pPr>
            <w:proofErr w:type="spellStart"/>
            <w:r w:rsidRPr="00807B89">
              <w:rPr>
                <w:rStyle w:val="Strong"/>
              </w:rPr>
              <w:t>onmouseout</w:t>
            </w:r>
            <w:proofErr w:type="spellEnd"/>
          </w:p>
        </w:tc>
        <w:tc>
          <w:tcPr>
            <w:tcW w:w="3594" w:type="pct"/>
          </w:tcPr>
          <w:p w14:paraId="22253EB0" w14:textId="77777777" w:rsidR="003A30F9" w:rsidRPr="00807B89" w:rsidRDefault="003A30F9" w:rsidP="00807B89">
            <w:r w:rsidRPr="00807B89">
              <w:t>Runs when the mouse pointer moves away from an element.</w:t>
            </w:r>
          </w:p>
        </w:tc>
      </w:tr>
      <w:tr w:rsidR="003A30F9" w:rsidRPr="0056068F" w14:paraId="3B9E1610" w14:textId="77777777" w:rsidTr="00EA65F6">
        <w:tc>
          <w:tcPr>
            <w:tcW w:w="1406" w:type="pct"/>
          </w:tcPr>
          <w:p w14:paraId="578B6D81" w14:textId="77777777" w:rsidR="003A30F9" w:rsidRPr="00807B89" w:rsidRDefault="003A30F9" w:rsidP="00807B89">
            <w:pPr>
              <w:rPr>
                <w:rStyle w:val="Strong"/>
              </w:rPr>
            </w:pPr>
            <w:proofErr w:type="spellStart"/>
            <w:r w:rsidRPr="00807B89">
              <w:rPr>
                <w:rStyle w:val="Strong"/>
              </w:rPr>
              <w:t>onkeydown</w:t>
            </w:r>
            <w:proofErr w:type="spellEnd"/>
          </w:p>
        </w:tc>
        <w:tc>
          <w:tcPr>
            <w:tcW w:w="3594" w:type="pct"/>
          </w:tcPr>
          <w:p w14:paraId="1AF4C7B4" w14:textId="77777777" w:rsidR="003A30F9" w:rsidRPr="00807B89" w:rsidRDefault="003A30F9" w:rsidP="00807B89">
            <w:r w:rsidRPr="00807B89">
              <w:t>Runs when the user presses a key.</w:t>
            </w:r>
          </w:p>
        </w:tc>
      </w:tr>
    </w:tbl>
    <w:p w14:paraId="4F96847E" w14:textId="1FDD09B6" w:rsidR="00603DBF" w:rsidRPr="004867F0" w:rsidRDefault="00807B89" w:rsidP="004867F0">
      <w:pPr>
        <w:rPr>
          <w:rStyle w:val="Strong"/>
        </w:rPr>
      </w:pPr>
      <w:r w:rsidRPr="004867F0">
        <w:rPr>
          <w:rStyle w:val="Strong"/>
        </w:rPr>
        <w:t>For e</w:t>
      </w:r>
      <w:r w:rsidR="003A30F9" w:rsidRPr="004867F0">
        <w:rPr>
          <w:rStyle w:val="Strong"/>
        </w:rPr>
        <w:t>xample:</w:t>
      </w:r>
    </w:p>
    <w:p w14:paraId="04F906A6" w14:textId="13861372" w:rsidR="003A30F9" w:rsidRPr="0056068F" w:rsidRDefault="00807B89" w:rsidP="00724376">
      <w:r>
        <w:t xml:space="preserve">In </w:t>
      </w:r>
      <w:r w:rsidR="003A30F9" w:rsidRPr="0056068F">
        <w:t>HTML</w:t>
      </w:r>
      <w:r>
        <w:t>:</w:t>
      </w:r>
      <w:r w:rsidRPr="00807B89">
        <w:t xml:space="preserve"> </w:t>
      </w:r>
      <w:r w:rsidRPr="0056068F">
        <w:t xml:space="preserve">This runs the function </w:t>
      </w:r>
      <w:proofErr w:type="spellStart"/>
      <w:r w:rsidRPr="0056068F">
        <w:t>myFunction</w:t>
      </w:r>
      <w:proofErr w:type="spellEnd"/>
      <w:r w:rsidRPr="0056068F">
        <w:t>() when the button is clicked.</w:t>
      </w:r>
    </w:p>
    <w:p w14:paraId="6080C8D2" w14:textId="551F7B50" w:rsidR="003A30F9" w:rsidRPr="0056068F" w:rsidRDefault="003A30F9" w:rsidP="00AB2381">
      <w:pPr>
        <w:pStyle w:val="ComputerCode"/>
      </w:pPr>
      <w:r w:rsidRPr="0056068F">
        <w:t>&lt;button onclick="</w:t>
      </w:r>
      <w:proofErr w:type="spellStart"/>
      <w:r w:rsidRPr="0056068F">
        <w:t>myFunction</w:t>
      </w:r>
      <w:proofErr w:type="spellEnd"/>
      <w:r w:rsidRPr="0056068F">
        <w:t>()"&gt;Click me&lt;/button&gt;</w:t>
      </w:r>
    </w:p>
    <w:p w14:paraId="1DF2B792" w14:textId="4E04762F" w:rsidR="003A30F9" w:rsidRPr="0056068F" w:rsidRDefault="00807B89" w:rsidP="00724376">
      <w:r>
        <w:t xml:space="preserve">In </w:t>
      </w:r>
      <w:r w:rsidR="003A30F9" w:rsidRPr="0056068F">
        <w:t>JavaScript</w:t>
      </w:r>
      <w:r>
        <w:t xml:space="preserve">: </w:t>
      </w:r>
      <w:r w:rsidRPr="0056068F">
        <w:t>This function runs when the button is clicked and displays a message.</w:t>
      </w:r>
    </w:p>
    <w:p w14:paraId="03790FAB" w14:textId="77777777" w:rsidR="003A30F9" w:rsidRPr="0056068F" w:rsidRDefault="003A30F9" w:rsidP="00AB2381">
      <w:pPr>
        <w:pStyle w:val="ComputerCode"/>
      </w:pPr>
      <w:r w:rsidRPr="0056068F">
        <w:t xml:space="preserve">function </w:t>
      </w:r>
      <w:proofErr w:type="spellStart"/>
      <w:r w:rsidRPr="0056068F">
        <w:t>myFunction</w:t>
      </w:r>
      <w:proofErr w:type="spellEnd"/>
      <w:r w:rsidRPr="0056068F">
        <w:t>() {</w:t>
      </w:r>
    </w:p>
    <w:p w14:paraId="565ACC5E" w14:textId="338352F7" w:rsidR="003A30F9" w:rsidRPr="0056068F" w:rsidRDefault="003A30F9" w:rsidP="003A30F9">
      <w:pPr>
        <w:pStyle w:val="ComputerCode"/>
        <w:spacing w:line="240" w:lineRule="auto"/>
        <w:ind w:firstLine="578"/>
      </w:pPr>
      <w:r w:rsidRPr="0056068F">
        <w:t>alert("Button clicked!");</w:t>
      </w:r>
    </w:p>
    <w:p w14:paraId="745F034B" w14:textId="77777777" w:rsidR="003A30F9" w:rsidRPr="0056068F" w:rsidRDefault="003A30F9" w:rsidP="00AB2381">
      <w:pPr>
        <w:pStyle w:val="ComputerCode"/>
      </w:pPr>
      <w:r w:rsidRPr="0056068F">
        <w:t>}</w:t>
      </w:r>
    </w:p>
    <w:p w14:paraId="4B29C45A" w14:textId="6F6C3088" w:rsidR="003A30F9" w:rsidRPr="0056068F" w:rsidRDefault="00603DBF" w:rsidP="00603DBF">
      <w:pPr>
        <w:pStyle w:val="Heading3"/>
        <w:rPr>
          <w:noProof/>
        </w:rPr>
      </w:pPr>
      <w:r w:rsidRPr="0056068F">
        <w:rPr>
          <w:noProof/>
        </w:rPr>
        <w:t>Event listeners</w:t>
      </w:r>
    </w:p>
    <w:p w14:paraId="44D542C9" w14:textId="183F10A6" w:rsidR="00603DBF" w:rsidRPr="0056068F" w:rsidRDefault="003A30F9" w:rsidP="00B76DBB">
      <w:r w:rsidRPr="0056068F">
        <w:t xml:space="preserve">Like event handlers, event listeners also allow JavaScript </w:t>
      </w:r>
      <w:r w:rsidR="00807B89">
        <w:t xml:space="preserve">code </w:t>
      </w:r>
      <w:r w:rsidRPr="0056068F">
        <w:t>to respond to user actions (such as clicks or key presses) or browser events (like when a page finishes loading).</w:t>
      </w:r>
    </w:p>
    <w:p w14:paraId="6FA69360" w14:textId="19E832C7" w:rsidR="003A30F9" w:rsidRPr="0056068F" w:rsidRDefault="003A30F9" w:rsidP="00B76DBB">
      <w:r w:rsidRPr="0056068F">
        <w:lastRenderedPageBreak/>
        <w:t>Instead of adding code directly inside HTML tags (</w:t>
      </w:r>
      <w:r w:rsidR="00603DBF" w:rsidRPr="0056068F">
        <w:t>for example,</w:t>
      </w:r>
      <w:r w:rsidRPr="0056068F">
        <w:t xml:space="preserve"> </w:t>
      </w:r>
      <w:r w:rsidRPr="00807B89">
        <w:rPr>
          <w:rStyle w:val="Emphasis"/>
        </w:rPr>
        <w:t>onclick="</w:t>
      </w:r>
      <w:proofErr w:type="spellStart"/>
      <w:r w:rsidRPr="00807B89">
        <w:rPr>
          <w:rStyle w:val="Emphasis"/>
        </w:rPr>
        <w:t>myFunction</w:t>
      </w:r>
      <w:proofErr w:type="spellEnd"/>
      <w:r w:rsidRPr="00807B89">
        <w:rPr>
          <w:rStyle w:val="Emphasis"/>
        </w:rPr>
        <w:t>()"</w:t>
      </w:r>
      <w:r w:rsidRPr="0056068F">
        <w:t>), the preferred way is to attach events in the JavaScript file using:</w:t>
      </w:r>
    </w:p>
    <w:p w14:paraId="6470B10D" w14:textId="77777777" w:rsidR="003A30F9" w:rsidRPr="0056068F" w:rsidRDefault="003A30F9" w:rsidP="003A30F9">
      <w:pPr>
        <w:pStyle w:val="ComputerCode"/>
      </w:pPr>
      <w:proofErr w:type="spellStart"/>
      <w:r w:rsidRPr="0056068F">
        <w:t>addEventListener</w:t>
      </w:r>
      <w:proofErr w:type="spellEnd"/>
      <w:r w:rsidRPr="0056068F">
        <w:t>()</w:t>
      </w:r>
    </w:p>
    <w:p w14:paraId="446FE299" w14:textId="4010CA9E" w:rsidR="00603DBF" w:rsidRPr="0056068F" w:rsidRDefault="003A30F9" w:rsidP="00F019FB">
      <w:r w:rsidRPr="0056068F">
        <w:t xml:space="preserve">The </w:t>
      </w:r>
      <w:proofErr w:type="spellStart"/>
      <w:r w:rsidRPr="00807B89">
        <w:rPr>
          <w:rStyle w:val="Emphasis"/>
        </w:rPr>
        <w:t>addEventListener</w:t>
      </w:r>
      <w:proofErr w:type="spellEnd"/>
      <w:r w:rsidRPr="00807B89">
        <w:rPr>
          <w:rStyle w:val="Emphasis"/>
        </w:rPr>
        <w:t>()</w:t>
      </w:r>
      <w:r w:rsidRPr="0056068F">
        <w:t xml:space="preserve"> method listens for an event on a specific element and runs a function when that event occurs.</w:t>
      </w:r>
    </w:p>
    <w:p w14:paraId="09729429" w14:textId="77777777" w:rsidR="003A30F9" w:rsidRPr="0056068F" w:rsidRDefault="003A30F9" w:rsidP="00F019FB">
      <w:r w:rsidRPr="0056068F">
        <w:t>Reasons to use event listeners:</w:t>
      </w:r>
    </w:p>
    <w:p w14:paraId="0BAAA7FD" w14:textId="1334898A" w:rsidR="003A30F9" w:rsidRPr="0056068F" w:rsidRDefault="003A30F9" w:rsidP="00275801">
      <w:pPr>
        <w:pStyle w:val="ListBullet"/>
      </w:pPr>
      <w:r w:rsidRPr="0056068F">
        <w:rPr>
          <w:rStyle w:val="Strong"/>
        </w:rPr>
        <w:t xml:space="preserve">Separation of </w:t>
      </w:r>
      <w:r w:rsidR="00807B89">
        <w:rPr>
          <w:rStyle w:val="Strong"/>
        </w:rPr>
        <w:t>c</w:t>
      </w:r>
      <w:r w:rsidRPr="0056068F">
        <w:rPr>
          <w:rStyle w:val="Strong"/>
        </w:rPr>
        <w:t>oncerns</w:t>
      </w:r>
      <w:r w:rsidR="00807B89">
        <w:rPr>
          <w:rStyle w:val="Strong"/>
        </w:rPr>
        <w:t>:</w:t>
      </w:r>
      <w:r w:rsidRPr="0056068F">
        <w:t xml:space="preserve"> Keeps HTML (structure) and JavaScript (behaviour) separate, making the code easier to read and maintain.</w:t>
      </w:r>
    </w:p>
    <w:p w14:paraId="2CFB4624" w14:textId="618D25A2" w:rsidR="003A30F9" w:rsidRPr="0056068F" w:rsidRDefault="003A30F9" w:rsidP="00275801">
      <w:pPr>
        <w:pStyle w:val="ListBullet"/>
      </w:pPr>
      <w:r w:rsidRPr="0056068F">
        <w:rPr>
          <w:rStyle w:val="Strong"/>
        </w:rPr>
        <w:t>Scalability</w:t>
      </w:r>
      <w:r w:rsidR="00807B89">
        <w:rPr>
          <w:rStyle w:val="Strong"/>
        </w:rPr>
        <w:t>:</w:t>
      </w:r>
      <w:r w:rsidRPr="0056068F">
        <w:t xml:space="preserve"> As projects grow, managing multiple inline handlers becomes difficult.</w:t>
      </w:r>
    </w:p>
    <w:p w14:paraId="3EBE9384" w14:textId="7EE9A205" w:rsidR="003A30F9" w:rsidRPr="0056068F" w:rsidRDefault="003A30F9" w:rsidP="00275801">
      <w:pPr>
        <w:pStyle w:val="ListBullet"/>
      </w:pPr>
      <w:r w:rsidRPr="0056068F">
        <w:rPr>
          <w:rStyle w:val="Strong"/>
        </w:rPr>
        <w:t xml:space="preserve">Multiple </w:t>
      </w:r>
      <w:r w:rsidR="00807B89" w:rsidRPr="0056068F">
        <w:rPr>
          <w:rStyle w:val="Strong"/>
        </w:rPr>
        <w:t>event handlers</w:t>
      </w:r>
      <w:r w:rsidR="00807B89">
        <w:rPr>
          <w:rStyle w:val="Strong"/>
        </w:rPr>
        <w:t>:</w:t>
      </w:r>
      <w:r w:rsidR="00807B89" w:rsidRPr="0056068F">
        <w:t xml:space="preserve"> </w:t>
      </w:r>
      <w:proofErr w:type="spellStart"/>
      <w:r w:rsidRPr="00807B89">
        <w:rPr>
          <w:rStyle w:val="Emphasis"/>
        </w:rPr>
        <w:t>addEventListener</w:t>
      </w:r>
      <w:proofErr w:type="spellEnd"/>
      <w:r w:rsidRPr="00807B89">
        <w:rPr>
          <w:rStyle w:val="Emphasis"/>
        </w:rPr>
        <w:t>()</w:t>
      </w:r>
      <w:r w:rsidRPr="0056068F">
        <w:t xml:space="preserve"> allows you to attach several actions to the same element.</w:t>
      </w:r>
    </w:p>
    <w:p w14:paraId="302E10E3" w14:textId="6939E26B" w:rsidR="003A30F9" w:rsidRPr="0056068F" w:rsidRDefault="003A30F9" w:rsidP="00275801">
      <w:pPr>
        <w:pStyle w:val="ListBullet"/>
      </w:pPr>
      <w:r w:rsidRPr="0056068F">
        <w:rPr>
          <w:rStyle w:val="Strong"/>
        </w:rPr>
        <w:t xml:space="preserve">Dynamic </w:t>
      </w:r>
      <w:r w:rsidR="00807B89">
        <w:rPr>
          <w:rStyle w:val="Strong"/>
        </w:rPr>
        <w:t>c</w:t>
      </w:r>
      <w:r w:rsidRPr="0056068F">
        <w:rPr>
          <w:rStyle w:val="Strong"/>
        </w:rPr>
        <w:t>ontent</w:t>
      </w:r>
      <w:r w:rsidR="00807B89">
        <w:rPr>
          <w:rStyle w:val="Strong"/>
        </w:rPr>
        <w:t>:</w:t>
      </w:r>
      <w:r w:rsidRPr="0056068F">
        <w:t xml:space="preserve"> Works better when elements are created or updated dynamically (</w:t>
      </w:r>
      <w:r w:rsidR="00603DBF" w:rsidRPr="0056068F">
        <w:t>for example,</w:t>
      </w:r>
      <w:r w:rsidRPr="0056068F">
        <w:t xml:space="preserve"> through JavaScript).</w:t>
      </w:r>
    </w:p>
    <w:p w14:paraId="32A0FF74" w14:textId="4E4B3B27" w:rsidR="003A30F9" w:rsidRPr="0056068F" w:rsidRDefault="003A30F9" w:rsidP="00BC62D8">
      <w:r w:rsidRPr="0056068F">
        <w:t xml:space="preserve">Common </w:t>
      </w:r>
      <w:r w:rsidR="00807B89" w:rsidRPr="0056068F">
        <w:t>event listener</w:t>
      </w:r>
      <w:r w:rsidR="00807B89">
        <w:t xml:space="preserve"> names are</w:t>
      </w:r>
      <w:r w:rsidRPr="0056068F">
        <w:t xml:space="preserve"> similar to event handlers</w:t>
      </w:r>
      <w:r w:rsidR="00807B89">
        <w:t>,</w:t>
      </w:r>
      <w:r w:rsidRPr="0056068F">
        <w:t xml:space="preserve"> without</w:t>
      </w:r>
      <w:r w:rsidR="00807B89">
        <w:t xml:space="preserve"> the word</w:t>
      </w:r>
      <w:r w:rsidRPr="0056068F">
        <w:t xml:space="preserve"> </w:t>
      </w:r>
      <w:r w:rsidR="004A5AB1">
        <w:t>'</w:t>
      </w:r>
      <w:r w:rsidRPr="0056068F">
        <w:t>on</w:t>
      </w:r>
      <w:r w:rsidR="005E422F" w:rsidRPr="0056068F">
        <w:t>'</w:t>
      </w:r>
      <w:r w:rsidRPr="0056068F">
        <w:t>:</w:t>
      </w:r>
    </w:p>
    <w:p w14:paraId="1C2A895B" w14:textId="614EDA8C" w:rsidR="00BC62D8" w:rsidRPr="0056068F" w:rsidRDefault="00BC62D8" w:rsidP="00BC62D8">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16</w:t>
      </w:r>
      <w:r w:rsidRPr="0056068F">
        <w:rPr>
          <w:noProof/>
        </w:rPr>
        <w:fldChar w:fldCharType="end"/>
      </w:r>
      <w:r w:rsidR="00807B89">
        <w:rPr>
          <w:noProof/>
        </w:rPr>
        <w:t>: Common event listeners</w:t>
      </w:r>
    </w:p>
    <w:tbl>
      <w:tblPr>
        <w:tblStyle w:val="TableGrid"/>
        <w:tblW w:w="5000" w:type="pct"/>
        <w:tblLook w:val="04A0" w:firstRow="1" w:lastRow="0" w:firstColumn="1" w:lastColumn="0" w:noHBand="0" w:noVBand="1"/>
      </w:tblPr>
      <w:tblGrid>
        <w:gridCol w:w="3310"/>
        <w:gridCol w:w="6318"/>
      </w:tblGrid>
      <w:tr w:rsidR="003A30F9" w:rsidRPr="0056068F" w14:paraId="44D3D0B9" w14:textId="77777777" w:rsidTr="00E6304F">
        <w:trPr>
          <w:cnfStyle w:val="100000000000" w:firstRow="1" w:lastRow="0" w:firstColumn="0" w:lastColumn="0" w:oddVBand="0" w:evenVBand="0" w:oddHBand="0" w:evenHBand="0" w:firstRowFirstColumn="0" w:firstRowLastColumn="0" w:lastRowFirstColumn="0" w:lastRowLastColumn="0"/>
        </w:trPr>
        <w:tc>
          <w:tcPr>
            <w:tcW w:w="1719" w:type="pct"/>
          </w:tcPr>
          <w:p w14:paraId="6574D589" w14:textId="1FFFA5B1" w:rsidR="003A30F9" w:rsidRPr="00807B89" w:rsidRDefault="003A30F9" w:rsidP="00807B89">
            <w:r w:rsidRPr="00807B89">
              <w:t>Event</w:t>
            </w:r>
            <w:r w:rsidR="00807B89">
              <w:t xml:space="preserve"> listener</w:t>
            </w:r>
          </w:p>
        </w:tc>
        <w:tc>
          <w:tcPr>
            <w:tcW w:w="3281" w:type="pct"/>
          </w:tcPr>
          <w:p w14:paraId="4E30E526" w14:textId="77777777" w:rsidR="003A30F9" w:rsidRPr="00807B89" w:rsidRDefault="003A30F9" w:rsidP="00807B89">
            <w:r w:rsidRPr="00807B89">
              <w:t>Description</w:t>
            </w:r>
          </w:p>
        </w:tc>
      </w:tr>
      <w:tr w:rsidR="003A30F9" w:rsidRPr="0056068F" w14:paraId="4593C92A" w14:textId="77777777" w:rsidTr="00E6304F">
        <w:tc>
          <w:tcPr>
            <w:tcW w:w="1719" w:type="pct"/>
          </w:tcPr>
          <w:p w14:paraId="0CFB34F5" w14:textId="77777777" w:rsidR="003A30F9" w:rsidRPr="00807B89" w:rsidRDefault="003A30F9" w:rsidP="00807B89">
            <w:pPr>
              <w:rPr>
                <w:rStyle w:val="Strong"/>
              </w:rPr>
            </w:pPr>
            <w:r w:rsidRPr="00807B89">
              <w:rPr>
                <w:rStyle w:val="Strong"/>
              </w:rPr>
              <w:t>change</w:t>
            </w:r>
          </w:p>
        </w:tc>
        <w:tc>
          <w:tcPr>
            <w:tcW w:w="3281" w:type="pct"/>
          </w:tcPr>
          <w:p w14:paraId="1C2B5620" w14:textId="77777777" w:rsidR="003A30F9" w:rsidRPr="00807B89" w:rsidRDefault="003A30F9" w:rsidP="00807B89">
            <w:r w:rsidRPr="00807B89">
              <w:t>Runs when the value of an input element changes.</w:t>
            </w:r>
          </w:p>
        </w:tc>
      </w:tr>
      <w:tr w:rsidR="003A30F9" w:rsidRPr="0056068F" w14:paraId="4538ADC1" w14:textId="77777777" w:rsidTr="00E6304F">
        <w:tc>
          <w:tcPr>
            <w:tcW w:w="1719" w:type="pct"/>
          </w:tcPr>
          <w:p w14:paraId="51992B4C" w14:textId="77777777" w:rsidR="003A30F9" w:rsidRPr="00807B89" w:rsidRDefault="003A30F9" w:rsidP="00807B89">
            <w:pPr>
              <w:rPr>
                <w:rStyle w:val="Strong"/>
              </w:rPr>
            </w:pPr>
            <w:r w:rsidRPr="00807B89">
              <w:rPr>
                <w:rStyle w:val="Strong"/>
              </w:rPr>
              <w:t>click</w:t>
            </w:r>
          </w:p>
        </w:tc>
        <w:tc>
          <w:tcPr>
            <w:tcW w:w="3281" w:type="pct"/>
          </w:tcPr>
          <w:p w14:paraId="7C1ED0AE" w14:textId="4E48423C" w:rsidR="003A30F9" w:rsidRPr="00807B89" w:rsidRDefault="003A30F9" w:rsidP="00807B89">
            <w:r w:rsidRPr="00807B89">
              <w:t xml:space="preserve">Runs when the user clicks </w:t>
            </w:r>
            <w:r w:rsidR="00807B89">
              <w:t xml:space="preserve">or taps </w:t>
            </w:r>
            <w:r w:rsidRPr="00807B89">
              <w:t>an element.</w:t>
            </w:r>
          </w:p>
        </w:tc>
      </w:tr>
      <w:tr w:rsidR="003A30F9" w:rsidRPr="0056068F" w14:paraId="4DBAE28B" w14:textId="77777777" w:rsidTr="00E6304F">
        <w:tc>
          <w:tcPr>
            <w:tcW w:w="1719" w:type="pct"/>
          </w:tcPr>
          <w:p w14:paraId="2A6E9969" w14:textId="77777777" w:rsidR="003A30F9" w:rsidRPr="00807B89" w:rsidRDefault="003A30F9" w:rsidP="00807B89">
            <w:pPr>
              <w:rPr>
                <w:rStyle w:val="Strong"/>
              </w:rPr>
            </w:pPr>
            <w:r w:rsidRPr="00807B89">
              <w:rPr>
                <w:rStyle w:val="Strong"/>
              </w:rPr>
              <w:t>mouseover</w:t>
            </w:r>
          </w:p>
        </w:tc>
        <w:tc>
          <w:tcPr>
            <w:tcW w:w="3281" w:type="pct"/>
          </w:tcPr>
          <w:p w14:paraId="700011E1" w14:textId="77777777" w:rsidR="003A30F9" w:rsidRPr="00807B89" w:rsidRDefault="003A30F9" w:rsidP="00807B89">
            <w:r w:rsidRPr="00807B89">
              <w:t>Runs when the mouse moves over an element.</w:t>
            </w:r>
          </w:p>
        </w:tc>
      </w:tr>
      <w:tr w:rsidR="003A30F9" w:rsidRPr="0056068F" w14:paraId="610F5FB5" w14:textId="77777777" w:rsidTr="00E6304F">
        <w:tc>
          <w:tcPr>
            <w:tcW w:w="1719" w:type="pct"/>
          </w:tcPr>
          <w:p w14:paraId="1591C770" w14:textId="77777777" w:rsidR="003A30F9" w:rsidRPr="00807B89" w:rsidRDefault="003A30F9" w:rsidP="00807B89">
            <w:pPr>
              <w:rPr>
                <w:rStyle w:val="Strong"/>
              </w:rPr>
            </w:pPr>
            <w:proofErr w:type="spellStart"/>
            <w:r w:rsidRPr="00807B89">
              <w:rPr>
                <w:rStyle w:val="Strong"/>
              </w:rPr>
              <w:t>mouseout</w:t>
            </w:r>
            <w:proofErr w:type="spellEnd"/>
          </w:p>
        </w:tc>
        <w:tc>
          <w:tcPr>
            <w:tcW w:w="3281" w:type="pct"/>
          </w:tcPr>
          <w:p w14:paraId="149CDE78" w14:textId="77777777" w:rsidR="003A30F9" w:rsidRPr="00807B89" w:rsidRDefault="003A30F9" w:rsidP="00807B89">
            <w:r w:rsidRPr="00807B89">
              <w:t>Runs when the mouse leaves an element.</w:t>
            </w:r>
          </w:p>
        </w:tc>
      </w:tr>
      <w:tr w:rsidR="003A30F9" w:rsidRPr="0056068F" w14:paraId="001A71C0" w14:textId="77777777" w:rsidTr="00E6304F">
        <w:tc>
          <w:tcPr>
            <w:tcW w:w="1719" w:type="pct"/>
          </w:tcPr>
          <w:p w14:paraId="25D792D9" w14:textId="77777777" w:rsidR="003A30F9" w:rsidRPr="00807B89" w:rsidRDefault="003A30F9" w:rsidP="00807B89">
            <w:pPr>
              <w:rPr>
                <w:rStyle w:val="Strong"/>
              </w:rPr>
            </w:pPr>
            <w:proofErr w:type="spellStart"/>
            <w:r w:rsidRPr="00807B89">
              <w:rPr>
                <w:rStyle w:val="Strong"/>
              </w:rPr>
              <w:t>keydown</w:t>
            </w:r>
            <w:proofErr w:type="spellEnd"/>
          </w:p>
        </w:tc>
        <w:tc>
          <w:tcPr>
            <w:tcW w:w="3281" w:type="pct"/>
          </w:tcPr>
          <w:p w14:paraId="5A295E7B" w14:textId="77777777" w:rsidR="003A30F9" w:rsidRPr="00807B89" w:rsidRDefault="003A30F9" w:rsidP="00807B89">
            <w:r w:rsidRPr="00807B89">
              <w:t>Runs when a keyboard key is pressed.</w:t>
            </w:r>
          </w:p>
        </w:tc>
      </w:tr>
      <w:tr w:rsidR="003A30F9" w:rsidRPr="0056068F" w14:paraId="6B4D9B4D" w14:textId="77777777" w:rsidTr="00E6304F">
        <w:tc>
          <w:tcPr>
            <w:tcW w:w="1719" w:type="pct"/>
          </w:tcPr>
          <w:p w14:paraId="118A76CB" w14:textId="77777777" w:rsidR="003A30F9" w:rsidRPr="00807B89" w:rsidRDefault="003A30F9" w:rsidP="00807B89">
            <w:pPr>
              <w:rPr>
                <w:rStyle w:val="Strong"/>
              </w:rPr>
            </w:pPr>
            <w:r w:rsidRPr="00807B89">
              <w:rPr>
                <w:rStyle w:val="Strong"/>
              </w:rPr>
              <w:t>load</w:t>
            </w:r>
          </w:p>
        </w:tc>
        <w:tc>
          <w:tcPr>
            <w:tcW w:w="3281" w:type="pct"/>
          </w:tcPr>
          <w:p w14:paraId="07FC0B63" w14:textId="77777777" w:rsidR="003A30F9" w:rsidRPr="00807B89" w:rsidRDefault="003A30F9" w:rsidP="00807B89">
            <w:r w:rsidRPr="00807B89">
              <w:t>Runs when the web page finishes loading.</w:t>
            </w:r>
          </w:p>
        </w:tc>
      </w:tr>
    </w:tbl>
    <w:p w14:paraId="1354EFA9" w14:textId="3C33DDF6" w:rsidR="00603DBF" w:rsidRPr="00706301" w:rsidRDefault="00807B89" w:rsidP="00BC62D8">
      <w:pPr>
        <w:rPr>
          <w:rStyle w:val="Strong"/>
        </w:rPr>
      </w:pPr>
      <w:r w:rsidRPr="00706301">
        <w:rPr>
          <w:rStyle w:val="Strong"/>
        </w:rPr>
        <w:t>For e</w:t>
      </w:r>
      <w:r w:rsidR="003A30F9" w:rsidRPr="00706301">
        <w:rPr>
          <w:rStyle w:val="Strong"/>
        </w:rPr>
        <w:t>xample:</w:t>
      </w:r>
    </w:p>
    <w:p w14:paraId="2B638F92" w14:textId="63951E1C" w:rsidR="003A30F9" w:rsidRPr="0056068F" w:rsidRDefault="00807B89" w:rsidP="00BC62D8">
      <w:r>
        <w:t xml:space="preserve">In </w:t>
      </w:r>
      <w:r w:rsidR="003A30F9" w:rsidRPr="0056068F">
        <w:t>HTML</w:t>
      </w:r>
      <w:r>
        <w:t>:</w:t>
      </w:r>
    </w:p>
    <w:p w14:paraId="2587A15E" w14:textId="732C2CB2" w:rsidR="003A30F9" w:rsidRPr="0056068F" w:rsidRDefault="003A30F9" w:rsidP="003A30F9">
      <w:pPr>
        <w:pStyle w:val="ComputerCode"/>
      </w:pPr>
      <w:r w:rsidRPr="0056068F">
        <w:t>&lt;button id="</w:t>
      </w:r>
      <w:proofErr w:type="spellStart"/>
      <w:r w:rsidRPr="0056068F">
        <w:t>myButton</w:t>
      </w:r>
      <w:proofErr w:type="spellEnd"/>
      <w:r w:rsidRPr="0056068F">
        <w:t>"&gt;Click me&lt;/button&gt;</w:t>
      </w:r>
    </w:p>
    <w:p w14:paraId="28AB1BCC" w14:textId="4281355D" w:rsidR="003A30F9" w:rsidRPr="0056068F" w:rsidRDefault="00807B89" w:rsidP="00BC62D8">
      <w:r>
        <w:lastRenderedPageBreak/>
        <w:t xml:space="preserve">In </w:t>
      </w:r>
      <w:r w:rsidR="003A30F9" w:rsidRPr="0056068F">
        <w:t>JavaScript</w:t>
      </w:r>
      <w:r>
        <w:t>:</w:t>
      </w:r>
    </w:p>
    <w:p w14:paraId="47561722" w14:textId="6779FBDB" w:rsidR="003A30F9" w:rsidRPr="0056068F" w:rsidRDefault="003A30F9" w:rsidP="003A30F9">
      <w:pPr>
        <w:pStyle w:val="ComputerCode"/>
      </w:pPr>
      <w:proofErr w:type="spellStart"/>
      <w:r w:rsidRPr="0056068F">
        <w:t>document.getElementById</w:t>
      </w:r>
      <w:proofErr w:type="spellEnd"/>
      <w:r w:rsidRPr="0056068F">
        <w:t>("</w:t>
      </w:r>
      <w:proofErr w:type="spellStart"/>
      <w:r w:rsidRPr="0056068F">
        <w:t>myButton</w:t>
      </w:r>
      <w:proofErr w:type="spellEnd"/>
      <w:r w:rsidRPr="0056068F">
        <w:t>").</w:t>
      </w:r>
      <w:proofErr w:type="spellStart"/>
      <w:r w:rsidRPr="0056068F">
        <w:t>addEventListener</w:t>
      </w:r>
      <w:proofErr w:type="spellEnd"/>
      <w:r w:rsidRPr="0056068F">
        <w:t xml:space="preserve">("click", </w:t>
      </w:r>
      <w:proofErr w:type="spellStart"/>
      <w:r w:rsidRPr="0056068F">
        <w:t>myFunction</w:t>
      </w:r>
      <w:proofErr w:type="spellEnd"/>
      <w:r w:rsidRPr="0056068F">
        <w:t>);</w:t>
      </w:r>
    </w:p>
    <w:p w14:paraId="4CC24BC4" w14:textId="77777777" w:rsidR="003A30F9" w:rsidRPr="0056068F" w:rsidRDefault="003A30F9" w:rsidP="003A30F9">
      <w:pPr>
        <w:pStyle w:val="ComputerCode"/>
      </w:pPr>
    </w:p>
    <w:p w14:paraId="54E184EE" w14:textId="77777777" w:rsidR="003A30F9" w:rsidRPr="0056068F" w:rsidRDefault="003A30F9" w:rsidP="003A30F9">
      <w:pPr>
        <w:pStyle w:val="ComputerCode"/>
      </w:pPr>
      <w:r w:rsidRPr="0056068F">
        <w:t xml:space="preserve">function </w:t>
      </w:r>
      <w:proofErr w:type="spellStart"/>
      <w:r w:rsidRPr="0056068F">
        <w:t>myFunction</w:t>
      </w:r>
      <w:proofErr w:type="spellEnd"/>
      <w:r w:rsidRPr="0056068F">
        <w:t>() {</w:t>
      </w:r>
    </w:p>
    <w:p w14:paraId="6AB5796C" w14:textId="58D8F6CC" w:rsidR="003A30F9" w:rsidRPr="0056068F" w:rsidRDefault="003A30F9" w:rsidP="003A30F9">
      <w:pPr>
        <w:pStyle w:val="ComputerCode"/>
        <w:ind w:firstLine="578"/>
      </w:pPr>
      <w:r w:rsidRPr="0056068F">
        <w:t>alert("Button clicked!");</w:t>
      </w:r>
    </w:p>
    <w:p w14:paraId="4F0011B4" w14:textId="77777777" w:rsidR="003A30F9" w:rsidRPr="0056068F" w:rsidRDefault="003A30F9" w:rsidP="003A30F9">
      <w:pPr>
        <w:pStyle w:val="ComputerCode"/>
      </w:pPr>
      <w:r w:rsidRPr="0056068F">
        <w:t>}</w:t>
      </w:r>
    </w:p>
    <w:p w14:paraId="57D0E63D" w14:textId="041D997E" w:rsidR="00AB2381" w:rsidRPr="0056068F" w:rsidRDefault="00AB2381" w:rsidP="00AB2381">
      <w:r w:rsidRPr="0056068F">
        <w:t xml:space="preserve">In the </w:t>
      </w:r>
      <w:r>
        <w:t>previous</w:t>
      </w:r>
      <w:r w:rsidRPr="0056068F">
        <w:t xml:space="preserve"> example:</w:t>
      </w:r>
    </w:p>
    <w:p w14:paraId="50B40EB1" w14:textId="21187631" w:rsidR="003A30F9" w:rsidRPr="0056068F" w:rsidRDefault="003A30F9" w:rsidP="00AB2381">
      <w:pPr>
        <w:pStyle w:val="ListBullet"/>
      </w:pPr>
      <w:proofErr w:type="spellStart"/>
      <w:r w:rsidRPr="00807B89">
        <w:rPr>
          <w:rStyle w:val="Emphasis"/>
        </w:rPr>
        <w:t>document.getElementById</w:t>
      </w:r>
      <w:proofErr w:type="spellEnd"/>
      <w:r w:rsidRPr="00807B89">
        <w:rPr>
          <w:rStyle w:val="Emphasis"/>
        </w:rPr>
        <w:t>("</w:t>
      </w:r>
      <w:proofErr w:type="spellStart"/>
      <w:r w:rsidRPr="00807B89">
        <w:rPr>
          <w:rStyle w:val="Emphasis"/>
        </w:rPr>
        <w:t>myButton</w:t>
      </w:r>
      <w:proofErr w:type="spellEnd"/>
      <w:r w:rsidRPr="00807B89">
        <w:rPr>
          <w:rStyle w:val="Emphasis"/>
        </w:rPr>
        <w:t>")</w:t>
      </w:r>
      <w:r w:rsidRPr="0056068F">
        <w:t xml:space="preserve"> finds the button element</w:t>
      </w:r>
    </w:p>
    <w:p w14:paraId="26A47026" w14:textId="427B0380" w:rsidR="003A30F9" w:rsidRPr="0056068F" w:rsidRDefault="003A30F9" w:rsidP="00AB2381">
      <w:pPr>
        <w:pStyle w:val="ListBullet"/>
      </w:pPr>
      <w:r w:rsidRPr="00807B89">
        <w:rPr>
          <w:rStyle w:val="Emphasis"/>
        </w:rPr>
        <w:t>.</w:t>
      </w:r>
      <w:proofErr w:type="spellStart"/>
      <w:r w:rsidRPr="00807B89">
        <w:rPr>
          <w:rStyle w:val="Emphasis"/>
        </w:rPr>
        <w:t>addEventListener</w:t>
      </w:r>
      <w:proofErr w:type="spellEnd"/>
      <w:r w:rsidRPr="00807B89">
        <w:rPr>
          <w:rStyle w:val="Emphasis"/>
        </w:rPr>
        <w:t xml:space="preserve">("click", </w:t>
      </w:r>
      <w:proofErr w:type="spellStart"/>
      <w:r w:rsidRPr="00807B89">
        <w:rPr>
          <w:rStyle w:val="Emphasis"/>
        </w:rPr>
        <w:t>myFunction</w:t>
      </w:r>
      <w:proofErr w:type="spellEnd"/>
      <w:r w:rsidRPr="00807B89">
        <w:rPr>
          <w:rStyle w:val="Emphasis"/>
        </w:rPr>
        <w:t>)</w:t>
      </w:r>
      <w:r w:rsidRPr="0056068F">
        <w:t xml:space="preserve"> listens for a click event and runs </w:t>
      </w:r>
      <w:proofErr w:type="spellStart"/>
      <w:r w:rsidRPr="0056068F">
        <w:t>myFunction</w:t>
      </w:r>
      <w:proofErr w:type="spellEnd"/>
    </w:p>
    <w:p w14:paraId="0D6F1F19" w14:textId="77777777" w:rsidR="003A30F9" w:rsidRPr="0056068F" w:rsidRDefault="003A30F9" w:rsidP="00AB2381">
      <w:pPr>
        <w:pStyle w:val="ListBullet"/>
      </w:pPr>
      <w:proofErr w:type="spellStart"/>
      <w:r w:rsidRPr="00807B89">
        <w:rPr>
          <w:rStyle w:val="Emphasis"/>
        </w:rPr>
        <w:t>myFunction</w:t>
      </w:r>
      <w:proofErr w:type="spellEnd"/>
      <w:r w:rsidRPr="00807B89">
        <w:rPr>
          <w:rStyle w:val="Emphasis"/>
        </w:rPr>
        <w:t>()</w:t>
      </w:r>
      <w:r w:rsidRPr="0056068F">
        <w:t xml:space="preserve"> defines what happens when the button is clicked.</w:t>
      </w:r>
    </w:p>
    <w:p w14:paraId="7B08CBE2" w14:textId="23517783" w:rsidR="003A30F9" w:rsidRPr="0056068F" w:rsidRDefault="00603DBF" w:rsidP="00603DBF">
      <w:pPr>
        <w:pStyle w:val="Heading3"/>
        <w:rPr>
          <w:noProof/>
        </w:rPr>
      </w:pPr>
      <w:r w:rsidRPr="0056068F">
        <w:rPr>
          <w:noProof/>
        </w:rPr>
        <w:t>The event object</w:t>
      </w:r>
    </w:p>
    <w:p w14:paraId="3C7AE556" w14:textId="08C4BA33" w:rsidR="00603DBF" w:rsidRPr="0056068F" w:rsidRDefault="003A30F9" w:rsidP="00724376">
      <w:pPr>
        <w:rPr>
          <w:lang w:eastAsia="en-AU"/>
        </w:rPr>
      </w:pPr>
      <w:r w:rsidRPr="0056068F">
        <w:rPr>
          <w:lang w:eastAsia="en-AU"/>
        </w:rPr>
        <w:t>When an event happens (such as a button click or key press), the browser automatically sends information about that event to your JavaScript code.</w:t>
      </w:r>
    </w:p>
    <w:p w14:paraId="51BCDDE5" w14:textId="2A5DBE78" w:rsidR="00603DBF" w:rsidRPr="0056068F" w:rsidRDefault="003A30F9" w:rsidP="00724376">
      <w:pPr>
        <w:rPr>
          <w:lang w:eastAsia="en-AU"/>
        </w:rPr>
      </w:pPr>
      <w:r w:rsidRPr="0056068F">
        <w:rPr>
          <w:lang w:eastAsia="en-AU"/>
        </w:rPr>
        <w:t xml:space="preserve">This information is stored in an </w:t>
      </w:r>
      <w:r w:rsidRPr="004864A4">
        <w:rPr>
          <w:rStyle w:val="Strong"/>
        </w:rPr>
        <w:t>event object</w:t>
      </w:r>
      <w:r w:rsidRPr="0056068F">
        <w:rPr>
          <w:lang w:eastAsia="en-AU"/>
        </w:rPr>
        <w:t xml:space="preserve">, usually called </w:t>
      </w:r>
      <w:r w:rsidRPr="004864A4">
        <w:rPr>
          <w:rStyle w:val="Emphasis"/>
        </w:rPr>
        <w:t>event</w:t>
      </w:r>
      <w:r w:rsidRPr="0056068F">
        <w:rPr>
          <w:lang w:eastAsia="en-AU"/>
        </w:rPr>
        <w:t xml:space="preserve"> or </w:t>
      </w:r>
      <w:r w:rsidRPr="004864A4">
        <w:rPr>
          <w:rStyle w:val="Emphasis"/>
        </w:rPr>
        <w:t>e</w:t>
      </w:r>
      <w:r w:rsidRPr="0056068F">
        <w:rPr>
          <w:lang w:eastAsia="en-AU"/>
        </w:rPr>
        <w:t xml:space="preserve"> in the code.</w:t>
      </w:r>
    </w:p>
    <w:p w14:paraId="2702B041" w14:textId="77777777" w:rsidR="003A30F9" w:rsidRPr="0056068F" w:rsidRDefault="003A30F9" w:rsidP="00724376">
      <w:pPr>
        <w:rPr>
          <w:lang w:eastAsia="en-AU"/>
        </w:rPr>
      </w:pPr>
      <w:r w:rsidRPr="0056068F">
        <w:rPr>
          <w:lang w:eastAsia="en-AU"/>
        </w:rPr>
        <w:t>The event object contains details about what happened, such as:</w:t>
      </w:r>
    </w:p>
    <w:p w14:paraId="2D307505" w14:textId="77777777" w:rsidR="003A30F9" w:rsidRPr="0056068F" w:rsidRDefault="003A30F9" w:rsidP="00275801">
      <w:pPr>
        <w:pStyle w:val="ListBullet"/>
      </w:pPr>
      <w:r w:rsidRPr="0056068F">
        <w:t>which element triggered the event</w:t>
      </w:r>
    </w:p>
    <w:p w14:paraId="37061EA1" w14:textId="6960C10E" w:rsidR="003A30F9" w:rsidRPr="0056068F" w:rsidRDefault="003A30F9" w:rsidP="00275801">
      <w:pPr>
        <w:pStyle w:val="ListBullet"/>
      </w:pPr>
      <w:r w:rsidRPr="0056068F">
        <w:t>what type of event occurred (</w:t>
      </w:r>
      <w:r w:rsidR="00603DBF" w:rsidRPr="0056068F">
        <w:t>for example,</w:t>
      </w:r>
      <w:r w:rsidRPr="0056068F">
        <w:t xml:space="preserve"> click, </w:t>
      </w:r>
      <w:proofErr w:type="spellStart"/>
      <w:r w:rsidRPr="0056068F">
        <w:t>keydown</w:t>
      </w:r>
      <w:proofErr w:type="spellEnd"/>
      <w:r w:rsidRPr="0056068F">
        <w:t>)</w:t>
      </w:r>
    </w:p>
    <w:p w14:paraId="00D1C9DA" w14:textId="16DB0CD5" w:rsidR="003A30F9" w:rsidRPr="0056068F" w:rsidRDefault="003A30F9" w:rsidP="00275801">
      <w:pPr>
        <w:pStyle w:val="ListBullet"/>
      </w:pPr>
      <w:r w:rsidRPr="0056068F">
        <w:t>mouse position, keyboard key</w:t>
      </w:r>
      <w:r w:rsidR="00603DBF" w:rsidRPr="0056068F">
        <w:t xml:space="preserve"> and</w:t>
      </w:r>
      <w:r w:rsidRPr="0056068F">
        <w:t xml:space="preserve"> other useful data</w:t>
      </w:r>
      <w:r w:rsidR="00BF432F">
        <w:t>.</w:t>
      </w:r>
    </w:p>
    <w:p w14:paraId="506E1692" w14:textId="78477526" w:rsidR="00CC0EB0" w:rsidRPr="0056068F" w:rsidRDefault="00CC0EB0" w:rsidP="00CC0EB0">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17</w:t>
      </w:r>
      <w:r w:rsidRPr="0056068F">
        <w:rPr>
          <w:noProof/>
        </w:rPr>
        <w:fldChar w:fldCharType="end"/>
      </w:r>
      <w:r w:rsidRPr="0056068F">
        <w:rPr>
          <w:noProof/>
        </w:rPr>
        <w:t>: Common event properties</w:t>
      </w:r>
    </w:p>
    <w:tbl>
      <w:tblPr>
        <w:tblStyle w:val="TableGrid"/>
        <w:tblW w:w="5000" w:type="pct"/>
        <w:tblLook w:val="04A0" w:firstRow="1" w:lastRow="0" w:firstColumn="1" w:lastColumn="0" w:noHBand="0" w:noVBand="1"/>
      </w:tblPr>
      <w:tblGrid>
        <w:gridCol w:w="2555"/>
        <w:gridCol w:w="7073"/>
      </w:tblGrid>
      <w:tr w:rsidR="003A30F9" w:rsidRPr="0056068F" w14:paraId="54DEF91E" w14:textId="77777777" w:rsidTr="00FB514C">
        <w:trPr>
          <w:cnfStyle w:val="100000000000" w:firstRow="1" w:lastRow="0" w:firstColumn="0" w:lastColumn="0" w:oddVBand="0" w:evenVBand="0" w:oddHBand="0" w:evenHBand="0" w:firstRowFirstColumn="0" w:firstRowLastColumn="0" w:lastRowFirstColumn="0" w:lastRowLastColumn="0"/>
        </w:trPr>
        <w:tc>
          <w:tcPr>
            <w:tcW w:w="1327" w:type="pct"/>
            <w:vAlign w:val="center"/>
          </w:tcPr>
          <w:p w14:paraId="49564BE9" w14:textId="77777777" w:rsidR="003A30F9" w:rsidRPr="004864A4" w:rsidRDefault="003A30F9" w:rsidP="004864A4">
            <w:r w:rsidRPr="004864A4">
              <w:t>Property</w:t>
            </w:r>
          </w:p>
        </w:tc>
        <w:tc>
          <w:tcPr>
            <w:tcW w:w="3673" w:type="pct"/>
            <w:vAlign w:val="center"/>
          </w:tcPr>
          <w:p w14:paraId="0EAB18B1" w14:textId="77777777" w:rsidR="003A30F9" w:rsidRPr="004864A4" w:rsidRDefault="003A30F9" w:rsidP="004864A4">
            <w:r w:rsidRPr="004864A4">
              <w:t>Description</w:t>
            </w:r>
          </w:p>
        </w:tc>
      </w:tr>
      <w:tr w:rsidR="003A30F9" w:rsidRPr="0056068F" w14:paraId="09A7205D" w14:textId="77777777" w:rsidTr="00E7089A">
        <w:tc>
          <w:tcPr>
            <w:tcW w:w="1327" w:type="pct"/>
          </w:tcPr>
          <w:p w14:paraId="0907E44B" w14:textId="77777777" w:rsidR="003A30F9" w:rsidRPr="004864A4" w:rsidRDefault="003A30F9" w:rsidP="00E7089A">
            <w:pPr>
              <w:rPr>
                <w:rStyle w:val="Strong"/>
              </w:rPr>
            </w:pPr>
            <w:r w:rsidRPr="004864A4">
              <w:rPr>
                <w:rStyle w:val="Strong"/>
              </w:rPr>
              <w:t>event</w:t>
            </w:r>
          </w:p>
        </w:tc>
        <w:tc>
          <w:tcPr>
            <w:tcW w:w="3673" w:type="pct"/>
          </w:tcPr>
          <w:p w14:paraId="0ECDD669" w14:textId="77777777" w:rsidR="003A30F9" w:rsidRPr="004864A4" w:rsidRDefault="003A30F9" w:rsidP="00E7089A">
            <w:r w:rsidRPr="004864A4">
              <w:t>The object automatically created by the browser that contains information about the event.</w:t>
            </w:r>
          </w:p>
        </w:tc>
      </w:tr>
      <w:tr w:rsidR="003A30F9" w:rsidRPr="0056068F" w14:paraId="685EE3D0" w14:textId="77777777" w:rsidTr="00E7089A">
        <w:tc>
          <w:tcPr>
            <w:tcW w:w="1327" w:type="pct"/>
          </w:tcPr>
          <w:p w14:paraId="6B913552" w14:textId="77777777" w:rsidR="003A30F9" w:rsidRPr="004864A4" w:rsidRDefault="003A30F9" w:rsidP="00E7089A">
            <w:pPr>
              <w:rPr>
                <w:rStyle w:val="Strong"/>
              </w:rPr>
            </w:pPr>
            <w:proofErr w:type="spellStart"/>
            <w:r w:rsidRPr="004864A4">
              <w:rPr>
                <w:rStyle w:val="Strong"/>
              </w:rPr>
              <w:t>event.type</w:t>
            </w:r>
            <w:proofErr w:type="spellEnd"/>
          </w:p>
        </w:tc>
        <w:tc>
          <w:tcPr>
            <w:tcW w:w="3673" w:type="pct"/>
          </w:tcPr>
          <w:p w14:paraId="3CB78B11" w14:textId="5040E3E3" w:rsidR="003A30F9" w:rsidRPr="004864A4" w:rsidRDefault="003A30F9" w:rsidP="00E7089A">
            <w:r w:rsidRPr="004864A4">
              <w:t xml:space="preserve">Describes what kind of event occurred (for example, </w:t>
            </w:r>
            <w:r w:rsidR="004864A4">
              <w:t>'</w:t>
            </w:r>
            <w:r w:rsidRPr="004864A4">
              <w:t>click</w:t>
            </w:r>
            <w:r w:rsidR="005E422F" w:rsidRPr="004864A4">
              <w:t>'</w:t>
            </w:r>
            <w:r w:rsidRPr="004864A4">
              <w:t>).</w:t>
            </w:r>
          </w:p>
        </w:tc>
      </w:tr>
      <w:tr w:rsidR="003A30F9" w:rsidRPr="0056068F" w14:paraId="4079D16F" w14:textId="77777777" w:rsidTr="00E7089A">
        <w:tc>
          <w:tcPr>
            <w:tcW w:w="1327" w:type="pct"/>
          </w:tcPr>
          <w:p w14:paraId="1B569E32" w14:textId="77777777" w:rsidR="003A30F9" w:rsidRPr="004864A4" w:rsidRDefault="003A30F9" w:rsidP="00E7089A">
            <w:pPr>
              <w:rPr>
                <w:rStyle w:val="Strong"/>
              </w:rPr>
            </w:pPr>
            <w:proofErr w:type="spellStart"/>
            <w:r w:rsidRPr="004864A4">
              <w:rPr>
                <w:rStyle w:val="Strong"/>
              </w:rPr>
              <w:t>event.target</w:t>
            </w:r>
            <w:proofErr w:type="spellEnd"/>
          </w:p>
        </w:tc>
        <w:tc>
          <w:tcPr>
            <w:tcW w:w="3673" w:type="pct"/>
          </w:tcPr>
          <w:p w14:paraId="64FFB2C3" w14:textId="77777777" w:rsidR="003A30F9" w:rsidRPr="004864A4" w:rsidRDefault="003A30F9" w:rsidP="00E7089A">
            <w:r w:rsidRPr="004864A4">
              <w:t>References the DOM element that triggered the event.</w:t>
            </w:r>
          </w:p>
        </w:tc>
      </w:tr>
      <w:tr w:rsidR="003A30F9" w:rsidRPr="0056068F" w14:paraId="70F2A32A" w14:textId="77777777" w:rsidTr="00E7089A">
        <w:tc>
          <w:tcPr>
            <w:tcW w:w="1327" w:type="pct"/>
          </w:tcPr>
          <w:p w14:paraId="1C646D10" w14:textId="77777777" w:rsidR="003A30F9" w:rsidRPr="004864A4" w:rsidRDefault="003A30F9" w:rsidP="00E7089A">
            <w:pPr>
              <w:rPr>
                <w:rStyle w:val="Strong"/>
              </w:rPr>
            </w:pPr>
            <w:r w:rsidRPr="004864A4">
              <w:rPr>
                <w:rStyle w:val="Strong"/>
              </w:rPr>
              <w:t>event.target.id</w:t>
            </w:r>
          </w:p>
        </w:tc>
        <w:tc>
          <w:tcPr>
            <w:tcW w:w="3673" w:type="pct"/>
          </w:tcPr>
          <w:p w14:paraId="53B8BB34" w14:textId="77777777" w:rsidR="003A30F9" w:rsidRPr="004864A4" w:rsidRDefault="003A30F9" w:rsidP="00E7089A">
            <w:r w:rsidRPr="004864A4">
              <w:t>Returns the id of the element that triggered the event.</w:t>
            </w:r>
          </w:p>
        </w:tc>
      </w:tr>
    </w:tbl>
    <w:p w14:paraId="5599893C" w14:textId="3EFC903C" w:rsidR="00603DBF" w:rsidRPr="00E7089A" w:rsidRDefault="004864A4" w:rsidP="00BF432F">
      <w:pPr>
        <w:keepNext/>
        <w:rPr>
          <w:rStyle w:val="Strong"/>
        </w:rPr>
      </w:pPr>
      <w:r w:rsidRPr="00E7089A">
        <w:rPr>
          <w:rStyle w:val="Strong"/>
        </w:rPr>
        <w:lastRenderedPageBreak/>
        <w:t>For e</w:t>
      </w:r>
      <w:r w:rsidR="003A30F9" w:rsidRPr="00E7089A">
        <w:rPr>
          <w:rStyle w:val="Strong"/>
        </w:rPr>
        <w:t>xample:</w:t>
      </w:r>
    </w:p>
    <w:p w14:paraId="221C7562" w14:textId="469FCA9E" w:rsidR="003A30F9" w:rsidRPr="0056068F" w:rsidRDefault="004864A4" w:rsidP="004864A4">
      <w:pPr>
        <w:keepNext/>
        <w:rPr>
          <w:lang w:eastAsia="en-AU"/>
        </w:rPr>
      </w:pPr>
      <w:r>
        <w:rPr>
          <w:lang w:eastAsia="en-AU"/>
        </w:rPr>
        <w:t xml:space="preserve">In the </w:t>
      </w:r>
      <w:r w:rsidR="003A30F9" w:rsidRPr="0056068F">
        <w:rPr>
          <w:lang w:eastAsia="en-AU"/>
        </w:rPr>
        <w:t>HTML</w:t>
      </w:r>
      <w:r>
        <w:rPr>
          <w:lang w:eastAsia="en-AU"/>
        </w:rPr>
        <w:t>:</w:t>
      </w:r>
    </w:p>
    <w:p w14:paraId="38CFE3DA" w14:textId="71378EF0" w:rsidR="003A30F9" w:rsidRPr="004864A4" w:rsidRDefault="003A30F9" w:rsidP="004864A4">
      <w:pPr>
        <w:pStyle w:val="ComputerCode"/>
      </w:pPr>
      <w:r w:rsidRPr="004864A4">
        <w:t>&lt;button id="button1"&gt;Button 1&lt;/button&gt;</w:t>
      </w:r>
    </w:p>
    <w:p w14:paraId="1A650554" w14:textId="1755317F" w:rsidR="003A30F9" w:rsidRPr="004864A4" w:rsidRDefault="003A30F9" w:rsidP="004864A4">
      <w:pPr>
        <w:pStyle w:val="ComputerCode"/>
      </w:pPr>
      <w:r w:rsidRPr="004864A4">
        <w:t>&lt;button id="button2"&gt;Button 2&lt;/button&gt;</w:t>
      </w:r>
    </w:p>
    <w:p w14:paraId="3F035F62" w14:textId="4AA3C71B" w:rsidR="003A30F9" w:rsidRPr="0056068F" w:rsidRDefault="004864A4" w:rsidP="004864A4">
      <w:pPr>
        <w:keepNext/>
        <w:rPr>
          <w:lang w:eastAsia="en-AU"/>
        </w:rPr>
      </w:pPr>
      <w:r>
        <w:rPr>
          <w:lang w:eastAsia="en-AU"/>
        </w:rPr>
        <w:t xml:space="preserve">In the </w:t>
      </w:r>
      <w:r w:rsidR="003A30F9" w:rsidRPr="0056068F">
        <w:rPr>
          <w:lang w:eastAsia="en-AU"/>
        </w:rPr>
        <w:t>JavaScript</w:t>
      </w:r>
      <w:r>
        <w:rPr>
          <w:lang w:eastAsia="en-AU"/>
        </w:rPr>
        <w:t>:</w:t>
      </w:r>
    </w:p>
    <w:p w14:paraId="7F6F08EA" w14:textId="480AB8EB" w:rsidR="003A30F9" w:rsidRPr="004864A4" w:rsidRDefault="003A30F9" w:rsidP="004864A4">
      <w:pPr>
        <w:pStyle w:val="ComputerCode"/>
      </w:pPr>
      <w:proofErr w:type="spellStart"/>
      <w:r w:rsidRPr="004864A4">
        <w:t>document.getElementById</w:t>
      </w:r>
      <w:proofErr w:type="spellEnd"/>
      <w:r w:rsidRPr="004864A4">
        <w:t>("button1").</w:t>
      </w:r>
      <w:proofErr w:type="spellStart"/>
      <w:r w:rsidRPr="004864A4">
        <w:t>addEventListener</w:t>
      </w:r>
      <w:proofErr w:type="spellEnd"/>
      <w:r w:rsidRPr="004864A4">
        <w:t xml:space="preserve">("click", </w:t>
      </w:r>
      <w:proofErr w:type="spellStart"/>
      <w:r w:rsidRPr="004864A4">
        <w:t>showDetails</w:t>
      </w:r>
      <w:proofErr w:type="spellEnd"/>
      <w:r w:rsidRPr="004864A4">
        <w:t>);</w:t>
      </w:r>
    </w:p>
    <w:p w14:paraId="61B602CD" w14:textId="6C392CA8" w:rsidR="003A30F9" w:rsidRPr="004864A4" w:rsidRDefault="003A30F9" w:rsidP="004864A4">
      <w:pPr>
        <w:pStyle w:val="ComputerCode"/>
      </w:pPr>
      <w:proofErr w:type="spellStart"/>
      <w:r w:rsidRPr="004864A4">
        <w:t>document.getElementById</w:t>
      </w:r>
      <w:proofErr w:type="spellEnd"/>
      <w:r w:rsidRPr="004864A4">
        <w:t>("button2").</w:t>
      </w:r>
      <w:proofErr w:type="spellStart"/>
      <w:r w:rsidRPr="004864A4">
        <w:t>addEventListener</w:t>
      </w:r>
      <w:proofErr w:type="spellEnd"/>
      <w:r w:rsidRPr="004864A4">
        <w:t xml:space="preserve">("click", </w:t>
      </w:r>
      <w:proofErr w:type="spellStart"/>
      <w:r w:rsidRPr="004864A4">
        <w:t>showDetails</w:t>
      </w:r>
      <w:proofErr w:type="spellEnd"/>
      <w:r w:rsidRPr="004864A4">
        <w:t>);</w:t>
      </w:r>
    </w:p>
    <w:p w14:paraId="1E964DD0" w14:textId="77777777" w:rsidR="003A30F9" w:rsidRPr="004864A4" w:rsidRDefault="003A30F9" w:rsidP="004864A4">
      <w:pPr>
        <w:pStyle w:val="ComputerCode"/>
      </w:pPr>
    </w:p>
    <w:p w14:paraId="0733E827" w14:textId="77777777" w:rsidR="003A30F9" w:rsidRPr="004864A4" w:rsidRDefault="003A30F9" w:rsidP="004864A4">
      <w:pPr>
        <w:pStyle w:val="ComputerCode"/>
      </w:pPr>
      <w:r w:rsidRPr="004864A4">
        <w:t xml:space="preserve">function </w:t>
      </w:r>
      <w:proofErr w:type="spellStart"/>
      <w:r w:rsidRPr="004864A4">
        <w:t>showDetails</w:t>
      </w:r>
      <w:proofErr w:type="spellEnd"/>
      <w:r w:rsidRPr="004864A4">
        <w:t>(event) {</w:t>
      </w:r>
    </w:p>
    <w:p w14:paraId="6D5DCD7F" w14:textId="23A02461" w:rsidR="003A30F9" w:rsidRPr="004864A4" w:rsidRDefault="003A30F9" w:rsidP="004864A4">
      <w:pPr>
        <w:pStyle w:val="ComputerCode"/>
      </w:pPr>
      <w:r w:rsidRPr="004864A4">
        <w:t xml:space="preserve">console.log("Event type:", </w:t>
      </w:r>
      <w:proofErr w:type="spellStart"/>
      <w:r w:rsidRPr="004864A4">
        <w:t>event.type</w:t>
      </w:r>
      <w:proofErr w:type="spellEnd"/>
      <w:r w:rsidRPr="004864A4">
        <w:t>);</w:t>
      </w:r>
    </w:p>
    <w:p w14:paraId="42A17D38" w14:textId="0F6D60D6" w:rsidR="003A30F9" w:rsidRPr="004864A4" w:rsidRDefault="003A30F9" w:rsidP="004864A4">
      <w:pPr>
        <w:pStyle w:val="ComputerCode"/>
      </w:pPr>
      <w:r w:rsidRPr="004864A4">
        <w:t>console.log("Clicked element ID:", event.target.id);</w:t>
      </w:r>
    </w:p>
    <w:p w14:paraId="484D9F64" w14:textId="77777777" w:rsidR="003A30F9" w:rsidRPr="004864A4" w:rsidRDefault="003A30F9" w:rsidP="004864A4">
      <w:pPr>
        <w:pStyle w:val="ComputerCode"/>
      </w:pPr>
      <w:r w:rsidRPr="004864A4">
        <w:t>}</w:t>
      </w:r>
    </w:p>
    <w:p w14:paraId="7E32A3FA" w14:textId="59F71D78" w:rsidR="00603DBF" w:rsidRPr="0056068F" w:rsidRDefault="003A30F9" w:rsidP="00CC0EB0">
      <w:pPr>
        <w:rPr>
          <w:lang w:eastAsia="en-AU"/>
        </w:rPr>
      </w:pPr>
      <w:r w:rsidRPr="0056068F">
        <w:rPr>
          <w:lang w:eastAsia="en-AU"/>
        </w:rPr>
        <w:t xml:space="preserve">In the </w:t>
      </w:r>
      <w:r w:rsidR="004864A4">
        <w:rPr>
          <w:lang w:eastAsia="en-AU"/>
        </w:rPr>
        <w:t xml:space="preserve">previous </w:t>
      </w:r>
      <w:r w:rsidRPr="0056068F">
        <w:rPr>
          <w:lang w:eastAsia="en-AU"/>
        </w:rPr>
        <w:t>example, clicking Button 1 or Button 2 logs details about the event to the console.</w:t>
      </w:r>
    </w:p>
    <w:p w14:paraId="77C99E36" w14:textId="1E39FAAE" w:rsidR="00603DBF" w:rsidRPr="0056068F" w:rsidRDefault="003A30F9" w:rsidP="00724376">
      <w:pPr>
        <w:rPr>
          <w:lang w:eastAsia="en-AU"/>
        </w:rPr>
      </w:pPr>
      <w:r w:rsidRPr="0056068F">
        <w:rPr>
          <w:lang w:eastAsia="en-AU"/>
        </w:rPr>
        <w:t>If Button 1 was clicked</w:t>
      </w:r>
      <w:r w:rsidR="00603DBF" w:rsidRPr="0056068F">
        <w:rPr>
          <w:lang w:eastAsia="en-AU"/>
        </w:rPr>
        <w:t xml:space="preserve"> and</w:t>
      </w:r>
      <w:r w:rsidRPr="0056068F">
        <w:rPr>
          <w:lang w:eastAsia="en-AU"/>
        </w:rPr>
        <w:t xml:space="preserve"> then Button 2 was clicked, the </w:t>
      </w:r>
      <w:r w:rsidR="004864A4">
        <w:rPr>
          <w:lang w:eastAsia="en-AU"/>
        </w:rPr>
        <w:t>c</w:t>
      </w:r>
      <w:r w:rsidRPr="0056068F">
        <w:rPr>
          <w:lang w:eastAsia="en-AU"/>
        </w:rPr>
        <w:t>onsole will display:</w:t>
      </w:r>
    </w:p>
    <w:p w14:paraId="4C645F52" w14:textId="578B8183" w:rsidR="00D865F8" w:rsidRDefault="009A011D" w:rsidP="00D865F8">
      <w:r>
        <w:rPr>
          <w:noProof/>
        </w:rPr>
        <w:drawing>
          <wp:inline distT="0" distB="0" distL="0" distR="0" wp14:anchorId="1DF45DFA" wp14:editId="46BFF4A7">
            <wp:extent cx="6118261" cy="1520825"/>
            <wp:effectExtent l="0" t="0" r="0" b="3175"/>
            <wp:docPr id="248753834"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53834" name="Picture 20">
                      <a:extLst>
                        <a:ext uri="{C183D7F6-B498-43B3-948B-1728B52AA6E4}">
                          <adec:decorative xmlns:adec="http://schemas.microsoft.com/office/drawing/2017/decorative" val="1"/>
                        </a:ext>
                      </a:extLst>
                    </pic:cNvPr>
                    <pic:cNvPicPr/>
                  </pic:nvPicPr>
                  <pic:blipFill>
                    <a:blip r:embed="rId253"/>
                    <a:stretch>
                      <a:fillRect/>
                    </a:stretch>
                  </pic:blipFill>
                  <pic:spPr>
                    <a:xfrm>
                      <a:off x="0" y="0"/>
                      <a:ext cx="6118261" cy="1520825"/>
                    </a:xfrm>
                    <a:prstGeom prst="rect">
                      <a:avLst/>
                    </a:prstGeom>
                  </pic:spPr>
                </pic:pic>
              </a:graphicData>
            </a:graphic>
          </wp:inline>
        </w:drawing>
      </w:r>
    </w:p>
    <w:p w14:paraId="7D3E52EF" w14:textId="0AE40DDE" w:rsidR="00F72DC5" w:rsidRDefault="00F72DC5" w:rsidP="00F72DC5">
      <w:pPr>
        <w:pStyle w:val="CaptionFigure"/>
      </w:pPr>
      <w:r w:rsidRPr="009C2BE3">
        <w:t xml:space="preserve">Figure </w:t>
      </w:r>
      <w:r>
        <w:fldChar w:fldCharType="begin"/>
      </w:r>
      <w:r>
        <w:instrText xml:space="preserve"> SEQ Figure \* ARABIC </w:instrText>
      </w:r>
      <w:r>
        <w:fldChar w:fldCharType="separate"/>
      </w:r>
      <w:r w:rsidR="009769A3">
        <w:rPr>
          <w:noProof/>
        </w:rPr>
        <w:t>34</w:t>
      </w:r>
      <w:r>
        <w:rPr>
          <w:noProof/>
        </w:rPr>
        <w:fldChar w:fldCharType="end"/>
      </w:r>
      <w:r>
        <w:rPr>
          <w:noProof/>
        </w:rPr>
        <w:t>:</w:t>
      </w:r>
      <w:r w:rsidRPr="009C2BE3">
        <w:t xml:space="preserve"> </w:t>
      </w:r>
      <w:r>
        <w:t>Used with permission from Microsoft</w:t>
      </w:r>
      <w:r w:rsidRPr="006E2677">
        <w:t xml:space="preserve"> </w:t>
      </w:r>
    </w:p>
    <w:p w14:paraId="7B6D113E" w14:textId="15B774F0" w:rsidR="003A30F9" w:rsidRPr="0056068F" w:rsidRDefault="003A30F9" w:rsidP="003A30F9">
      <w:pPr>
        <w:pStyle w:val="Notebox"/>
        <w:rPr>
          <w:noProof/>
        </w:rPr>
      </w:pPr>
      <w:r w:rsidRPr="0056068F">
        <w:rPr>
          <w:rStyle w:val="Strong"/>
          <w:noProof/>
        </w:rPr>
        <w:t xml:space="preserve">Why </w:t>
      </w:r>
      <w:r w:rsidR="005B3C64" w:rsidRPr="0056068F">
        <w:rPr>
          <w:rStyle w:val="Strong"/>
          <w:noProof/>
        </w:rPr>
        <w:t>it</w:t>
      </w:r>
      <w:r w:rsidR="005E422F" w:rsidRPr="0056068F">
        <w:rPr>
          <w:rStyle w:val="Strong"/>
          <w:noProof/>
        </w:rPr>
        <w:t>'</w:t>
      </w:r>
      <w:r w:rsidR="005B3C64" w:rsidRPr="0056068F">
        <w:rPr>
          <w:rStyle w:val="Strong"/>
          <w:noProof/>
        </w:rPr>
        <w:t>s useful</w:t>
      </w:r>
      <w:r w:rsidRPr="0056068F">
        <w:rPr>
          <w:noProof/>
        </w:rPr>
        <w:t>: Using the event object allows one function to handle many elements.</w:t>
      </w:r>
    </w:p>
    <w:p w14:paraId="223B7BC6" w14:textId="77777777" w:rsidR="003A30F9" w:rsidRPr="0056068F" w:rsidRDefault="003A30F9" w:rsidP="003A30F9">
      <w:pPr>
        <w:pStyle w:val="Notebox"/>
        <w:rPr>
          <w:noProof/>
        </w:rPr>
      </w:pPr>
      <w:r w:rsidRPr="0056068F">
        <w:rPr>
          <w:noProof/>
        </w:rPr>
        <w:t xml:space="preserve">Instead of writing separate functions for each button, you can use </w:t>
      </w:r>
      <w:proofErr w:type="spellStart"/>
      <w:r w:rsidRPr="004864A4">
        <w:rPr>
          <w:rStyle w:val="Emphasis"/>
        </w:rPr>
        <w:t>event.target</w:t>
      </w:r>
      <w:proofErr w:type="spellEnd"/>
      <w:r w:rsidRPr="0056068F">
        <w:rPr>
          <w:noProof/>
        </w:rPr>
        <w:t xml:space="preserve"> to find which one was clicked and respond accordingly.</w:t>
      </w:r>
    </w:p>
    <w:p w14:paraId="5F082555" w14:textId="77777777" w:rsidR="003A30F9" w:rsidRPr="0056068F" w:rsidRDefault="003A30F9" w:rsidP="003A30F9">
      <w:pPr>
        <w:pStyle w:val="HeadingDecorative"/>
        <w:rPr>
          <w:noProof/>
        </w:rPr>
      </w:pPr>
      <w:r w:rsidRPr="0056068F">
        <w:rPr>
          <w:noProof/>
        </w:rPr>
        <w:lastRenderedPageBreak/>
        <w:tab/>
      </w:r>
      <w:r w:rsidRPr="0056068F">
        <w:rPr>
          <w:noProof/>
        </w:rPr>
        <w:drawing>
          <wp:inline distT="0" distB="0" distL="0" distR="0" wp14:anchorId="5783A3D7" wp14:editId="7031505C">
            <wp:extent cx="324000" cy="324000"/>
            <wp:effectExtent l="0" t="0" r="0" b="0"/>
            <wp:docPr id="53846858"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568D15E1" w14:textId="4E346C90" w:rsidR="003A30F9" w:rsidRPr="0056068F" w:rsidRDefault="002661DA" w:rsidP="00603DBF">
      <w:pPr>
        <w:pStyle w:val="Heading3"/>
        <w:rPr>
          <w:noProof/>
        </w:rPr>
      </w:pPr>
      <w:bookmarkStart w:id="171" w:name="_Ref215569277"/>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34</w:t>
      </w:r>
      <w:r w:rsidRPr="0056068F">
        <w:rPr>
          <w:noProof/>
        </w:rPr>
        <w:fldChar w:fldCharType="end"/>
      </w:r>
      <w:r w:rsidR="00603DBF" w:rsidRPr="0056068F">
        <w:rPr>
          <w:noProof/>
        </w:rPr>
        <w:t xml:space="preserve">: </w:t>
      </w:r>
      <w:r w:rsidR="00E17463">
        <w:rPr>
          <w:noProof/>
        </w:rPr>
        <w:t>Develop r</w:t>
      </w:r>
      <w:r w:rsidR="00603DBF" w:rsidRPr="0056068F">
        <w:rPr>
          <w:noProof/>
        </w:rPr>
        <w:t>andom hex code colour generator</w:t>
      </w:r>
      <w:bookmarkEnd w:id="171"/>
    </w:p>
    <w:p w14:paraId="0CC76925" w14:textId="36CB2BAA" w:rsidR="00603DBF" w:rsidRDefault="003A30F9" w:rsidP="00724376">
      <w:r w:rsidRPr="0056068F">
        <w:t>In this activity, you will create a webpage that uses JavaScript to generate and display random hexadecimal colour codes.</w:t>
      </w:r>
    </w:p>
    <w:p w14:paraId="79B32CFE" w14:textId="61A18178" w:rsidR="00520DA6" w:rsidRPr="003F0C4F" w:rsidRDefault="00520DA6" w:rsidP="00520DA6">
      <w:r>
        <w:t>Here are some examples of what your code should output:</w:t>
      </w:r>
      <w:bookmarkStart w:id="172" w:name="_Hlk160726559"/>
    </w:p>
    <w:p w14:paraId="2FCB7207" w14:textId="0878F4EF" w:rsidR="007C561F" w:rsidRDefault="009456DF" w:rsidP="007C561F">
      <w:bookmarkStart w:id="173" w:name="_Hlk174101131"/>
      <w:r>
        <w:rPr>
          <w:noProof/>
        </w:rPr>
        <w:drawing>
          <wp:inline distT="0" distB="0" distL="0" distR="0" wp14:anchorId="235924EE" wp14:editId="47DB0DA6">
            <wp:extent cx="6120130" cy="2141855"/>
            <wp:effectExtent l="0" t="0" r="0" b="0"/>
            <wp:docPr id="615914492" name="Graphic 25" descr="White box with text ‘Click to see random hex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4492" name="Graphic 25" descr="White box with text ‘Click to see random hex colours!’"/>
                    <pic:cNvPicPr/>
                  </pic:nvPicPr>
                  <pic:blipFill>
                    <a:blip r:embed="rId254">
                      <a:extLst>
                        <a:ext uri="{96DAC541-7B7A-43D3-8B79-37D633B846F1}">
                          <asvg:svgBlip xmlns:asvg="http://schemas.microsoft.com/office/drawing/2016/SVG/main" r:embed="rId255"/>
                        </a:ext>
                      </a:extLst>
                    </a:blip>
                    <a:stretch>
                      <a:fillRect/>
                    </a:stretch>
                  </pic:blipFill>
                  <pic:spPr>
                    <a:xfrm>
                      <a:off x="0" y="0"/>
                      <a:ext cx="6120130" cy="2141855"/>
                    </a:xfrm>
                    <a:prstGeom prst="rect">
                      <a:avLst/>
                    </a:prstGeom>
                  </pic:spPr>
                </pic:pic>
              </a:graphicData>
            </a:graphic>
          </wp:inline>
        </w:drawing>
      </w:r>
    </w:p>
    <w:p w14:paraId="37A333C2" w14:textId="3EF82464" w:rsidR="00520DA6" w:rsidRDefault="00520DA6" w:rsidP="00472751">
      <w:pPr>
        <w:pStyle w:val="CaptionFigure"/>
      </w:pPr>
      <w:r w:rsidRPr="009C2BE3">
        <w:t xml:space="preserve">Figure </w:t>
      </w:r>
      <w:r>
        <w:fldChar w:fldCharType="begin"/>
      </w:r>
      <w:r>
        <w:instrText xml:space="preserve"> SEQ Figure \* ARABIC </w:instrText>
      </w:r>
      <w:r>
        <w:fldChar w:fldCharType="separate"/>
      </w:r>
      <w:r w:rsidR="009769A3">
        <w:rPr>
          <w:noProof/>
        </w:rPr>
        <w:t>35</w:t>
      </w:r>
      <w:r>
        <w:rPr>
          <w:noProof/>
        </w:rPr>
        <w:fldChar w:fldCharType="end"/>
      </w:r>
      <w:r>
        <w:rPr>
          <w:noProof/>
        </w:rPr>
        <w:t>:</w:t>
      </w:r>
      <w:r w:rsidRPr="009C2BE3">
        <w:t xml:space="preserve"> © </w:t>
      </w:r>
      <w:r w:rsidR="008259F2">
        <w:t>TAFE NSW 2025</w:t>
      </w:r>
      <w:bookmarkEnd w:id="172"/>
      <w:r w:rsidRPr="006E2677">
        <w:t xml:space="preserve"> </w:t>
      </w:r>
      <w:bookmarkEnd w:id="173"/>
    </w:p>
    <w:p w14:paraId="49844F3E" w14:textId="7727505A" w:rsidR="00472751" w:rsidRPr="003F0C4F" w:rsidRDefault="009456DF" w:rsidP="00472751">
      <w:r>
        <w:rPr>
          <w:noProof/>
        </w:rPr>
        <w:drawing>
          <wp:inline distT="0" distB="0" distL="0" distR="0" wp14:anchorId="3A42779E" wp14:editId="0BF6CBC0">
            <wp:extent cx="6120130" cy="2141855"/>
            <wp:effectExtent l="0" t="0" r="0" b="0"/>
            <wp:docPr id="221068465" name="Graphic 26" descr="Blue box with text #dfe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8465" name="Graphic 26" descr="Blue box with text #dfe3e4"/>
                    <pic:cNvPicPr/>
                  </pic:nvPicPr>
                  <pic:blipFill>
                    <a:blip r:embed="rId256">
                      <a:extLst>
                        <a:ext uri="{96DAC541-7B7A-43D3-8B79-37D633B846F1}">
                          <asvg:svgBlip xmlns:asvg="http://schemas.microsoft.com/office/drawing/2016/SVG/main" r:embed="rId257"/>
                        </a:ext>
                      </a:extLst>
                    </a:blip>
                    <a:stretch>
                      <a:fillRect/>
                    </a:stretch>
                  </pic:blipFill>
                  <pic:spPr>
                    <a:xfrm>
                      <a:off x="0" y="0"/>
                      <a:ext cx="6120130" cy="2141855"/>
                    </a:xfrm>
                    <a:prstGeom prst="rect">
                      <a:avLst/>
                    </a:prstGeom>
                  </pic:spPr>
                </pic:pic>
              </a:graphicData>
            </a:graphic>
          </wp:inline>
        </w:drawing>
      </w:r>
    </w:p>
    <w:p w14:paraId="6ADDDF54" w14:textId="0B3F8127" w:rsidR="00520DA6" w:rsidRPr="003F0C4F" w:rsidRDefault="008259F2" w:rsidP="009456DF">
      <w:pPr>
        <w:pStyle w:val="CaptionFigure"/>
      </w:pPr>
      <w:r w:rsidRPr="009C2BE3">
        <w:t xml:space="preserve">Figure </w:t>
      </w:r>
      <w:r>
        <w:fldChar w:fldCharType="begin"/>
      </w:r>
      <w:r>
        <w:instrText xml:space="preserve"> SEQ Figure \* ARABIC </w:instrText>
      </w:r>
      <w:r>
        <w:fldChar w:fldCharType="separate"/>
      </w:r>
      <w:r w:rsidR="009769A3">
        <w:rPr>
          <w:noProof/>
        </w:rPr>
        <w:t>36</w:t>
      </w:r>
      <w:r>
        <w:rPr>
          <w:noProof/>
        </w:rPr>
        <w:fldChar w:fldCharType="end"/>
      </w:r>
      <w:r>
        <w:rPr>
          <w:noProof/>
        </w:rPr>
        <w:t>:</w:t>
      </w:r>
      <w:r w:rsidRPr="009C2BE3">
        <w:t xml:space="preserve"> © </w:t>
      </w:r>
      <w:r>
        <w:t>TAFE NSW 2025</w:t>
      </w:r>
      <w:r w:rsidRPr="006E2677">
        <w:t xml:space="preserve"> </w:t>
      </w:r>
    </w:p>
    <w:p w14:paraId="4837446F" w14:textId="0A312529" w:rsidR="009456DF" w:rsidRDefault="009456DF" w:rsidP="009456DF">
      <w:r>
        <w:rPr>
          <w:noProof/>
        </w:rPr>
        <w:lastRenderedPageBreak/>
        <w:drawing>
          <wp:inline distT="0" distB="0" distL="0" distR="0" wp14:anchorId="1A6B54B0" wp14:editId="1A7B8ACD">
            <wp:extent cx="6120130" cy="2141855"/>
            <wp:effectExtent l="0" t="0" r="0" b="0"/>
            <wp:docPr id="127880357" name="Graphic 27" descr=" yello box with text #dd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357" name="Graphic 27" descr=" yello box with text #ddceae"/>
                    <pic:cNvPicPr/>
                  </pic:nvPicPr>
                  <pic:blipFill>
                    <a:blip r:embed="rId258">
                      <a:extLst>
                        <a:ext uri="{96DAC541-7B7A-43D3-8B79-37D633B846F1}">
                          <asvg:svgBlip xmlns:asvg="http://schemas.microsoft.com/office/drawing/2016/SVG/main" r:embed="rId259"/>
                        </a:ext>
                      </a:extLst>
                    </a:blip>
                    <a:stretch>
                      <a:fillRect/>
                    </a:stretch>
                  </pic:blipFill>
                  <pic:spPr>
                    <a:xfrm>
                      <a:off x="0" y="0"/>
                      <a:ext cx="6120130" cy="2141855"/>
                    </a:xfrm>
                    <a:prstGeom prst="rect">
                      <a:avLst/>
                    </a:prstGeom>
                  </pic:spPr>
                </pic:pic>
              </a:graphicData>
            </a:graphic>
          </wp:inline>
        </w:drawing>
      </w:r>
    </w:p>
    <w:p w14:paraId="5CCD8D34" w14:textId="55D0BB02" w:rsidR="00520DA6" w:rsidRDefault="008259F2" w:rsidP="00520DA6">
      <w:pPr>
        <w:pStyle w:val="CaptionFigure"/>
      </w:pPr>
      <w:r w:rsidRPr="009C2BE3">
        <w:t xml:space="preserve">Figure </w:t>
      </w:r>
      <w:r>
        <w:fldChar w:fldCharType="begin"/>
      </w:r>
      <w:r>
        <w:instrText xml:space="preserve"> SEQ Figure \* ARABIC </w:instrText>
      </w:r>
      <w:r>
        <w:fldChar w:fldCharType="separate"/>
      </w:r>
      <w:r w:rsidR="009769A3">
        <w:rPr>
          <w:noProof/>
        </w:rPr>
        <w:t>37</w:t>
      </w:r>
      <w:r>
        <w:rPr>
          <w:noProof/>
        </w:rPr>
        <w:fldChar w:fldCharType="end"/>
      </w:r>
      <w:r>
        <w:rPr>
          <w:noProof/>
        </w:rPr>
        <w:t>:</w:t>
      </w:r>
      <w:r w:rsidRPr="009C2BE3">
        <w:t xml:space="preserve"> © </w:t>
      </w:r>
      <w:r>
        <w:t>TAFE NSW 2025</w:t>
      </w:r>
      <w:r w:rsidRPr="006E2677">
        <w:t xml:space="preserve"> </w:t>
      </w:r>
    </w:p>
    <w:p w14:paraId="7F576465" w14:textId="708EA223" w:rsidR="003A30F9" w:rsidRPr="0056068F" w:rsidRDefault="003A30F9" w:rsidP="00CC75E8">
      <w:pPr>
        <w:pStyle w:val="ListNumber"/>
        <w:numPr>
          <w:ilvl w:val="0"/>
          <w:numId w:val="51"/>
        </w:numPr>
      </w:pPr>
      <w:r w:rsidRPr="0056068F">
        <w:t>Create a new JavaScript file called script.js.</w:t>
      </w:r>
    </w:p>
    <w:p w14:paraId="56B37372" w14:textId="77777777" w:rsidR="003A30F9" w:rsidRPr="0056068F" w:rsidRDefault="003A30F9" w:rsidP="00BD4345">
      <w:pPr>
        <w:pStyle w:val="ListNumber"/>
        <w:numPr>
          <w:ilvl w:val="1"/>
          <w:numId w:val="6"/>
        </w:numPr>
      </w:pPr>
      <w:r w:rsidRPr="0056068F">
        <w:t xml:space="preserve">Inside it, define a function named </w:t>
      </w:r>
      <w:proofErr w:type="spellStart"/>
      <w:r w:rsidRPr="0056068F">
        <w:t>getRandomHexColor</w:t>
      </w:r>
      <w:proofErr w:type="spellEnd"/>
      <w:r w:rsidRPr="0056068F">
        <w:t>().</w:t>
      </w:r>
    </w:p>
    <w:p w14:paraId="3D60C6E3" w14:textId="77777777" w:rsidR="003A30F9" w:rsidRPr="0056068F" w:rsidRDefault="003A30F9" w:rsidP="00BD4345">
      <w:pPr>
        <w:pStyle w:val="ListNumber"/>
        <w:numPr>
          <w:ilvl w:val="1"/>
          <w:numId w:val="6"/>
        </w:numPr>
      </w:pPr>
      <w:r w:rsidRPr="0056068F">
        <w:t>Add the following lines inside the function body:</w:t>
      </w:r>
    </w:p>
    <w:p w14:paraId="44BAD093" w14:textId="77777777" w:rsidR="003A30F9" w:rsidRPr="0056068F" w:rsidRDefault="003A30F9" w:rsidP="003A30F9">
      <w:pPr>
        <w:pStyle w:val="ComputerCode"/>
      </w:pPr>
      <w:r w:rsidRPr="0056068F">
        <w:t>// Generate a random number between 0 and 16777215 for hexadecimal</w:t>
      </w:r>
    </w:p>
    <w:p w14:paraId="4DE076A3" w14:textId="77777777" w:rsidR="003A30F9" w:rsidRPr="0056068F" w:rsidRDefault="003A30F9" w:rsidP="003A30F9">
      <w:pPr>
        <w:pStyle w:val="ComputerCode"/>
      </w:pPr>
      <w:r w:rsidRPr="0056068F">
        <w:t xml:space="preserve">let </w:t>
      </w:r>
      <w:proofErr w:type="spellStart"/>
      <w:r w:rsidRPr="0056068F">
        <w:t>randomColor</w:t>
      </w:r>
      <w:proofErr w:type="spellEnd"/>
      <w:r w:rsidRPr="0056068F">
        <w:t xml:space="preserve"> = </w:t>
      </w:r>
      <w:proofErr w:type="spellStart"/>
      <w:r w:rsidRPr="0056068F">
        <w:t>Math.floor</w:t>
      </w:r>
      <w:proofErr w:type="spellEnd"/>
      <w:r w:rsidRPr="0056068F">
        <w:t>(</w:t>
      </w:r>
      <w:proofErr w:type="spellStart"/>
      <w:r w:rsidRPr="0056068F">
        <w:t>Math.random</w:t>
      </w:r>
      <w:proofErr w:type="spellEnd"/>
      <w:r w:rsidRPr="0056068F">
        <w:t>() * 16777215).</w:t>
      </w:r>
      <w:proofErr w:type="spellStart"/>
      <w:r w:rsidRPr="0056068F">
        <w:t>toString</w:t>
      </w:r>
      <w:proofErr w:type="spellEnd"/>
      <w:r w:rsidRPr="0056068F">
        <w:t>(16);</w:t>
      </w:r>
    </w:p>
    <w:p w14:paraId="37341FE2" w14:textId="77777777" w:rsidR="003A30F9" w:rsidRPr="0056068F" w:rsidRDefault="003A30F9" w:rsidP="003A30F9">
      <w:pPr>
        <w:pStyle w:val="ComputerCode"/>
      </w:pPr>
    </w:p>
    <w:p w14:paraId="65B804AE" w14:textId="77777777" w:rsidR="003A30F9" w:rsidRPr="0056068F" w:rsidRDefault="003A30F9" w:rsidP="003A30F9">
      <w:pPr>
        <w:pStyle w:val="ComputerCode"/>
      </w:pPr>
      <w:r w:rsidRPr="0056068F">
        <w:t>// Pad with zeros to ensure it's always 6 characters long</w:t>
      </w:r>
    </w:p>
    <w:p w14:paraId="5F987069" w14:textId="77777777" w:rsidR="003A30F9" w:rsidRPr="0056068F" w:rsidRDefault="003A30F9" w:rsidP="003A30F9">
      <w:pPr>
        <w:pStyle w:val="ComputerCode"/>
      </w:pPr>
      <w:r w:rsidRPr="0056068F">
        <w:t>return `#${randomColor.padStart(6, '0')}`;</w:t>
      </w:r>
    </w:p>
    <w:p w14:paraId="761D46E1" w14:textId="2AEF0B35" w:rsidR="003A30F9" w:rsidRPr="0056068F" w:rsidRDefault="003A30F9" w:rsidP="00062513">
      <w:pPr>
        <w:pStyle w:val="ListNumber"/>
      </w:pPr>
      <w:r w:rsidRPr="0056068F">
        <w:t>Test the function</w:t>
      </w:r>
    </w:p>
    <w:p w14:paraId="5C3524AA" w14:textId="77777777" w:rsidR="003A30F9" w:rsidRPr="0056068F" w:rsidRDefault="003A30F9" w:rsidP="00BD4345">
      <w:pPr>
        <w:pStyle w:val="ListNumber"/>
        <w:numPr>
          <w:ilvl w:val="1"/>
          <w:numId w:val="6"/>
        </w:numPr>
      </w:pPr>
      <w:r w:rsidRPr="0056068F">
        <w:t xml:space="preserve">Log the result to the console using </w:t>
      </w:r>
      <w:r w:rsidRPr="004864A4">
        <w:rPr>
          <w:rStyle w:val="Emphasis"/>
        </w:rPr>
        <w:t>console.log(</w:t>
      </w:r>
      <w:proofErr w:type="spellStart"/>
      <w:r w:rsidRPr="004864A4">
        <w:rPr>
          <w:rStyle w:val="Emphasis"/>
        </w:rPr>
        <w:t>getRandomHexColor</w:t>
      </w:r>
      <w:proofErr w:type="spellEnd"/>
      <w:r w:rsidRPr="004864A4">
        <w:rPr>
          <w:rStyle w:val="Emphasis"/>
        </w:rPr>
        <w:t>());</w:t>
      </w:r>
      <w:r w:rsidRPr="0056068F">
        <w:t>.</w:t>
      </w:r>
    </w:p>
    <w:p w14:paraId="7DCC8291" w14:textId="77777777" w:rsidR="003A30F9" w:rsidRPr="0056068F" w:rsidRDefault="003A30F9" w:rsidP="00BD4345">
      <w:pPr>
        <w:pStyle w:val="ListNumber"/>
        <w:numPr>
          <w:ilvl w:val="1"/>
          <w:numId w:val="6"/>
        </w:numPr>
      </w:pPr>
      <w:r w:rsidRPr="0056068F">
        <w:t>Each time you refresh, you should see a new colour code appear.</w:t>
      </w:r>
    </w:p>
    <w:p w14:paraId="29B9FBB3" w14:textId="2F8DB8B6" w:rsidR="003A30F9" w:rsidRPr="0056068F" w:rsidRDefault="003A30F9" w:rsidP="00062513">
      <w:pPr>
        <w:pStyle w:val="ListNumber"/>
      </w:pPr>
      <w:r w:rsidRPr="0056068F">
        <w:t>Create a new HTML file (</w:t>
      </w:r>
      <w:r w:rsidR="00603DBF" w:rsidRPr="0056068F">
        <w:t>for example,</w:t>
      </w:r>
      <w:r w:rsidRPr="0056068F">
        <w:t xml:space="preserve"> index.html) and link your JavaScript file</w:t>
      </w:r>
    </w:p>
    <w:p w14:paraId="5EF9C1CA" w14:textId="77777777" w:rsidR="003A30F9" w:rsidRPr="0056068F" w:rsidRDefault="003A30F9" w:rsidP="00BD4345">
      <w:pPr>
        <w:pStyle w:val="ListNumber"/>
        <w:numPr>
          <w:ilvl w:val="1"/>
          <w:numId w:val="6"/>
        </w:numPr>
      </w:pPr>
      <w:r w:rsidRPr="0056068F">
        <w:t>Add an element where the colour will display.</w:t>
      </w:r>
    </w:p>
    <w:p w14:paraId="2E8C5254" w14:textId="6AF3EA64" w:rsidR="003A30F9" w:rsidRPr="0056068F" w:rsidRDefault="003A30F9" w:rsidP="00062513">
      <w:pPr>
        <w:pStyle w:val="ListNumber"/>
      </w:pPr>
      <w:r w:rsidRPr="0056068F">
        <w:t>Use the colour code</w:t>
      </w:r>
    </w:p>
    <w:p w14:paraId="583F223A" w14:textId="3E9BA2FB" w:rsidR="003A30F9" w:rsidRPr="0056068F" w:rsidRDefault="003A30F9" w:rsidP="00BD4345">
      <w:pPr>
        <w:pStyle w:val="ListNumber"/>
        <w:numPr>
          <w:ilvl w:val="1"/>
          <w:numId w:val="6"/>
        </w:numPr>
      </w:pPr>
      <w:r w:rsidRPr="0056068F">
        <w:t>Apply the generated value to the HTML element</w:t>
      </w:r>
      <w:r w:rsidR="005E422F" w:rsidRPr="0056068F">
        <w:t>'</w:t>
      </w:r>
      <w:r w:rsidRPr="0056068F">
        <w:t xml:space="preserve">s </w:t>
      </w:r>
      <w:proofErr w:type="spellStart"/>
      <w:r w:rsidRPr="004864A4">
        <w:rPr>
          <w:rStyle w:val="Emphasis"/>
        </w:rPr>
        <w:t>style.backgroundColor</w:t>
      </w:r>
      <w:proofErr w:type="spellEnd"/>
      <w:r w:rsidRPr="0056068F">
        <w:t>.</w:t>
      </w:r>
    </w:p>
    <w:p w14:paraId="0910F061" w14:textId="77777777" w:rsidR="003A30F9" w:rsidRPr="0056068F" w:rsidRDefault="003A30F9" w:rsidP="00BD4345">
      <w:pPr>
        <w:pStyle w:val="ListNumber"/>
        <w:numPr>
          <w:ilvl w:val="1"/>
          <w:numId w:val="6"/>
        </w:numPr>
      </w:pPr>
      <w:r w:rsidRPr="0056068F">
        <w:t>Try using a button click or other event to change colours dynamically.</w:t>
      </w:r>
    </w:p>
    <w:p w14:paraId="69E25C87" w14:textId="2A73FB16" w:rsidR="003A30F9" w:rsidRPr="0056068F" w:rsidRDefault="003A30F9" w:rsidP="00062513">
      <w:pPr>
        <w:pStyle w:val="ListNumber"/>
      </w:pPr>
      <w:r w:rsidRPr="0056068F">
        <w:t>Create a CSS file</w:t>
      </w:r>
    </w:p>
    <w:p w14:paraId="2C049617" w14:textId="3E7B0DB9" w:rsidR="003A30F9" w:rsidRDefault="003A30F9" w:rsidP="00BD4345">
      <w:pPr>
        <w:pStyle w:val="ListNumber"/>
        <w:numPr>
          <w:ilvl w:val="1"/>
          <w:numId w:val="6"/>
        </w:numPr>
      </w:pPr>
      <w:r w:rsidRPr="0056068F">
        <w:t>Add styling for your box or section (</w:t>
      </w:r>
      <w:r w:rsidR="00603DBF" w:rsidRPr="0056068F">
        <w:t>for example,</w:t>
      </w:r>
      <w:r w:rsidRPr="0056068F">
        <w:t xml:space="preserve"> width, height, border). This helps you clearly see the colour changes when testing your JavaScript.</w:t>
      </w:r>
    </w:p>
    <w:p w14:paraId="32F9A761" w14:textId="61C455C1" w:rsidR="003A30F9" w:rsidRPr="0056068F" w:rsidRDefault="003A30F9" w:rsidP="003A30F9">
      <w:pPr>
        <w:pStyle w:val="Notebox"/>
        <w:rPr>
          <w:noProof/>
        </w:rPr>
      </w:pPr>
      <w:r w:rsidRPr="00516E71">
        <w:rPr>
          <w:rStyle w:val="Strong"/>
        </w:rPr>
        <w:t>Challenge</w:t>
      </w:r>
      <w:r w:rsidRPr="0056068F">
        <w:rPr>
          <w:noProof/>
        </w:rPr>
        <w:t>: Add a few boxes and create your own</w:t>
      </w:r>
      <w:r w:rsidR="003C4D74">
        <w:rPr>
          <w:noProof/>
        </w:rPr>
        <w:t xml:space="preserve"> colour palette generator like</w:t>
      </w:r>
      <w:r w:rsidRPr="0056068F">
        <w:rPr>
          <w:noProof/>
        </w:rPr>
        <w:t xml:space="preserve"> </w:t>
      </w:r>
      <w:hyperlink r:id="rId260" w:history="1">
        <w:r w:rsidR="00BB4674">
          <w:rPr>
            <w:rStyle w:val="Hyperlink"/>
            <w:noProof/>
          </w:rPr>
          <w:t>Coolors</w:t>
        </w:r>
      </w:hyperlink>
      <w:r w:rsidR="00BB4674">
        <w:t>.</w:t>
      </w:r>
    </w:p>
    <w:p w14:paraId="2E96F966" w14:textId="67AB9A69" w:rsidR="003A30F9" w:rsidRPr="0056068F" w:rsidRDefault="00AB2381" w:rsidP="00603DBF">
      <w:pPr>
        <w:pStyle w:val="Heading2"/>
        <w:rPr>
          <w:noProof/>
        </w:rPr>
      </w:pPr>
      <w:bookmarkStart w:id="174" w:name="_Toc213359329"/>
      <w:bookmarkStart w:id="175" w:name="_Toc216707812"/>
      <w:r>
        <w:rPr>
          <w:noProof/>
        </w:rPr>
        <w:lastRenderedPageBreak/>
        <w:t>V</w:t>
      </w:r>
      <w:r w:rsidR="004864A4">
        <w:rPr>
          <w:noProof/>
        </w:rPr>
        <w:t>alidating data in f</w:t>
      </w:r>
      <w:r w:rsidR="00603DBF" w:rsidRPr="0056068F">
        <w:rPr>
          <w:noProof/>
        </w:rPr>
        <w:t>orms</w:t>
      </w:r>
      <w:bookmarkEnd w:id="174"/>
      <w:bookmarkEnd w:id="175"/>
    </w:p>
    <w:p w14:paraId="591956BB" w14:textId="4368CEA4" w:rsidR="00603DBF" w:rsidRPr="0056068F" w:rsidRDefault="003A30F9" w:rsidP="00724376">
      <w:pPr>
        <w:rPr>
          <w:lang w:eastAsia="en-AU"/>
        </w:rPr>
      </w:pPr>
      <w:r w:rsidRPr="0056068F">
        <w:rPr>
          <w:lang w:eastAsia="en-AU"/>
        </w:rPr>
        <w:t>When you submit a form, the browser automatically tries to send the form data and reloads the page.</w:t>
      </w:r>
    </w:p>
    <w:p w14:paraId="5C74B2A1" w14:textId="414E604A" w:rsidR="00603DBF" w:rsidRPr="0056068F" w:rsidRDefault="003A30F9" w:rsidP="00724376">
      <w:pPr>
        <w:rPr>
          <w:lang w:eastAsia="en-AU"/>
        </w:rPr>
      </w:pPr>
      <w:r w:rsidRPr="0056068F">
        <w:rPr>
          <w:lang w:eastAsia="en-AU"/>
        </w:rPr>
        <w:t xml:space="preserve">However, </w:t>
      </w:r>
      <w:r w:rsidR="00AB2381">
        <w:rPr>
          <w:lang w:eastAsia="en-AU"/>
        </w:rPr>
        <w:t>you</w:t>
      </w:r>
      <w:r w:rsidRPr="0056068F">
        <w:rPr>
          <w:lang w:eastAsia="en-AU"/>
        </w:rPr>
        <w:t xml:space="preserve"> often want to check the form data first before it</w:t>
      </w:r>
      <w:r w:rsidR="005E422F" w:rsidRPr="0056068F">
        <w:rPr>
          <w:lang w:eastAsia="en-AU"/>
        </w:rPr>
        <w:t>'</w:t>
      </w:r>
      <w:r w:rsidRPr="0056068F">
        <w:rPr>
          <w:lang w:eastAsia="en-AU"/>
        </w:rPr>
        <w:t>s sent, for example, to make sure a required field isn</w:t>
      </w:r>
      <w:r w:rsidR="005E422F" w:rsidRPr="0056068F">
        <w:rPr>
          <w:lang w:eastAsia="en-AU"/>
        </w:rPr>
        <w:t>'</w:t>
      </w:r>
      <w:r w:rsidRPr="0056068F">
        <w:rPr>
          <w:lang w:eastAsia="en-AU"/>
        </w:rPr>
        <w:t>t blank or an email looks correct.</w:t>
      </w:r>
      <w:r w:rsidR="00AB2381">
        <w:rPr>
          <w:lang w:eastAsia="en-AU"/>
        </w:rPr>
        <w:t xml:space="preserve"> </w:t>
      </w:r>
      <w:r w:rsidRPr="0056068F">
        <w:rPr>
          <w:lang w:eastAsia="en-AU"/>
        </w:rPr>
        <w:t>This process is called form validation.</w:t>
      </w:r>
    </w:p>
    <w:p w14:paraId="24B339EB" w14:textId="2E1682E9" w:rsidR="003A30F9" w:rsidRPr="0056068F" w:rsidRDefault="00603DBF" w:rsidP="00275801">
      <w:pPr>
        <w:pStyle w:val="Heading3"/>
        <w:rPr>
          <w:noProof/>
        </w:rPr>
      </w:pPr>
      <w:r w:rsidRPr="0056068F">
        <w:rPr>
          <w:noProof/>
        </w:rPr>
        <w:t>The form submit event</w:t>
      </w:r>
    </w:p>
    <w:p w14:paraId="03F5A382" w14:textId="6A1C7C59" w:rsidR="00603DBF" w:rsidRPr="0056068F" w:rsidRDefault="003A30F9" w:rsidP="00724376">
      <w:pPr>
        <w:rPr>
          <w:lang w:eastAsia="en-AU"/>
        </w:rPr>
      </w:pPr>
      <w:r w:rsidRPr="0056068F">
        <w:rPr>
          <w:lang w:eastAsia="en-AU"/>
        </w:rPr>
        <w:t>When the submit event occurs, the browser</w:t>
      </w:r>
      <w:r w:rsidR="005E422F" w:rsidRPr="0056068F">
        <w:rPr>
          <w:lang w:eastAsia="en-AU"/>
        </w:rPr>
        <w:t>'</w:t>
      </w:r>
      <w:r w:rsidRPr="0056068F">
        <w:rPr>
          <w:lang w:eastAsia="en-AU"/>
        </w:rPr>
        <w:t>s default action is to send the data and reload the page.</w:t>
      </w:r>
    </w:p>
    <w:p w14:paraId="10DB26F9" w14:textId="77777777" w:rsidR="003A30F9" w:rsidRPr="0056068F" w:rsidRDefault="003A30F9" w:rsidP="00724376">
      <w:pPr>
        <w:rPr>
          <w:lang w:eastAsia="en-AU"/>
        </w:rPr>
      </w:pPr>
      <w:r w:rsidRPr="0056068F">
        <w:rPr>
          <w:lang w:eastAsia="en-AU"/>
        </w:rPr>
        <w:t>To stop that from happening while you check the input, you use the command:</w:t>
      </w:r>
    </w:p>
    <w:p w14:paraId="4272C9D7" w14:textId="77777777" w:rsidR="003A30F9" w:rsidRPr="0056068F" w:rsidRDefault="003A30F9" w:rsidP="003A30F9">
      <w:pPr>
        <w:pStyle w:val="ComputerCode"/>
      </w:pPr>
      <w:proofErr w:type="spellStart"/>
      <w:r w:rsidRPr="0056068F">
        <w:t>event.preventDefault</w:t>
      </w:r>
      <w:proofErr w:type="spellEnd"/>
      <w:r w:rsidRPr="0056068F">
        <w:t>();</w:t>
      </w:r>
    </w:p>
    <w:p w14:paraId="48B61D77" w14:textId="77777777" w:rsidR="003A30F9" w:rsidRPr="0056068F" w:rsidRDefault="003A30F9" w:rsidP="003A30F9">
      <w:pPr>
        <w:pStyle w:val="ComputerCode"/>
      </w:pPr>
      <w:r w:rsidRPr="0056068F">
        <w:t>// or return false</w:t>
      </w:r>
    </w:p>
    <w:p w14:paraId="018E5D9D" w14:textId="756C55BE" w:rsidR="00603DBF" w:rsidRPr="0056068F" w:rsidRDefault="003A30F9" w:rsidP="00724376">
      <w:pPr>
        <w:rPr>
          <w:lang w:eastAsia="en-AU"/>
        </w:rPr>
      </w:pPr>
      <w:r w:rsidRPr="0056068F">
        <w:rPr>
          <w:lang w:eastAsia="en-AU"/>
        </w:rPr>
        <w:t>After stopping the default action, you can write code to check if fields are filled in correctly and only continue if the data passes validation.</w:t>
      </w:r>
    </w:p>
    <w:p w14:paraId="4DAA0A07" w14:textId="5676459E" w:rsidR="00603DBF" w:rsidRPr="007F2C24" w:rsidRDefault="00AB2381" w:rsidP="008607DF">
      <w:pPr>
        <w:keepNext/>
        <w:rPr>
          <w:rStyle w:val="Strong"/>
        </w:rPr>
      </w:pPr>
      <w:r w:rsidRPr="007F2C24">
        <w:rPr>
          <w:rStyle w:val="Strong"/>
        </w:rPr>
        <w:t>For e</w:t>
      </w:r>
      <w:r w:rsidR="003A30F9" w:rsidRPr="007F2C24">
        <w:rPr>
          <w:rStyle w:val="Strong"/>
        </w:rPr>
        <w:t>xample</w:t>
      </w:r>
      <w:r w:rsidR="00823017" w:rsidRPr="007F2C24">
        <w:rPr>
          <w:rStyle w:val="Strong"/>
        </w:rPr>
        <w:t>:</w:t>
      </w:r>
    </w:p>
    <w:p w14:paraId="0C05A7E8" w14:textId="485BDAF2" w:rsidR="003A30F9" w:rsidRPr="0056068F" w:rsidRDefault="00AB2381" w:rsidP="00724376">
      <w:pPr>
        <w:rPr>
          <w:lang w:eastAsia="en-AU"/>
        </w:rPr>
      </w:pPr>
      <w:r>
        <w:rPr>
          <w:lang w:eastAsia="en-AU"/>
        </w:rPr>
        <w:t xml:space="preserve">In the </w:t>
      </w:r>
      <w:r w:rsidR="003A30F9" w:rsidRPr="0056068F">
        <w:rPr>
          <w:lang w:eastAsia="en-AU"/>
        </w:rPr>
        <w:t>HTML</w:t>
      </w:r>
      <w:r>
        <w:rPr>
          <w:lang w:eastAsia="en-AU"/>
        </w:rPr>
        <w:t>:</w:t>
      </w:r>
    </w:p>
    <w:p w14:paraId="50073351" w14:textId="542C8A90" w:rsidR="003A30F9" w:rsidRPr="0056068F" w:rsidRDefault="003A30F9" w:rsidP="003A30F9">
      <w:pPr>
        <w:pStyle w:val="ComputerCode"/>
      </w:pPr>
      <w:r w:rsidRPr="0056068F">
        <w:t>&lt;form id="</w:t>
      </w:r>
      <w:proofErr w:type="spellStart"/>
      <w:r w:rsidRPr="0056068F">
        <w:t>userForm</w:t>
      </w:r>
      <w:proofErr w:type="spellEnd"/>
      <w:r w:rsidRPr="0056068F">
        <w:t>"&gt;</w:t>
      </w:r>
    </w:p>
    <w:p w14:paraId="3F488191" w14:textId="036C66B4" w:rsidR="003A30F9" w:rsidRPr="0056068F" w:rsidRDefault="003A30F9" w:rsidP="003A30F9">
      <w:pPr>
        <w:pStyle w:val="ComputerCode"/>
        <w:ind w:firstLine="578"/>
      </w:pPr>
      <w:r w:rsidRPr="0056068F">
        <w:t>&lt;label for="username"&gt;Username:&lt;/label&gt;</w:t>
      </w:r>
    </w:p>
    <w:p w14:paraId="5B9F7B08" w14:textId="682EE2E9" w:rsidR="003A30F9" w:rsidRPr="0056068F" w:rsidRDefault="003A30F9" w:rsidP="003A30F9">
      <w:pPr>
        <w:pStyle w:val="ComputerCode"/>
      </w:pPr>
      <w:r w:rsidRPr="0056068F">
        <w:t xml:space="preserve">  </w:t>
      </w:r>
      <w:r w:rsidRPr="0056068F">
        <w:tab/>
        <w:t>&lt;input type="text" id="username"&gt;</w:t>
      </w:r>
    </w:p>
    <w:p w14:paraId="103FB634" w14:textId="61BEFD3F" w:rsidR="003A30F9" w:rsidRPr="0056068F" w:rsidRDefault="003A30F9" w:rsidP="003A30F9">
      <w:pPr>
        <w:pStyle w:val="ComputerCode"/>
      </w:pPr>
      <w:r w:rsidRPr="0056068F">
        <w:t xml:space="preserve">  </w:t>
      </w:r>
      <w:r w:rsidRPr="0056068F">
        <w:tab/>
        <w:t>&lt;button type="submit"&gt;Submit&lt;/button&gt;</w:t>
      </w:r>
    </w:p>
    <w:p w14:paraId="773DA9A0" w14:textId="77777777" w:rsidR="003A30F9" w:rsidRPr="0056068F" w:rsidRDefault="003A30F9" w:rsidP="003A30F9">
      <w:pPr>
        <w:pStyle w:val="ComputerCode"/>
      </w:pPr>
      <w:r w:rsidRPr="0056068F">
        <w:t>&lt;/form&gt;</w:t>
      </w:r>
    </w:p>
    <w:p w14:paraId="13A15CEF" w14:textId="77777777" w:rsidR="003A30F9" w:rsidRPr="0056068F" w:rsidRDefault="003A30F9" w:rsidP="003A30F9">
      <w:pPr>
        <w:pStyle w:val="ComputerCode"/>
      </w:pPr>
    </w:p>
    <w:p w14:paraId="3076EF67" w14:textId="482E47E0" w:rsidR="003A30F9" w:rsidRPr="0056068F" w:rsidRDefault="003A30F9" w:rsidP="003A30F9">
      <w:pPr>
        <w:pStyle w:val="ComputerCode"/>
      </w:pPr>
      <w:r w:rsidRPr="0056068F">
        <w:t>&lt;p id="message"&gt;&lt;/p&gt;</w:t>
      </w:r>
    </w:p>
    <w:p w14:paraId="51C61BA4" w14:textId="7D15FAB4" w:rsidR="003A30F9" w:rsidRPr="0056068F" w:rsidRDefault="00AB2381" w:rsidP="00724376">
      <w:pPr>
        <w:rPr>
          <w:lang w:eastAsia="en-AU"/>
        </w:rPr>
      </w:pPr>
      <w:r>
        <w:rPr>
          <w:lang w:eastAsia="en-AU"/>
        </w:rPr>
        <w:t xml:space="preserve">In the </w:t>
      </w:r>
      <w:r w:rsidR="003A30F9" w:rsidRPr="0056068F">
        <w:rPr>
          <w:lang w:eastAsia="en-AU"/>
        </w:rPr>
        <w:t>JavaScript</w:t>
      </w:r>
      <w:r>
        <w:rPr>
          <w:lang w:eastAsia="en-AU"/>
        </w:rPr>
        <w:t>:</w:t>
      </w:r>
    </w:p>
    <w:p w14:paraId="381F52AC" w14:textId="43E82F35" w:rsidR="003A30F9" w:rsidRPr="0056068F" w:rsidRDefault="003A30F9" w:rsidP="003A30F9">
      <w:pPr>
        <w:pStyle w:val="ComputerCode"/>
      </w:pPr>
      <w:proofErr w:type="spellStart"/>
      <w:r w:rsidRPr="0056068F">
        <w:t>document.getElementById</w:t>
      </w:r>
      <w:proofErr w:type="spellEnd"/>
      <w:r w:rsidRPr="0056068F">
        <w:t>("</w:t>
      </w:r>
      <w:proofErr w:type="spellStart"/>
      <w:r w:rsidRPr="0056068F">
        <w:t>userForm</w:t>
      </w:r>
      <w:proofErr w:type="spellEnd"/>
      <w:r w:rsidRPr="0056068F">
        <w:t>").</w:t>
      </w:r>
      <w:proofErr w:type="spellStart"/>
      <w:r w:rsidRPr="0056068F">
        <w:t>addEventListener</w:t>
      </w:r>
      <w:proofErr w:type="spellEnd"/>
      <w:r w:rsidRPr="0056068F">
        <w:t>("submit", function(event) {</w:t>
      </w:r>
    </w:p>
    <w:p w14:paraId="24B36023" w14:textId="345801DF" w:rsidR="003A30F9" w:rsidRPr="0056068F" w:rsidRDefault="003A30F9" w:rsidP="003A30F9">
      <w:pPr>
        <w:pStyle w:val="ComputerCode"/>
        <w:ind w:firstLine="578"/>
      </w:pPr>
      <w:proofErr w:type="spellStart"/>
      <w:r w:rsidRPr="0056068F">
        <w:t>event.preventDefault</w:t>
      </w:r>
      <w:proofErr w:type="spellEnd"/>
      <w:r w:rsidRPr="0056068F">
        <w:t>(); // Stop the form</w:t>
      </w:r>
      <w:r w:rsidR="005E422F" w:rsidRPr="0056068F">
        <w:t>'</w:t>
      </w:r>
      <w:r w:rsidRPr="0056068F">
        <w:t>s normal submission</w:t>
      </w:r>
    </w:p>
    <w:p w14:paraId="107BD56A" w14:textId="77777777" w:rsidR="003A30F9" w:rsidRPr="0056068F" w:rsidRDefault="003A30F9" w:rsidP="003A30F9">
      <w:pPr>
        <w:pStyle w:val="ComputerCode"/>
      </w:pPr>
    </w:p>
    <w:p w14:paraId="79B70DE9" w14:textId="1DF7F4CB" w:rsidR="003A30F9" w:rsidRPr="0056068F" w:rsidRDefault="003A30F9" w:rsidP="003A30F9">
      <w:pPr>
        <w:pStyle w:val="ComputerCode"/>
      </w:pPr>
      <w:r w:rsidRPr="0056068F">
        <w:lastRenderedPageBreak/>
        <w:t xml:space="preserve">  </w:t>
      </w:r>
      <w:r w:rsidRPr="0056068F">
        <w:tab/>
        <w:t xml:space="preserve">const username = </w:t>
      </w:r>
      <w:proofErr w:type="spellStart"/>
      <w:r w:rsidRPr="0056068F">
        <w:t>document.getElementById</w:t>
      </w:r>
      <w:proofErr w:type="spellEnd"/>
      <w:r w:rsidRPr="0056068F">
        <w:t>("username").value;</w:t>
      </w:r>
    </w:p>
    <w:p w14:paraId="7E9D8BA4" w14:textId="77777777" w:rsidR="003A30F9" w:rsidRPr="0056068F" w:rsidRDefault="003A30F9" w:rsidP="003A30F9">
      <w:pPr>
        <w:pStyle w:val="ComputerCode"/>
      </w:pPr>
    </w:p>
    <w:p w14:paraId="7D031746" w14:textId="0501C7E5" w:rsidR="003A30F9" w:rsidRPr="0056068F" w:rsidRDefault="003A30F9" w:rsidP="003A30F9">
      <w:pPr>
        <w:pStyle w:val="ComputerCode"/>
      </w:pPr>
      <w:r w:rsidRPr="0056068F">
        <w:t xml:space="preserve">  </w:t>
      </w:r>
      <w:r w:rsidRPr="0056068F">
        <w:tab/>
        <w:t>if (username === "") {</w:t>
      </w:r>
    </w:p>
    <w:p w14:paraId="7AA0CCA4" w14:textId="45ECE18A" w:rsidR="003A30F9" w:rsidRPr="0056068F" w:rsidRDefault="003A30F9" w:rsidP="003A30F9">
      <w:pPr>
        <w:pStyle w:val="ComputerCode"/>
      </w:pPr>
      <w:r w:rsidRPr="0056068F">
        <w:t xml:space="preserve">    </w:t>
      </w:r>
      <w:r w:rsidRPr="0056068F">
        <w:tab/>
      </w:r>
      <w:r w:rsidRPr="0056068F">
        <w:tab/>
      </w:r>
      <w:proofErr w:type="spellStart"/>
      <w:r w:rsidRPr="0056068F">
        <w:t>document.getElementById</w:t>
      </w:r>
      <w:proofErr w:type="spellEnd"/>
      <w:r w:rsidRPr="0056068F">
        <w:t>("message").</w:t>
      </w:r>
      <w:proofErr w:type="spellStart"/>
      <w:r w:rsidRPr="0056068F">
        <w:t>innerHTML</w:t>
      </w:r>
      <w:proofErr w:type="spellEnd"/>
      <w:r w:rsidRPr="0056068F">
        <w:t xml:space="preserve"> = "Please enter a username.";</w:t>
      </w:r>
    </w:p>
    <w:p w14:paraId="05D7A54B" w14:textId="2B9556A8" w:rsidR="003A30F9" w:rsidRPr="0056068F" w:rsidRDefault="003A30F9" w:rsidP="003A30F9">
      <w:pPr>
        <w:pStyle w:val="ComputerCode"/>
      </w:pPr>
      <w:r w:rsidRPr="0056068F">
        <w:t xml:space="preserve">  </w:t>
      </w:r>
      <w:r w:rsidRPr="0056068F">
        <w:tab/>
        <w:t>} else {</w:t>
      </w:r>
    </w:p>
    <w:p w14:paraId="3CECEF82" w14:textId="2DB75972" w:rsidR="003A30F9" w:rsidRPr="0056068F" w:rsidRDefault="003A30F9" w:rsidP="003A30F9">
      <w:pPr>
        <w:pStyle w:val="ComputerCode"/>
      </w:pPr>
      <w:r w:rsidRPr="0056068F">
        <w:t xml:space="preserve">    </w:t>
      </w:r>
      <w:r w:rsidRPr="0056068F">
        <w:tab/>
      </w:r>
      <w:r w:rsidRPr="0056068F">
        <w:tab/>
      </w:r>
      <w:proofErr w:type="spellStart"/>
      <w:r w:rsidRPr="0056068F">
        <w:t>document.getElementById</w:t>
      </w:r>
      <w:proofErr w:type="spellEnd"/>
      <w:r w:rsidRPr="0056068F">
        <w:t>("message").</w:t>
      </w:r>
      <w:proofErr w:type="spellStart"/>
      <w:r w:rsidRPr="0056068F">
        <w:t>innerHTML</w:t>
      </w:r>
      <w:proofErr w:type="spellEnd"/>
      <w:r w:rsidRPr="0056068F">
        <w:t xml:space="preserve"> = "Form submitted successfully!";</w:t>
      </w:r>
    </w:p>
    <w:p w14:paraId="68AD3015" w14:textId="77777777" w:rsidR="003A30F9" w:rsidRPr="0056068F" w:rsidRDefault="003A30F9" w:rsidP="003A30F9">
      <w:pPr>
        <w:pStyle w:val="ComputerCode"/>
        <w:ind w:firstLine="578"/>
      </w:pPr>
      <w:r w:rsidRPr="0056068F">
        <w:t>}</w:t>
      </w:r>
    </w:p>
    <w:p w14:paraId="571A7802" w14:textId="77777777" w:rsidR="003A30F9" w:rsidRPr="0056068F" w:rsidRDefault="003A30F9" w:rsidP="003A30F9">
      <w:pPr>
        <w:pStyle w:val="ComputerCode"/>
      </w:pPr>
      <w:r w:rsidRPr="0056068F">
        <w:t>});</w:t>
      </w:r>
    </w:p>
    <w:p w14:paraId="44ADE8F5" w14:textId="4913BE7D" w:rsidR="00AB2381" w:rsidRPr="0056068F" w:rsidRDefault="00AB2381" w:rsidP="00AB2381">
      <w:r w:rsidRPr="0056068F">
        <w:t xml:space="preserve">In the </w:t>
      </w:r>
      <w:r>
        <w:t>previous</w:t>
      </w:r>
      <w:r w:rsidRPr="0056068F">
        <w:t xml:space="preserve"> </w:t>
      </w:r>
      <w:r w:rsidRPr="00AB2381">
        <w:t>example</w:t>
      </w:r>
      <w:r w:rsidRPr="0056068F">
        <w:t>:</w:t>
      </w:r>
    </w:p>
    <w:p w14:paraId="5BC4D1A0" w14:textId="1B9408CC" w:rsidR="003A30F9" w:rsidRPr="0056068F" w:rsidRDefault="00AB2381" w:rsidP="00A12D51">
      <w:pPr>
        <w:pStyle w:val="ListBullet"/>
      </w:pPr>
      <w:proofErr w:type="spellStart"/>
      <w:r>
        <w:t>t</w:t>
      </w:r>
      <w:r w:rsidR="003A30F9" w:rsidRPr="0056068F">
        <w:t>he</w:t>
      </w:r>
      <w:proofErr w:type="spellEnd"/>
      <w:r w:rsidR="003A30F9" w:rsidRPr="0056068F">
        <w:t xml:space="preserve"> submit event occurs when the user clicks</w:t>
      </w:r>
      <w:r>
        <w:t xml:space="preserve"> or taps</w:t>
      </w:r>
      <w:r w:rsidR="003A30F9" w:rsidRPr="0056068F">
        <w:t xml:space="preserve"> the Submit button</w:t>
      </w:r>
    </w:p>
    <w:p w14:paraId="28AAE010" w14:textId="0F9BFE1D" w:rsidR="003A30F9" w:rsidRPr="0056068F" w:rsidRDefault="003A30F9" w:rsidP="00A12D51">
      <w:pPr>
        <w:pStyle w:val="ListBullet"/>
      </w:pPr>
      <w:proofErr w:type="spellStart"/>
      <w:r w:rsidRPr="00AB2381">
        <w:rPr>
          <w:rStyle w:val="Emphasis"/>
        </w:rPr>
        <w:t>event.preventDefault</w:t>
      </w:r>
      <w:proofErr w:type="spellEnd"/>
      <w:r w:rsidRPr="00AB2381">
        <w:rPr>
          <w:rStyle w:val="Emphasis"/>
        </w:rPr>
        <w:t>()</w:t>
      </w:r>
      <w:r w:rsidRPr="0056068F">
        <w:t xml:space="preserve"> stops the page from reloading</w:t>
      </w:r>
    </w:p>
    <w:p w14:paraId="3E627FBC" w14:textId="6E706544" w:rsidR="003A30F9" w:rsidRPr="0056068F" w:rsidRDefault="003A30F9" w:rsidP="00A12D51">
      <w:pPr>
        <w:pStyle w:val="ListBullet"/>
      </w:pPr>
      <w:r w:rsidRPr="0056068F">
        <w:t>JavaScript checks the value typed into the input box</w:t>
      </w:r>
    </w:p>
    <w:p w14:paraId="63CB126E" w14:textId="68E9CD86" w:rsidR="003A30F9" w:rsidRPr="0056068F" w:rsidRDefault="00AB2381" w:rsidP="00A12D51">
      <w:pPr>
        <w:pStyle w:val="ListBullet"/>
      </w:pPr>
      <w:r>
        <w:t>i</w:t>
      </w:r>
      <w:r w:rsidR="003A30F9" w:rsidRPr="0056068F">
        <w:t>f the field is empty, an error message appears</w:t>
      </w:r>
    </w:p>
    <w:p w14:paraId="008EFC94" w14:textId="2F82D0FC" w:rsidR="003A30F9" w:rsidRPr="0056068F" w:rsidRDefault="00AB2381" w:rsidP="00A12D51">
      <w:pPr>
        <w:pStyle w:val="ListBullet"/>
      </w:pPr>
      <w:r>
        <w:t>i</w:t>
      </w:r>
      <w:r w:rsidR="003A30F9" w:rsidRPr="0056068F">
        <w:t>f it contains text, a success message is shown</w:t>
      </w:r>
      <w:r w:rsidR="00CD5A0E">
        <w:t>.</w:t>
      </w:r>
    </w:p>
    <w:p w14:paraId="7C3F1BF7" w14:textId="2ACDA857" w:rsidR="003A30F9" w:rsidRPr="0056068F" w:rsidRDefault="00603DBF" w:rsidP="00275801">
      <w:pPr>
        <w:pStyle w:val="Heading3"/>
        <w:rPr>
          <w:noProof/>
        </w:rPr>
      </w:pPr>
      <w:r w:rsidRPr="0056068F">
        <w:rPr>
          <w:noProof/>
        </w:rPr>
        <w:t>Checking for empty fields</w:t>
      </w:r>
    </w:p>
    <w:p w14:paraId="0F4F9F04" w14:textId="7D096BF7" w:rsidR="00603DBF" w:rsidRPr="0056068F" w:rsidRDefault="003A30F9" w:rsidP="00724376">
      <w:pPr>
        <w:rPr>
          <w:lang w:eastAsia="en-AU"/>
        </w:rPr>
      </w:pPr>
      <w:r w:rsidRPr="0056068F">
        <w:rPr>
          <w:lang w:eastAsia="en-AU"/>
        </w:rPr>
        <w:t xml:space="preserve">In JavaScript, an empty text box has a value of </w:t>
      </w:r>
      <w:r w:rsidR="00AB2381">
        <w:rPr>
          <w:lang w:eastAsia="en-AU"/>
        </w:rPr>
        <w:t>''</w:t>
      </w:r>
      <w:r w:rsidRPr="0056068F">
        <w:rPr>
          <w:lang w:eastAsia="en-AU"/>
        </w:rPr>
        <w:t xml:space="preserve"> (</w:t>
      </w:r>
      <w:r w:rsidR="00603DBF" w:rsidRPr="0056068F">
        <w:rPr>
          <w:lang w:eastAsia="en-AU"/>
        </w:rPr>
        <w:t>2</w:t>
      </w:r>
      <w:r w:rsidRPr="0056068F">
        <w:rPr>
          <w:lang w:eastAsia="en-AU"/>
        </w:rPr>
        <w:t xml:space="preserve"> quotation marks with nothing inside).</w:t>
      </w:r>
      <w:r w:rsidR="00450715" w:rsidRPr="0056068F">
        <w:rPr>
          <w:lang w:eastAsia="en-AU"/>
        </w:rPr>
        <w:t xml:space="preserve"> </w:t>
      </w:r>
      <w:r w:rsidRPr="0056068F">
        <w:rPr>
          <w:lang w:eastAsia="en-AU"/>
        </w:rPr>
        <w:t>This is called an empty string.</w:t>
      </w:r>
    </w:p>
    <w:p w14:paraId="6E96F0AB" w14:textId="69B8B3FC" w:rsidR="003A30F9" w:rsidRPr="0056068F" w:rsidRDefault="003A30F9" w:rsidP="00724376">
      <w:pPr>
        <w:rPr>
          <w:lang w:eastAsia="en-AU"/>
        </w:rPr>
      </w:pPr>
      <w:r w:rsidRPr="0056068F">
        <w:rPr>
          <w:lang w:eastAsia="en-AU"/>
        </w:rPr>
        <w:t>You can check for an empty field using a selection construct</w:t>
      </w:r>
      <w:r w:rsidR="00AB2381">
        <w:rPr>
          <w:lang w:eastAsia="en-AU"/>
        </w:rPr>
        <w:t>, for example:</w:t>
      </w:r>
    </w:p>
    <w:p w14:paraId="2F9BC529" w14:textId="6217A8D0" w:rsidR="003A30F9" w:rsidRPr="0056068F" w:rsidRDefault="003A30F9" w:rsidP="00AB2381">
      <w:pPr>
        <w:pStyle w:val="ComputerCode"/>
      </w:pPr>
      <w:r w:rsidRPr="0056068F">
        <w:t>if (username === "") {</w:t>
      </w:r>
    </w:p>
    <w:p w14:paraId="05E7853F" w14:textId="03B40C7F" w:rsidR="003A30F9" w:rsidRPr="0056068F" w:rsidRDefault="003A30F9" w:rsidP="00AB2381">
      <w:pPr>
        <w:pStyle w:val="ComputerCode"/>
      </w:pPr>
      <w:r w:rsidRPr="0056068F">
        <w:t xml:space="preserve"> </w:t>
      </w:r>
      <w:r w:rsidRPr="0056068F">
        <w:tab/>
      </w:r>
      <w:proofErr w:type="spellStart"/>
      <w:r w:rsidRPr="0056068F">
        <w:t>document.getElementById</w:t>
      </w:r>
      <w:proofErr w:type="spellEnd"/>
      <w:r w:rsidRPr="0056068F">
        <w:t>("username-error").</w:t>
      </w:r>
      <w:proofErr w:type="spellStart"/>
      <w:r w:rsidRPr="0056068F">
        <w:t>textContent</w:t>
      </w:r>
      <w:proofErr w:type="spellEnd"/>
      <w:r w:rsidRPr="0056068F">
        <w:t xml:space="preserve"> = "Username is required.";</w:t>
      </w:r>
    </w:p>
    <w:p w14:paraId="1DEF8314" w14:textId="2D50167D" w:rsidR="003A30F9" w:rsidRPr="0056068F" w:rsidRDefault="003A30F9" w:rsidP="00AB2381">
      <w:pPr>
        <w:pStyle w:val="ComputerCode"/>
      </w:pPr>
      <w:r w:rsidRPr="0056068F">
        <w:t xml:space="preserve">  </w:t>
      </w:r>
      <w:r w:rsidRPr="0056068F">
        <w:tab/>
      </w:r>
      <w:proofErr w:type="spellStart"/>
      <w:r w:rsidRPr="0056068F">
        <w:t>isValid</w:t>
      </w:r>
      <w:proofErr w:type="spellEnd"/>
      <w:r w:rsidRPr="0056068F">
        <w:t xml:space="preserve"> = false;</w:t>
      </w:r>
    </w:p>
    <w:p w14:paraId="08844ACB" w14:textId="77777777" w:rsidR="003A30F9" w:rsidRPr="0056068F" w:rsidRDefault="003A30F9" w:rsidP="00AB2381">
      <w:pPr>
        <w:pStyle w:val="ComputerCode"/>
      </w:pPr>
      <w:r w:rsidRPr="0056068F">
        <w:t>}</w:t>
      </w:r>
    </w:p>
    <w:p w14:paraId="00E1BC23" w14:textId="0ABBCB02" w:rsidR="00AB2381" w:rsidRPr="00AB2381" w:rsidRDefault="00AB2381" w:rsidP="00AB2381">
      <w:r>
        <w:t>In the previous example:</w:t>
      </w:r>
    </w:p>
    <w:p w14:paraId="56360DE2" w14:textId="6167D514" w:rsidR="003A30F9" w:rsidRPr="0056068F" w:rsidRDefault="00AB2381" w:rsidP="001035AE">
      <w:pPr>
        <w:pStyle w:val="ListBullet"/>
      </w:pPr>
      <w:r>
        <w:t>''</w:t>
      </w:r>
      <w:r w:rsidR="003A30F9" w:rsidRPr="0056068F">
        <w:t xml:space="preserve"> means the input is empty</w:t>
      </w:r>
    </w:p>
    <w:p w14:paraId="72BF8385" w14:textId="157C12D4" w:rsidR="003A30F9" w:rsidRPr="0056068F" w:rsidRDefault="00AB2381" w:rsidP="001035AE">
      <w:pPr>
        <w:pStyle w:val="ListBullet"/>
      </w:pPr>
      <w:r>
        <w:t>t</w:t>
      </w:r>
      <w:r w:rsidR="003A30F9" w:rsidRPr="0056068F">
        <w:t>he if statement checks if the box has text</w:t>
      </w:r>
    </w:p>
    <w:p w14:paraId="38257F27" w14:textId="78CE78D3" w:rsidR="003A30F9" w:rsidRPr="0056068F" w:rsidRDefault="00AB2381" w:rsidP="001035AE">
      <w:pPr>
        <w:pStyle w:val="ListBullet"/>
      </w:pPr>
      <w:r>
        <w:t>t</w:t>
      </w:r>
      <w:r w:rsidR="003A30F9" w:rsidRPr="0056068F">
        <w:t>he message changes depending on the result.</w:t>
      </w:r>
    </w:p>
    <w:p w14:paraId="38BD2A56" w14:textId="1F7D7492" w:rsidR="003A30F9" w:rsidRPr="0056068F" w:rsidRDefault="00603DBF" w:rsidP="00275801">
      <w:pPr>
        <w:pStyle w:val="Heading3"/>
        <w:rPr>
          <w:noProof/>
        </w:rPr>
      </w:pPr>
      <w:r w:rsidRPr="0056068F">
        <w:rPr>
          <w:noProof/>
        </w:rPr>
        <w:lastRenderedPageBreak/>
        <w:t>Simple email validation</w:t>
      </w:r>
      <w:r w:rsidR="005B3C64" w:rsidRPr="0056068F">
        <w:rPr>
          <w:noProof/>
        </w:rPr>
        <w:t xml:space="preserve"> </w:t>
      </w:r>
    </w:p>
    <w:p w14:paraId="4C0DF1BE" w14:textId="3907EABB" w:rsidR="003A30F9" w:rsidRDefault="003A30F9" w:rsidP="001035AE">
      <w:r w:rsidRPr="0056068F">
        <w:t xml:space="preserve">The </w:t>
      </w:r>
      <w:r w:rsidRPr="00AB2381">
        <w:rPr>
          <w:rStyle w:val="Emphasis"/>
        </w:rPr>
        <w:t>.includes()</w:t>
      </w:r>
      <w:r w:rsidRPr="0056068F">
        <w:t xml:space="preserve"> method is useful for email validation</w:t>
      </w:r>
      <w:r w:rsidR="00AB2381">
        <w:t xml:space="preserve"> as</w:t>
      </w:r>
      <w:r w:rsidRPr="0056068F">
        <w:t xml:space="preserve"> it checks whether a string contains certain characters.</w:t>
      </w:r>
    </w:p>
    <w:p w14:paraId="4DA853A2" w14:textId="772D7F6D" w:rsidR="00AB2381" w:rsidRPr="0056068F" w:rsidRDefault="00AB2381" w:rsidP="001035AE">
      <w:r>
        <w:t>For example:</w:t>
      </w:r>
    </w:p>
    <w:p w14:paraId="4DFFF152" w14:textId="6E035215" w:rsidR="003A30F9" w:rsidRPr="0056068F" w:rsidRDefault="003A30F9" w:rsidP="00AB2381">
      <w:pPr>
        <w:pStyle w:val="ComputerCode"/>
        <w:keepNext/>
        <w:keepLines/>
      </w:pPr>
      <w:r w:rsidRPr="0056068F">
        <w:t>if (email === "" || !</w:t>
      </w:r>
      <w:proofErr w:type="spellStart"/>
      <w:r w:rsidRPr="0056068F">
        <w:t>email.includes</w:t>
      </w:r>
      <w:proofErr w:type="spellEnd"/>
      <w:r w:rsidRPr="0056068F">
        <w:t>("@") || !</w:t>
      </w:r>
      <w:proofErr w:type="spellStart"/>
      <w:r w:rsidRPr="0056068F">
        <w:t>email.includes</w:t>
      </w:r>
      <w:proofErr w:type="spellEnd"/>
      <w:r w:rsidRPr="0056068F">
        <w:t>(".")) {</w:t>
      </w:r>
    </w:p>
    <w:p w14:paraId="6ED9B4D2" w14:textId="2B94BF07" w:rsidR="003A30F9" w:rsidRPr="0056068F" w:rsidRDefault="003A30F9" w:rsidP="00AB2381">
      <w:pPr>
        <w:pStyle w:val="ComputerCode"/>
        <w:keepNext/>
        <w:keepLines/>
      </w:pPr>
      <w:r w:rsidRPr="0056068F">
        <w:t xml:space="preserve">  </w:t>
      </w:r>
      <w:r w:rsidRPr="0056068F">
        <w:tab/>
      </w:r>
      <w:proofErr w:type="spellStart"/>
      <w:r w:rsidRPr="0056068F">
        <w:t>document.getElementById</w:t>
      </w:r>
      <w:proofErr w:type="spellEnd"/>
      <w:r w:rsidRPr="0056068F">
        <w:t>("email-error").</w:t>
      </w:r>
      <w:proofErr w:type="spellStart"/>
      <w:r w:rsidRPr="0056068F">
        <w:t>textContent</w:t>
      </w:r>
      <w:proofErr w:type="spellEnd"/>
      <w:r w:rsidRPr="0056068F">
        <w:t xml:space="preserve"> = "Valid email is required.";</w:t>
      </w:r>
    </w:p>
    <w:p w14:paraId="30FADAEB" w14:textId="04713E99" w:rsidR="003A30F9" w:rsidRPr="0056068F" w:rsidRDefault="003A30F9" w:rsidP="00AB2381">
      <w:pPr>
        <w:pStyle w:val="ComputerCode"/>
        <w:keepNext/>
        <w:keepLines/>
      </w:pPr>
      <w:r w:rsidRPr="0056068F">
        <w:t xml:space="preserve">  </w:t>
      </w:r>
      <w:r w:rsidRPr="0056068F">
        <w:tab/>
      </w:r>
      <w:proofErr w:type="spellStart"/>
      <w:r w:rsidRPr="0056068F">
        <w:t>isValid</w:t>
      </w:r>
      <w:proofErr w:type="spellEnd"/>
      <w:r w:rsidRPr="0056068F">
        <w:t xml:space="preserve"> = false;</w:t>
      </w:r>
    </w:p>
    <w:p w14:paraId="22AD4250" w14:textId="77777777" w:rsidR="003A30F9" w:rsidRPr="0056068F" w:rsidRDefault="003A30F9" w:rsidP="00AB2381">
      <w:pPr>
        <w:pStyle w:val="ComputerCode"/>
        <w:keepLines/>
      </w:pPr>
      <w:r w:rsidRPr="0056068F">
        <w:t>}</w:t>
      </w:r>
    </w:p>
    <w:p w14:paraId="2123679B" w14:textId="77777777" w:rsidR="00AB2381" w:rsidRPr="00AB2381" w:rsidRDefault="00AB2381" w:rsidP="00AB2381">
      <w:r>
        <w:t>In the previous example:</w:t>
      </w:r>
    </w:p>
    <w:p w14:paraId="6BD5C1D7" w14:textId="74180089" w:rsidR="003A30F9" w:rsidRPr="0056068F" w:rsidRDefault="003A30F9" w:rsidP="001035AE">
      <w:pPr>
        <w:pStyle w:val="ListBullet"/>
      </w:pPr>
      <w:r w:rsidRPr="00AB2381">
        <w:rPr>
          <w:rStyle w:val="Emphasis"/>
        </w:rPr>
        <w:t>email === ""</w:t>
      </w:r>
      <w:r w:rsidRPr="0056068F">
        <w:t xml:space="preserve"> checks if the field is blank.</w:t>
      </w:r>
    </w:p>
    <w:p w14:paraId="027A3997" w14:textId="18EB5E01" w:rsidR="003A30F9" w:rsidRPr="0056068F" w:rsidRDefault="003A30F9" w:rsidP="001035AE">
      <w:pPr>
        <w:pStyle w:val="ListBullet"/>
      </w:pPr>
      <w:r w:rsidRPr="00AB2381">
        <w:rPr>
          <w:rStyle w:val="Emphasis"/>
        </w:rPr>
        <w:t>.includes("@")</w:t>
      </w:r>
      <w:r w:rsidRPr="0056068F">
        <w:t xml:space="preserve"> checks if the text contains</w:t>
      </w:r>
      <w:r w:rsidR="00AB2381">
        <w:t xml:space="preserve"> the </w:t>
      </w:r>
      <w:r w:rsidRPr="0056068F">
        <w:t>@</w:t>
      </w:r>
      <w:r w:rsidR="00AB2381" w:rsidRPr="00AB2381">
        <w:t xml:space="preserve"> </w:t>
      </w:r>
      <w:r w:rsidR="00AB2381">
        <w:t>character.</w:t>
      </w:r>
    </w:p>
    <w:p w14:paraId="25FFF94C" w14:textId="500E5437" w:rsidR="003A30F9" w:rsidRPr="0056068F" w:rsidRDefault="003A30F9" w:rsidP="001035AE">
      <w:pPr>
        <w:pStyle w:val="ListBullet"/>
      </w:pPr>
      <w:r w:rsidRPr="00AB2381">
        <w:rPr>
          <w:rStyle w:val="Emphasis"/>
        </w:rPr>
        <w:t>.includes(".")</w:t>
      </w:r>
      <w:r w:rsidRPr="0056068F">
        <w:t xml:space="preserve"> checks if it contains a dot.</w:t>
      </w:r>
    </w:p>
    <w:p w14:paraId="680BAF3A" w14:textId="2D728540" w:rsidR="003A30F9" w:rsidRPr="0056068F" w:rsidRDefault="003A30F9" w:rsidP="001035AE">
      <w:pPr>
        <w:pStyle w:val="ListBullet"/>
      </w:pPr>
      <w:r w:rsidRPr="00AB2381">
        <w:rPr>
          <w:rStyle w:val="Emphasis"/>
        </w:rPr>
        <w:t xml:space="preserve">! </w:t>
      </w:r>
      <w:r w:rsidRPr="0056068F">
        <w:t xml:space="preserve">means </w:t>
      </w:r>
      <w:r w:rsidRPr="0056068F">
        <w:rPr>
          <w:b/>
          <w:bCs/>
        </w:rPr>
        <w:t xml:space="preserve">not, </w:t>
      </w:r>
      <w:r w:rsidRPr="0056068F">
        <w:t xml:space="preserve">for example, </w:t>
      </w:r>
      <w:r w:rsidRPr="00AB2381">
        <w:rPr>
          <w:rStyle w:val="Emphasis"/>
        </w:rPr>
        <w:t>!</w:t>
      </w:r>
      <w:proofErr w:type="spellStart"/>
      <w:r w:rsidRPr="00AB2381">
        <w:rPr>
          <w:rStyle w:val="Emphasis"/>
        </w:rPr>
        <w:t>email.includes</w:t>
      </w:r>
      <w:proofErr w:type="spellEnd"/>
      <w:r w:rsidRPr="00AB2381">
        <w:rPr>
          <w:rStyle w:val="Emphasis"/>
        </w:rPr>
        <w:t>("@")</w:t>
      </w:r>
      <w:r w:rsidRPr="0056068F">
        <w:t xml:space="preserve"> means the email does not include @.</w:t>
      </w:r>
    </w:p>
    <w:p w14:paraId="234E3404" w14:textId="5BC3C046" w:rsidR="003A30F9" w:rsidRPr="0056068F" w:rsidRDefault="000F09C0" w:rsidP="00603DBF">
      <w:pPr>
        <w:pStyle w:val="Heading2"/>
        <w:rPr>
          <w:noProof/>
        </w:rPr>
      </w:pPr>
      <w:bookmarkStart w:id="176" w:name="_Toc213359330"/>
      <w:bookmarkStart w:id="177" w:name="_Toc216707813"/>
      <w:r w:rsidRPr="0056068F">
        <w:rPr>
          <w:noProof/>
        </w:rPr>
        <w:t>Three</w:t>
      </w:r>
      <w:r w:rsidR="003A30F9" w:rsidRPr="0056068F">
        <w:rPr>
          <w:noProof/>
        </w:rPr>
        <w:t xml:space="preserve"> ways to handle JavaScript </w:t>
      </w:r>
      <w:r w:rsidR="005B3C64" w:rsidRPr="0056068F">
        <w:rPr>
          <w:noProof/>
        </w:rPr>
        <w:t>e</w:t>
      </w:r>
      <w:r w:rsidR="003A30F9" w:rsidRPr="0056068F">
        <w:rPr>
          <w:noProof/>
        </w:rPr>
        <w:t>vents</w:t>
      </w:r>
      <w:bookmarkEnd w:id="176"/>
      <w:bookmarkEnd w:id="177"/>
    </w:p>
    <w:p w14:paraId="7C940DAD" w14:textId="1AF35F3E" w:rsidR="00603DBF" w:rsidRPr="0056068F" w:rsidRDefault="003A30F9" w:rsidP="00724376">
      <w:pPr>
        <w:rPr>
          <w:lang w:eastAsia="en-AU"/>
        </w:rPr>
      </w:pPr>
      <w:r w:rsidRPr="0056068F">
        <w:rPr>
          <w:lang w:eastAsia="en-AU"/>
        </w:rPr>
        <w:t xml:space="preserve">Each </w:t>
      </w:r>
      <w:r w:rsidR="004A5AB1">
        <w:rPr>
          <w:lang w:eastAsia="en-AU"/>
        </w:rPr>
        <w:t xml:space="preserve">of the following </w:t>
      </w:r>
      <w:r w:rsidRPr="0056068F">
        <w:rPr>
          <w:lang w:eastAsia="en-AU"/>
        </w:rPr>
        <w:t>example</w:t>
      </w:r>
      <w:r w:rsidR="004A5AB1">
        <w:rPr>
          <w:lang w:eastAsia="en-AU"/>
        </w:rPr>
        <w:t xml:space="preserve">s </w:t>
      </w:r>
      <w:r w:rsidRPr="0056068F">
        <w:rPr>
          <w:lang w:eastAsia="en-AU"/>
        </w:rPr>
        <w:t>performs the same task</w:t>
      </w:r>
      <w:r w:rsidR="004A5AB1">
        <w:rPr>
          <w:lang w:eastAsia="en-AU"/>
        </w:rPr>
        <w:t xml:space="preserve"> – w</w:t>
      </w:r>
      <w:r w:rsidRPr="0056068F">
        <w:rPr>
          <w:lang w:eastAsia="en-AU"/>
        </w:rPr>
        <w:t>hen</w:t>
      </w:r>
      <w:r w:rsidR="004A5AB1">
        <w:rPr>
          <w:lang w:eastAsia="en-AU"/>
        </w:rPr>
        <w:t xml:space="preserve"> </w:t>
      </w:r>
      <w:r w:rsidRPr="0056068F">
        <w:rPr>
          <w:lang w:eastAsia="en-AU"/>
        </w:rPr>
        <w:t>you hover over a book link, information about that book appears underneath.</w:t>
      </w:r>
      <w:r w:rsidR="00494EFA" w:rsidRPr="0056068F">
        <w:rPr>
          <w:lang w:eastAsia="en-AU"/>
        </w:rPr>
        <w:t xml:space="preserve"> </w:t>
      </w:r>
      <w:r w:rsidRPr="0056068F">
        <w:rPr>
          <w:lang w:eastAsia="en-AU"/>
        </w:rPr>
        <w:t>The only difference is how the event is written.</w:t>
      </w:r>
    </w:p>
    <w:p w14:paraId="55D9DB43" w14:textId="305EBF26" w:rsidR="003A30F9" w:rsidRPr="0056068F" w:rsidRDefault="00CD475D" w:rsidP="00603DBF">
      <w:pPr>
        <w:pStyle w:val="Heading3"/>
        <w:rPr>
          <w:noProof/>
        </w:rPr>
      </w:pPr>
      <w:r w:rsidRPr="0056068F">
        <w:rPr>
          <w:noProof/>
        </w:rPr>
        <w:t>U</w:t>
      </w:r>
      <w:r w:rsidR="00603DBF" w:rsidRPr="0056068F">
        <w:rPr>
          <w:noProof/>
        </w:rPr>
        <w:t>sing an inline event handler (in HTML)</w:t>
      </w:r>
      <w:r w:rsidR="00275801" w:rsidRPr="0056068F">
        <w:rPr>
          <w:noProof/>
        </w:rPr>
        <w:t xml:space="preserve"> </w:t>
      </w:r>
    </w:p>
    <w:p w14:paraId="56DDB303" w14:textId="790C0704" w:rsidR="00603DBF" w:rsidRPr="0056068F" w:rsidRDefault="003A30F9" w:rsidP="00724376">
      <w:pPr>
        <w:rPr>
          <w:lang w:eastAsia="en-AU"/>
        </w:rPr>
      </w:pPr>
      <w:r w:rsidRPr="0056068F">
        <w:rPr>
          <w:lang w:eastAsia="en-AU"/>
        </w:rPr>
        <w:t>The function is called directly from the HTML element.</w:t>
      </w:r>
    </w:p>
    <w:p w14:paraId="420E9ABA" w14:textId="55B61F81" w:rsidR="003A30F9" w:rsidRPr="0056068F" w:rsidRDefault="004A5AB1" w:rsidP="00724376">
      <w:pPr>
        <w:rPr>
          <w:lang w:eastAsia="en-AU"/>
        </w:rPr>
      </w:pPr>
      <w:r>
        <w:rPr>
          <w:lang w:eastAsia="en-AU"/>
        </w:rPr>
        <w:t xml:space="preserve">In the </w:t>
      </w:r>
      <w:r w:rsidR="003A30F9" w:rsidRPr="0056068F">
        <w:rPr>
          <w:lang w:eastAsia="en-AU"/>
        </w:rPr>
        <w:t>HTML</w:t>
      </w:r>
      <w:r>
        <w:rPr>
          <w:lang w:eastAsia="en-AU"/>
        </w:rPr>
        <w:t>:</w:t>
      </w:r>
    </w:p>
    <w:p w14:paraId="4552966E" w14:textId="77777777" w:rsidR="003A30F9" w:rsidRPr="0056068F" w:rsidRDefault="003A30F9" w:rsidP="00AB2381">
      <w:pPr>
        <w:pStyle w:val="ComputerCode"/>
      </w:pPr>
      <w:r w:rsidRPr="0056068F">
        <w:t>&lt;h1&gt;Welcome to the Book Shop&lt;/h1&gt;</w:t>
      </w:r>
    </w:p>
    <w:p w14:paraId="0C61D108" w14:textId="77777777" w:rsidR="003A30F9" w:rsidRPr="0056068F" w:rsidRDefault="003A30F9" w:rsidP="00AB2381">
      <w:pPr>
        <w:pStyle w:val="ComputerCode"/>
      </w:pPr>
    </w:p>
    <w:p w14:paraId="1F9CD5EF" w14:textId="6CA95119" w:rsidR="003A30F9" w:rsidRPr="0056068F" w:rsidRDefault="003A30F9" w:rsidP="00AB2381">
      <w:pPr>
        <w:pStyle w:val="ComputerCode"/>
      </w:pPr>
      <w:r w:rsidRPr="0056068F">
        <w:t>&lt;a id=</w:t>
      </w:r>
      <w:r w:rsidR="004A5AB1">
        <w:t>'</w:t>
      </w:r>
      <w:r w:rsidRPr="0056068F">
        <w:t>fantasy</w:t>
      </w:r>
      <w:r w:rsidR="005E422F" w:rsidRPr="0056068F">
        <w:t>'</w:t>
      </w:r>
      <w:r w:rsidRPr="0056068F">
        <w:t xml:space="preserve"> </w:t>
      </w:r>
      <w:proofErr w:type="spellStart"/>
      <w:r w:rsidRPr="0056068F">
        <w:t>onmouseover</w:t>
      </w:r>
      <w:proofErr w:type="spellEnd"/>
      <w:r w:rsidRPr="0056068F">
        <w:t>=</w:t>
      </w:r>
      <w:r w:rsidR="004A5AB1">
        <w:t>'</w:t>
      </w:r>
      <w:proofErr w:type="spellStart"/>
      <w:r w:rsidRPr="0056068F">
        <w:t>displayInfo</w:t>
      </w:r>
      <w:proofErr w:type="spellEnd"/>
      <w:r w:rsidRPr="0056068F">
        <w:t>(event)</w:t>
      </w:r>
      <w:r w:rsidR="005E422F" w:rsidRPr="0056068F">
        <w:t>'</w:t>
      </w:r>
      <w:r w:rsidRPr="0056068F">
        <w:t xml:space="preserve"> </w:t>
      </w:r>
      <w:proofErr w:type="spellStart"/>
      <w:r w:rsidRPr="0056068F">
        <w:t>href</w:t>
      </w:r>
      <w:proofErr w:type="spellEnd"/>
      <w:r w:rsidRPr="0056068F">
        <w:t>=</w:t>
      </w:r>
      <w:r w:rsidR="004A5AB1">
        <w:t>'</w:t>
      </w:r>
      <w:r w:rsidRPr="0056068F">
        <w:t>#</w:t>
      </w:r>
      <w:r w:rsidR="005E422F" w:rsidRPr="0056068F">
        <w:t>'</w:t>
      </w:r>
      <w:r w:rsidRPr="0056068F">
        <w:t>&gt;Fantasy&lt;/a&gt;</w:t>
      </w:r>
    </w:p>
    <w:p w14:paraId="5EC7E3E0" w14:textId="54AEC4F9" w:rsidR="003A30F9" w:rsidRPr="0056068F" w:rsidRDefault="003A30F9" w:rsidP="00AB2381">
      <w:pPr>
        <w:pStyle w:val="ComputerCode"/>
      </w:pPr>
      <w:r w:rsidRPr="0056068F">
        <w:t>&lt;a id=</w:t>
      </w:r>
      <w:r w:rsidR="004A5AB1">
        <w:t>'</w:t>
      </w:r>
      <w:proofErr w:type="spellStart"/>
      <w:r w:rsidRPr="0056068F">
        <w:t>scifi</w:t>
      </w:r>
      <w:proofErr w:type="spellEnd"/>
      <w:r w:rsidR="005E422F" w:rsidRPr="0056068F">
        <w:t>'</w:t>
      </w:r>
      <w:r w:rsidRPr="0056068F">
        <w:t xml:space="preserve"> </w:t>
      </w:r>
      <w:proofErr w:type="spellStart"/>
      <w:r w:rsidRPr="0056068F">
        <w:t>onmouseover</w:t>
      </w:r>
      <w:proofErr w:type="spellEnd"/>
      <w:r w:rsidRPr="0056068F">
        <w:t>=</w:t>
      </w:r>
      <w:r w:rsidR="004A5AB1">
        <w:t>'</w:t>
      </w:r>
      <w:proofErr w:type="spellStart"/>
      <w:r w:rsidRPr="0056068F">
        <w:t>displayInfo</w:t>
      </w:r>
      <w:proofErr w:type="spellEnd"/>
      <w:r w:rsidRPr="0056068F">
        <w:t>(event)</w:t>
      </w:r>
      <w:r w:rsidR="005E422F" w:rsidRPr="0056068F">
        <w:t>'</w:t>
      </w:r>
      <w:r w:rsidRPr="0056068F">
        <w:t xml:space="preserve"> </w:t>
      </w:r>
      <w:proofErr w:type="spellStart"/>
      <w:r w:rsidRPr="0056068F">
        <w:t>href</w:t>
      </w:r>
      <w:proofErr w:type="spellEnd"/>
      <w:r w:rsidRPr="0056068F">
        <w:t>=</w:t>
      </w:r>
      <w:r w:rsidR="004A5AB1">
        <w:t>'</w:t>
      </w:r>
      <w:r w:rsidRPr="0056068F">
        <w:t>#</w:t>
      </w:r>
      <w:r w:rsidR="005E422F" w:rsidRPr="0056068F">
        <w:t>'</w:t>
      </w:r>
      <w:r w:rsidRPr="0056068F">
        <w:t>&gt;Sci-Fi&lt;/a&gt;</w:t>
      </w:r>
    </w:p>
    <w:p w14:paraId="357DEF1A" w14:textId="77777777" w:rsidR="003A30F9" w:rsidRPr="0056068F" w:rsidRDefault="003A30F9" w:rsidP="00AB2381">
      <w:pPr>
        <w:pStyle w:val="ComputerCode"/>
      </w:pPr>
    </w:p>
    <w:p w14:paraId="3B4A9369" w14:textId="2ED83704" w:rsidR="003A30F9" w:rsidRPr="0056068F" w:rsidRDefault="003A30F9" w:rsidP="00AB2381">
      <w:pPr>
        <w:pStyle w:val="ComputerCode"/>
      </w:pPr>
      <w:r w:rsidRPr="0056068F">
        <w:t>&lt;div id=</w:t>
      </w:r>
      <w:r w:rsidR="004A5AB1">
        <w:t>'</w:t>
      </w:r>
      <w:r w:rsidRPr="0056068F">
        <w:t>display</w:t>
      </w:r>
      <w:r w:rsidR="005E422F" w:rsidRPr="0056068F">
        <w:t>'</w:t>
      </w:r>
      <w:r w:rsidRPr="0056068F">
        <w:t>&gt;&lt;/div&gt;</w:t>
      </w:r>
    </w:p>
    <w:p w14:paraId="78F8818C" w14:textId="31B000B0" w:rsidR="003A30F9" w:rsidRPr="0056068F" w:rsidRDefault="004A5AB1" w:rsidP="00BF06B4">
      <w:pPr>
        <w:keepNext/>
        <w:rPr>
          <w:lang w:eastAsia="en-AU"/>
        </w:rPr>
      </w:pPr>
      <w:r>
        <w:rPr>
          <w:lang w:eastAsia="en-AU"/>
        </w:rPr>
        <w:lastRenderedPageBreak/>
        <w:t xml:space="preserve">In the </w:t>
      </w:r>
      <w:r w:rsidR="003A30F9" w:rsidRPr="0056068F">
        <w:rPr>
          <w:lang w:eastAsia="en-AU"/>
        </w:rPr>
        <w:t>JavaScript</w:t>
      </w:r>
      <w:r>
        <w:rPr>
          <w:lang w:eastAsia="en-AU"/>
        </w:rPr>
        <w:t>:</w:t>
      </w:r>
    </w:p>
    <w:p w14:paraId="708ED211" w14:textId="77777777" w:rsidR="003A30F9" w:rsidRPr="0056068F" w:rsidRDefault="003A30F9" w:rsidP="00AB2381">
      <w:pPr>
        <w:pStyle w:val="ComputerCode"/>
      </w:pPr>
      <w:r w:rsidRPr="0056068F">
        <w:t xml:space="preserve">function </w:t>
      </w:r>
      <w:proofErr w:type="spellStart"/>
      <w:r w:rsidRPr="0056068F">
        <w:t>displayInfo</w:t>
      </w:r>
      <w:proofErr w:type="spellEnd"/>
      <w:r w:rsidRPr="0056068F">
        <w:t>(event) {</w:t>
      </w:r>
    </w:p>
    <w:p w14:paraId="321DB9E8" w14:textId="77777777" w:rsidR="003A30F9" w:rsidRPr="0056068F" w:rsidRDefault="003A30F9" w:rsidP="003A30F9">
      <w:pPr>
        <w:pStyle w:val="ComputerCode"/>
        <w:spacing w:line="240" w:lineRule="auto"/>
        <w:ind w:firstLine="578"/>
      </w:pPr>
      <w:r w:rsidRPr="0056068F">
        <w:t>let info;</w:t>
      </w:r>
    </w:p>
    <w:p w14:paraId="3971CA21" w14:textId="77777777" w:rsidR="003A30F9" w:rsidRPr="0056068F" w:rsidRDefault="003A30F9" w:rsidP="00AB2381">
      <w:pPr>
        <w:pStyle w:val="ComputerCode"/>
      </w:pPr>
    </w:p>
    <w:p w14:paraId="5D642D74" w14:textId="24F8FD4E" w:rsidR="003A30F9" w:rsidRPr="0056068F" w:rsidRDefault="00603DBF" w:rsidP="00AB2381">
      <w:pPr>
        <w:pStyle w:val="ComputerCode"/>
      </w:pPr>
      <w:r w:rsidRPr="0056068F">
        <w:t xml:space="preserve"> </w:t>
      </w:r>
      <w:r w:rsidR="003A30F9" w:rsidRPr="0056068F">
        <w:tab/>
        <w:t xml:space="preserve">if (event.target.id === </w:t>
      </w:r>
      <w:r w:rsidR="004A5AB1">
        <w:t>'</w:t>
      </w:r>
      <w:r w:rsidR="003A30F9" w:rsidRPr="0056068F">
        <w:t>fantasy</w:t>
      </w:r>
      <w:r w:rsidR="005E422F" w:rsidRPr="0056068F">
        <w:t>'</w:t>
      </w:r>
      <w:r w:rsidR="003A30F9" w:rsidRPr="0056068F">
        <w:t>) {</w:t>
      </w:r>
    </w:p>
    <w:p w14:paraId="67309055" w14:textId="3362A6CC" w:rsidR="003A30F9" w:rsidRPr="0056068F" w:rsidRDefault="00603DBF" w:rsidP="00AB2381">
      <w:pPr>
        <w:pStyle w:val="ComputerCode"/>
      </w:pPr>
      <w:r w:rsidRPr="0056068F">
        <w:t xml:space="preserve"> </w:t>
      </w:r>
      <w:r w:rsidR="003A30F9" w:rsidRPr="0056068F">
        <w:tab/>
      </w:r>
      <w:r w:rsidR="003A30F9" w:rsidRPr="0056068F">
        <w:tab/>
        <w:t xml:space="preserve">info = </w:t>
      </w:r>
      <w:r w:rsidR="004A5AB1">
        <w:t>'</w:t>
      </w:r>
      <w:r w:rsidR="003A30F9" w:rsidRPr="0056068F">
        <w:t>This is a fantasy book.</w:t>
      </w:r>
      <w:r w:rsidR="005E422F" w:rsidRPr="0056068F">
        <w:t>'</w:t>
      </w:r>
      <w:r w:rsidR="003A30F9" w:rsidRPr="0056068F">
        <w:t>;</w:t>
      </w:r>
    </w:p>
    <w:p w14:paraId="4D1DFAE0" w14:textId="73656ABD" w:rsidR="003A30F9" w:rsidRPr="0056068F" w:rsidRDefault="00603DBF" w:rsidP="00AB2381">
      <w:pPr>
        <w:pStyle w:val="ComputerCode"/>
      </w:pPr>
      <w:r w:rsidRPr="0056068F">
        <w:t xml:space="preserve"> </w:t>
      </w:r>
      <w:r w:rsidR="003A30F9" w:rsidRPr="0056068F">
        <w:tab/>
        <w:t xml:space="preserve">} else if (event.target.id === </w:t>
      </w:r>
      <w:r w:rsidR="004A5AB1">
        <w:t>'</w:t>
      </w:r>
      <w:proofErr w:type="spellStart"/>
      <w:r w:rsidR="003A30F9" w:rsidRPr="0056068F">
        <w:t>scifi</w:t>
      </w:r>
      <w:proofErr w:type="spellEnd"/>
      <w:r w:rsidR="005E422F" w:rsidRPr="0056068F">
        <w:t>'</w:t>
      </w:r>
      <w:r w:rsidR="003A30F9" w:rsidRPr="0056068F">
        <w:t>) {</w:t>
      </w:r>
    </w:p>
    <w:p w14:paraId="122E2FBB" w14:textId="2A47BF28" w:rsidR="003A30F9" w:rsidRPr="0056068F" w:rsidRDefault="00603DBF" w:rsidP="00AB2381">
      <w:pPr>
        <w:pStyle w:val="ComputerCode"/>
      </w:pPr>
      <w:r w:rsidRPr="0056068F">
        <w:t xml:space="preserve"> </w:t>
      </w:r>
      <w:r w:rsidR="003A30F9" w:rsidRPr="0056068F">
        <w:tab/>
      </w:r>
      <w:r w:rsidR="003A30F9" w:rsidRPr="0056068F">
        <w:tab/>
        <w:t xml:space="preserve">info = </w:t>
      </w:r>
      <w:r w:rsidR="004A5AB1">
        <w:t>'</w:t>
      </w:r>
      <w:r w:rsidR="003A30F9" w:rsidRPr="0056068F">
        <w:t>This is a science fiction book.</w:t>
      </w:r>
      <w:r w:rsidR="005E422F" w:rsidRPr="0056068F">
        <w:t>'</w:t>
      </w:r>
      <w:r w:rsidR="003A30F9" w:rsidRPr="0056068F">
        <w:t>;</w:t>
      </w:r>
    </w:p>
    <w:p w14:paraId="10E9CFEF" w14:textId="19B1A259" w:rsidR="003A30F9" w:rsidRPr="0056068F" w:rsidRDefault="00603DBF" w:rsidP="00AB2381">
      <w:pPr>
        <w:pStyle w:val="ComputerCode"/>
      </w:pPr>
      <w:r w:rsidRPr="0056068F">
        <w:t xml:space="preserve"> </w:t>
      </w:r>
      <w:r w:rsidR="003A30F9" w:rsidRPr="0056068F">
        <w:tab/>
        <w:t>}</w:t>
      </w:r>
    </w:p>
    <w:p w14:paraId="74DAC3BC" w14:textId="77777777" w:rsidR="003A30F9" w:rsidRPr="0056068F" w:rsidRDefault="003A30F9" w:rsidP="00AB2381">
      <w:pPr>
        <w:pStyle w:val="ComputerCode"/>
      </w:pPr>
    </w:p>
    <w:p w14:paraId="0794012E" w14:textId="64F4845E" w:rsidR="003A30F9" w:rsidRPr="0056068F" w:rsidRDefault="00603DBF" w:rsidP="00AB2381">
      <w:pPr>
        <w:pStyle w:val="ComputerCode"/>
      </w:pPr>
      <w:r w:rsidRPr="0056068F">
        <w:t xml:space="preserve"> </w:t>
      </w:r>
      <w:r w:rsidR="003A30F9" w:rsidRPr="0056068F">
        <w:tab/>
      </w:r>
      <w:proofErr w:type="spellStart"/>
      <w:r w:rsidR="003A30F9" w:rsidRPr="0056068F">
        <w:t>document.getElementById</w:t>
      </w:r>
      <w:proofErr w:type="spellEnd"/>
      <w:r w:rsidR="003A30F9" w:rsidRPr="0056068F">
        <w:t>(</w:t>
      </w:r>
      <w:r w:rsidR="004A5AB1">
        <w:t>'</w:t>
      </w:r>
      <w:r w:rsidR="003A30F9" w:rsidRPr="0056068F">
        <w:t>display</w:t>
      </w:r>
      <w:r w:rsidR="005E422F" w:rsidRPr="0056068F">
        <w:t>'</w:t>
      </w:r>
      <w:r w:rsidR="003A30F9" w:rsidRPr="0056068F">
        <w:t>).</w:t>
      </w:r>
      <w:proofErr w:type="spellStart"/>
      <w:r w:rsidR="003A30F9" w:rsidRPr="0056068F">
        <w:t>innerHTML</w:t>
      </w:r>
      <w:proofErr w:type="spellEnd"/>
      <w:r w:rsidR="003A30F9" w:rsidRPr="0056068F">
        <w:t xml:space="preserve"> = info;</w:t>
      </w:r>
    </w:p>
    <w:p w14:paraId="53FDFB2E" w14:textId="77777777" w:rsidR="003A30F9" w:rsidRPr="0056068F" w:rsidRDefault="003A30F9" w:rsidP="00AB2381">
      <w:pPr>
        <w:pStyle w:val="ComputerCode"/>
      </w:pPr>
      <w:r w:rsidRPr="0056068F">
        <w:t>}</w:t>
      </w:r>
    </w:p>
    <w:p w14:paraId="1B0F96D1" w14:textId="77777777" w:rsidR="003A30F9" w:rsidRPr="0056068F" w:rsidRDefault="003A30F9" w:rsidP="003A30F9">
      <w:pPr>
        <w:pStyle w:val="Notebox"/>
        <w:rPr>
          <w:noProof/>
        </w:rPr>
      </w:pPr>
      <w:r w:rsidRPr="0056068F">
        <w:rPr>
          <w:noProof/>
        </w:rPr>
        <w:t xml:space="preserve">The event is written directly in the HTML tag using </w:t>
      </w:r>
      <w:proofErr w:type="spellStart"/>
      <w:r w:rsidRPr="004A5AB1">
        <w:rPr>
          <w:rStyle w:val="Emphasis"/>
        </w:rPr>
        <w:t>onmouseover</w:t>
      </w:r>
      <w:proofErr w:type="spellEnd"/>
      <w:r w:rsidRPr="0056068F">
        <w:rPr>
          <w:noProof/>
        </w:rPr>
        <w:t>.</w:t>
      </w:r>
    </w:p>
    <w:p w14:paraId="30931868" w14:textId="541483B0" w:rsidR="003A30F9" w:rsidRPr="0056068F" w:rsidRDefault="00CD475D" w:rsidP="00275801">
      <w:pPr>
        <w:pStyle w:val="Heading3"/>
        <w:rPr>
          <w:noProof/>
        </w:rPr>
      </w:pPr>
      <w:r w:rsidRPr="0056068F">
        <w:rPr>
          <w:noProof/>
        </w:rPr>
        <w:t>U</w:t>
      </w:r>
      <w:r w:rsidR="00603DBF" w:rsidRPr="0056068F">
        <w:rPr>
          <w:noProof/>
        </w:rPr>
        <w:t>sing an event listener with a named function</w:t>
      </w:r>
    </w:p>
    <w:p w14:paraId="12295C06" w14:textId="36E377A2" w:rsidR="00603DBF" w:rsidRDefault="003A30F9" w:rsidP="00724376">
      <w:pPr>
        <w:rPr>
          <w:lang w:eastAsia="en-AU"/>
        </w:rPr>
      </w:pPr>
      <w:r w:rsidRPr="0056068F">
        <w:rPr>
          <w:lang w:eastAsia="en-AU"/>
        </w:rPr>
        <w:t xml:space="preserve">The event is added in the JavaScript file using </w:t>
      </w:r>
      <w:proofErr w:type="spellStart"/>
      <w:r w:rsidRPr="004A5AB1">
        <w:rPr>
          <w:rStyle w:val="Emphasis"/>
        </w:rPr>
        <w:t>addEventListener</w:t>
      </w:r>
      <w:proofErr w:type="spellEnd"/>
      <w:r w:rsidRPr="004A5AB1">
        <w:rPr>
          <w:rStyle w:val="Emphasis"/>
        </w:rPr>
        <w:t>()</w:t>
      </w:r>
      <w:r w:rsidR="00603DBF" w:rsidRPr="0056068F">
        <w:rPr>
          <w:lang w:eastAsia="en-AU"/>
        </w:rPr>
        <w:t xml:space="preserve"> and</w:t>
      </w:r>
      <w:r w:rsidRPr="0056068F">
        <w:rPr>
          <w:lang w:eastAsia="en-AU"/>
        </w:rPr>
        <w:t xml:space="preserve"> the function is defined separately.</w:t>
      </w:r>
    </w:p>
    <w:p w14:paraId="449B92C8" w14:textId="043C33BF" w:rsidR="004A5AB1" w:rsidRPr="004957A2" w:rsidRDefault="004A5AB1" w:rsidP="00724376">
      <w:pPr>
        <w:rPr>
          <w:rStyle w:val="Strong"/>
        </w:rPr>
      </w:pPr>
      <w:r w:rsidRPr="004957A2">
        <w:rPr>
          <w:rStyle w:val="Strong"/>
        </w:rPr>
        <w:t>For example:</w:t>
      </w:r>
    </w:p>
    <w:p w14:paraId="325A4770" w14:textId="5B04B146" w:rsidR="003A30F9" w:rsidRPr="0056068F" w:rsidRDefault="004A5AB1" w:rsidP="00724376">
      <w:pPr>
        <w:rPr>
          <w:lang w:eastAsia="en-AU"/>
        </w:rPr>
      </w:pPr>
      <w:r>
        <w:rPr>
          <w:lang w:eastAsia="en-AU"/>
        </w:rPr>
        <w:t xml:space="preserve">In the </w:t>
      </w:r>
      <w:r w:rsidR="003A30F9" w:rsidRPr="0056068F">
        <w:rPr>
          <w:lang w:eastAsia="en-AU"/>
        </w:rPr>
        <w:t>HTML</w:t>
      </w:r>
      <w:r>
        <w:rPr>
          <w:lang w:eastAsia="en-AU"/>
        </w:rPr>
        <w:t>:</w:t>
      </w:r>
    </w:p>
    <w:p w14:paraId="4C737325" w14:textId="77777777" w:rsidR="003A30F9" w:rsidRPr="0056068F" w:rsidRDefault="003A30F9" w:rsidP="00AB2381">
      <w:pPr>
        <w:pStyle w:val="ComputerCode"/>
      </w:pPr>
      <w:r w:rsidRPr="0056068F">
        <w:t>&lt;h1&gt;Welcome to the Book Shop&lt;/h1&gt;</w:t>
      </w:r>
    </w:p>
    <w:p w14:paraId="04153C05" w14:textId="77777777" w:rsidR="003A30F9" w:rsidRPr="0056068F" w:rsidRDefault="003A30F9" w:rsidP="00AB2381">
      <w:pPr>
        <w:pStyle w:val="ComputerCode"/>
      </w:pPr>
    </w:p>
    <w:p w14:paraId="3DAC3CAC" w14:textId="71F6D31A" w:rsidR="003A30F9" w:rsidRPr="0056068F" w:rsidRDefault="003A30F9" w:rsidP="00AB2381">
      <w:pPr>
        <w:pStyle w:val="ComputerCode"/>
      </w:pPr>
      <w:r w:rsidRPr="0056068F">
        <w:t xml:space="preserve">&lt;a id="fantasy" </w:t>
      </w:r>
      <w:proofErr w:type="spellStart"/>
      <w:r w:rsidRPr="0056068F">
        <w:t>href</w:t>
      </w:r>
      <w:proofErr w:type="spellEnd"/>
      <w:r w:rsidRPr="0056068F">
        <w:t>="#"&gt;Fantasy&lt;/a&gt;</w:t>
      </w:r>
    </w:p>
    <w:p w14:paraId="13A05673" w14:textId="59B41651" w:rsidR="003A30F9" w:rsidRPr="0056068F" w:rsidRDefault="003A30F9" w:rsidP="00AB2381">
      <w:pPr>
        <w:pStyle w:val="ComputerCode"/>
      </w:pPr>
      <w:r w:rsidRPr="0056068F">
        <w:t>&lt;a id="</w:t>
      </w:r>
      <w:proofErr w:type="spellStart"/>
      <w:r w:rsidRPr="0056068F">
        <w:t>scifi</w:t>
      </w:r>
      <w:proofErr w:type="spellEnd"/>
      <w:r w:rsidRPr="0056068F">
        <w:t xml:space="preserve">" </w:t>
      </w:r>
      <w:proofErr w:type="spellStart"/>
      <w:r w:rsidRPr="0056068F">
        <w:t>href</w:t>
      </w:r>
      <w:proofErr w:type="spellEnd"/>
      <w:r w:rsidRPr="0056068F">
        <w:t>="#"&gt;Sci-Fi&lt;/a&gt;</w:t>
      </w:r>
    </w:p>
    <w:p w14:paraId="09212397" w14:textId="77777777" w:rsidR="003A30F9" w:rsidRPr="0056068F" w:rsidRDefault="003A30F9" w:rsidP="00AB2381">
      <w:pPr>
        <w:pStyle w:val="ComputerCode"/>
      </w:pPr>
    </w:p>
    <w:p w14:paraId="575F18F8" w14:textId="77BD95F4" w:rsidR="003A30F9" w:rsidRPr="0056068F" w:rsidRDefault="003A30F9" w:rsidP="00AB2381">
      <w:pPr>
        <w:pStyle w:val="ComputerCode"/>
      </w:pPr>
      <w:r w:rsidRPr="0056068F">
        <w:t>&lt;div id="display"&gt;&lt;/div&gt;</w:t>
      </w:r>
    </w:p>
    <w:p w14:paraId="1E4C7BB7" w14:textId="6A69A81A" w:rsidR="003A30F9" w:rsidRPr="0056068F" w:rsidRDefault="004A5AB1" w:rsidP="00724376">
      <w:pPr>
        <w:rPr>
          <w:lang w:eastAsia="en-AU"/>
        </w:rPr>
      </w:pPr>
      <w:r>
        <w:rPr>
          <w:lang w:eastAsia="en-AU"/>
        </w:rPr>
        <w:t xml:space="preserve">In the </w:t>
      </w:r>
      <w:r w:rsidR="003A30F9" w:rsidRPr="0056068F">
        <w:rPr>
          <w:lang w:eastAsia="en-AU"/>
        </w:rPr>
        <w:t>JavaScript</w:t>
      </w:r>
      <w:r>
        <w:rPr>
          <w:lang w:eastAsia="en-AU"/>
        </w:rPr>
        <w:t>:</w:t>
      </w:r>
    </w:p>
    <w:p w14:paraId="7732E13C" w14:textId="77777777" w:rsidR="003A30F9" w:rsidRPr="0056068F" w:rsidRDefault="003A30F9" w:rsidP="00AB2381">
      <w:pPr>
        <w:pStyle w:val="ComputerCode"/>
      </w:pPr>
      <w:r w:rsidRPr="0056068F">
        <w:t xml:space="preserve">function </w:t>
      </w:r>
      <w:proofErr w:type="spellStart"/>
      <w:r w:rsidRPr="0056068F">
        <w:t>displayInfo</w:t>
      </w:r>
      <w:proofErr w:type="spellEnd"/>
      <w:r w:rsidRPr="0056068F">
        <w:t>(event) {</w:t>
      </w:r>
    </w:p>
    <w:p w14:paraId="75F7BF1E" w14:textId="3F2EBA3C" w:rsidR="003A30F9" w:rsidRPr="0056068F" w:rsidRDefault="003A30F9" w:rsidP="00AB2381">
      <w:pPr>
        <w:pStyle w:val="ComputerCode"/>
      </w:pPr>
      <w:r w:rsidRPr="0056068F">
        <w:t xml:space="preserve">  </w:t>
      </w:r>
      <w:r w:rsidRPr="0056068F">
        <w:tab/>
        <w:t>let info;</w:t>
      </w:r>
    </w:p>
    <w:p w14:paraId="3C6BD9B6" w14:textId="77777777" w:rsidR="003A30F9" w:rsidRPr="0056068F" w:rsidRDefault="003A30F9" w:rsidP="00AB2381">
      <w:pPr>
        <w:pStyle w:val="ComputerCode"/>
      </w:pPr>
    </w:p>
    <w:p w14:paraId="108BDFAE" w14:textId="21B8F592" w:rsidR="003A30F9" w:rsidRPr="0056068F" w:rsidRDefault="003A30F9" w:rsidP="00AB2381">
      <w:pPr>
        <w:pStyle w:val="ComputerCode"/>
      </w:pPr>
      <w:r w:rsidRPr="0056068F">
        <w:lastRenderedPageBreak/>
        <w:t xml:space="preserve">  </w:t>
      </w:r>
      <w:r w:rsidRPr="0056068F">
        <w:tab/>
        <w:t>if (event.target.id === "fantasy") {</w:t>
      </w:r>
    </w:p>
    <w:p w14:paraId="6110D167" w14:textId="752CDAF3" w:rsidR="003A30F9" w:rsidRPr="0056068F" w:rsidRDefault="003A30F9" w:rsidP="00AB2381">
      <w:pPr>
        <w:pStyle w:val="ComputerCode"/>
      </w:pPr>
      <w:r w:rsidRPr="0056068F">
        <w:t xml:space="preserve">    </w:t>
      </w:r>
      <w:r w:rsidRPr="0056068F">
        <w:tab/>
      </w:r>
      <w:r w:rsidRPr="0056068F">
        <w:tab/>
        <w:t>info = "This is a fantasy book.";</w:t>
      </w:r>
    </w:p>
    <w:p w14:paraId="5D3E494A" w14:textId="1E7E265F" w:rsidR="003A30F9" w:rsidRPr="0056068F" w:rsidRDefault="003A30F9" w:rsidP="00AB2381">
      <w:pPr>
        <w:pStyle w:val="ComputerCode"/>
      </w:pPr>
      <w:r w:rsidRPr="0056068F">
        <w:t xml:space="preserve">  </w:t>
      </w:r>
      <w:r w:rsidRPr="0056068F">
        <w:tab/>
        <w:t>} else if (event.target.id === "</w:t>
      </w:r>
      <w:proofErr w:type="spellStart"/>
      <w:r w:rsidRPr="0056068F">
        <w:t>scifi</w:t>
      </w:r>
      <w:proofErr w:type="spellEnd"/>
      <w:r w:rsidRPr="0056068F">
        <w:t>") {</w:t>
      </w:r>
    </w:p>
    <w:p w14:paraId="398E72CD" w14:textId="2F070ACE" w:rsidR="003A30F9" w:rsidRPr="0056068F" w:rsidRDefault="003A30F9" w:rsidP="00AB2381">
      <w:pPr>
        <w:pStyle w:val="ComputerCode"/>
      </w:pPr>
      <w:r w:rsidRPr="0056068F">
        <w:t xml:space="preserve">    </w:t>
      </w:r>
      <w:r w:rsidRPr="0056068F">
        <w:tab/>
      </w:r>
      <w:r w:rsidRPr="0056068F">
        <w:tab/>
        <w:t>info = "This is a science fiction book.";</w:t>
      </w:r>
    </w:p>
    <w:p w14:paraId="28D6F0ED" w14:textId="3C364D6A" w:rsidR="003A30F9" w:rsidRPr="0056068F" w:rsidRDefault="003A30F9" w:rsidP="00AB2381">
      <w:pPr>
        <w:pStyle w:val="ComputerCode"/>
      </w:pPr>
      <w:r w:rsidRPr="0056068F">
        <w:t xml:space="preserve">  </w:t>
      </w:r>
      <w:r w:rsidRPr="0056068F">
        <w:tab/>
        <w:t>}</w:t>
      </w:r>
    </w:p>
    <w:p w14:paraId="58E56E64" w14:textId="77777777" w:rsidR="003A30F9" w:rsidRPr="0056068F" w:rsidRDefault="003A30F9" w:rsidP="00AB2381">
      <w:pPr>
        <w:pStyle w:val="ComputerCode"/>
      </w:pPr>
    </w:p>
    <w:p w14:paraId="74C8D84D" w14:textId="0AE7B518" w:rsidR="003A30F9" w:rsidRPr="0056068F" w:rsidRDefault="003A30F9" w:rsidP="00AB2381">
      <w:pPr>
        <w:pStyle w:val="ComputerCode"/>
      </w:pPr>
      <w:r w:rsidRPr="0056068F">
        <w:t xml:space="preserve">  </w:t>
      </w:r>
      <w:r w:rsidRPr="0056068F">
        <w:tab/>
      </w:r>
      <w:proofErr w:type="spellStart"/>
      <w:r w:rsidRPr="0056068F">
        <w:t>document.getElementById</w:t>
      </w:r>
      <w:proofErr w:type="spellEnd"/>
      <w:r w:rsidRPr="0056068F">
        <w:t>("display").</w:t>
      </w:r>
      <w:proofErr w:type="spellStart"/>
      <w:r w:rsidRPr="0056068F">
        <w:t>innerHTML</w:t>
      </w:r>
      <w:proofErr w:type="spellEnd"/>
      <w:r w:rsidRPr="0056068F">
        <w:t xml:space="preserve"> = info;</w:t>
      </w:r>
    </w:p>
    <w:p w14:paraId="581F0A57" w14:textId="77777777" w:rsidR="003A30F9" w:rsidRPr="0056068F" w:rsidRDefault="003A30F9" w:rsidP="00AB2381">
      <w:pPr>
        <w:pStyle w:val="ComputerCode"/>
      </w:pPr>
      <w:r w:rsidRPr="0056068F">
        <w:t>}</w:t>
      </w:r>
    </w:p>
    <w:p w14:paraId="39DC9BEC" w14:textId="77777777" w:rsidR="003A30F9" w:rsidRPr="0056068F" w:rsidRDefault="003A30F9" w:rsidP="00AB2381">
      <w:pPr>
        <w:pStyle w:val="ComputerCode"/>
      </w:pPr>
    </w:p>
    <w:p w14:paraId="5F569149" w14:textId="360D5114" w:rsidR="003A30F9" w:rsidRPr="0056068F" w:rsidRDefault="003A30F9" w:rsidP="00AB2381">
      <w:pPr>
        <w:pStyle w:val="ComputerCode"/>
      </w:pPr>
      <w:r w:rsidRPr="0056068F">
        <w:t xml:space="preserve">document.getElementById("bookDetails").addEventListener("mouseover", </w:t>
      </w:r>
      <w:proofErr w:type="spellStart"/>
      <w:r w:rsidRPr="0056068F">
        <w:t>displayInfo</w:t>
      </w:r>
      <w:proofErr w:type="spellEnd"/>
      <w:r w:rsidRPr="0056068F">
        <w:t>);</w:t>
      </w:r>
    </w:p>
    <w:p w14:paraId="7220E3A7" w14:textId="4F714F40" w:rsidR="003A30F9" w:rsidRPr="0056068F" w:rsidRDefault="003A30F9" w:rsidP="003A30F9">
      <w:pPr>
        <w:pStyle w:val="Notebox"/>
        <w:rPr>
          <w:noProof/>
        </w:rPr>
      </w:pPr>
      <w:r w:rsidRPr="0056068F">
        <w:rPr>
          <w:noProof/>
        </w:rPr>
        <w:t>The HTML stays clean</w:t>
      </w:r>
      <w:r w:rsidR="00603DBF" w:rsidRPr="0056068F">
        <w:rPr>
          <w:noProof/>
        </w:rPr>
        <w:t xml:space="preserve"> and</w:t>
      </w:r>
      <w:r w:rsidRPr="0056068F">
        <w:rPr>
          <w:noProof/>
        </w:rPr>
        <w:t xml:space="preserve"> the same function can be reused for other events.</w:t>
      </w:r>
    </w:p>
    <w:p w14:paraId="5DD59F8D" w14:textId="50767783" w:rsidR="003A30F9" w:rsidRPr="0056068F" w:rsidRDefault="00CD475D" w:rsidP="00275801">
      <w:pPr>
        <w:pStyle w:val="Heading3"/>
        <w:rPr>
          <w:noProof/>
        </w:rPr>
      </w:pPr>
      <w:r w:rsidRPr="0056068F">
        <w:rPr>
          <w:noProof/>
        </w:rPr>
        <w:t>U</w:t>
      </w:r>
      <w:r w:rsidR="00603DBF" w:rsidRPr="0056068F">
        <w:rPr>
          <w:noProof/>
        </w:rPr>
        <w:t>sing an event listener with an anonymous function</w:t>
      </w:r>
    </w:p>
    <w:p w14:paraId="57BC152A" w14:textId="69BC0EB1" w:rsidR="00603DBF" w:rsidRDefault="003A30F9" w:rsidP="00724376">
      <w:pPr>
        <w:rPr>
          <w:lang w:eastAsia="en-AU"/>
        </w:rPr>
      </w:pPr>
      <w:r w:rsidRPr="0056068F">
        <w:rPr>
          <w:lang w:eastAsia="en-AU"/>
        </w:rPr>
        <w:t>Instead of creating a separate named function, the function is written directly inside the event listener.</w:t>
      </w:r>
    </w:p>
    <w:p w14:paraId="727180A3" w14:textId="12682E22" w:rsidR="004A5AB1" w:rsidRPr="004957A2" w:rsidRDefault="004A5AB1" w:rsidP="00724376">
      <w:pPr>
        <w:rPr>
          <w:rStyle w:val="Strong"/>
        </w:rPr>
      </w:pPr>
      <w:r w:rsidRPr="004957A2">
        <w:rPr>
          <w:rStyle w:val="Strong"/>
        </w:rPr>
        <w:t>For example:</w:t>
      </w:r>
    </w:p>
    <w:p w14:paraId="20EDF389" w14:textId="3585DA90" w:rsidR="003A30F9" w:rsidRPr="0056068F" w:rsidRDefault="004A5AB1" w:rsidP="00724376">
      <w:pPr>
        <w:rPr>
          <w:lang w:eastAsia="en-AU"/>
        </w:rPr>
      </w:pPr>
      <w:r>
        <w:rPr>
          <w:lang w:eastAsia="en-AU"/>
        </w:rPr>
        <w:t xml:space="preserve">In the </w:t>
      </w:r>
      <w:r w:rsidR="003A30F9" w:rsidRPr="0056068F">
        <w:rPr>
          <w:lang w:eastAsia="en-AU"/>
        </w:rPr>
        <w:t>HTML</w:t>
      </w:r>
      <w:r>
        <w:rPr>
          <w:lang w:eastAsia="en-AU"/>
        </w:rPr>
        <w:t>:</w:t>
      </w:r>
    </w:p>
    <w:p w14:paraId="63A4A4B6" w14:textId="77777777" w:rsidR="003A30F9" w:rsidRPr="0056068F" w:rsidRDefault="003A30F9" w:rsidP="00AB2381">
      <w:pPr>
        <w:pStyle w:val="ComputerCode"/>
      </w:pPr>
      <w:r w:rsidRPr="0056068F">
        <w:t>&lt;h1&gt;Welcome to the Book Shop&lt;/h1&gt;</w:t>
      </w:r>
    </w:p>
    <w:p w14:paraId="3E4FC112" w14:textId="77777777" w:rsidR="003A30F9" w:rsidRPr="0056068F" w:rsidRDefault="003A30F9" w:rsidP="00AB2381">
      <w:pPr>
        <w:pStyle w:val="ComputerCode"/>
      </w:pPr>
    </w:p>
    <w:p w14:paraId="14AE990C" w14:textId="433E1954" w:rsidR="003A30F9" w:rsidRPr="0056068F" w:rsidRDefault="003A30F9" w:rsidP="00AB2381">
      <w:pPr>
        <w:pStyle w:val="ComputerCode"/>
      </w:pPr>
      <w:r w:rsidRPr="0056068F">
        <w:t xml:space="preserve">&lt;a id="fantasy" </w:t>
      </w:r>
      <w:proofErr w:type="spellStart"/>
      <w:r w:rsidRPr="0056068F">
        <w:t>href</w:t>
      </w:r>
      <w:proofErr w:type="spellEnd"/>
      <w:r w:rsidRPr="0056068F">
        <w:t>="#"&gt;Fantasy&lt;/a&gt;</w:t>
      </w:r>
    </w:p>
    <w:p w14:paraId="09321C1B" w14:textId="322B0843" w:rsidR="003A30F9" w:rsidRPr="0056068F" w:rsidRDefault="003A30F9" w:rsidP="00AB2381">
      <w:pPr>
        <w:pStyle w:val="ComputerCode"/>
      </w:pPr>
      <w:r w:rsidRPr="0056068F">
        <w:t>&lt;a id="</w:t>
      </w:r>
      <w:proofErr w:type="spellStart"/>
      <w:r w:rsidRPr="0056068F">
        <w:t>scifi</w:t>
      </w:r>
      <w:proofErr w:type="spellEnd"/>
      <w:r w:rsidRPr="0056068F">
        <w:t xml:space="preserve">" </w:t>
      </w:r>
      <w:proofErr w:type="spellStart"/>
      <w:r w:rsidRPr="0056068F">
        <w:t>href</w:t>
      </w:r>
      <w:proofErr w:type="spellEnd"/>
      <w:r w:rsidRPr="0056068F">
        <w:t>="#"&gt;Sci-Fi&lt;/a&gt;</w:t>
      </w:r>
    </w:p>
    <w:p w14:paraId="626CFADE" w14:textId="77777777" w:rsidR="003A30F9" w:rsidRPr="0056068F" w:rsidRDefault="003A30F9" w:rsidP="00AB2381">
      <w:pPr>
        <w:pStyle w:val="ComputerCode"/>
      </w:pPr>
    </w:p>
    <w:p w14:paraId="09E1064C" w14:textId="76027401" w:rsidR="003A30F9" w:rsidRPr="0056068F" w:rsidRDefault="003A30F9" w:rsidP="00AB2381">
      <w:pPr>
        <w:pStyle w:val="ComputerCode"/>
      </w:pPr>
      <w:r w:rsidRPr="0056068F">
        <w:t>&lt;div id="display"&gt;&lt;/div&gt;</w:t>
      </w:r>
    </w:p>
    <w:p w14:paraId="614B0633" w14:textId="0FDED642" w:rsidR="003A30F9" w:rsidRPr="0056068F" w:rsidRDefault="004A5AB1" w:rsidP="00724376">
      <w:pPr>
        <w:rPr>
          <w:lang w:eastAsia="en-AU"/>
        </w:rPr>
      </w:pPr>
      <w:r>
        <w:rPr>
          <w:lang w:eastAsia="en-AU"/>
        </w:rPr>
        <w:t xml:space="preserve">In the </w:t>
      </w:r>
      <w:r w:rsidR="003A30F9" w:rsidRPr="0056068F">
        <w:rPr>
          <w:lang w:eastAsia="en-AU"/>
        </w:rPr>
        <w:t>JavaScript</w:t>
      </w:r>
      <w:r>
        <w:rPr>
          <w:lang w:eastAsia="en-AU"/>
        </w:rPr>
        <w:t>:</w:t>
      </w:r>
    </w:p>
    <w:p w14:paraId="1639C10D" w14:textId="718139CE" w:rsidR="003A30F9" w:rsidRPr="0056068F" w:rsidRDefault="003A30F9" w:rsidP="00AB2381">
      <w:pPr>
        <w:pStyle w:val="ComputerCode"/>
      </w:pPr>
      <w:r w:rsidRPr="0056068F">
        <w:t>document.getElementById("bookDetails").addEventListener("mouseover", function(event) {</w:t>
      </w:r>
    </w:p>
    <w:p w14:paraId="40AFC020" w14:textId="77777777" w:rsidR="003A30F9" w:rsidRPr="0056068F" w:rsidRDefault="003A30F9" w:rsidP="003A30F9">
      <w:pPr>
        <w:pStyle w:val="ComputerCode"/>
        <w:spacing w:line="240" w:lineRule="auto"/>
        <w:ind w:firstLine="578"/>
      </w:pPr>
      <w:r w:rsidRPr="0056068F">
        <w:t>let info;</w:t>
      </w:r>
    </w:p>
    <w:p w14:paraId="316A7281" w14:textId="77777777" w:rsidR="003A30F9" w:rsidRPr="0056068F" w:rsidRDefault="003A30F9" w:rsidP="00AB2381">
      <w:pPr>
        <w:pStyle w:val="ComputerCode"/>
      </w:pPr>
    </w:p>
    <w:p w14:paraId="5BB78166" w14:textId="1BCA9C92" w:rsidR="003A30F9" w:rsidRPr="0056068F" w:rsidRDefault="003A30F9" w:rsidP="00AB2381">
      <w:pPr>
        <w:pStyle w:val="ComputerCode"/>
      </w:pPr>
      <w:r w:rsidRPr="0056068F">
        <w:t xml:space="preserve">  </w:t>
      </w:r>
      <w:r w:rsidRPr="0056068F">
        <w:tab/>
        <w:t>if (event.target.id === "fantasy") {</w:t>
      </w:r>
    </w:p>
    <w:p w14:paraId="29EC0B49" w14:textId="6F17DE0B" w:rsidR="003A30F9" w:rsidRPr="0056068F" w:rsidRDefault="003A30F9" w:rsidP="00AB2381">
      <w:pPr>
        <w:pStyle w:val="ComputerCode"/>
      </w:pPr>
      <w:r w:rsidRPr="0056068F">
        <w:lastRenderedPageBreak/>
        <w:t xml:space="preserve">    </w:t>
      </w:r>
      <w:r w:rsidRPr="0056068F">
        <w:tab/>
      </w:r>
      <w:r w:rsidRPr="0056068F">
        <w:tab/>
        <w:t>info = "This is a fantasy book.";</w:t>
      </w:r>
    </w:p>
    <w:p w14:paraId="5F79B234" w14:textId="431FB643" w:rsidR="003A30F9" w:rsidRPr="0056068F" w:rsidRDefault="003A30F9" w:rsidP="00AB2381">
      <w:pPr>
        <w:pStyle w:val="ComputerCode"/>
      </w:pPr>
      <w:r w:rsidRPr="0056068F">
        <w:t xml:space="preserve">  </w:t>
      </w:r>
      <w:r w:rsidRPr="0056068F">
        <w:tab/>
        <w:t>} else if (event.target.id === "</w:t>
      </w:r>
      <w:proofErr w:type="spellStart"/>
      <w:r w:rsidRPr="0056068F">
        <w:t>scifi</w:t>
      </w:r>
      <w:proofErr w:type="spellEnd"/>
      <w:r w:rsidRPr="0056068F">
        <w:t>") {</w:t>
      </w:r>
    </w:p>
    <w:p w14:paraId="5AB6680E" w14:textId="5329D171" w:rsidR="003A30F9" w:rsidRPr="0056068F" w:rsidRDefault="003A30F9" w:rsidP="00AB2381">
      <w:pPr>
        <w:pStyle w:val="ComputerCode"/>
      </w:pPr>
      <w:r w:rsidRPr="0056068F">
        <w:t xml:space="preserve">    </w:t>
      </w:r>
      <w:r w:rsidRPr="0056068F">
        <w:tab/>
      </w:r>
      <w:r w:rsidRPr="0056068F">
        <w:tab/>
        <w:t>info = "This is a science fiction book.";</w:t>
      </w:r>
    </w:p>
    <w:p w14:paraId="22C2C1E5" w14:textId="0654BA8A" w:rsidR="003A30F9" w:rsidRPr="0056068F" w:rsidRDefault="003A30F9" w:rsidP="00AB2381">
      <w:pPr>
        <w:pStyle w:val="ComputerCode"/>
      </w:pPr>
      <w:r w:rsidRPr="0056068F">
        <w:t xml:space="preserve">  </w:t>
      </w:r>
      <w:r w:rsidRPr="0056068F">
        <w:tab/>
        <w:t>}</w:t>
      </w:r>
    </w:p>
    <w:p w14:paraId="24953BBF" w14:textId="77777777" w:rsidR="003A30F9" w:rsidRPr="0056068F" w:rsidRDefault="003A30F9" w:rsidP="00AB2381">
      <w:pPr>
        <w:pStyle w:val="ComputerCode"/>
      </w:pPr>
    </w:p>
    <w:p w14:paraId="0C21C1CB" w14:textId="0B5655B4" w:rsidR="003A30F9" w:rsidRPr="0056068F" w:rsidRDefault="003A30F9" w:rsidP="00AB2381">
      <w:pPr>
        <w:pStyle w:val="ComputerCode"/>
      </w:pPr>
      <w:r w:rsidRPr="0056068F">
        <w:t xml:space="preserve">  </w:t>
      </w:r>
      <w:r w:rsidRPr="0056068F">
        <w:tab/>
      </w:r>
      <w:proofErr w:type="spellStart"/>
      <w:r w:rsidRPr="0056068F">
        <w:t>document.getElementById</w:t>
      </w:r>
      <w:proofErr w:type="spellEnd"/>
      <w:r w:rsidRPr="0056068F">
        <w:t>("display").</w:t>
      </w:r>
      <w:proofErr w:type="spellStart"/>
      <w:r w:rsidRPr="0056068F">
        <w:t>innerHTML</w:t>
      </w:r>
      <w:proofErr w:type="spellEnd"/>
      <w:r w:rsidRPr="0056068F">
        <w:t xml:space="preserve"> = info;</w:t>
      </w:r>
    </w:p>
    <w:p w14:paraId="06142D17" w14:textId="77777777" w:rsidR="003A30F9" w:rsidRPr="0056068F" w:rsidRDefault="003A30F9" w:rsidP="00AB2381">
      <w:pPr>
        <w:pStyle w:val="ComputerCode"/>
      </w:pPr>
      <w:r w:rsidRPr="0056068F">
        <w:t>});</w:t>
      </w:r>
    </w:p>
    <w:p w14:paraId="14255CB7" w14:textId="70C3C50F" w:rsidR="003A30F9" w:rsidRPr="0056068F" w:rsidRDefault="003A30F9" w:rsidP="003A30F9">
      <w:pPr>
        <w:pStyle w:val="Notebox"/>
        <w:rPr>
          <w:noProof/>
        </w:rPr>
      </w:pPr>
      <w:r w:rsidRPr="0056068F">
        <w:rPr>
          <w:noProof/>
        </w:rPr>
        <w:t>This is called an anonymous function. It has no name and exists only inside the event listener. It</w:t>
      </w:r>
      <w:r w:rsidR="005E422F" w:rsidRPr="0056068F">
        <w:rPr>
          <w:noProof/>
        </w:rPr>
        <w:t>'</w:t>
      </w:r>
      <w:r w:rsidRPr="0056068F">
        <w:rPr>
          <w:noProof/>
        </w:rPr>
        <w:t>s useful when the function will only be used once.</w:t>
      </w:r>
    </w:p>
    <w:p w14:paraId="7BCA77B1" w14:textId="77777777" w:rsidR="003A30F9" w:rsidRPr="0056068F" w:rsidRDefault="003A30F9" w:rsidP="003A30F9">
      <w:pPr>
        <w:pStyle w:val="HeadingDecorative"/>
        <w:rPr>
          <w:noProof/>
        </w:rPr>
      </w:pPr>
      <w:r w:rsidRPr="0056068F">
        <w:rPr>
          <w:noProof/>
        </w:rPr>
        <w:tab/>
      </w:r>
      <w:r w:rsidRPr="0056068F">
        <w:rPr>
          <w:noProof/>
        </w:rPr>
        <w:drawing>
          <wp:inline distT="0" distB="0" distL="0" distR="0" wp14:anchorId="461C9C45" wp14:editId="52A3EDB0">
            <wp:extent cx="324000" cy="324000"/>
            <wp:effectExtent l="0" t="0" r="0" b="0"/>
            <wp:docPr id="1993884323"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56068F">
        <w:rPr>
          <w:noProof/>
        </w:rPr>
        <w:t xml:space="preserve"> </w:t>
      </w:r>
      <w:r w:rsidRPr="0056068F">
        <w:rPr>
          <w:noProof/>
        </w:rPr>
        <w:tab/>
      </w:r>
      <w:r w:rsidRPr="0056068F">
        <w:rPr>
          <w:noProof/>
          <w:position w:val="12"/>
        </w:rPr>
        <w:t>Practice activity</w:t>
      </w:r>
    </w:p>
    <w:p w14:paraId="215EC6C0" w14:textId="56C46B53" w:rsidR="003A30F9" w:rsidRPr="0056068F" w:rsidRDefault="00A1495A" w:rsidP="00A1495A">
      <w:pPr>
        <w:pStyle w:val="Heading3"/>
        <w:rPr>
          <w:noProof/>
        </w:rPr>
      </w:pPr>
      <w:bookmarkStart w:id="178" w:name="_Toc213359331"/>
      <w:bookmarkStart w:id="179" w:name="_Ref215569278"/>
      <w:r w:rsidRPr="0056068F">
        <w:rPr>
          <w:noProof/>
        </w:rPr>
        <w:t xml:space="preserve">Activity </w:t>
      </w:r>
      <w:r w:rsidRPr="0056068F">
        <w:rPr>
          <w:noProof/>
        </w:rPr>
        <w:fldChar w:fldCharType="begin"/>
      </w:r>
      <w:r w:rsidRPr="0056068F">
        <w:rPr>
          <w:noProof/>
        </w:rPr>
        <w:instrText xml:space="preserve"> SEQ Activity \* ARABIC </w:instrText>
      </w:r>
      <w:r w:rsidRPr="0056068F">
        <w:rPr>
          <w:noProof/>
        </w:rPr>
        <w:fldChar w:fldCharType="separate"/>
      </w:r>
      <w:r w:rsidR="009769A3">
        <w:rPr>
          <w:noProof/>
        </w:rPr>
        <w:t>35</w:t>
      </w:r>
      <w:r w:rsidRPr="0056068F">
        <w:rPr>
          <w:noProof/>
        </w:rPr>
        <w:fldChar w:fldCharType="end"/>
      </w:r>
      <w:r w:rsidR="00603DBF" w:rsidRPr="0056068F">
        <w:rPr>
          <w:noProof/>
        </w:rPr>
        <w:t xml:space="preserve">: Display skills on </w:t>
      </w:r>
      <w:r w:rsidR="009C2A1D">
        <w:rPr>
          <w:noProof/>
        </w:rPr>
        <w:t>your</w:t>
      </w:r>
      <w:r w:rsidR="00603DBF" w:rsidRPr="0056068F">
        <w:rPr>
          <w:noProof/>
        </w:rPr>
        <w:t xml:space="preserve"> portfolio website</w:t>
      </w:r>
      <w:bookmarkEnd w:id="178"/>
      <w:bookmarkEnd w:id="179"/>
    </w:p>
    <w:p w14:paraId="35F02383" w14:textId="77777777" w:rsidR="009E0EBD" w:rsidRDefault="003A30F9" w:rsidP="00621550">
      <w:r w:rsidRPr="0056068F">
        <w:t xml:space="preserve">Enhance the </w:t>
      </w:r>
      <w:r w:rsidRPr="004A5AB1">
        <w:rPr>
          <w:rStyle w:val="Strong"/>
        </w:rPr>
        <w:t>Home</w:t>
      </w:r>
      <w:r w:rsidRPr="0056068F">
        <w:t xml:space="preserve"> page by rendering your skills list in the page and wiring buttons to your existing functions:</w:t>
      </w:r>
    </w:p>
    <w:p w14:paraId="60A6CAC0" w14:textId="359E6F8F" w:rsidR="009E0EBD" w:rsidRPr="009E0EBD" w:rsidRDefault="003A30F9" w:rsidP="009E0EBD">
      <w:pPr>
        <w:pStyle w:val="ListBullet"/>
        <w:rPr>
          <w:rStyle w:val="Emphasis"/>
        </w:rPr>
      </w:pPr>
      <w:proofErr w:type="spellStart"/>
      <w:r w:rsidRPr="009E0EBD">
        <w:rPr>
          <w:rStyle w:val="Emphasis"/>
        </w:rPr>
        <w:t>insertAt</w:t>
      </w:r>
      <w:proofErr w:type="spellEnd"/>
    </w:p>
    <w:p w14:paraId="67737BAA" w14:textId="6EA972C0" w:rsidR="009E0EBD" w:rsidRPr="009E0EBD" w:rsidRDefault="003A30F9" w:rsidP="009E0EBD">
      <w:pPr>
        <w:pStyle w:val="ListBullet"/>
        <w:rPr>
          <w:rStyle w:val="Emphasis"/>
        </w:rPr>
      </w:pPr>
      <w:proofErr w:type="spellStart"/>
      <w:r w:rsidRPr="009E0EBD">
        <w:rPr>
          <w:rStyle w:val="Emphasis"/>
        </w:rPr>
        <w:t>removeAt</w:t>
      </w:r>
      <w:proofErr w:type="spellEnd"/>
    </w:p>
    <w:p w14:paraId="6E1DBCBA" w14:textId="3712927D" w:rsidR="009E0EBD" w:rsidRPr="009E0EBD" w:rsidRDefault="003A30F9" w:rsidP="009E0EBD">
      <w:pPr>
        <w:pStyle w:val="ListBullet"/>
        <w:rPr>
          <w:rStyle w:val="Emphasis"/>
        </w:rPr>
      </w:pPr>
      <w:proofErr w:type="spellStart"/>
      <w:r w:rsidRPr="009E0EBD">
        <w:rPr>
          <w:rStyle w:val="Emphasis"/>
        </w:rPr>
        <w:t>linearSearch</w:t>
      </w:r>
      <w:proofErr w:type="spellEnd"/>
    </w:p>
    <w:p w14:paraId="6584D4EE" w14:textId="545C25AA" w:rsidR="00603DBF" w:rsidRPr="009E0EBD" w:rsidRDefault="003A30F9" w:rsidP="009E0EBD">
      <w:pPr>
        <w:pStyle w:val="ListBullet"/>
      </w:pPr>
      <w:proofErr w:type="spellStart"/>
      <w:r w:rsidRPr="009E0EBD">
        <w:rPr>
          <w:rStyle w:val="Emphasis"/>
        </w:rPr>
        <w:t>binarySearch</w:t>
      </w:r>
      <w:proofErr w:type="spellEnd"/>
      <w:r w:rsidRPr="009E0EBD">
        <w:t>.</w:t>
      </w:r>
    </w:p>
    <w:p w14:paraId="33E9A526" w14:textId="40D092CE" w:rsidR="00603DBF" w:rsidRPr="0056068F" w:rsidRDefault="004A5AB1" w:rsidP="00621550">
      <w:r>
        <w:t xml:space="preserve">Steps 1 to 5 show you how to add </w:t>
      </w:r>
      <w:r w:rsidR="003A30F9" w:rsidRPr="0056068F">
        <w:t>the insertion algorithm</w:t>
      </w:r>
      <w:r>
        <w:t>.</w:t>
      </w:r>
      <w:r w:rsidR="003A30F9" w:rsidRPr="0056068F">
        <w:t xml:space="preserve"> </w:t>
      </w:r>
      <w:r>
        <w:t>Then complete step 6 to</w:t>
      </w:r>
      <w:r w:rsidR="003A30F9" w:rsidRPr="0056068F">
        <w:t xml:space="preserve"> extend it for Delete and Search.</w:t>
      </w:r>
    </w:p>
    <w:p w14:paraId="2F648B90" w14:textId="77777777" w:rsidR="003A30F9" w:rsidRPr="0056068F" w:rsidRDefault="003A30F9" w:rsidP="00CC75E8">
      <w:pPr>
        <w:pStyle w:val="ListNumber"/>
        <w:numPr>
          <w:ilvl w:val="0"/>
          <w:numId w:val="52"/>
        </w:numPr>
      </w:pPr>
      <w:r w:rsidRPr="0056068F">
        <w:t xml:space="preserve">Add this section to index.html (Home page). Place your script with </w:t>
      </w:r>
      <w:r w:rsidRPr="004A5AB1">
        <w:rPr>
          <w:rStyle w:val="Emphasis"/>
        </w:rPr>
        <w:t>defer</w:t>
      </w:r>
      <w:r w:rsidRPr="0056068F">
        <w:t xml:space="preserve"> or before </w:t>
      </w:r>
      <w:r w:rsidRPr="004A5AB1">
        <w:rPr>
          <w:rStyle w:val="Emphasis"/>
        </w:rPr>
        <w:t>&lt;/body&gt;</w:t>
      </w:r>
      <w:r w:rsidRPr="0056068F">
        <w:t>.</w:t>
      </w:r>
    </w:p>
    <w:p w14:paraId="3F4AE4C3" w14:textId="26830F57" w:rsidR="003A30F9" w:rsidRPr="0056068F" w:rsidRDefault="003A30F9" w:rsidP="003A30F9">
      <w:pPr>
        <w:pStyle w:val="ComputerCode"/>
        <w:ind w:left="0"/>
      </w:pPr>
      <w:r w:rsidRPr="0056068F">
        <w:t>&lt;section id="skills-section"&gt;</w:t>
      </w:r>
    </w:p>
    <w:p w14:paraId="3736D153" w14:textId="77777777" w:rsidR="003A30F9" w:rsidRPr="0056068F" w:rsidRDefault="003A30F9" w:rsidP="003A30F9">
      <w:pPr>
        <w:pStyle w:val="ComputerCode"/>
        <w:ind w:left="0"/>
      </w:pPr>
      <w:r w:rsidRPr="0056068F">
        <w:tab/>
        <w:t>&lt;h2&gt;My Current Skills&lt;/h2&gt;</w:t>
      </w:r>
    </w:p>
    <w:p w14:paraId="4D0937BD" w14:textId="77777777" w:rsidR="003A30F9" w:rsidRPr="0056068F" w:rsidRDefault="003A30F9" w:rsidP="003A30F9">
      <w:pPr>
        <w:pStyle w:val="ComputerCode"/>
        <w:ind w:left="0"/>
      </w:pPr>
    </w:p>
    <w:p w14:paraId="75AC3EA6" w14:textId="77777777" w:rsidR="003A30F9" w:rsidRPr="0056068F" w:rsidRDefault="003A30F9" w:rsidP="003A30F9">
      <w:pPr>
        <w:pStyle w:val="ComputerCode"/>
        <w:ind w:left="0" w:firstLine="720"/>
      </w:pPr>
      <w:r w:rsidRPr="0056068F">
        <w:t>&lt;!-- The skills will appear inside this paragraph --&gt;</w:t>
      </w:r>
    </w:p>
    <w:p w14:paraId="6BEC6335" w14:textId="75D8E2A4" w:rsidR="003A30F9" w:rsidRPr="0056068F" w:rsidRDefault="003A30F9" w:rsidP="003A30F9">
      <w:pPr>
        <w:pStyle w:val="ComputerCode"/>
        <w:ind w:left="0" w:firstLine="720"/>
      </w:pPr>
      <w:r w:rsidRPr="0056068F">
        <w:t>&lt;p id="</w:t>
      </w:r>
      <w:proofErr w:type="spellStart"/>
      <w:r w:rsidRPr="0056068F">
        <w:t>skillsList</w:t>
      </w:r>
      <w:proofErr w:type="spellEnd"/>
      <w:r w:rsidRPr="0056068F">
        <w:t>"&gt;&lt;/p&gt;</w:t>
      </w:r>
    </w:p>
    <w:p w14:paraId="66A6E0A9" w14:textId="77777777" w:rsidR="003A30F9" w:rsidRPr="0056068F" w:rsidRDefault="003A30F9" w:rsidP="003A30F9">
      <w:pPr>
        <w:pStyle w:val="ComputerCode"/>
        <w:ind w:left="0"/>
      </w:pPr>
    </w:p>
    <w:p w14:paraId="2B05AFB4" w14:textId="77777777" w:rsidR="003A30F9" w:rsidRPr="0056068F" w:rsidRDefault="003A30F9" w:rsidP="003A30F9">
      <w:pPr>
        <w:pStyle w:val="ComputerCode"/>
        <w:ind w:left="0" w:firstLine="720"/>
      </w:pPr>
      <w:r w:rsidRPr="0056068F">
        <w:t>&lt;!-- Simple form for adding a new skill --&gt;</w:t>
      </w:r>
    </w:p>
    <w:p w14:paraId="14324CFB" w14:textId="5078DB62" w:rsidR="003A30F9" w:rsidRPr="0056068F" w:rsidRDefault="003A30F9" w:rsidP="003A30F9">
      <w:pPr>
        <w:pStyle w:val="ComputerCode"/>
        <w:ind w:left="0" w:firstLine="720"/>
      </w:pPr>
      <w:r w:rsidRPr="0056068F">
        <w:t>&lt;form id="</w:t>
      </w:r>
      <w:proofErr w:type="spellStart"/>
      <w:r w:rsidRPr="0056068F">
        <w:t>insertForm</w:t>
      </w:r>
      <w:proofErr w:type="spellEnd"/>
      <w:r w:rsidRPr="0056068F">
        <w:t>"&gt;</w:t>
      </w:r>
    </w:p>
    <w:p w14:paraId="68C002B0" w14:textId="04CFC2BC" w:rsidR="003A30F9" w:rsidRPr="0056068F" w:rsidRDefault="003A30F9" w:rsidP="003A30F9">
      <w:pPr>
        <w:pStyle w:val="ComputerCode"/>
        <w:ind w:left="0"/>
      </w:pPr>
      <w:r w:rsidRPr="0056068F">
        <w:lastRenderedPageBreak/>
        <w:tab/>
      </w:r>
      <w:r w:rsidRPr="0056068F">
        <w:tab/>
        <w:t>&lt;input id="</w:t>
      </w:r>
      <w:proofErr w:type="spellStart"/>
      <w:r w:rsidRPr="0056068F">
        <w:t>skillInput</w:t>
      </w:r>
      <w:proofErr w:type="spellEnd"/>
      <w:r w:rsidRPr="0056068F">
        <w:t>" placeholder="Add a new skill"&gt;</w:t>
      </w:r>
    </w:p>
    <w:p w14:paraId="2933FB0C" w14:textId="6F96C832" w:rsidR="003A30F9" w:rsidRPr="0056068F" w:rsidRDefault="003A30F9" w:rsidP="003A30F9">
      <w:pPr>
        <w:pStyle w:val="ComputerCode"/>
        <w:ind w:left="0"/>
      </w:pPr>
      <w:r w:rsidRPr="0056068F">
        <w:tab/>
      </w:r>
      <w:r w:rsidRPr="0056068F">
        <w:tab/>
        <w:t>&lt;button type="submit"&gt;Add Skill&lt;/button&gt;</w:t>
      </w:r>
    </w:p>
    <w:p w14:paraId="4A32BE6B" w14:textId="77777777" w:rsidR="003A30F9" w:rsidRPr="0056068F" w:rsidRDefault="003A30F9" w:rsidP="003A30F9">
      <w:pPr>
        <w:pStyle w:val="ComputerCode"/>
        <w:ind w:left="0" w:firstLine="720"/>
      </w:pPr>
      <w:r w:rsidRPr="0056068F">
        <w:t>&lt;/form&gt;</w:t>
      </w:r>
    </w:p>
    <w:p w14:paraId="17BFFE84" w14:textId="77777777" w:rsidR="003A30F9" w:rsidRPr="0056068F" w:rsidRDefault="003A30F9" w:rsidP="003A30F9">
      <w:pPr>
        <w:pStyle w:val="ComputerCode"/>
        <w:ind w:left="0" w:firstLine="720"/>
      </w:pPr>
    </w:p>
    <w:p w14:paraId="3B93DA28" w14:textId="77777777" w:rsidR="003A30F9" w:rsidRPr="0056068F" w:rsidRDefault="003A30F9" w:rsidP="003A30F9">
      <w:pPr>
        <w:pStyle w:val="ComputerCode"/>
        <w:ind w:left="0" w:firstLine="720"/>
      </w:pPr>
      <w:r w:rsidRPr="0056068F">
        <w:t>&lt;!-- Area for messages such as errors or confirmations --&gt;</w:t>
      </w:r>
    </w:p>
    <w:p w14:paraId="3224FFF5" w14:textId="22E15AC2" w:rsidR="003A30F9" w:rsidRPr="0056068F" w:rsidRDefault="003A30F9" w:rsidP="003A30F9">
      <w:pPr>
        <w:pStyle w:val="ComputerCode"/>
        <w:ind w:left="0" w:firstLine="720"/>
      </w:pPr>
      <w:r w:rsidRPr="0056068F">
        <w:t>&lt;p id="message"&gt;&lt;/p&gt;</w:t>
      </w:r>
    </w:p>
    <w:p w14:paraId="507C2229" w14:textId="77777777" w:rsidR="003A30F9" w:rsidRPr="0056068F" w:rsidRDefault="003A30F9" w:rsidP="003A30F9">
      <w:pPr>
        <w:pStyle w:val="ComputerCode"/>
        <w:ind w:left="0"/>
      </w:pPr>
      <w:r w:rsidRPr="0056068F">
        <w:t>&lt;/section&gt;</w:t>
      </w:r>
    </w:p>
    <w:p w14:paraId="453755A9" w14:textId="5CD05AEC" w:rsidR="003A30F9" w:rsidRPr="0056068F" w:rsidRDefault="003A30F9" w:rsidP="00275801">
      <w:pPr>
        <w:pStyle w:val="ListNumber"/>
      </w:pPr>
      <w:r w:rsidRPr="0056068F">
        <w:t xml:space="preserve">In home.js, keep your arrays, functions and algorithms </w:t>
      </w:r>
      <w:r w:rsidR="00994104">
        <w:t>that you previously</w:t>
      </w:r>
      <w:r w:rsidR="0038548B">
        <w:t xml:space="preserve"> added</w:t>
      </w:r>
      <w:r w:rsidR="00F42F68">
        <w:t>.</w:t>
      </w:r>
    </w:p>
    <w:p w14:paraId="76DE1B45" w14:textId="77777777" w:rsidR="003A30F9" w:rsidRPr="0056068F" w:rsidRDefault="003A30F9" w:rsidP="00275801">
      <w:pPr>
        <w:pStyle w:val="ListNumber"/>
      </w:pPr>
      <w:r w:rsidRPr="0056068F">
        <w:t xml:space="preserve">Get DOM elements with </w:t>
      </w:r>
      <w:proofErr w:type="spellStart"/>
      <w:r w:rsidRPr="004A5AB1">
        <w:rPr>
          <w:rStyle w:val="Emphasis"/>
        </w:rPr>
        <w:t>getElementById</w:t>
      </w:r>
      <w:proofErr w:type="spellEnd"/>
      <w:r w:rsidRPr="004A5AB1">
        <w:rPr>
          <w:rStyle w:val="Emphasis"/>
        </w:rPr>
        <w:t>()</w:t>
      </w:r>
      <w:r w:rsidRPr="0056068F">
        <w:t xml:space="preserve"> and write a render function.</w:t>
      </w:r>
    </w:p>
    <w:p w14:paraId="41C90EF7" w14:textId="04BB30E7" w:rsidR="003A30F9" w:rsidRPr="0056068F" w:rsidRDefault="003A30F9" w:rsidP="003A30F9">
      <w:pPr>
        <w:pStyle w:val="ComputerCode"/>
        <w:ind w:left="0"/>
      </w:pPr>
      <w:r w:rsidRPr="0056068F">
        <w:t xml:space="preserve">const </w:t>
      </w:r>
      <w:proofErr w:type="spellStart"/>
      <w:r w:rsidRPr="0056068F">
        <w:t>skillsList</w:t>
      </w:r>
      <w:proofErr w:type="spellEnd"/>
      <w:r w:rsidRPr="0056068F">
        <w:t xml:space="preserve"> = </w:t>
      </w:r>
      <w:proofErr w:type="spellStart"/>
      <w:r w:rsidRPr="0056068F">
        <w:t>document.getElementById</w:t>
      </w:r>
      <w:proofErr w:type="spellEnd"/>
      <w:r w:rsidRPr="0056068F">
        <w:t>("</w:t>
      </w:r>
      <w:proofErr w:type="spellStart"/>
      <w:r w:rsidRPr="0056068F">
        <w:t>skillsList</w:t>
      </w:r>
      <w:proofErr w:type="spellEnd"/>
      <w:r w:rsidRPr="0056068F">
        <w:t>");</w:t>
      </w:r>
    </w:p>
    <w:p w14:paraId="594FFEF5" w14:textId="39006548" w:rsidR="003A30F9" w:rsidRPr="0056068F" w:rsidRDefault="003A30F9" w:rsidP="003A30F9">
      <w:pPr>
        <w:pStyle w:val="ComputerCode"/>
        <w:ind w:left="0"/>
      </w:pPr>
      <w:r w:rsidRPr="0056068F">
        <w:t xml:space="preserve">const </w:t>
      </w:r>
      <w:proofErr w:type="spellStart"/>
      <w:r w:rsidRPr="0056068F">
        <w:t>insertForm</w:t>
      </w:r>
      <w:proofErr w:type="spellEnd"/>
      <w:r w:rsidRPr="0056068F">
        <w:t xml:space="preserve"> = </w:t>
      </w:r>
      <w:proofErr w:type="spellStart"/>
      <w:r w:rsidRPr="0056068F">
        <w:t>document.getElementById</w:t>
      </w:r>
      <w:proofErr w:type="spellEnd"/>
      <w:r w:rsidRPr="0056068F">
        <w:t>("</w:t>
      </w:r>
      <w:proofErr w:type="spellStart"/>
      <w:r w:rsidRPr="0056068F">
        <w:t>insertForm</w:t>
      </w:r>
      <w:proofErr w:type="spellEnd"/>
      <w:r w:rsidRPr="0056068F">
        <w:t>");</w:t>
      </w:r>
    </w:p>
    <w:p w14:paraId="6CF4E60D" w14:textId="5929AB58" w:rsidR="003A30F9" w:rsidRPr="0056068F" w:rsidRDefault="003A30F9" w:rsidP="003A30F9">
      <w:pPr>
        <w:pStyle w:val="ComputerCode"/>
        <w:ind w:left="0"/>
      </w:pPr>
      <w:r w:rsidRPr="0056068F">
        <w:t xml:space="preserve">const </w:t>
      </w:r>
      <w:proofErr w:type="spellStart"/>
      <w:r w:rsidRPr="0056068F">
        <w:t>skillInput</w:t>
      </w:r>
      <w:proofErr w:type="spellEnd"/>
      <w:r w:rsidRPr="0056068F">
        <w:t xml:space="preserve"> = </w:t>
      </w:r>
      <w:proofErr w:type="spellStart"/>
      <w:r w:rsidRPr="0056068F">
        <w:t>document.getElementById</w:t>
      </w:r>
      <w:proofErr w:type="spellEnd"/>
      <w:r w:rsidRPr="0056068F">
        <w:t>("</w:t>
      </w:r>
      <w:proofErr w:type="spellStart"/>
      <w:r w:rsidRPr="0056068F">
        <w:t>skillInput</w:t>
      </w:r>
      <w:proofErr w:type="spellEnd"/>
      <w:r w:rsidRPr="0056068F">
        <w:t>");</w:t>
      </w:r>
    </w:p>
    <w:p w14:paraId="0A2A73E4" w14:textId="27BC6353" w:rsidR="003A30F9" w:rsidRPr="0056068F" w:rsidRDefault="003A30F9" w:rsidP="003A30F9">
      <w:pPr>
        <w:pStyle w:val="ComputerCode"/>
        <w:ind w:left="0"/>
      </w:pPr>
      <w:r w:rsidRPr="0056068F">
        <w:t xml:space="preserve">const message    = </w:t>
      </w:r>
      <w:proofErr w:type="spellStart"/>
      <w:r w:rsidRPr="0056068F">
        <w:t>document.getElementById</w:t>
      </w:r>
      <w:proofErr w:type="spellEnd"/>
      <w:r w:rsidRPr="0056068F">
        <w:t>("message");</w:t>
      </w:r>
    </w:p>
    <w:p w14:paraId="19ACAC5A" w14:textId="77777777" w:rsidR="003A30F9" w:rsidRPr="0056068F" w:rsidRDefault="003A30F9" w:rsidP="00275801">
      <w:pPr>
        <w:pStyle w:val="ListNumber"/>
      </w:pPr>
      <w:r w:rsidRPr="0056068F">
        <w:t>Write a render function for displaying the skills array as a list:</w:t>
      </w:r>
    </w:p>
    <w:p w14:paraId="105CA6DB" w14:textId="77777777" w:rsidR="003A30F9" w:rsidRPr="0056068F" w:rsidRDefault="003A30F9" w:rsidP="003A30F9">
      <w:pPr>
        <w:pStyle w:val="ComputerCode"/>
        <w:ind w:left="0"/>
      </w:pPr>
      <w:r w:rsidRPr="0056068F">
        <w:t xml:space="preserve">function </w:t>
      </w:r>
      <w:proofErr w:type="spellStart"/>
      <w:r w:rsidRPr="0056068F">
        <w:t>renderSkills</w:t>
      </w:r>
      <w:proofErr w:type="spellEnd"/>
      <w:r w:rsidRPr="0056068F">
        <w:t>() {</w:t>
      </w:r>
    </w:p>
    <w:p w14:paraId="4D79CED6" w14:textId="2B8CFB56" w:rsidR="003A30F9" w:rsidRPr="0056068F" w:rsidRDefault="003A30F9" w:rsidP="003A30F9">
      <w:pPr>
        <w:pStyle w:val="ComputerCode"/>
        <w:ind w:left="0" w:firstLine="720"/>
      </w:pPr>
      <w:r w:rsidRPr="0056068F">
        <w:t>// join("&lt;</w:t>
      </w:r>
      <w:proofErr w:type="spellStart"/>
      <w:r w:rsidRPr="0056068F">
        <w:t>br</w:t>
      </w:r>
      <w:proofErr w:type="spellEnd"/>
      <w:r w:rsidRPr="0056068F">
        <w:t>&gt;") adds a line break between array items.</w:t>
      </w:r>
    </w:p>
    <w:p w14:paraId="5500D92F" w14:textId="5038A1A8" w:rsidR="003A30F9" w:rsidRPr="0056068F" w:rsidRDefault="003A30F9" w:rsidP="003A30F9">
      <w:pPr>
        <w:pStyle w:val="ComputerCode"/>
        <w:ind w:left="0" w:firstLine="720"/>
      </w:pPr>
      <w:proofErr w:type="spellStart"/>
      <w:r w:rsidRPr="0056068F">
        <w:t>skillsList.innerHTML</w:t>
      </w:r>
      <w:proofErr w:type="spellEnd"/>
      <w:r w:rsidRPr="0056068F">
        <w:t xml:space="preserve"> = </w:t>
      </w:r>
      <w:proofErr w:type="spellStart"/>
      <w:r w:rsidRPr="0056068F">
        <w:t>techSkills.join</w:t>
      </w:r>
      <w:proofErr w:type="spellEnd"/>
      <w:r w:rsidRPr="0056068F">
        <w:t>("&lt;</w:t>
      </w:r>
      <w:proofErr w:type="spellStart"/>
      <w:r w:rsidRPr="0056068F">
        <w:t>br</w:t>
      </w:r>
      <w:proofErr w:type="spellEnd"/>
      <w:r w:rsidRPr="0056068F">
        <w:t>&gt;");</w:t>
      </w:r>
    </w:p>
    <w:p w14:paraId="1C98BA11" w14:textId="77777777" w:rsidR="003A30F9" w:rsidRPr="0056068F" w:rsidRDefault="003A30F9" w:rsidP="003A30F9">
      <w:pPr>
        <w:pStyle w:val="ComputerCode"/>
        <w:ind w:left="0"/>
      </w:pPr>
      <w:r w:rsidRPr="0056068F">
        <w:t>}</w:t>
      </w:r>
    </w:p>
    <w:p w14:paraId="2A26D76C" w14:textId="77777777" w:rsidR="003A30F9" w:rsidRPr="0056068F" w:rsidRDefault="003A30F9" w:rsidP="003A30F9">
      <w:pPr>
        <w:pStyle w:val="ComputerCode"/>
        <w:ind w:left="0"/>
      </w:pPr>
    </w:p>
    <w:p w14:paraId="2F231B62" w14:textId="77777777" w:rsidR="003A30F9" w:rsidRPr="0056068F" w:rsidRDefault="003A30F9" w:rsidP="003A30F9">
      <w:pPr>
        <w:pStyle w:val="ComputerCode"/>
        <w:ind w:left="0"/>
      </w:pPr>
      <w:r w:rsidRPr="0056068F">
        <w:t>// Show the current skills as soon as the page loads</w:t>
      </w:r>
    </w:p>
    <w:p w14:paraId="70DE4D93" w14:textId="77777777" w:rsidR="003A30F9" w:rsidRPr="0056068F" w:rsidRDefault="003A30F9" w:rsidP="003A30F9">
      <w:pPr>
        <w:pStyle w:val="ComputerCode"/>
        <w:ind w:left="0"/>
      </w:pPr>
      <w:proofErr w:type="spellStart"/>
      <w:r w:rsidRPr="0056068F">
        <w:t>renderSkills</w:t>
      </w:r>
      <w:proofErr w:type="spellEnd"/>
      <w:r w:rsidRPr="0056068F">
        <w:t>();</w:t>
      </w:r>
    </w:p>
    <w:p w14:paraId="57207086" w14:textId="77777777" w:rsidR="003A30F9" w:rsidRPr="0056068F" w:rsidRDefault="003A30F9" w:rsidP="00275801">
      <w:pPr>
        <w:pStyle w:val="ListNumber"/>
      </w:pPr>
      <w:r w:rsidRPr="0056068F">
        <w:t>Add an event listener to validate and update the element:</w:t>
      </w:r>
    </w:p>
    <w:p w14:paraId="1289B048" w14:textId="65E56558" w:rsidR="003A30F9" w:rsidRPr="0056068F" w:rsidRDefault="003A30F9" w:rsidP="003A30F9">
      <w:pPr>
        <w:pStyle w:val="ComputerCode"/>
      </w:pPr>
      <w:proofErr w:type="spellStart"/>
      <w:r w:rsidRPr="0056068F">
        <w:t>insertForm.addEventListener</w:t>
      </w:r>
      <w:proofErr w:type="spellEnd"/>
      <w:r w:rsidRPr="0056068F">
        <w:t>("submit", function(event) {</w:t>
      </w:r>
    </w:p>
    <w:p w14:paraId="473C6757" w14:textId="77777777" w:rsidR="003A30F9" w:rsidRPr="0056068F" w:rsidRDefault="003A30F9" w:rsidP="003A30F9">
      <w:pPr>
        <w:pStyle w:val="ComputerCode"/>
        <w:ind w:firstLine="578"/>
      </w:pPr>
      <w:proofErr w:type="spellStart"/>
      <w:r w:rsidRPr="0056068F">
        <w:t>event.preventDefault</w:t>
      </w:r>
      <w:proofErr w:type="spellEnd"/>
      <w:r w:rsidRPr="0056068F">
        <w:t>();</w:t>
      </w:r>
    </w:p>
    <w:p w14:paraId="73553C62" w14:textId="2C6DCFB7" w:rsidR="003A30F9" w:rsidRPr="0056068F" w:rsidRDefault="003A30F9" w:rsidP="003A30F9">
      <w:pPr>
        <w:pStyle w:val="ComputerCode"/>
      </w:pPr>
      <w:r w:rsidRPr="0056068F">
        <w:t xml:space="preserve">  </w:t>
      </w:r>
      <w:r w:rsidRPr="0056068F">
        <w:tab/>
        <w:t xml:space="preserve">const </w:t>
      </w:r>
      <w:proofErr w:type="spellStart"/>
      <w:r w:rsidRPr="0056068F">
        <w:t>newSkill</w:t>
      </w:r>
      <w:proofErr w:type="spellEnd"/>
      <w:r w:rsidRPr="0056068F">
        <w:t xml:space="preserve"> = </w:t>
      </w:r>
      <w:proofErr w:type="spellStart"/>
      <w:r w:rsidRPr="0056068F">
        <w:t>skillInput.value.trim</w:t>
      </w:r>
      <w:proofErr w:type="spellEnd"/>
      <w:r w:rsidRPr="0056068F">
        <w:t>(); // get value from form</w:t>
      </w:r>
    </w:p>
    <w:p w14:paraId="27FA7C41" w14:textId="77777777" w:rsidR="003A30F9" w:rsidRPr="0056068F" w:rsidRDefault="003A30F9" w:rsidP="003A30F9">
      <w:pPr>
        <w:pStyle w:val="ComputerCode"/>
      </w:pPr>
    </w:p>
    <w:p w14:paraId="4F7D9ECE" w14:textId="330C0237" w:rsidR="003A30F9" w:rsidRPr="0056068F" w:rsidRDefault="003A30F9" w:rsidP="003A30F9">
      <w:pPr>
        <w:pStyle w:val="ComputerCode"/>
      </w:pPr>
      <w:r w:rsidRPr="0056068F">
        <w:t xml:space="preserve">  </w:t>
      </w:r>
      <w:r w:rsidRPr="0056068F">
        <w:tab/>
        <w:t>if (</w:t>
      </w:r>
      <w:proofErr w:type="spellStart"/>
      <w:r w:rsidRPr="0056068F">
        <w:t>newSkill</w:t>
      </w:r>
      <w:proofErr w:type="spellEnd"/>
      <w:r w:rsidRPr="0056068F">
        <w:t xml:space="preserve"> === "") {</w:t>
      </w:r>
      <w:r w:rsidRPr="0056068F">
        <w:tab/>
      </w:r>
      <w:r w:rsidRPr="0056068F">
        <w:tab/>
        <w:t>// Check for empty input</w:t>
      </w:r>
    </w:p>
    <w:p w14:paraId="214232D5" w14:textId="4F7AE1A1" w:rsidR="003A30F9" w:rsidRPr="0056068F" w:rsidRDefault="003A30F9" w:rsidP="003A30F9">
      <w:pPr>
        <w:pStyle w:val="ComputerCode"/>
      </w:pPr>
      <w:r w:rsidRPr="0056068F">
        <w:t xml:space="preserve">    </w:t>
      </w:r>
      <w:r w:rsidRPr="0056068F">
        <w:tab/>
      </w:r>
      <w:r w:rsidRPr="0056068F">
        <w:tab/>
      </w:r>
      <w:proofErr w:type="spellStart"/>
      <w:r w:rsidRPr="0056068F">
        <w:t>message.textContent</w:t>
      </w:r>
      <w:proofErr w:type="spellEnd"/>
      <w:r w:rsidRPr="0056068F">
        <w:t xml:space="preserve"> = "Please enter a skill.";</w:t>
      </w:r>
    </w:p>
    <w:p w14:paraId="03A4E1BC" w14:textId="7327DB18" w:rsidR="003A30F9" w:rsidRPr="0056068F" w:rsidRDefault="003A30F9" w:rsidP="003A30F9">
      <w:pPr>
        <w:pStyle w:val="ComputerCode"/>
      </w:pPr>
      <w:r w:rsidRPr="0056068F">
        <w:t xml:space="preserve">    </w:t>
      </w:r>
      <w:r w:rsidRPr="0056068F">
        <w:tab/>
      </w:r>
      <w:r w:rsidRPr="0056068F">
        <w:tab/>
        <w:t xml:space="preserve">return;                        </w:t>
      </w:r>
    </w:p>
    <w:p w14:paraId="6774A04B" w14:textId="5B0D14E3" w:rsidR="003A30F9" w:rsidRPr="0056068F" w:rsidRDefault="003A30F9" w:rsidP="003A30F9">
      <w:pPr>
        <w:pStyle w:val="ComputerCode"/>
      </w:pPr>
      <w:r w:rsidRPr="0056068F">
        <w:t xml:space="preserve">  </w:t>
      </w:r>
      <w:r w:rsidRPr="0056068F">
        <w:tab/>
        <w:t>}</w:t>
      </w:r>
    </w:p>
    <w:p w14:paraId="00364387" w14:textId="77777777" w:rsidR="003A30F9" w:rsidRPr="0056068F" w:rsidRDefault="003A30F9" w:rsidP="003A30F9">
      <w:pPr>
        <w:pStyle w:val="ComputerCode"/>
      </w:pPr>
      <w:r w:rsidRPr="0056068F">
        <w:lastRenderedPageBreak/>
        <w:tab/>
        <w:t>// Use your algorithm</w:t>
      </w:r>
    </w:p>
    <w:p w14:paraId="3CC94332" w14:textId="1FE73B55" w:rsidR="003A30F9" w:rsidRPr="0056068F" w:rsidRDefault="003A30F9" w:rsidP="003A30F9">
      <w:pPr>
        <w:pStyle w:val="ComputerCode"/>
      </w:pPr>
      <w:r w:rsidRPr="0056068F">
        <w:t xml:space="preserve">  </w:t>
      </w:r>
      <w:r w:rsidRPr="0056068F">
        <w:tab/>
      </w:r>
      <w:proofErr w:type="spellStart"/>
      <w:r w:rsidRPr="0056068F">
        <w:t>insertAt</w:t>
      </w:r>
      <w:proofErr w:type="spellEnd"/>
      <w:r w:rsidRPr="0056068F">
        <w:t>(</w:t>
      </w:r>
      <w:proofErr w:type="spellStart"/>
      <w:r w:rsidRPr="0056068F">
        <w:t>techSkills</w:t>
      </w:r>
      <w:proofErr w:type="spellEnd"/>
      <w:r w:rsidRPr="0056068F">
        <w:t xml:space="preserve">, </w:t>
      </w:r>
      <w:proofErr w:type="spellStart"/>
      <w:r w:rsidRPr="0056068F">
        <w:t>techSkills.length</w:t>
      </w:r>
      <w:proofErr w:type="spellEnd"/>
      <w:r w:rsidRPr="0056068F">
        <w:t xml:space="preserve">, </w:t>
      </w:r>
      <w:proofErr w:type="spellStart"/>
      <w:r w:rsidRPr="0056068F">
        <w:t>newSkill</w:t>
      </w:r>
      <w:proofErr w:type="spellEnd"/>
      <w:r w:rsidRPr="0056068F">
        <w:t>);</w:t>
      </w:r>
    </w:p>
    <w:p w14:paraId="1023B501" w14:textId="77777777" w:rsidR="003A30F9" w:rsidRPr="0056068F" w:rsidRDefault="003A30F9" w:rsidP="003A30F9">
      <w:pPr>
        <w:pStyle w:val="ComputerCode"/>
      </w:pPr>
    </w:p>
    <w:p w14:paraId="44E38F13" w14:textId="3DCC2409" w:rsidR="003A30F9" w:rsidRPr="0056068F" w:rsidRDefault="003A30F9" w:rsidP="003A30F9">
      <w:pPr>
        <w:pStyle w:val="ComputerCode"/>
        <w:ind w:firstLine="578"/>
      </w:pPr>
      <w:proofErr w:type="spellStart"/>
      <w:r w:rsidRPr="0056068F">
        <w:t>renderSkills</w:t>
      </w:r>
      <w:proofErr w:type="spellEnd"/>
      <w:r w:rsidRPr="0056068F">
        <w:t>();              // Update what</w:t>
      </w:r>
      <w:r w:rsidR="005E422F" w:rsidRPr="0056068F">
        <w:t>'</w:t>
      </w:r>
      <w:r w:rsidRPr="0056068F">
        <w:t>s shown on the page</w:t>
      </w:r>
    </w:p>
    <w:p w14:paraId="68F4B014" w14:textId="116DAFA0" w:rsidR="003A30F9" w:rsidRPr="0056068F" w:rsidRDefault="003A30F9" w:rsidP="003A30F9">
      <w:pPr>
        <w:pStyle w:val="ComputerCode"/>
      </w:pPr>
      <w:r w:rsidRPr="0056068F">
        <w:t xml:space="preserve">  </w:t>
      </w:r>
      <w:r w:rsidRPr="0056068F">
        <w:tab/>
      </w:r>
      <w:proofErr w:type="spellStart"/>
      <w:r w:rsidRPr="0056068F">
        <w:t>message.textContent</w:t>
      </w:r>
      <w:proofErr w:type="spellEnd"/>
      <w:r w:rsidRPr="0056068F">
        <w:t xml:space="preserve"> = `"${</w:t>
      </w:r>
      <w:proofErr w:type="spellStart"/>
      <w:r w:rsidRPr="0056068F">
        <w:t>newSkill</w:t>
      </w:r>
      <w:proofErr w:type="spellEnd"/>
      <w:r w:rsidRPr="0056068F">
        <w:t>}" added.`; // Feedback for user</w:t>
      </w:r>
    </w:p>
    <w:p w14:paraId="0E13E9DA" w14:textId="2BAAF7F5" w:rsidR="003A30F9" w:rsidRPr="0056068F" w:rsidRDefault="003A30F9" w:rsidP="003A30F9">
      <w:pPr>
        <w:pStyle w:val="ComputerCode"/>
      </w:pPr>
      <w:r w:rsidRPr="0056068F">
        <w:t xml:space="preserve">  </w:t>
      </w:r>
      <w:r w:rsidRPr="0056068F">
        <w:tab/>
      </w:r>
      <w:proofErr w:type="spellStart"/>
      <w:r w:rsidRPr="0056068F">
        <w:t>skillInput.value</w:t>
      </w:r>
      <w:proofErr w:type="spellEnd"/>
      <w:r w:rsidRPr="0056068F">
        <w:t xml:space="preserve"> = "";      </w:t>
      </w:r>
      <w:r w:rsidRPr="0056068F">
        <w:tab/>
        <w:t>// Clear the input box</w:t>
      </w:r>
    </w:p>
    <w:p w14:paraId="2CFF09F7" w14:textId="77777777" w:rsidR="003A30F9" w:rsidRPr="0056068F" w:rsidRDefault="003A30F9" w:rsidP="003A30F9">
      <w:pPr>
        <w:pStyle w:val="ComputerCode"/>
      </w:pPr>
      <w:r w:rsidRPr="0056068F">
        <w:t>});</w:t>
      </w:r>
    </w:p>
    <w:p w14:paraId="1DD4FEFF" w14:textId="256B8BA0" w:rsidR="003A30F9" w:rsidRPr="0056068F" w:rsidRDefault="003A30F9" w:rsidP="00275801">
      <w:pPr>
        <w:pStyle w:val="ListNumber"/>
      </w:pPr>
      <w:r w:rsidRPr="0056068F">
        <w:t>Update your Skills list with the algorithm functionality:</w:t>
      </w:r>
    </w:p>
    <w:p w14:paraId="0F472D1E" w14:textId="29D83CF0" w:rsidR="003A30F9" w:rsidRPr="0056068F" w:rsidRDefault="003A30F9" w:rsidP="00BD4345">
      <w:pPr>
        <w:pStyle w:val="ListNumber"/>
        <w:numPr>
          <w:ilvl w:val="1"/>
          <w:numId w:val="6"/>
        </w:numPr>
      </w:pPr>
      <w:r w:rsidRPr="0056068F">
        <w:t>Create buttons and inputs for Delete, Search</w:t>
      </w:r>
      <w:r w:rsidR="00603DBF" w:rsidRPr="0056068F">
        <w:t xml:space="preserve"> and</w:t>
      </w:r>
      <w:r w:rsidRPr="0056068F">
        <w:t xml:space="preserve"> optionally Sort (A–Z).</w:t>
      </w:r>
    </w:p>
    <w:p w14:paraId="389A9F61" w14:textId="67A6856C" w:rsidR="003A30F9" w:rsidRPr="0056068F" w:rsidRDefault="003A30F9" w:rsidP="00BD4345">
      <w:pPr>
        <w:pStyle w:val="ListNumber"/>
        <w:numPr>
          <w:ilvl w:val="1"/>
          <w:numId w:val="6"/>
        </w:numPr>
      </w:pPr>
      <w:r w:rsidRPr="0056068F">
        <w:t xml:space="preserve">Use your existing functions </w:t>
      </w:r>
      <w:proofErr w:type="spellStart"/>
      <w:r w:rsidRPr="004A5AB1">
        <w:rPr>
          <w:rStyle w:val="Emphasis"/>
        </w:rPr>
        <w:t>removeAt</w:t>
      </w:r>
      <w:proofErr w:type="spellEnd"/>
      <w:r w:rsidRPr="004A5AB1">
        <w:rPr>
          <w:rStyle w:val="Emphasis"/>
        </w:rPr>
        <w:t>()</w:t>
      </w:r>
      <w:r w:rsidRPr="0056068F">
        <w:t xml:space="preserve">, </w:t>
      </w:r>
      <w:proofErr w:type="spellStart"/>
      <w:r w:rsidRPr="004A5AB1">
        <w:rPr>
          <w:rStyle w:val="Emphasis"/>
        </w:rPr>
        <w:t>linearSearch</w:t>
      </w:r>
      <w:proofErr w:type="spellEnd"/>
      <w:r w:rsidRPr="004A5AB1">
        <w:rPr>
          <w:rStyle w:val="Emphasis"/>
        </w:rPr>
        <w:t>()</w:t>
      </w:r>
      <w:r w:rsidR="00603DBF" w:rsidRPr="0056068F">
        <w:t xml:space="preserve"> and</w:t>
      </w:r>
      <w:r w:rsidRPr="0056068F">
        <w:t xml:space="preserve"> </w:t>
      </w:r>
      <w:proofErr w:type="spellStart"/>
      <w:r w:rsidRPr="004A5AB1">
        <w:rPr>
          <w:rStyle w:val="Emphasis"/>
        </w:rPr>
        <w:t>binarySearch</w:t>
      </w:r>
      <w:proofErr w:type="spellEnd"/>
      <w:r w:rsidRPr="004A5AB1">
        <w:rPr>
          <w:rStyle w:val="Emphasis"/>
        </w:rPr>
        <w:t>()</w:t>
      </w:r>
      <w:r w:rsidRPr="0056068F">
        <w:t xml:space="preserve"> to make each button work.</w:t>
      </w:r>
    </w:p>
    <w:p w14:paraId="1EE13105" w14:textId="7A596FF3" w:rsidR="003A30F9" w:rsidRPr="0056068F" w:rsidRDefault="003A30F9" w:rsidP="00BD4345">
      <w:pPr>
        <w:pStyle w:val="ListNumber"/>
        <w:numPr>
          <w:ilvl w:val="1"/>
          <w:numId w:val="6"/>
        </w:numPr>
      </w:pPr>
      <w:r w:rsidRPr="0056068F">
        <w:t>Each button should call its corresponding function, update the array</w:t>
      </w:r>
      <w:r w:rsidR="00603DBF" w:rsidRPr="0056068F">
        <w:t xml:space="preserve"> and</w:t>
      </w:r>
      <w:r w:rsidRPr="0056068F">
        <w:t xml:space="preserve"> display the new results using </w:t>
      </w:r>
      <w:proofErr w:type="spellStart"/>
      <w:r w:rsidRPr="004A5AB1">
        <w:rPr>
          <w:rStyle w:val="Emphasis"/>
        </w:rPr>
        <w:t>renderSkills</w:t>
      </w:r>
      <w:proofErr w:type="spellEnd"/>
      <w:r w:rsidRPr="004A5AB1">
        <w:rPr>
          <w:rStyle w:val="Emphasis"/>
        </w:rPr>
        <w:t>()</w:t>
      </w:r>
      <w:r w:rsidRPr="0056068F">
        <w:t>.</w:t>
      </w:r>
    </w:p>
    <w:p w14:paraId="678E238D" w14:textId="797AB17F" w:rsidR="003A30F9" w:rsidRPr="0056068F" w:rsidRDefault="003A30F9" w:rsidP="00BD4345">
      <w:pPr>
        <w:pStyle w:val="ListNumber"/>
        <w:numPr>
          <w:ilvl w:val="1"/>
          <w:numId w:val="6"/>
        </w:numPr>
      </w:pPr>
      <w:r w:rsidRPr="0056068F">
        <w:t xml:space="preserve">Use the message element to show feedback such as </w:t>
      </w:r>
      <w:r w:rsidR="004A5AB1">
        <w:t>'</w:t>
      </w:r>
      <w:r w:rsidRPr="0056068F">
        <w:t>Item deleted</w:t>
      </w:r>
      <w:r w:rsidR="005E422F" w:rsidRPr="0056068F">
        <w:t>'</w:t>
      </w:r>
      <w:r w:rsidRPr="0056068F">
        <w:t xml:space="preserve">, </w:t>
      </w:r>
      <w:r w:rsidR="004A5AB1">
        <w:t>'</w:t>
      </w:r>
      <w:r w:rsidRPr="0056068F">
        <w:t>Found at index 2</w:t>
      </w:r>
      <w:r w:rsidR="005E422F" w:rsidRPr="0056068F">
        <w:t>'</w:t>
      </w:r>
      <w:r w:rsidRPr="0056068F">
        <w:t xml:space="preserve">, or </w:t>
      </w:r>
      <w:r w:rsidR="004A5AB1">
        <w:t>'</w:t>
      </w:r>
      <w:r w:rsidRPr="0056068F">
        <w:t>Not found</w:t>
      </w:r>
      <w:r w:rsidR="005E422F" w:rsidRPr="0056068F">
        <w:t>'</w:t>
      </w:r>
      <w:r w:rsidRPr="0056068F">
        <w:t>.</w:t>
      </w:r>
    </w:p>
    <w:p w14:paraId="064D4B50" w14:textId="77777777" w:rsidR="00C86EA0" w:rsidRPr="0056068F" w:rsidRDefault="00C86EA0" w:rsidP="008A4A3E">
      <w:pPr>
        <w:pStyle w:val="HeadingDecorative"/>
        <w:rPr>
          <w:noProof/>
        </w:rPr>
      </w:pPr>
      <w:r w:rsidRPr="0056068F">
        <w:rPr>
          <w:noProof/>
        </w:rPr>
        <w:tab/>
      </w:r>
      <w:r w:rsidRPr="0056068F">
        <w:rPr>
          <w:noProof/>
        </w:rPr>
        <w:drawing>
          <wp:inline distT="0" distB="0" distL="0" distR="0" wp14:anchorId="1486B78E" wp14:editId="0F3C6D60">
            <wp:extent cx="324000" cy="324000"/>
            <wp:effectExtent l="0" t="0" r="0" b="0"/>
            <wp:docPr id="579141481"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szCs w:val="40"/>
        </w:rPr>
        <w:t>Self-check</w:t>
      </w:r>
    </w:p>
    <w:p w14:paraId="5E4EE3EC" w14:textId="77777777" w:rsidR="00C86EA0" w:rsidRPr="0056068F" w:rsidRDefault="00C86EA0" w:rsidP="00851EF1">
      <w:pPr>
        <w:pStyle w:val="Heading3"/>
        <w:rPr>
          <w:noProof/>
        </w:rPr>
      </w:pPr>
      <w:r w:rsidRPr="0056068F">
        <w:rPr>
          <w:noProof/>
        </w:rPr>
        <w:t>How did you go?</w:t>
      </w:r>
    </w:p>
    <w:p w14:paraId="138AC6DA" w14:textId="51E51690" w:rsidR="00C86EA0" w:rsidRPr="0056068F" w:rsidRDefault="00C86EA0" w:rsidP="00BA6D8F">
      <w:pPr>
        <w:keepNext/>
        <w:rPr>
          <w:color w:val="000000" w:themeColor="text1"/>
        </w:rPr>
      </w:pPr>
      <w:r w:rsidRPr="0056068F">
        <w:rPr>
          <w:color w:val="000000" w:themeColor="text1"/>
        </w:rPr>
        <w:t xml:space="preserve">You have completed the lesson: </w:t>
      </w:r>
      <w:r w:rsidR="00E039B1" w:rsidRPr="00E039B1">
        <w:rPr>
          <w:rStyle w:val="Strong"/>
        </w:rPr>
        <w:t>Manipulating the HTML DOM using JavaScript</w:t>
      </w:r>
      <w:r w:rsidRPr="0056068F">
        <w:rPr>
          <w:color w:val="000000" w:themeColor="text1"/>
        </w:rPr>
        <w:t xml:space="preserve">. Check the boxes for the tasks you feel confident you can complete. </w:t>
      </w:r>
    </w:p>
    <w:p w14:paraId="4DFB652C" w14:textId="50B2846D" w:rsidR="00C86EA0" w:rsidRPr="0056068F" w:rsidRDefault="00000000" w:rsidP="000F0D6C">
      <w:pPr>
        <w:tabs>
          <w:tab w:val="left" w:pos="709"/>
        </w:tabs>
        <w:ind w:left="709" w:hanging="425"/>
        <w:rPr>
          <w:color w:val="000000" w:themeColor="text1"/>
        </w:rPr>
      </w:pPr>
      <w:sdt>
        <w:sdtPr>
          <w:rPr>
            <w:color w:val="000000" w:themeColor="text1"/>
          </w:rPr>
          <w:id w:val="-1057852592"/>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E039B1">
        <w:rPr>
          <w:color w:val="000000" w:themeColor="text1"/>
        </w:rPr>
        <w:t xml:space="preserve">I can </w:t>
      </w:r>
      <w:r w:rsidR="00ED6F7C">
        <w:rPr>
          <w:color w:val="000000" w:themeColor="text1"/>
        </w:rPr>
        <w:t>integrate</w:t>
      </w:r>
      <w:r w:rsidR="00E039B1" w:rsidRPr="00E039B1">
        <w:rPr>
          <w:color w:val="000000" w:themeColor="text1"/>
        </w:rPr>
        <w:t xml:space="preserve"> code into a website to </w:t>
      </w:r>
      <w:r w:rsidR="00CE4065">
        <w:rPr>
          <w:color w:val="000000" w:themeColor="text1"/>
        </w:rPr>
        <w:t>process and</w:t>
      </w:r>
      <w:r w:rsidR="00E039B1" w:rsidRPr="00E039B1">
        <w:rPr>
          <w:color w:val="000000" w:themeColor="text1"/>
        </w:rPr>
        <w:t xml:space="preserve"> manipulate data</w:t>
      </w:r>
      <w:r w:rsidR="00E039B1">
        <w:rPr>
          <w:color w:val="000000" w:themeColor="text1"/>
        </w:rPr>
        <w:t>.</w:t>
      </w:r>
    </w:p>
    <w:p w14:paraId="6171352E" w14:textId="77777777" w:rsidR="00F7346D" w:rsidRPr="00E70E68" w:rsidRDefault="00F7346D" w:rsidP="00F7346D">
      <w:pPr>
        <w:pStyle w:val="HeadingDecorative"/>
        <w:rPr>
          <w:position w:val="12"/>
        </w:rPr>
      </w:pPr>
      <w:r w:rsidRPr="003F0C4F">
        <w:tab/>
      </w:r>
      <w:r>
        <w:rPr>
          <w:noProof/>
        </w:rPr>
        <w:drawing>
          <wp:inline distT="0" distB="0" distL="0" distR="0" wp14:anchorId="53DB90F3" wp14:editId="29549564">
            <wp:extent cx="324000" cy="324000"/>
            <wp:effectExtent l="0" t="0" r="0" b="0"/>
            <wp:docPr id="667083242"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4F121C66" w14:textId="68FFC447" w:rsidR="00F7346D" w:rsidRPr="003F0C4F" w:rsidRDefault="00F7346D" w:rsidP="00F7346D">
      <w:pPr>
        <w:pStyle w:val="Heading3"/>
      </w:pPr>
      <w:r>
        <w:t xml:space="preserve">Assessment 2 of 2: Project Part </w:t>
      </w:r>
      <w:r w:rsidR="00AA4D65">
        <w:t>6</w:t>
      </w:r>
    </w:p>
    <w:p w14:paraId="04D8441C" w14:textId="74A2CD44" w:rsidR="00F7346D" w:rsidRPr="00E3331C" w:rsidRDefault="00F7346D" w:rsidP="00F7346D">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0039454B">
        <w:rPr>
          <w:rStyle w:val="Strong"/>
        </w:rPr>
        <w:t>start</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sidR="00AA4D65">
        <w:rPr>
          <w:color w:val="000000" w:themeColor="text1"/>
        </w:rPr>
        <w:t>6</w:t>
      </w:r>
      <w:r w:rsidRPr="00E3331C">
        <w:rPr>
          <w:color w:val="000000" w:themeColor="text1"/>
        </w:rPr>
        <w:t xml:space="preserve">. </w:t>
      </w:r>
    </w:p>
    <w:p w14:paraId="77B98B7C" w14:textId="77777777" w:rsidR="00F7346D" w:rsidRPr="00E3331C" w:rsidRDefault="00F7346D" w:rsidP="00E039B1">
      <w:pPr>
        <w:keepNext/>
        <w:rPr>
          <w:color w:val="000000" w:themeColor="text1"/>
        </w:rPr>
      </w:pPr>
      <w:r w:rsidRPr="00E3331C">
        <w:rPr>
          <w:color w:val="000000" w:themeColor="text1"/>
        </w:rPr>
        <w:t>If your assessments are online, go to Assessments in the top menu and access the files.</w:t>
      </w:r>
    </w:p>
    <w:p w14:paraId="5975BAFF" w14:textId="62810B75" w:rsidR="0039454B" w:rsidRPr="000E428E" w:rsidRDefault="00F7346D" w:rsidP="00A22F6A">
      <w:pPr>
        <w:pStyle w:val="Notebox"/>
      </w:pPr>
      <w:r w:rsidRPr="004E3705">
        <w:rPr>
          <w:rStyle w:val="Strong"/>
        </w:rPr>
        <w:t>Note</w:t>
      </w:r>
      <w:r>
        <w:rPr>
          <w:rStyle w:val="Strong"/>
        </w:rPr>
        <w:t>:</w:t>
      </w:r>
      <w:r>
        <w:t xml:space="preserve"> To access the entire assessment, you must download and save each part separately.</w:t>
      </w:r>
    </w:p>
    <w:p w14:paraId="1493BFA0" w14:textId="77777777" w:rsidR="0039454B" w:rsidRPr="003F0C4F" w:rsidRDefault="0039454B" w:rsidP="00495134">
      <w:pPr>
        <w:sectPr w:rsidR="0039454B" w:rsidRPr="003F0C4F" w:rsidSect="0039454B">
          <w:headerReference w:type="even" r:id="rId261"/>
          <w:footerReference w:type="even" r:id="rId262"/>
          <w:headerReference w:type="first" r:id="rId263"/>
          <w:footerReference w:type="first" r:id="rId264"/>
          <w:pgSz w:w="11906" w:h="16838" w:code="9"/>
          <w:pgMar w:top="1134" w:right="1134" w:bottom="1134" w:left="1134" w:header="680" w:footer="482" w:gutter="0"/>
          <w:cols w:space="4253"/>
          <w:docGrid w:linePitch="360"/>
        </w:sectPr>
      </w:pPr>
    </w:p>
    <w:p w14:paraId="032B21B0" w14:textId="51BA0993" w:rsidR="0039454B" w:rsidRPr="00AA4C43" w:rsidRDefault="0039454B" w:rsidP="00495134">
      <w:pPr>
        <w:pStyle w:val="Heading1LessonTitle"/>
        <w:framePr w:h="3005" w:hRule="exact" w:wrap="notBeside"/>
      </w:pPr>
      <w:bookmarkStart w:id="180" w:name="_Toc174105279"/>
      <w:bookmarkStart w:id="181" w:name="_Toc216707814"/>
      <w:r w:rsidRPr="00495134">
        <w:rPr>
          <w:rStyle w:val="Strong"/>
        </w:rPr>
        <w:lastRenderedPageBreak/>
        <w:t xml:space="preserve">Lesson </w:t>
      </w:r>
      <w:r w:rsidRPr="00495134">
        <w:rPr>
          <w:rStyle w:val="Strong"/>
        </w:rPr>
        <w:fldChar w:fldCharType="begin"/>
      </w:r>
      <w:r w:rsidRPr="00495134">
        <w:rPr>
          <w:rStyle w:val="Strong"/>
        </w:rPr>
        <w:instrText xml:space="preserve"> SEQ Lesson \* ARABIC </w:instrText>
      </w:r>
      <w:r w:rsidRPr="00495134">
        <w:rPr>
          <w:rStyle w:val="Strong"/>
        </w:rPr>
        <w:fldChar w:fldCharType="separate"/>
      </w:r>
      <w:r w:rsidR="009769A3">
        <w:rPr>
          <w:rStyle w:val="Strong"/>
          <w:noProof/>
        </w:rPr>
        <w:t>6</w:t>
      </w:r>
      <w:r w:rsidRPr="00495134">
        <w:rPr>
          <w:rStyle w:val="Strong"/>
        </w:rPr>
        <w:fldChar w:fldCharType="end"/>
      </w:r>
      <w:r w:rsidRPr="00495134">
        <w:rPr>
          <w:rStyle w:val="Strong"/>
        </w:rPr>
        <w:t>:</w:t>
      </w:r>
      <w:r w:rsidRPr="00495134">
        <w:rPr>
          <w:rStyle w:val="Strong"/>
        </w:rPr>
        <w:br/>
      </w:r>
      <w:r w:rsidR="00A22F6A">
        <w:t>T</w:t>
      </w:r>
      <w:bookmarkEnd w:id="180"/>
      <w:r w:rsidR="00A22F6A">
        <w:t>esting your website</w:t>
      </w:r>
      <w:bookmarkEnd w:id="181"/>
    </w:p>
    <w:bookmarkStart w:id="182" w:name="_Toc158903818"/>
    <w:bookmarkStart w:id="183" w:name="_Toc174105280"/>
    <w:bookmarkStart w:id="184" w:name="_Toc216707815"/>
    <w:p w14:paraId="28B81822" w14:textId="77777777" w:rsidR="0039454B" w:rsidRPr="003F0C4F" w:rsidRDefault="0039454B" w:rsidP="00495134">
      <w:pPr>
        <w:pStyle w:val="Heading2"/>
      </w:pPr>
      <w:r w:rsidRPr="007F3EE9">
        <w:rPr>
          <w:noProof/>
          <w:shd w:val="clear" w:color="auto" w:fill="FFFFFF" w:themeFill="background1"/>
        </w:rPr>
        <mc:AlternateContent>
          <mc:Choice Requires="wps">
            <w:drawing>
              <wp:anchor distT="0" distB="1800225" distL="0" distR="0" simplePos="0" relativeHeight="251658249" behindDoc="1" locked="0" layoutInCell="1" allowOverlap="1" wp14:anchorId="4DB91CDE" wp14:editId="51955653">
                <wp:simplePos x="0" y="0"/>
                <wp:positionH relativeFrom="page">
                  <wp:align>left</wp:align>
                </wp:positionH>
                <wp:positionV relativeFrom="page">
                  <wp:align>top</wp:align>
                </wp:positionV>
                <wp:extent cx="7560000" cy="2700000"/>
                <wp:effectExtent l="0" t="0" r="3175" b="5715"/>
                <wp:wrapNone/>
                <wp:docPr id="53308469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26AC192" id="Rectangle 1" o:spid="_x0000_s1026" alt="&quot;&quot;" style="position:absolute;margin-left:0;margin-top:0;width:595.3pt;height:212.6pt;z-index:-251656183;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" stroked="f" strokeweight="2pt">
                <v:fill r:id="rId265" o:title="" recolor="t" rotate="t" type="frame"/>
                <w10:wrap anchorx="page" anchory="page"/>
              </v:rect>
            </w:pict>
          </mc:Fallback>
        </mc:AlternateContent>
      </w:r>
      <w:r w:rsidRPr="003F0C4F">
        <w:t>Overview</w:t>
      </w:r>
      <w:bookmarkEnd w:id="182"/>
      <w:bookmarkEnd w:id="183"/>
      <w:bookmarkEnd w:id="184"/>
    </w:p>
    <w:p w14:paraId="09CB5049" w14:textId="62E373EA" w:rsidR="00E6241D" w:rsidRDefault="00AA1784" w:rsidP="00AA1784">
      <w:pPr>
        <w:rPr>
          <w:rFonts w:ascii="Calibri" w:hAnsi="Calibri"/>
          <w:noProof/>
          <w:lang w:eastAsia="en-AU"/>
        </w:rPr>
      </w:pPr>
      <w:r w:rsidRPr="00AA1784">
        <w:rPr>
          <w:rFonts w:ascii="Calibri" w:hAnsi="Calibri"/>
          <w:noProof/>
          <w:lang w:eastAsia="en-AU"/>
        </w:rPr>
        <w:t>Functional testing should happen throughout the website development process. It’s more effective to test</w:t>
      </w:r>
      <w:r w:rsidR="00827C8A">
        <w:rPr>
          <w:rFonts w:ascii="Calibri" w:hAnsi="Calibri"/>
          <w:noProof/>
          <w:lang w:eastAsia="en-AU"/>
        </w:rPr>
        <w:t xml:space="preserve"> and troubleshoot</w:t>
      </w:r>
      <w:r w:rsidRPr="00AA1784">
        <w:rPr>
          <w:rFonts w:ascii="Calibri" w:hAnsi="Calibri"/>
          <w:noProof/>
          <w:lang w:eastAsia="en-AU"/>
        </w:rPr>
        <w:t xml:space="preserve"> individual components as they’re added, instead of replicating code and potential errors on to multiple pages.</w:t>
      </w:r>
    </w:p>
    <w:p w14:paraId="398296DD" w14:textId="2FDFD5E4" w:rsidR="0039454B" w:rsidRPr="00BD6E2E" w:rsidRDefault="00AA1784" w:rsidP="00AA1784">
      <w:pPr>
        <w:rPr>
          <w:color w:val="000000" w:themeColor="text1"/>
        </w:rPr>
      </w:pPr>
      <w:r w:rsidRPr="00AA1784">
        <w:rPr>
          <w:rFonts w:ascii="Calibri" w:hAnsi="Calibri"/>
          <w:noProof/>
          <w:lang w:eastAsia="en-AU"/>
        </w:rPr>
        <w:t>Once the website is complete, you’ll then need to do a thorough test</w:t>
      </w:r>
      <w:r w:rsidR="00E6241D">
        <w:rPr>
          <w:rFonts w:ascii="Calibri" w:hAnsi="Calibri"/>
          <w:noProof/>
          <w:lang w:eastAsia="en-AU"/>
        </w:rPr>
        <w:t xml:space="preserve"> following a test plan</w:t>
      </w:r>
      <w:r w:rsidRPr="00AA1784">
        <w:rPr>
          <w:rFonts w:ascii="Calibri" w:hAnsi="Calibri"/>
          <w:noProof/>
          <w:lang w:eastAsia="en-AU"/>
        </w:rPr>
        <w:t xml:space="preserve"> to make sure it meets industry standards and user requirements.</w:t>
      </w:r>
    </w:p>
    <w:p w14:paraId="61E263D7" w14:textId="77777777" w:rsidR="0039454B" w:rsidRPr="00BD6E2E" w:rsidRDefault="0039454B" w:rsidP="00635AAB">
      <w:pPr>
        <w:rPr>
          <w:color w:val="000000" w:themeColor="text1"/>
        </w:rPr>
      </w:pPr>
      <w:r w:rsidRPr="00BD6E2E">
        <w:rPr>
          <w:color w:val="000000" w:themeColor="text1"/>
        </w:rPr>
        <w:t xml:space="preserve">In this </w:t>
      </w:r>
      <w:r>
        <w:rPr>
          <w:color w:val="000000" w:themeColor="text1"/>
        </w:rPr>
        <w:t>lesson,</w:t>
      </w:r>
      <w:r w:rsidRPr="00BD6E2E">
        <w:rPr>
          <w:color w:val="000000" w:themeColor="text1"/>
        </w:rPr>
        <w:t xml:space="preserve"> you will learn to:</w:t>
      </w:r>
    </w:p>
    <w:p w14:paraId="214DA9A3" w14:textId="77777777" w:rsidR="005C715C" w:rsidRDefault="005C715C" w:rsidP="005C715C">
      <w:pPr>
        <w:pStyle w:val="ListBullet"/>
      </w:pPr>
      <w:r>
        <w:t>test a website following a test plan</w:t>
      </w:r>
      <w:r w:rsidRPr="007710BF">
        <w:t xml:space="preserve"> </w:t>
      </w:r>
      <w:r>
        <w:t>to confirm it meets specifications</w:t>
      </w:r>
    </w:p>
    <w:p w14:paraId="3B71858B" w14:textId="77777777" w:rsidR="005C715C" w:rsidRDefault="005C715C" w:rsidP="005C715C">
      <w:pPr>
        <w:pStyle w:val="ListBullet"/>
      </w:pPr>
      <w:r>
        <w:t>record test results according to organisational requirements</w:t>
      </w:r>
    </w:p>
    <w:p w14:paraId="0D1CE93C" w14:textId="609016B4" w:rsidR="005C715C" w:rsidRDefault="005C715C" w:rsidP="005C715C">
      <w:pPr>
        <w:pStyle w:val="ListBullet"/>
      </w:pPr>
      <w:r>
        <w:t>correct issues resulting from testing.</w:t>
      </w:r>
    </w:p>
    <w:p w14:paraId="78C9822B" w14:textId="3C412A02" w:rsidR="00690968" w:rsidRPr="00690968" w:rsidRDefault="00690968" w:rsidP="00055029">
      <w:pPr>
        <w:pStyle w:val="Heading3"/>
      </w:pPr>
      <w:r w:rsidRPr="00690968">
        <w:t xml:space="preserve">Why </w:t>
      </w:r>
      <w:r w:rsidR="00A53C79" w:rsidRPr="00690968">
        <w:t>follow a test plan</w:t>
      </w:r>
      <w:r w:rsidRPr="00690968">
        <w:t>?</w:t>
      </w:r>
    </w:p>
    <w:p w14:paraId="6593A2E8" w14:textId="5076741C" w:rsidR="00690968" w:rsidRPr="00690968" w:rsidRDefault="00690968" w:rsidP="00690968">
      <w:pPr>
        <w:rPr>
          <w:color w:val="000000" w:themeColor="text1"/>
        </w:rPr>
      </w:pPr>
      <w:r w:rsidRPr="00690968">
        <w:rPr>
          <w:color w:val="000000" w:themeColor="text1"/>
        </w:rPr>
        <w:t>A test plan provides a structured approach to testing. It outlines</w:t>
      </w:r>
      <w:r w:rsidR="005B6156">
        <w:rPr>
          <w:color w:val="000000" w:themeColor="text1"/>
        </w:rPr>
        <w:t xml:space="preserve"> the following:</w:t>
      </w:r>
    </w:p>
    <w:p w14:paraId="2B53038E" w14:textId="5ED19C66" w:rsidR="00690968" w:rsidRPr="00690968" w:rsidRDefault="00690968" w:rsidP="005B6156">
      <w:pPr>
        <w:pStyle w:val="ListBullet"/>
      </w:pPr>
      <w:r w:rsidRPr="00690968">
        <w:t>Test cases: Specific scenarios to check</w:t>
      </w:r>
      <w:r w:rsidR="00A53C79">
        <w:t>, for example,</w:t>
      </w:r>
      <w:r w:rsidRPr="00690968">
        <w:t xml:space="preserve"> navigation links, form submissions, responsive layout.</w:t>
      </w:r>
    </w:p>
    <w:p w14:paraId="2ABC26BE" w14:textId="77777777" w:rsidR="00690968" w:rsidRPr="00690968" w:rsidRDefault="00690968" w:rsidP="005B6156">
      <w:pPr>
        <w:pStyle w:val="ListBullet"/>
      </w:pPr>
      <w:r w:rsidRPr="00690968">
        <w:t>Expected results: What should happen when the test case is executed.</w:t>
      </w:r>
    </w:p>
    <w:p w14:paraId="0F271DCB" w14:textId="77777777" w:rsidR="00690968" w:rsidRPr="00690968" w:rsidRDefault="00690968" w:rsidP="005B6156">
      <w:pPr>
        <w:pStyle w:val="ListBullet"/>
      </w:pPr>
      <w:r w:rsidRPr="00690968">
        <w:t>Actual results: What happens during testing.</w:t>
      </w:r>
    </w:p>
    <w:p w14:paraId="4B6C8DE0" w14:textId="206D703A" w:rsidR="00690968" w:rsidRPr="00690968" w:rsidRDefault="00690968" w:rsidP="00690968">
      <w:pPr>
        <w:rPr>
          <w:color w:val="000000" w:themeColor="text1"/>
        </w:rPr>
      </w:pPr>
      <w:r w:rsidRPr="00690968">
        <w:rPr>
          <w:color w:val="000000" w:themeColor="text1"/>
        </w:rPr>
        <w:t>Following a test plan helps maintain consistency, ensures all features are tested and makes it easier to identify and fix issues.</w:t>
      </w:r>
    </w:p>
    <w:p w14:paraId="6FDC8FFE" w14:textId="22009C54" w:rsidR="00690968" w:rsidRPr="00690968" w:rsidRDefault="00690968" w:rsidP="00055029">
      <w:pPr>
        <w:pStyle w:val="Heading3"/>
      </w:pPr>
      <w:r w:rsidRPr="00690968">
        <w:lastRenderedPageBreak/>
        <w:t xml:space="preserve">Steps to </w:t>
      </w:r>
      <w:r w:rsidR="005B6156" w:rsidRPr="00690968">
        <w:t>test and record results</w:t>
      </w:r>
    </w:p>
    <w:p w14:paraId="69D70791" w14:textId="046E3D82" w:rsidR="00690968" w:rsidRPr="00690968" w:rsidRDefault="005508FF" w:rsidP="0059201A">
      <w:pPr>
        <w:keepNext/>
        <w:rPr>
          <w:color w:val="000000" w:themeColor="text1"/>
        </w:rPr>
      </w:pPr>
      <w:r>
        <w:rPr>
          <w:color w:val="000000" w:themeColor="text1"/>
        </w:rPr>
        <w:t>Follow these steps to test your website</w:t>
      </w:r>
      <w:r w:rsidR="001A6CB8">
        <w:rPr>
          <w:color w:val="000000" w:themeColor="text1"/>
        </w:rPr>
        <w:t xml:space="preserve"> according to the test plan.</w:t>
      </w:r>
    </w:p>
    <w:p w14:paraId="794A40A1" w14:textId="191915A0" w:rsidR="00690968" w:rsidRPr="00690968" w:rsidRDefault="00690968" w:rsidP="003D504B">
      <w:pPr>
        <w:pStyle w:val="Heading4"/>
      </w:pPr>
      <w:r w:rsidRPr="00690968">
        <w:t xml:space="preserve">Review the </w:t>
      </w:r>
      <w:r w:rsidR="00CF6845" w:rsidRPr="00690968">
        <w:t>test plan</w:t>
      </w:r>
    </w:p>
    <w:p w14:paraId="44D0FFD7" w14:textId="77777777" w:rsidR="001171B4" w:rsidRDefault="001171B4" w:rsidP="001171B4">
      <w:pPr>
        <w:pStyle w:val="ListBullet"/>
      </w:pPr>
      <w:r>
        <w:t>Access</w:t>
      </w:r>
      <w:r w:rsidR="00690968" w:rsidRPr="00690968">
        <w:t xml:space="preserve"> the previously created test plan and understand each test case. </w:t>
      </w:r>
    </w:p>
    <w:p w14:paraId="309E6377" w14:textId="351013B6" w:rsidR="00690968" w:rsidRPr="00690968" w:rsidRDefault="00690968" w:rsidP="001171B4">
      <w:pPr>
        <w:pStyle w:val="ListBullet"/>
      </w:pPr>
      <w:r w:rsidRPr="00690968">
        <w:t>Confirm the expected outcomes for each scenario.</w:t>
      </w:r>
    </w:p>
    <w:p w14:paraId="7CB9FE8E" w14:textId="5C011B6F" w:rsidR="00690968" w:rsidRPr="00690968" w:rsidRDefault="00690968" w:rsidP="003D504B">
      <w:pPr>
        <w:pStyle w:val="Heading4"/>
      </w:pPr>
      <w:r w:rsidRPr="00690968">
        <w:t xml:space="preserve">Perform </w:t>
      </w:r>
      <w:r w:rsidR="001171B4" w:rsidRPr="00690968">
        <w:t>each test case</w:t>
      </w:r>
    </w:p>
    <w:p w14:paraId="4F16005A" w14:textId="77777777" w:rsidR="00690968" w:rsidRPr="00690968" w:rsidRDefault="00690968" w:rsidP="001171B4">
      <w:pPr>
        <w:pStyle w:val="ListBullet"/>
      </w:pPr>
      <w:r w:rsidRPr="00690968">
        <w:t>Use different browsers and devices (or simulators) as outlined in the plan.</w:t>
      </w:r>
    </w:p>
    <w:p w14:paraId="1A185902" w14:textId="6F607A90" w:rsidR="00690968" w:rsidRPr="00690968" w:rsidRDefault="00690968" w:rsidP="001171B4">
      <w:pPr>
        <w:pStyle w:val="ListBullet"/>
      </w:pPr>
      <w:r w:rsidRPr="00690968">
        <w:t>Check functionality such as links, forms, media and interactive elements.</w:t>
      </w:r>
    </w:p>
    <w:p w14:paraId="331B732D" w14:textId="77777777" w:rsidR="00690968" w:rsidRPr="00690968" w:rsidRDefault="00690968" w:rsidP="001171B4">
      <w:pPr>
        <w:pStyle w:val="ListBullet"/>
      </w:pPr>
      <w:r w:rsidRPr="00690968">
        <w:t>Verify layout and styling across screen sizes.</w:t>
      </w:r>
    </w:p>
    <w:p w14:paraId="54BD4DC0" w14:textId="08E2D7C8" w:rsidR="00690968" w:rsidRPr="00690968" w:rsidRDefault="00690968" w:rsidP="003D504B">
      <w:pPr>
        <w:pStyle w:val="Heading4"/>
      </w:pPr>
      <w:r w:rsidRPr="00690968">
        <w:t xml:space="preserve">Record the </w:t>
      </w:r>
      <w:r w:rsidR="001171B4">
        <w:t>r</w:t>
      </w:r>
      <w:r w:rsidRPr="00690968">
        <w:t>esults</w:t>
      </w:r>
    </w:p>
    <w:p w14:paraId="7D5C90B8" w14:textId="77777777" w:rsidR="00690968" w:rsidRPr="00690968" w:rsidRDefault="00690968" w:rsidP="00690968">
      <w:pPr>
        <w:rPr>
          <w:color w:val="000000" w:themeColor="text1"/>
        </w:rPr>
      </w:pPr>
      <w:r w:rsidRPr="00690968">
        <w:rPr>
          <w:color w:val="000000" w:themeColor="text1"/>
        </w:rPr>
        <w:t>For each test case:</w:t>
      </w:r>
    </w:p>
    <w:p w14:paraId="32AF3447" w14:textId="616E50EF" w:rsidR="00690968" w:rsidRPr="00690968" w:rsidRDefault="001171B4" w:rsidP="00EC0569">
      <w:pPr>
        <w:pStyle w:val="ListBullet"/>
      </w:pPr>
      <w:r>
        <w:t>n</w:t>
      </w:r>
      <w:r w:rsidR="00690968" w:rsidRPr="00690968">
        <w:t>ote whether the actual result matches the expected result</w:t>
      </w:r>
    </w:p>
    <w:p w14:paraId="06755247" w14:textId="05721EBA" w:rsidR="00690968" w:rsidRPr="00690968" w:rsidRDefault="001171B4" w:rsidP="00EC0569">
      <w:pPr>
        <w:pStyle w:val="ListBullet"/>
      </w:pPr>
      <w:r>
        <w:t>i</w:t>
      </w:r>
      <w:r w:rsidR="00690968" w:rsidRPr="00690968">
        <w:t>f there is a discrepancy, describe the issue clearly</w:t>
      </w:r>
      <w:r>
        <w:t>, for example, '</w:t>
      </w:r>
      <w:r w:rsidR="00690968" w:rsidRPr="00690968">
        <w:t>Image does not resize on mobile view</w:t>
      </w:r>
      <w:r>
        <w:t>'</w:t>
      </w:r>
    </w:p>
    <w:p w14:paraId="5DE21009" w14:textId="64C590E7" w:rsidR="00690968" w:rsidRPr="00690968" w:rsidRDefault="00EC0569" w:rsidP="00EC0569">
      <w:pPr>
        <w:pStyle w:val="ListBullet"/>
      </w:pPr>
      <w:r>
        <w:t>m</w:t>
      </w:r>
      <w:r w:rsidR="00690968" w:rsidRPr="00690968">
        <w:t>ark the test as Pass or Fail.</w:t>
      </w:r>
    </w:p>
    <w:p w14:paraId="0FF2BC2A" w14:textId="082B1E7B" w:rsidR="00690968" w:rsidRPr="00690968" w:rsidRDefault="00690968" w:rsidP="003D504B">
      <w:pPr>
        <w:pStyle w:val="Heading4"/>
      </w:pPr>
      <w:r w:rsidRPr="00690968">
        <w:t xml:space="preserve">Document </w:t>
      </w:r>
      <w:r w:rsidR="00EC0569" w:rsidRPr="00690968">
        <w:t>issues and fixes</w:t>
      </w:r>
    </w:p>
    <w:p w14:paraId="4224B475" w14:textId="77777777" w:rsidR="00690968" w:rsidRPr="00690968" w:rsidRDefault="00690968" w:rsidP="00055029">
      <w:pPr>
        <w:pStyle w:val="ListBullet"/>
      </w:pPr>
      <w:r w:rsidRPr="00690968">
        <w:t>Create a list of failed test cases.</w:t>
      </w:r>
    </w:p>
    <w:p w14:paraId="3140F2E3" w14:textId="152BD6D5" w:rsidR="00690968" w:rsidRDefault="00690968" w:rsidP="00055029">
      <w:pPr>
        <w:pStyle w:val="ListBullet"/>
      </w:pPr>
      <w:r w:rsidRPr="00690968">
        <w:t>Suggest or apply fixes, then retest to confirm resolution.</w:t>
      </w:r>
    </w:p>
    <w:p w14:paraId="5D14AD91" w14:textId="68265ED5" w:rsidR="00E478A8" w:rsidRDefault="007D4328" w:rsidP="00E478A8">
      <w:r>
        <w:t xml:space="preserve">Here is the test plan example from the </w:t>
      </w:r>
      <w:r w:rsidR="00E63359">
        <w:t xml:space="preserve">previous </w:t>
      </w:r>
      <w:r>
        <w:t>section on developing test plan</w:t>
      </w:r>
      <w:r w:rsidR="00E63359">
        <w:t>s</w:t>
      </w:r>
      <w:r>
        <w:t>:</w:t>
      </w:r>
    </w:p>
    <w:p w14:paraId="6FBD741E" w14:textId="07429D10" w:rsidR="00E478A8" w:rsidRPr="00BD4B74" w:rsidRDefault="00E478A8" w:rsidP="00E478A8">
      <w:pPr>
        <w:pStyle w:val="Caption"/>
        <w:rPr>
          <w:noProof/>
        </w:rPr>
      </w:pPr>
      <w:r w:rsidRPr="00C74479">
        <w:rPr>
          <w:noProof/>
        </w:rPr>
        <w:t xml:space="preserve">Table </w:t>
      </w:r>
      <w:r w:rsidRPr="00C74479">
        <w:rPr>
          <w:noProof/>
        </w:rPr>
        <w:fldChar w:fldCharType="begin"/>
      </w:r>
      <w:r w:rsidRPr="00C74479">
        <w:rPr>
          <w:noProof/>
        </w:rPr>
        <w:instrText xml:space="preserve"> SEQ Table \* ARABIC </w:instrText>
      </w:r>
      <w:r w:rsidRPr="00C74479">
        <w:rPr>
          <w:noProof/>
        </w:rPr>
        <w:fldChar w:fldCharType="separate"/>
      </w:r>
      <w:r w:rsidR="009769A3">
        <w:rPr>
          <w:noProof/>
        </w:rPr>
        <w:t>18</w:t>
      </w:r>
      <w:r w:rsidRPr="00C74479">
        <w:rPr>
          <w:noProof/>
        </w:rPr>
        <w:fldChar w:fldCharType="end"/>
      </w:r>
      <w:r>
        <w:rPr>
          <w:noProof/>
        </w:rPr>
        <w:t>: Example</w:t>
      </w:r>
      <w:r w:rsidRPr="00C74479">
        <w:rPr>
          <w:noProof/>
        </w:rPr>
        <w:t xml:space="preserve"> </w:t>
      </w:r>
      <w:r>
        <w:rPr>
          <w:noProof/>
        </w:rPr>
        <w:t>test plan</w:t>
      </w:r>
    </w:p>
    <w:tbl>
      <w:tblPr>
        <w:tblStyle w:val="TableGrid"/>
        <w:tblW w:w="5000" w:type="pct"/>
        <w:tblLayout w:type="fixed"/>
        <w:tblLook w:val="00A0" w:firstRow="1" w:lastRow="0" w:firstColumn="1" w:lastColumn="0" w:noHBand="0" w:noVBand="0"/>
        <w:tblDescription w:val="A table with three columns and three rows including a header row."/>
      </w:tblPr>
      <w:tblGrid>
        <w:gridCol w:w="1356"/>
        <w:gridCol w:w="1990"/>
        <w:gridCol w:w="2094"/>
        <w:gridCol w:w="2094"/>
        <w:gridCol w:w="2094"/>
      </w:tblGrid>
      <w:tr w:rsidR="00E478A8" w:rsidRPr="00F73886" w14:paraId="4C2AB209" w14:textId="77777777">
        <w:trPr>
          <w:cnfStyle w:val="100000000000" w:firstRow="1" w:lastRow="0" w:firstColumn="0" w:lastColumn="0" w:oddVBand="0" w:evenVBand="0" w:oddHBand="0" w:evenHBand="0" w:firstRowFirstColumn="0" w:firstRowLastColumn="0" w:lastRowFirstColumn="0" w:lastRowLastColumn="0"/>
        </w:trPr>
        <w:tc>
          <w:tcPr>
            <w:tcW w:w="1356" w:type="dxa"/>
          </w:tcPr>
          <w:p w14:paraId="521CA486" w14:textId="77777777" w:rsidR="00E478A8" w:rsidRPr="005F3CB2" w:rsidRDefault="00E478A8">
            <w:r w:rsidRPr="005F3CB2">
              <w:t>Test ID</w:t>
            </w:r>
          </w:p>
        </w:tc>
        <w:tc>
          <w:tcPr>
            <w:tcW w:w="1990" w:type="dxa"/>
          </w:tcPr>
          <w:p w14:paraId="2FE08BD0" w14:textId="77777777" w:rsidR="00E478A8" w:rsidRPr="005F3CB2" w:rsidRDefault="00E478A8">
            <w:r w:rsidRPr="005F3CB2">
              <w:t>Test name</w:t>
            </w:r>
          </w:p>
        </w:tc>
        <w:tc>
          <w:tcPr>
            <w:tcW w:w="2094" w:type="dxa"/>
          </w:tcPr>
          <w:p w14:paraId="546069F3" w14:textId="77777777" w:rsidR="00E478A8" w:rsidRPr="005F3CB2" w:rsidRDefault="00E478A8">
            <w:r w:rsidRPr="005F3CB2">
              <w:t>Summary</w:t>
            </w:r>
          </w:p>
        </w:tc>
        <w:tc>
          <w:tcPr>
            <w:tcW w:w="2094" w:type="dxa"/>
          </w:tcPr>
          <w:p w14:paraId="11CD82BF" w14:textId="77777777" w:rsidR="00E478A8" w:rsidRPr="005F3CB2" w:rsidRDefault="00E478A8">
            <w:r w:rsidRPr="005F3CB2">
              <w:t>Expected result</w:t>
            </w:r>
          </w:p>
        </w:tc>
        <w:tc>
          <w:tcPr>
            <w:tcW w:w="2094" w:type="dxa"/>
          </w:tcPr>
          <w:p w14:paraId="141D8958" w14:textId="77777777" w:rsidR="00E478A8" w:rsidRPr="005F3CB2" w:rsidRDefault="00E478A8">
            <w:r w:rsidRPr="005F3CB2">
              <w:t>Testing schedule (if applicable)</w:t>
            </w:r>
          </w:p>
        </w:tc>
      </w:tr>
      <w:tr w:rsidR="00E478A8" w:rsidRPr="00F73886" w14:paraId="2A770F05" w14:textId="77777777">
        <w:tc>
          <w:tcPr>
            <w:tcW w:w="1356" w:type="dxa"/>
          </w:tcPr>
          <w:p w14:paraId="1CFCDE89" w14:textId="77777777" w:rsidR="00E478A8" w:rsidRPr="005F3CB2" w:rsidRDefault="00E478A8">
            <w:r>
              <w:t>001</w:t>
            </w:r>
          </w:p>
        </w:tc>
        <w:tc>
          <w:tcPr>
            <w:tcW w:w="1990" w:type="dxa"/>
          </w:tcPr>
          <w:p w14:paraId="2BF1EA63" w14:textId="77777777" w:rsidR="00E478A8" w:rsidRPr="005F3CB2" w:rsidRDefault="00E478A8">
            <w:r>
              <w:t>Navigation menu</w:t>
            </w:r>
          </w:p>
        </w:tc>
        <w:tc>
          <w:tcPr>
            <w:tcW w:w="2094" w:type="dxa"/>
          </w:tcPr>
          <w:p w14:paraId="7AB9AFC7" w14:textId="77777777" w:rsidR="00E478A8" w:rsidRPr="005F3CB2" w:rsidRDefault="00E478A8">
            <w:r>
              <w:t>Check all links in the Navigation menu</w:t>
            </w:r>
          </w:p>
        </w:tc>
        <w:tc>
          <w:tcPr>
            <w:tcW w:w="2094" w:type="dxa"/>
          </w:tcPr>
          <w:p w14:paraId="40996100" w14:textId="77777777" w:rsidR="00E478A8" w:rsidRPr="005F3CB2" w:rsidRDefault="00E478A8">
            <w:r w:rsidRPr="00401642">
              <w:t>Menu links open correct pages</w:t>
            </w:r>
          </w:p>
        </w:tc>
        <w:tc>
          <w:tcPr>
            <w:tcW w:w="2094" w:type="dxa"/>
          </w:tcPr>
          <w:p w14:paraId="572B12A4" w14:textId="77777777" w:rsidR="00E478A8" w:rsidRPr="005F3CB2" w:rsidRDefault="00E478A8">
            <w:r>
              <w:t>Week 3</w:t>
            </w:r>
          </w:p>
        </w:tc>
      </w:tr>
      <w:tr w:rsidR="00E478A8" w:rsidRPr="00F73886" w14:paraId="3B97926D" w14:textId="77777777">
        <w:tc>
          <w:tcPr>
            <w:tcW w:w="1356" w:type="dxa"/>
          </w:tcPr>
          <w:p w14:paraId="34880CCE" w14:textId="77777777" w:rsidR="00E478A8" w:rsidRPr="005F3CB2" w:rsidRDefault="00E478A8">
            <w:r>
              <w:lastRenderedPageBreak/>
              <w:t>002</w:t>
            </w:r>
          </w:p>
        </w:tc>
        <w:tc>
          <w:tcPr>
            <w:tcW w:w="1990" w:type="dxa"/>
          </w:tcPr>
          <w:p w14:paraId="62601A71" w14:textId="77777777" w:rsidR="00E478A8" w:rsidRPr="005F3CB2" w:rsidRDefault="00E478A8">
            <w:r>
              <w:t>Submit contact form correctly</w:t>
            </w:r>
          </w:p>
        </w:tc>
        <w:tc>
          <w:tcPr>
            <w:tcW w:w="2094" w:type="dxa"/>
          </w:tcPr>
          <w:p w14:paraId="1BE35890" w14:textId="77777777" w:rsidR="00E478A8" w:rsidRPr="005F3CB2" w:rsidRDefault="00E478A8">
            <w:r>
              <w:t>Input all fields in the contact form with correct data and submit</w:t>
            </w:r>
          </w:p>
        </w:tc>
        <w:tc>
          <w:tcPr>
            <w:tcW w:w="2094" w:type="dxa"/>
          </w:tcPr>
          <w:p w14:paraId="7BC95B49" w14:textId="77777777" w:rsidR="00E478A8" w:rsidRPr="005F3CB2" w:rsidRDefault="00E478A8">
            <w:r w:rsidRPr="00401642">
              <w:t>Form sends data successfully</w:t>
            </w:r>
          </w:p>
        </w:tc>
        <w:tc>
          <w:tcPr>
            <w:tcW w:w="2094" w:type="dxa"/>
          </w:tcPr>
          <w:p w14:paraId="76BFEA97" w14:textId="77777777" w:rsidR="00E478A8" w:rsidRPr="005F3CB2" w:rsidRDefault="00E478A8">
            <w:r>
              <w:t>Week 4</w:t>
            </w:r>
          </w:p>
        </w:tc>
      </w:tr>
      <w:tr w:rsidR="00E478A8" w:rsidRPr="00F73886" w14:paraId="6950C553" w14:textId="77777777">
        <w:tc>
          <w:tcPr>
            <w:tcW w:w="1356" w:type="dxa"/>
          </w:tcPr>
          <w:p w14:paraId="40D924E8" w14:textId="77777777" w:rsidR="00E478A8" w:rsidRPr="005F3CB2" w:rsidRDefault="00E478A8">
            <w:r>
              <w:t>003</w:t>
            </w:r>
          </w:p>
        </w:tc>
        <w:tc>
          <w:tcPr>
            <w:tcW w:w="1990" w:type="dxa"/>
          </w:tcPr>
          <w:p w14:paraId="6569B2CB" w14:textId="77777777" w:rsidR="00E478A8" w:rsidRPr="005F3CB2" w:rsidRDefault="00E478A8">
            <w:r>
              <w:t>Submit contact form incorrect email</w:t>
            </w:r>
          </w:p>
        </w:tc>
        <w:tc>
          <w:tcPr>
            <w:tcW w:w="2094" w:type="dxa"/>
          </w:tcPr>
          <w:p w14:paraId="22FCFFC6" w14:textId="77777777" w:rsidR="00E478A8" w:rsidRPr="005F3CB2" w:rsidRDefault="00E478A8">
            <w:r>
              <w:t>Input all fields in the contact form with incorrectly formatted email address and submit</w:t>
            </w:r>
          </w:p>
        </w:tc>
        <w:tc>
          <w:tcPr>
            <w:tcW w:w="2094" w:type="dxa"/>
          </w:tcPr>
          <w:p w14:paraId="5EED033A" w14:textId="77777777" w:rsidR="00E478A8" w:rsidRPr="005F3CB2" w:rsidRDefault="00E478A8">
            <w:r w:rsidRPr="00401642">
              <w:t xml:space="preserve">Form </w:t>
            </w:r>
            <w:r>
              <w:t>displays error message about format of email address</w:t>
            </w:r>
          </w:p>
        </w:tc>
        <w:tc>
          <w:tcPr>
            <w:tcW w:w="2094" w:type="dxa"/>
          </w:tcPr>
          <w:p w14:paraId="45A1C008" w14:textId="77777777" w:rsidR="00E478A8" w:rsidRPr="005F3CB2" w:rsidRDefault="00E478A8">
            <w:r>
              <w:t>Week 4</w:t>
            </w:r>
          </w:p>
        </w:tc>
      </w:tr>
    </w:tbl>
    <w:p w14:paraId="08744666" w14:textId="67BA0835" w:rsidR="00E478A8" w:rsidRDefault="00B34D80" w:rsidP="00E478A8">
      <w:r>
        <w:t xml:space="preserve">Here is an example of </w:t>
      </w:r>
      <w:r w:rsidR="00575CBB">
        <w:t>a record of the results for those test cases:</w:t>
      </w:r>
    </w:p>
    <w:p w14:paraId="204FF2F0" w14:textId="46693D92" w:rsidR="00B34D80" w:rsidRPr="00F73886" w:rsidRDefault="00B34D80" w:rsidP="00B34D80">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sidR="009769A3">
        <w:rPr>
          <w:noProof/>
        </w:rPr>
        <w:t>19</w:t>
      </w:r>
      <w:r w:rsidRPr="00F73886">
        <w:rPr>
          <w:noProof/>
        </w:rPr>
        <w:fldChar w:fldCharType="end"/>
      </w:r>
      <w:r w:rsidR="00575CBB">
        <w:rPr>
          <w:noProof/>
        </w:rPr>
        <w:t>: Example t</w:t>
      </w:r>
      <w:r>
        <w:rPr>
          <w:noProof/>
        </w:rPr>
        <w:t>est results</w:t>
      </w:r>
    </w:p>
    <w:tbl>
      <w:tblPr>
        <w:tblStyle w:val="TableGrid"/>
        <w:tblW w:w="5000" w:type="pct"/>
        <w:tblLayout w:type="fixed"/>
        <w:tblLook w:val="00A0" w:firstRow="1" w:lastRow="0" w:firstColumn="1" w:lastColumn="0" w:noHBand="0" w:noVBand="0"/>
        <w:tblDescription w:val="A table with three columns and three rows including a header row."/>
      </w:tblPr>
      <w:tblGrid>
        <w:gridCol w:w="1570"/>
        <w:gridCol w:w="2686"/>
        <w:gridCol w:w="2686"/>
        <w:gridCol w:w="2686"/>
      </w:tblGrid>
      <w:tr w:rsidR="00B34D80" w:rsidRPr="00B34D80" w14:paraId="4C7D1ED7" w14:textId="77777777" w:rsidTr="00575CBB">
        <w:trPr>
          <w:cnfStyle w:val="100000000000" w:firstRow="1" w:lastRow="0" w:firstColumn="0" w:lastColumn="0" w:oddVBand="0" w:evenVBand="0" w:oddHBand="0" w:evenHBand="0" w:firstRowFirstColumn="0" w:firstRowLastColumn="0" w:lastRowFirstColumn="0" w:lastRowLastColumn="0"/>
        </w:trPr>
        <w:tc>
          <w:tcPr>
            <w:tcW w:w="1570" w:type="dxa"/>
          </w:tcPr>
          <w:p w14:paraId="3627B542" w14:textId="77777777" w:rsidR="00B34D80" w:rsidRPr="00B34D80" w:rsidRDefault="00B34D80" w:rsidP="00B34D80">
            <w:r w:rsidRPr="00B34D80">
              <w:t>Test ID</w:t>
            </w:r>
          </w:p>
        </w:tc>
        <w:tc>
          <w:tcPr>
            <w:tcW w:w="2686" w:type="dxa"/>
          </w:tcPr>
          <w:p w14:paraId="2C61772D" w14:textId="77777777" w:rsidR="00B34D80" w:rsidRPr="00B34D80" w:rsidRDefault="00B34D80" w:rsidP="00B34D80">
            <w:r w:rsidRPr="00B34D80">
              <w:t>Test results</w:t>
            </w:r>
          </w:p>
        </w:tc>
        <w:tc>
          <w:tcPr>
            <w:tcW w:w="2686" w:type="dxa"/>
          </w:tcPr>
          <w:p w14:paraId="3225B6CA" w14:textId="77777777" w:rsidR="00B34D80" w:rsidRPr="00B34D80" w:rsidRDefault="00B34D80" w:rsidP="00B34D80">
            <w:r w:rsidRPr="00B34D80">
              <w:t>Screenshots of testing or relevant comments</w:t>
            </w:r>
          </w:p>
        </w:tc>
        <w:tc>
          <w:tcPr>
            <w:tcW w:w="2686" w:type="dxa"/>
          </w:tcPr>
          <w:p w14:paraId="6BE23B1F" w14:textId="77777777" w:rsidR="00B34D80" w:rsidRPr="00B34D80" w:rsidRDefault="00B34D80" w:rsidP="00B34D80">
            <w:r w:rsidRPr="00B34D80">
              <w:t>Test outcome</w:t>
            </w:r>
          </w:p>
          <w:p w14:paraId="61030900" w14:textId="77777777" w:rsidR="00B34D80" w:rsidRPr="00B34D80" w:rsidRDefault="00B34D80" w:rsidP="00B34D80">
            <w:r w:rsidRPr="00B34D80">
              <w:t>(pass or fail)</w:t>
            </w:r>
          </w:p>
        </w:tc>
      </w:tr>
      <w:tr w:rsidR="00575CBB" w:rsidRPr="00B34D80" w14:paraId="0B42AFD0" w14:textId="77777777" w:rsidTr="00575CBB">
        <w:tc>
          <w:tcPr>
            <w:tcW w:w="1570" w:type="dxa"/>
          </w:tcPr>
          <w:p w14:paraId="7714EFC6" w14:textId="7CE94C81" w:rsidR="00575CBB" w:rsidRPr="00B34D80" w:rsidRDefault="00575CBB" w:rsidP="00575CBB">
            <w:r>
              <w:t>001</w:t>
            </w:r>
          </w:p>
        </w:tc>
        <w:tc>
          <w:tcPr>
            <w:tcW w:w="2686" w:type="dxa"/>
          </w:tcPr>
          <w:p w14:paraId="793F7EAE" w14:textId="5CBD206A" w:rsidR="00575CBB" w:rsidRPr="00B34D80" w:rsidRDefault="00516A34" w:rsidP="00575CBB">
            <w:r>
              <w:t>All links work except for 'About me</w:t>
            </w:r>
            <w:r w:rsidR="003A6D2B">
              <w:t>'</w:t>
            </w:r>
          </w:p>
        </w:tc>
        <w:tc>
          <w:tcPr>
            <w:tcW w:w="2686" w:type="dxa"/>
          </w:tcPr>
          <w:p w14:paraId="13EBCDE1" w14:textId="602B8BE4" w:rsidR="00575CBB" w:rsidRPr="00B34D80" w:rsidRDefault="003A6D2B" w:rsidP="00575CBB">
            <w:r>
              <w:t>(screenshot)</w:t>
            </w:r>
          </w:p>
        </w:tc>
        <w:tc>
          <w:tcPr>
            <w:tcW w:w="2686" w:type="dxa"/>
          </w:tcPr>
          <w:p w14:paraId="5845DD2B" w14:textId="1E1C2BD7" w:rsidR="00575CBB" w:rsidRPr="00B34D80" w:rsidRDefault="003A6D2B" w:rsidP="00575CBB">
            <w:r>
              <w:t>Fail</w:t>
            </w:r>
          </w:p>
        </w:tc>
      </w:tr>
      <w:tr w:rsidR="003A6D2B" w:rsidRPr="00B34D80" w14:paraId="47077319" w14:textId="77777777" w:rsidTr="00575CBB">
        <w:tc>
          <w:tcPr>
            <w:tcW w:w="1570" w:type="dxa"/>
          </w:tcPr>
          <w:p w14:paraId="185F7556" w14:textId="1D28F1D1" w:rsidR="003A6D2B" w:rsidRPr="00B34D80" w:rsidRDefault="003A6D2B" w:rsidP="003A6D2B">
            <w:r>
              <w:t>002</w:t>
            </w:r>
          </w:p>
        </w:tc>
        <w:tc>
          <w:tcPr>
            <w:tcW w:w="2686" w:type="dxa"/>
          </w:tcPr>
          <w:p w14:paraId="2125359E" w14:textId="02BBA99C" w:rsidR="003A6D2B" w:rsidRPr="00B34D80" w:rsidRDefault="003A6D2B" w:rsidP="003A6D2B">
            <w:r>
              <w:t>Form submits and displays success message</w:t>
            </w:r>
          </w:p>
        </w:tc>
        <w:tc>
          <w:tcPr>
            <w:tcW w:w="2686" w:type="dxa"/>
          </w:tcPr>
          <w:p w14:paraId="2B86ABEB" w14:textId="6C80260D" w:rsidR="003A6D2B" w:rsidRPr="00B34D80" w:rsidRDefault="003A6D2B" w:rsidP="003A6D2B">
            <w:r w:rsidRPr="0071489E">
              <w:t>(screenshot)</w:t>
            </w:r>
          </w:p>
        </w:tc>
        <w:tc>
          <w:tcPr>
            <w:tcW w:w="2686" w:type="dxa"/>
          </w:tcPr>
          <w:p w14:paraId="687E0EB7" w14:textId="031CDFA7" w:rsidR="003A6D2B" w:rsidRPr="00B34D80" w:rsidRDefault="003A6D2B" w:rsidP="003A6D2B">
            <w:r>
              <w:t>Pass</w:t>
            </w:r>
          </w:p>
        </w:tc>
      </w:tr>
      <w:tr w:rsidR="003A6D2B" w:rsidRPr="00B34D80" w14:paraId="1224187B" w14:textId="77777777" w:rsidTr="00575CBB">
        <w:tc>
          <w:tcPr>
            <w:tcW w:w="1570" w:type="dxa"/>
          </w:tcPr>
          <w:p w14:paraId="03D76026" w14:textId="46D1A9A1" w:rsidR="003A6D2B" w:rsidRPr="00B34D80" w:rsidRDefault="003A6D2B" w:rsidP="003A6D2B">
            <w:r>
              <w:t>003</w:t>
            </w:r>
          </w:p>
        </w:tc>
        <w:tc>
          <w:tcPr>
            <w:tcW w:w="2686" w:type="dxa"/>
          </w:tcPr>
          <w:p w14:paraId="78905204" w14:textId="287C37F1" w:rsidR="003A6D2B" w:rsidRPr="00B34D80" w:rsidRDefault="00A12F87" w:rsidP="003A6D2B">
            <w:r>
              <w:t>Form displays error message 'Email address is not in a valid format'</w:t>
            </w:r>
          </w:p>
        </w:tc>
        <w:tc>
          <w:tcPr>
            <w:tcW w:w="2686" w:type="dxa"/>
          </w:tcPr>
          <w:p w14:paraId="53A756D8" w14:textId="0B40B04B" w:rsidR="003A6D2B" w:rsidRPr="00B34D80" w:rsidRDefault="003A6D2B" w:rsidP="003A6D2B">
            <w:r w:rsidRPr="0071489E">
              <w:t>(screenshot)</w:t>
            </w:r>
          </w:p>
        </w:tc>
        <w:tc>
          <w:tcPr>
            <w:tcW w:w="2686" w:type="dxa"/>
          </w:tcPr>
          <w:p w14:paraId="55BB6BD1" w14:textId="0D432BF9" w:rsidR="003A6D2B" w:rsidRPr="00B34D80" w:rsidRDefault="00A7310A" w:rsidP="003A6D2B">
            <w:r>
              <w:t>Pass</w:t>
            </w:r>
          </w:p>
        </w:tc>
      </w:tr>
    </w:tbl>
    <w:p w14:paraId="692ACCB3" w14:textId="0CBDA80F" w:rsidR="00C42D11" w:rsidRDefault="00C42D11" w:rsidP="0059201A">
      <w:pPr>
        <w:pStyle w:val="Heading3"/>
      </w:pPr>
      <w:r>
        <w:t>Best practices</w:t>
      </w:r>
      <w:r w:rsidR="0059201A">
        <w:t xml:space="preserve"> when testing websites</w:t>
      </w:r>
    </w:p>
    <w:p w14:paraId="3F74AEDC" w14:textId="13B909A6" w:rsidR="00C42D11" w:rsidRDefault="00C42D11" w:rsidP="0059201A">
      <w:pPr>
        <w:pStyle w:val="ListBullet"/>
      </w:pPr>
      <w:r>
        <w:t>Test on multiple browsers (Chrome, Firefox, Safari, Edge) or browser simulators.</w:t>
      </w:r>
    </w:p>
    <w:p w14:paraId="7A64F70C" w14:textId="77777777" w:rsidR="00C42D11" w:rsidRDefault="00C42D11" w:rsidP="0059201A">
      <w:pPr>
        <w:pStyle w:val="ListBullet"/>
      </w:pPr>
      <w:r>
        <w:t>Use responsive design tools or simulators for mobile and tablet views.</w:t>
      </w:r>
    </w:p>
    <w:p w14:paraId="0E66925B" w14:textId="77777777" w:rsidR="00C42D11" w:rsidRDefault="00C42D11" w:rsidP="0059201A">
      <w:pPr>
        <w:pStyle w:val="ListBullet"/>
      </w:pPr>
      <w:r>
        <w:t>Validate HTML and CSS after changes to ensure standards compliance.</w:t>
      </w:r>
    </w:p>
    <w:p w14:paraId="0518B7CD" w14:textId="10095E71" w:rsidR="00B34D80" w:rsidRDefault="00C42D11" w:rsidP="0059201A">
      <w:pPr>
        <w:pStyle w:val="ListBullet"/>
      </w:pPr>
      <w:r>
        <w:t>Keep detailed notes for future reference or client reporting.</w:t>
      </w:r>
    </w:p>
    <w:p w14:paraId="374022E7" w14:textId="77777777" w:rsidR="00DE0D73" w:rsidRPr="003F0C4F" w:rsidRDefault="00DE0D73" w:rsidP="00B85DAF">
      <w:pPr>
        <w:pStyle w:val="HeadingDecorative"/>
      </w:pPr>
      <w:r w:rsidRPr="003F0C4F">
        <w:lastRenderedPageBreak/>
        <w:tab/>
      </w:r>
      <w:r>
        <w:rPr>
          <w:noProof/>
        </w:rPr>
        <w:drawing>
          <wp:inline distT="0" distB="0" distL="0" distR="0" wp14:anchorId="797198DA" wp14:editId="1601D145">
            <wp:extent cx="324000" cy="324000"/>
            <wp:effectExtent l="0" t="0" r="0" b="0"/>
            <wp:docPr id="807695447"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5447" name="Graphic 80769544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3F0C4F">
        <w:t xml:space="preserve"> </w:t>
      </w:r>
      <w:r w:rsidRPr="003F0C4F">
        <w:tab/>
      </w:r>
      <w:r w:rsidRPr="00B45394">
        <w:rPr>
          <w:position w:val="12"/>
        </w:rPr>
        <w:t>Practice activity</w:t>
      </w:r>
    </w:p>
    <w:p w14:paraId="3287DAC0" w14:textId="5092CB45" w:rsidR="00DE0D73" w:rsidRDefault="00DE0D73" w:rsidP="00851EF1">
      <w:pPr>
        <w:pStyle w:val="Heading3"/>
      </w:pPr>
      <w:bookmarkStart w:id="185" w:name="_Toc877353"/>
      <w:bookmarkStart w:id="186" w:name="_Ref215569279"/>
      <w:r w:rsidRPr="00704DDD">
        <w:t xml:space="preserve">Activity </w:t>
      </w:r>
      <w:r>
        <w:fldChar w:fldCharType="begin"/>
      </w:r>
      <w:r>
        <w:instrText xml:space="preserve"> SEQ Activity \* ARABIC </w:instrText>
      </w:r>
      <w:r>
        <w:fldChar w:fldCharType="separate"/>
      </w:r>
      <w:r w:rsidR="009769A3">
        <w:rPr>
          <w:noProof/>
        </w:rPr>
        <w:t>36</w:t>
      </w:r>
      <w:r>
        <w:rPr>
          <w:noProof/>
        </w:rPr>
        <w:fldChar w:fldCharType="end"/>
      </w:r>
      <w:r w:rsidRPr="00704DDD">
        <w:t xml:space="preserve">: </w:t>
      </w:r>
      <w:bookmarkEnd w:id="185"/>
      <w:r>
        <w:t xml:space="preserve">Test </w:t>
      </w:r>
      <w:r w:rsidR="009C2A1D">
        <w:t>your</w:t>
      </w:r>
      <w:r>
        <w:t xml:space="preserve"> portfolio website</w:t>
      </w:r>
      <w:bookmarkEnd w:id="186"/>
    </w:p>
    <w:p w14:paraId="33336C53" w14:textId="5FBBDA3F" w:rsidR="00DC589E" w:rsidRPr="0056068F" w:rsidRDefault="00DC589E" w:rsidP="00DC589E">
      <w:pPr>
        <w:rPr>
          <w:lang w:eastAsia="en-AU"/>
        </w:rPr>
      </w:pPr>
      <w:r w:rsidRPr="0056068F">
        <w:rPr>
          <w:lang w:eastAsia="en-AU"/>
        </w:rPr>
        <w:t xml:space="preserve">Continue with the </w:t>
      </w:r>
      <w:r w:rsidRPr="0056068F">
        <w:rPr>
          <w:rStyle w:val="Strong"/>
        </w:rPr>
        <w:fldChar w:fldCharType="begin"/>
      </w:r>
      <w:r w:rsidRPr="0056068F">
        <w:rPr>
          <w:rStyle w:val="Strong"/>
        </w:rPr>
        <w:instrText xml:space="preserve"> REF _Ref213667808 \h  \* MERGEFORMAT </w:instrText>
      </w:r>
      <w:r w:rsidRPr="0056068F">
        <w:rPr>
          <w:rStyle w:val="Strong"/>
        </w:rPr>
      </w:r>
      <w:r w:rsidRPr="0056068F">
        <w:rPr>
          <w:rStyle w:val="Strong"/>
        </w:rPr>
        <w:fldChar w:fldCharType="separate"/>
      </w:r>
      <w:r w:rsidR="009769A3" w:rsidRPr="009769A3">
        <w:rPr>
          <w:rStyle w:val="Strong"/>
        </w:rPr>
        <w:t>Scenario: Portfolio website</w:t>
      </w:r>
      <w:r w:rsidRPr="0056068F">
        <w:rPr>
          <w:rStyle w:val="Strong"/>
        </w:rPr>
        <w:fldChar w:fldCharType="end"/>
      </w:r>
      <w:r w:rsidRPr="0056068F">
        <w:rPr>
          <w:lang w:eastAsia="en-AU"/>
        </w:rPr>
        <w:t>.</w:t>
      </w:r>
    </w:p>
    <w:p w14:paraId="23081AB0" w14:textId="029F4769" w:rsidR="00106DCD" w:rsidRDefault="00DF7EDF" w:rsidP="00106DCD">
      <w:r>
        <w:rPr>
          <w:lang w:eastAsia="en-AU"/>
        </w:rPr>
        <w:t xml:space="preserve">Test your portfolio website using the test plan you created in </w:t>
      </w:r>
      <w:r w:rsidRPr="00951567">
        <w:rPr>
          <w:rStyle w:val="Strong"/>
        </w:rPr>
        <w:fldChar w:fldCharType="begin"/>
      </w:r>
      <w:r w:rsidRPr="00951567">
        <w:rPr>
          <w:rStyle w:val="Strong"/>
        </w:rPr>
        <w:instrText xml:space="preserve"> REF _Ref214977696 \h </w:instrText>
      </w:r>
      <w:r w:rsidR="00951567">
        <w:rPr>
          <w:rStyle w:val="Strong"/>
        </w:rPr>
        <w:instrText xml:space="preserve"> \* MERGEFORMAT </w:instrText>
      </w:r>
      <w:r w:rsidRPr="00951567">
        <w:rPr>
          <w:rStyle w:val="Strong"/>
        </w:rPr>
      </w:r>
      <w:r w:rsidRPr="00951567">
        <w:rPr>
          <w:rStyle w:val="Strong"/>
        </w:rPr>
        <w:fldChar w:fldCharType="separate"/>
      </w:r>
      <w:r w:rsidR="009769A3" w:rsidRPr="009769A3">
        <w:rPr>
          <w:rStyle w:val="Strong"/>
        </w:rPr>
        <w:t>Activity 10: Create a test plan</w:t>
      </w:r>
      <w:r w:rsidRPr="00951567">
        <w:rPr>
          <w:rStyle w:val="Strong"/>
        </w:rPr>
        <w:fldChar w:fldCharType="end"/>
      </w:r>
      <w:r>
        <w:rPr>
          <w:lang w:eastAsia="en-AU"/>
        </w:rPr>
        <w:t>.</w:t>
      </w:r>
      <w:r w:rsidR="00210930">
        <w:rPr>
          <w:lang w:eastAsia="en-AU"/>
        </w:rPr>
        <w:t xml:space="preserve"> </w:t>
      </w:r>
      <w:r w:rsidR="00106DCD">
        <w:t>R</w:t>
      </w:r>
      <w:r w:rsidR="00106DCD" w:rsidRPr="0056068F">
        <w:t xml:space="preserve">ecord your </w:t>
      </w:r>
      <w:r w:rsidR="00904BAD">
        <w:t>results</w:t>
      </w:r>
      <w:r w:rsidR="00106DCD" w:rsidRPr="0056068F">
        <w:t xml:space="preserve"> in </w:t>
      </w:r>
      <w:r w:rsidR="00AF7D0D" w:rsidRPr="00AF7D0D">
        <w:rPr>
          <w:rStyle w:val="Strong"/>
        </w:rPr>
        <w:t>Table 2 – Test results</w:t>
      </w:r>
      <w:r w:rsidR="00AF7D0D">
        <w:rPr>
          <w:rStyle w:val="Strong"/>
        </w:rPr>
        <w:t xml:space="preserve"> </w:t>
      </w:r>
      <w:r w:rsidR="00106DCD" w:rsidRPr="0056068F">
        <w:t xml:space="preserve">in the </w:t>
      </w:r>
      <w:r w:rsidR="00AF7D0D">
        <w:rPr>
          <w:rStyle w:val="Strong"/>
        </w:rPr>
        <w:t>Results</w:t>
      </w:r>
      <w:r w:rsidR="00106DCD" w:rsidRPr="0056068F">
        <w:t xml:space="preserve"> section of the report, adding rows to the table as required.</w:t>
      </w:r>
    </w:p>
    <w:p w14:paraId="095B2D0D" w14:textId="333FD557" w:rsidR="00AF7D0D" w:rsidRDefault="00FB5CEB" w:rsidP="00CC75E8">
      <w:pPr>
        <w:pStyle w:val="ListNumber"/>
        <w:numPr>
          <w:ilvl w:val="0"/>
          <w:numId w:val="88"/>
        </w:numPr>
      </w:pPr>
      <w:r>
        <w:t xml:space="preserve">Copy the Test IDs from </w:t>
      </w:r>
      <w:r w:rsidR="00BA059E" w:rsidRPr="00BA059E">
        <w:rPr>
          <w:rStyle w:val="Strong"/>
        </w:rPr>
        <w:t>Table 1 – Test plan</w:t>
      </w:r>
      <w:r w:rsidR="00BA059E">
        <w:t xml:space="preserve"> into </w:t>
      </w:r>
      <w:r w:rsidR="007E40B8">
        <w:t xml:space="preserve">the Test ID column in </w:t>
      </w:r>
      <w:r w:rsidR="007E3E47" w:rsidRPr="007E3E47">
        <w:rPr>
          <w:rStyle w:val="Strong"/>
        </w:rPr>
        <w:t>Table 2 – Test results</w:t>
      </w:r>
      <w:r w:rsidR="007E3E47">
        <w:t>.</w:t>
      </w:r>
    </w:p>
    <w:p w14:paraId="46876E78" w14:textId="4C8296C6" w:rsidR="00B400CE" w:rsidRDefault="005F76CD" w:rsidP="00CC75E8">
      <w:pPr>
        <w:pStyle w:val="ListNumber"/>
        <w:numPr>
          <w:ilvl w:val="0"/>
          <w:numId w:val="88"/>
        </w:numPr>
      </w:pPr>
      <w:r>
        <w:t>Run</w:t>
      </w:r>
      <w:r w:rsidR="00A24F2B">
        <w:t xml:space="preserve"> each test case and record the </w:t>
      </w:r>
      <w:r w:rsidR="00B400CE">
        <w:t>following:</w:t>
      </w:r>
    </w:p>
    <w:p w14:paraId="3E038E35" w14:textId="7B2B141E" w:rsidR="00605F3A" w:rsidRDefault="00605F3A" w:rsidP="00CC75E8">
      <w:pPr>
        <w:pStyle w:val="ListNumber"/>
        <w:numPr>
          <w:ilvl w:val="1"/>
          <w:numId w:val="88"/>
        </w:numPr>
      </w:pPr>
      <w:r w:rsidRPr="00165A44">
        <w:rPr>
          <w:rStyle w:val="Strong"/>
        </w:rPr>
        <w:t>Test results</w:t>
      </w:r>
      <w:r w:rsidR="00165A44">
        <w:t xml:space="preserve">: </w:t>
      </w:r>
      <w:r w:rsidR="00B023C7">
        <w:t>Describe what happened when you performed the test.</w:t>
      </w:r>
    </w:p>
    <w:p w14:paraId="51C104BE" w14:textId="5AEC3169" w:rsidR="00B02E12" w:rsidRDefault="00B02E12" w:rsidP="00CC75E8">
      <w:pPr>
        <w:pStyle w:val="ListNumber"/>
        <w:numPr>
          <w:ilvl w:val="1"/>
          <w:numId w:val="88"/>
        </w:numPr>
      </w:pPr>
      <w:r w:rsidRPr="00165A44">
        <w:rPr>
          <w:rStyle w:val="Strong"/>
        </w:rPr>
        <w:t>Screenshots of testing or relevant comments</w:t>
      </w:r>
      <w:r w:rsidR="00165A44">
        <w:t xml:space="preserve">: </w:t>
      </w:r>
      <w:r w:rsidR="008C2475">
        <w:t>Include a screenshot of the test.</w:t>
      </w:r>
    </w:p>
    <w:p w14:paraId="607D60F6" w14:textId="7145A57A" w:rsidR="00B02E12" w:rsidRDefault="00165A44" w:rsidP="00CC75E8">
      <w:pPr>
        <w:pStyle w:val="ListNumber"/>
        <w:numPr>
          <w:ilvl w:val="1"/>
          <w:numId w:val="88"/>
        </w:numPr>
      </w:pPr>
      <w:r w:rsidRPr="00165A44">
        <w:rPr>
          <w:rStyle w:val="Strong"/>
        </w:rPr>
        <w:t>Test outcome (pass or fail)</w:t>
      </w:r>
      <w:r>
        <w:t xml:space="preserve">: Indicate </w:t>
      </w:r>
      <w:r w:rsidR="00B023C7">
        <w:t>whether the test passed or failed</w:t>
      </w:r>
      <w:r w:rsidR="006D11B5">
        <w:t xml:space="preserve"> according to the expected results</w:t>
      </w:r>
      <w:r w:rsidR="008C2475">
        <w:t>.</w:t>
      </w:r>
    </w:p>
    <w:p w14:paraId="7806814D" w14:textId="77777777" w:rsidR="007A6859" w:rsidRDefault="007A6859" w:rsidP="007A6859"/>
    <w:p w14:paraId="6F9D2FDE" w14:textId="7C425048" w:rsidR="007A6859" w:rsidRDefault="007A6859">
      <w:pPr>
        <w:spacing w:before="0"/>
      </w:pPr>
      <w:r>
        <w:br w:type="page"/>
      </w:r>
    </w:p>
    <w:p w14:paraId="6906ECCB" w14:textId="545C67CA" w:rsidR="0039454B" w:rsidRPr="003F0C4F" w:rsidRDefault="0039454B" w:rsidP="008A4A3E">
      <w:pPr>
        <w:pStyle w:val="HeadingDecorative"/>
      </w:pPr>
      <w:r w:rsidRPr="003F0C4F">
        <w:lastRenderedPageBreak/>
        <w:tab/>
      </w:r>
      <w:r>
        <w:rPr>
          <w:noProof/>
        </w:rPr>
        <w:drawing>
          <wp:inline distT="0" distB="0" distL="0" distR="0" wp14:anchorId="691D9AA5" wp14:editId="2FC2ACBF">
            <wp:extent cx="324000" cy="324000"/>
            <wp:effectExtent l="0" t="0" r="0" b="0"/>
            <wp:docPr id="1644552082"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3F0C4F">
        <w:tab/>
      </w:r>
      <w:bookmarkStart w:id="187" w:name="_Hlk153529599"/>
      <w:r w:rsidRPr="008A4A3E">
        <w:rPr>
          <w:position w:val="12"/>
          <w:szCs w:val="40"/>
        </w:rPr>
        <w:t>Self-check</w:t>
      </w:r>
    </w:p>
    <w:p w14:paraId="49B707E1" w14:textId="77777777" w:rsidR="0039454B" w:rsidRPr="00851EF1" w:rsidRDefault="0039454B" w:rsidP="00851EF1">
      <w:pPr>
        <w:pStyle w:val="Heading3"/>
      </w:pPr>
      <w:r w:rsidRPr="00851EF1">
        <w:t>How did you go?</w:t>
      </w:r>
    </w:p>
    <w:bookmarkEnd w:id="187"/>
    <w:p w14:paraId="0DB61E4E" w14:textId="2F501BB5" w:rsidR="0039454B" w:rsidRPr="00E3331C" w:rsidRDefault="0039454B" w:rsidP="00BA6D8F">
      <w:pPr>
        <w:keepNext/>
        <w:rPr>
          <w:color w:val="000000" w:themeColor="text1"/>
        </w:rPr>
      </w:pPr>
      <w:r w:rsidRPr="00E3331C">
        <w:rPr>
          <w:color w:val="000000" w:themeColor="text1"/>
        </w:rPr>
        <w:t xml:space="preserve">You have completed the </w:t>
      </w:r>
      <w:r>
        <w:rPr>
          <w:color w:val="000000" w:themeColor="text1"/>
        </w:rPr>
        <w:t>lesson</w:t>
      </w:r>
      <w:r w:rsidRPr="00E3331C">
        <w:rPr>
          <w:color w:val="000000" w:themeColor="text1"/>
        </w:rPr>
        <w:t xml:space="preserve">: </w:t>
      </w:r>
      <w:r w:rsidR="00F92732" w:rsidRPr="00F92732">
        <w:rPr>
          <w:rStyle w:val="Strong"/>
        </w:rPr>
        <w:t>Testing your website</w:t>
      </w:r>
      <w:r w:rsidRPr="00E3331C">
        <w:rPr>
          <w:color w:val="000000" w:themeColor="text1"/>
        </w:rPr>
        <w:t xml:space="preserve">. Check the boxes for the tasks you feel confident you can complete. </w:t>
      </w:r>
    </w:p>
    <w:p w14:paraId="1EB54877" w14:textId="6816FD68" w:rsidR="0039454B" w:rsidRPr="00E3331C" w:rsidRDefault="00000000" w:rsidP="000F0D6C">
      <w:pPr>
        <w:tabs>
          <w:tab w:val="left" w:pos="709"/>
        </w:tabs>
        <w:ind w:left="709" w:hanging="425"/>
        <w:rPr>
          <w:color w:val="000000" w:themeColor="text1"/>
        </w:rPr>
      </w:pPr>
      <w:sdt>
        <w:sdtPr>
          <w:rPr>
            <w:color w:val="000000" w:themeColor="text1"/>
          </w:rPr>
          <w:id w:val="-481237325"/>
          <w14:checkbox>
            <w14:checked w14:val="0"/>
            <w14:checkedState w14:val="2612" w14:font="MS Gothic"/>
            <w14:uncheckedState w14:val="2610" w14:font="MS Gothic"/>
          </w14:checkbox>
        </w:sdtPr>
        <w:sdtContent>
          <w:r w:rsidR="0039454B" w:rsidRPr="00E3331C">
            <w:rPr>
              <w:rFonts w:ascii="MS Gothic" w:eastAsia="MS Gothic" w:hAnsi="MS Gothic"/>
              <w:color w:val="000000" w:themeColor="text1"/>
            </w:rPr>
            <w:t>☐</w:t>
          </w:r>
        </w:sdtContent>
      </w:sdt>
      <w:r w:rsidR="0039454B" w:rsidRPr="00E3331C">
        <w:rPr>
          <w:color w:val="000000" w:themeColor="text1"/>
        </w:rPr>
        <w:tab/>
      </w:r>
      <w:r w:rsidR="00F92732">
        <w:rPr>
          <w:color w:val="000000" w:themeColor="text1"/>
        </w:rPr>
        <w:t xml:space="preserve">I can </w:t>
      </w:r>
      <w:r w:rsidR="00F92732" w:rsidRPr="00F92732">
        <w:rPr>
          <w:color w:val="000000" w:themeColor="text1"/>
        </w:rPr>
        <w:t>test a website following a test plan to confirm it meets specifications</w:t>
      </w:r>
      <w:r w:rsidR="00F92732">
        <w:rPr>
          <w:color w:val="000000" w:themeColor="text1"/>
        </w:rPr>
        <w:t>.</w:t>
      </w:r>
    </w:p>
    <w:p w14:paraId="2BA9C490" w14:textId="28B70F2B" w:rsidR="0039454B" w:rsidRPr="00E3331C" w:rsidRDefault="00000000" w:rsidP="000F0D6C">
      <w:pPr>
        <w:tabs>
          <w:tab w:val="left" w:pos="709"/>
        </w:tabs>
        <w:ind w:left="709" w:hanging="425"/>
        <w:rPr>
          <w:color w:val="000000" w:themeColor="text1"/>
        </w:rPr>
      </w:pPr>
      <w:sdt>
        <w:sdtPr>
          <w:rPr>
            <w:color w:val="000000" w:themeColor="text1"/>
          </w:rPr>
          <w:id w:val="-1086998688"/>
          <w14:checkbox>
            <w14:checked w14:val="0"/>
            <w14:checkedState w14:val="2612" w14:font="MS Gothic"/>
            <w14:uncheckedState w14:val="2610" w14:font="MS Gothic"/>
          </w14:checkbox>
        </w:sdtPr>
        <w:sdtContent>
          <w:r w:rsidR="0039454B" w:rsidRPr="00E3331C">
            <w:rPr>
              <w:rFonts w:ascii="MS Gothic" w:eastAsia="MS Gothic" w:hAnsi="MS Gothic"/>
              <w:color w:val="000000" w:themeColor="text1"/>
            </w:rPr>
            <w:t>☐</w:t>
          </w:r>
        </w:sdtContent>
      </w:sdt>
      <w:r w:rsidR="0039454B" w:rsidRPr="00E3331C">
        <w:rPr>
          <w:color w:val="000000" w:themeColor="text1"/>
        </w:rPr>
        <w:tab/>
      </w:r>
      <w:r w:rsidR="00F92732">
        <w:rPr>
          <w:color w:val="000000" w:themeColor="text1"/>
        </w:rPr>
        <w:t xml:space="preserve">I can </w:t>
      </w:r>
      <w:r w:rsidR="00F92732" w:rsidRPr="00F92732">
        <w:rPr>
          <w:color w:val="000000" w:themeColor="text1"/>
        </w:rPr>
        <w:t>record test results according to organisational requirements</w:t>
      </w:r>
      <w:r w:rsidR="00F92732">
        <w:rPr>
          <w:color w:val="000000" w:themeColor="text1"/>
        </w:rPr>
        <w:t>.</w:t>
      </w:r>
    </w:p>
    <w:p w14:paraId="2AE69F28" w14:textId="74CFD96F" w:rsidR="0039454B" w:rsidRDefault="00000000" w:rsidP="000F0D6C">
      <w:pPr>
        <w:tabs>
          <w:tab w:val="left" w:pos="709"/>
        </w:tabs>
        <w:ind w:left="709" w:hanging="425"/>
        <w:rPr>
          <w:color w:val="000000" w:themeColor="text1"/>
        </w:rPr>
      </w:pPr>
      <w:sdt>
        <w:sdtPr>
          <w:rPr>
            <w:color w:val="000000" w:themeColor="text1"/>
          </w:rPr>
          <w:id w:val="971559627"/>
          <w14:checkbox>
            <w14:checked w14:val="0"/>
            <w14:checkedState w14:val="2612" w14:font="MS Gothic"/>
            <w14:uncheckedState w14:val="2610" w14:font="MS Gothic"/>
          </w14:checkbox>
        </w:sdtPr>
        <w:sdtContent>
          <w:r w:rsidR="0039454B" w:rsidRPr="00E3331C">
            <w:rPr>
              <w:rFonts w:ascii="MS Gothic" w:eastAsia="MS Gothic" w:hAnsi="MS Gothic"/>
              <w:color w:val="000000" w:themeColor="text1"/>
            </w:rPr>
            <w:t>☐</w:t>
          </w:r>
        </w:sdtContent>
      </w:sdt>
      <w:r w:rsidR="0039454B" w:rsidRPr="00E3331C">
        <w:rPr>
          <w:color w:val="000000" w:themeColor="text1"/>
        </w:rPr>
        <w:tab/>
      </w:r>
      <w:r w:rsidR="00F92732">
        <w:rPr>
          <w:color w:val="000000" w:themeColor="text1"/>
        </w:rPr>
        <w:t xml:space="preserve">I can </w:t>
      </w:r>
      <w:r w:rsidR="00F92732" w:rsidRPr="00F92732">
        <w:rPr>
          <w:color w:val="000000" w:themeColor="text1"/>
        </w:rPr>
        <w:t>correct issues resulting from testing</w:t>
      </w:r>
      <w:r w:rsidR="00F92732">
        <w:rPr>
          <w:color w:val="000000" w:themeColor="text1"/>
        </w:rPr>
        <w:t>.</w:t>
      </w:r>
    </w:p>
    <w:p w14:paraId="76A6C33D" w14:textId="77777777" w:rsidR="0039454B" w:rsidRPr="00E70E68" w:rsidRDefault="0039454B" w:rsidP="0039454B">
      <w:pPr>
        <w:pStyle w:val="HeadingDecorative"/>
        <w:rPr>
          <w:position w:val="12"/>
        </w:rPr>
      </w:pPr>
      <w:r w:rsidRPr="003F0C4F">
        <w:tab/>
      </w:r>
      <w:r>
        <w:rPr>
          <w:noProof/>
        </w:rPr>
        <w:drawing>
          <wp:inline distT="0" distB="0" distL="0" distR="0" wp14:anchorId="27A0193E" wp14:editId="43F521E9">
            <wp:extent cx="324000" cy="324000"/>
            <wp:effectExtent l="0" t="0" r="0" b="0"/>
            <wp:docPr id="1490125254"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769CEF25" w14:textId="7331231C" w:rsidR="0039454B" w:rsidRPr="002E1897" w:rsidRDefault="0039454B" w:rsidP="002E1897">
      <w:pPr>
        <w:pStyle w:val="Heading3"/>
      </w:pPr>
      <w:r w:rsidRPr="002E1897">
        <w:t xml:space="preserve">Assessment 2 of 2: Project Part </w:t>
      </w:r>
      <w:r w:rsidR="0018698C" w:rsidRPr="002E1897">
        <w:t>3</w:t>
      </w:r>
      <w:r w:rsidRPr="002E1897">
        <w:t>-</w:t>
      </w:r>
      <w:r w:rsidR="0018698C" w:rsidRPr="002E1897">
        <w:t>7</w:t>
      </w:r>
    </w:p>
    <w:p w14:paraId="7D8F6589" w14:textId="652202B4" w:rsidR="0039454B" w:rsidRPr="00E3331C" w:rsidRDefault="0039454B" w:rsidP="0039454B">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sidRPr="00887E30">
        <w:rPr>
          <w:rStyle w:val="Strong"/>
        </w:rPr>
        <w:t>complete</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sidR="0018698C">
        <w:rPr>
          <w:color w:val="000000" w:themeColor="text1"/>
        </w:rPr>
        <w:t>3-7</w:t>
      </w:r>
      <w:r w:rsidRPr="00E3331C">
        <w:rPr>
          <w:color w:val="000000" w:themeColor="text1"/>
        </w:rPr>
        <w:t xml:space="preserve">. </w:t>
      </w:r>
    </w:p>
    <w:p w14:paraId="013725CB" w14:textId="77777777" w:rsidR="0039454B" w:rsidRPr="00E3331C" w:rsidRDefault="0039454B" w:rsidP="00BA5076">
      <w:pPr>
        <w:keepNext/>
        <w:rPr>
          <w:color w:val="000000" w:themeColor="text1"/>
        </w:rPr>
      </w:pPr>
      <w:r w:rsidRPr="00E3331C">
        <w:rPr>
          <w:color w:val="000000" w:themeColor="text1"/>
        </w:rPr>
        <w:t>If your assessments are online, go to Assessments in the top menu and access the files.</w:t>
      </w:r>
    </w:p>
    <w:p w14:paraId="5D1907CA" w14:textId="46EEE7BB" w:rsidR="0039454B" w:rsidRPr="0039454B" w:rsidRDefault="0039454B" w:rsidP="00282077">
      <w:pPr>
        <w:pStyle w:val="Notebox"/>
      </w:pPr>
      <w:r w:rsidRPr="004E3705">
        <w:rPr>
          <w:rStyle w:val="Strong"/>
        </w:rPr>
        <w:t>Note</w:t>
      </w:r>
      <w:r>
        <w:rPr>
          <w:rStyle w:val="Strong"/>
        </w:rPr>
        <w:t>:</w:t>
      </w:r>
      <w:r>
        <w:t xml:space="preserve"> To access the entire assessment, you must download and save each part separately.</w:t>
      </w:r>
    </w:p>
    <w:p w14:paraId="6C748903" w14:textId="2392252A" w:rsidR="0039454B" w:rsidRPr="003F0C4F" w:rsidRDefault="0039454B" w:rsidP="007E22C2"/>
    <w:p w14:paraId="76F6975F" w14:textId="77777777" w:rsidR="0039454B" w:rsidRPr="0056068F" w:rsidRDefault="0039454B" w:rsidP="00495134">
      <w:pPr>
        <w:sectPr w:rsidR="0039454B" w:rsidRPr="0056068F" w:rsidSect="00C86EA0">
          <w:headerReference w:type="even" r:id="rId266"/>
          <w:footerReference w:type="even" r:id="rId267"/>
          <w:headerReference w:type="first" r:id="rId268"/>
          <w:footerReference w:type="first" r:id="rId269"/>
          <w:pgSz w:w="11906" w:h="16838" w:code="9"/>
          <w:pgMar w:top="1134" w:right="1134" w:bottom="1134" w:left="1134" w:header="680" w:footer="482" w:gutter="0"/>
          <w:cols w:space="4253"/>
          <w:docGrid w:linePitch="360"/>
        </w:sectPr>
      </w:pPr>
    </w:p>
    <w:p w14:paraId="6D1A0F78" w14:textId="791D1DFA" w:rsidR="00C86EA0" w:rsidRPr="0056068F" w:rsidRDefault="00C86EA0" w:rsidP="00495134">
      <w:pPr>
        <w:pStyle w:val="Heading1LessonTitle"/>
        <w:framePr w:h="3005" w:hRule="exact" w:wrap="notBeside"/>
        <w:rPr>
          <w:noProof/>
        </w:rPr>
      </w:pPr>
      <w:bookmarkStart w:id="188" w:name="_Toc216707816"/>
      <w:r w:rsidRPr="0056068F">
        <w:rPr>
          <w:rStyle w:val="Strong"/>
          <w:noProof/>
        </w:rPr>
        <w:lastRenderedPageBreak/>
        <w:t xml:space="preserve">Lesson </w:t>
      </w:r>
      <w:r w:rsidRPr="0056068F">
        <w:rPr>
          <w:rStyle w:val="Strong"/>
          <w:noProof/>
        </w:rPr>
        <w:fldChar w:fldCharType="begin"/>
      </w:r>
      <w:r w:rsidRPr="0056068F">
        <w:rPr>
          <w:rStyle w:val="Strong"/>
          <w:noProof/>
        </w:rPr>
        <w:instrText xml:space="preserve"> SEQ Lesson \* ARABIC </w:instrText>
      </w:r>
      <w:r w:rsidRPr="0056068F">
        <w:rPr>
          <w:rStyle w:val="Strong"/>
          <w:noProof/>
        </w:rPr>
        <w:fldChar w:fldCharType="separate"/>
      </w:r>
      <w:r w:rsidR="009769A3">
        <w:rPr>
          <w:rStyle w:val="Strong"/>
          <w:noProof/>
        </w:rPr>
        <w:t>7</w:t>
      </w:r>
      <w:r w:rsidRPr="0056068F">
        <w:rPr>
          <w:rStyle w:val="Strong"/>
          <w:noProof/>
        </w:rPr>
        <w:fldChar w:fldCharType="end"/>
      </w:r>
      <w:r w:rsidRPr="0056068F">
        <w:rPr>
          <w:rStyle w:val="Strong"/>
          <w:noProof/>
        </w:rPr>
        <w:t>:</w:t>
      </w:r>
      <w:r w:rsidRPr="0056068F">
        <w:rPr>
          <w:rStyle w:val="Strong"/>
          <w:noProof/>
        </w:rPr>
        <w:br/>
      </w:r>
      <w:r w:rsidR="00C702DC">
        <w:rPr>
          <w:noProof/>
        </w:rPr>
        <w:t>Finalising your website</w:t>
      </w:r>
      <w:bookmarkEnd w:id="188"/>
    </w:p>
    <w:bookmarkStart w:id="189" w:name="_Toc216707817"/>
    <w:p w14:paraId="1BD06775" w14:textId="77777777" w:rsidR="00C86EA0" w:rsidRPr="0056068F" w:rsidRDefault="00C86EA0" w:rsidP="00495134">
      <w:pPr>
        <w:pStyle w:val="Heading2"/>
        <w:rPr>
          <w:noProof/>
        </w:rPr>
      </w:pPr>
      <w:r w:rsidRPr="0056068F">
        <w:rPr>
          <w:noProof/>
          <w:shd w:val="clear" w:color="auto" w:fill="FFFFFF" w:themeFill="background1"/>
        </w:rPr>
        <mc:AlternateContent>
          <mc:Choice Requires="wps">
            <w:drawing>
              <wp:anchor distT="0" distB="1800225" distL="0" distR="0" simplePos="0" relativeHeight="251658248" behindDoc="1" locked="0" layoutInCell="1" allowOverlap="1" wp14:anchorId="2DFDC2DD" wp14:editId="7B296349">
                <wp:simplePos x="0" y="0"/>
                <wp:positionH relativeFrom="page">
                  <wp:align>left</wp:align>
                </wp:positionH>
                <wp:positionV relativeFrom="page">
                  <wp:align>top</wp:align>
                </wp:positionV>
                <wp:extent cx="7560000" cy="2700000"/>
                <wp:effectExtent l="0" t="0" r="3175" b="5715"/>
                <wp:wrapNone/>
                <wp:docPr id="156187022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700000"/>
                        </a:xfrm>
                        <a:prstGeom prst="rect">
                          <a:avLst/>
                        </a:prstGeom>
                        <a:blipFill dpi="0" rotWithShape="1">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rcRect/>
                          <a:stretch>
                            <a:fillRect t="-118" b="-11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129DBA0" id="Rectangle 1" o:spid="_x0000_s1026" alt="&quot;&quot;" style="position:absolute;margin-left:0;margin-top:0;width:595.3pt;height:212.6pt;z-index:-251625472;visibility:visible;mso-wrap-style:square;mso-width-percent:0;mso-height-percent:0;mso-wrap-distance-left:0;mso-wrap-distance-top:0;mso-wrap-distance-right:0;mso-wrap-distance-bottom:141.75pt;mso-position-horizontal:left;mso-position-horizontal-relative:page;mso-position-vertical:top;mso-position-vertical-relative:page;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" stroked="f" strokeweight="2pt">
                <v:fill r:id="rId134" o:title="" recolor="t" rotate="t" type="frame"/>
                <w10:wrap anchorx="page" anchory="page"/>
              </v:rect>
            </w:pict>
          </mc:Fallback>
        </mc:AlternateContent>
      </w:r>
      <w:r w:rsidRPr="0056068F">
        <w:rPr>
          <w:noProof/>
        </w:rPr>
        <w:t>Overview</w:t>
      </w:r>
      <w:bookmarkEnd w:id="189"/>
    </w:p>
    <w:p w14:paraId="68D0F68F" w14:textId="5DEF03B8" w:rsidR="002F7D9A" w:rsidRDefault="002F7D9A" w:rsidP="001838DE">
      <w:pPr>
        <w:rPr>
          <w:color w:val="000000" w:themeColor="text1"/>
        </w:rPr>
      </w:pPr>
      <w:r>
        <w:t>Finalising a website is the last critical stage before launch, ensuring that the product meets agreed requirements and is ready for use. This process involves finalising</w:t>
      </w:r>
      <w:r w:rsidR="00D75615">
        <w:t xml:space="preserve"> the test results</w:t>
      </w:r>
      <w:r>
        <w:t xml:space="preserve">, </w:t>
      </w:r>
      <w:r w:rsidR="00D75615">
        <w:t xml:space="preserve">making any updates as required, </w:t>
      </w:r>
      <w:r w:rsidR="0055330C">
        <w:t>producing</w:t>
      </w:r>
      <w:r>
        <w:t xml:space="preserve"> complete documentation for ongoing maintenance</w:t>
      </w:r>
      <w:r w:rsidR="00A84354">
        <w:t xml:space="preserve"> and obtaining user acceptance on the completed website.</w:t>
      </w:r>
    </w:p>
    <w:p w14:paraId="3411F7B1" w14:textId="3F6034A8" w:rsidR="001838DE" w:rsidRDefault="001838DE" w:rsidP="001838DE">
      <w:pPr>
        <w:rPr>
          <w:color w:val="000000" w:themeColor="text1"/>
        </w:rPr>
      </w:pPr>
      <w:r w:rsidRPr="0056068F">
        <w:rPr>
          <w:color w:val="000000" w:themeColor="text1"/>
        </w:rPr>
        <w:t>In this lesson, you will learn to:</w:t>
      </w:r>
    </w:p>
    <w:p w14:paraId="11991253" w14:textId="03206EA0" w:rsidR="00712BAC" w:rsidRDefault="00712BAC" w:rsidP="00712BAC">
      <w:pPr>
        <w:pStyle w:val="ListBullet"/>
      </w:pPr>
      <w:r>
        <w:t xml:space="preserve">document a website using </w:t>
      </w:r>
      <w:r w:rsidR="0017719B">
        <w:t>different</w:t>
      </w:r>
      <w:r>
        <w:t xml:space="preserve"> documentation techniques</w:t>
      </w:r>
    </w:p>
    <w:p w14:paraId="3860B5A5" w14:textId="77777777" w:rsidR="00712BAC" w:rsidRDefault="00712BAC" w:rsidP="00712BAC">
      <w:pPr>
        <w:pStyle w:val="ListBullet"/>
      </w:pPr>
      <w:r>
        <w:t>provide documented test results to the user or client</w:t>
      </w:r>
    </w:p>
    <w:p w14:paraId="71255D52" w14:textId="77777777" w:rsidR="00712BAC" w:rsidRDefault="00712BAC" w:rsidP="00712BAC">
      <w:pPr>
        <w:pStyle w:val="ListBullet"/>
      </w:pPr>
      <w:r>
        <w:t>explain any outstanding issues and corrections to be made</w:t>
      </w:r>
    </w:p>
    <w:p w14:paraId="4179FF96" w14:textId="5F0C7028" w:rsidR="00712BAC" w:rsidRDefault="00712BAC" w:rsidP="00712BAC">
      <w:pPr>
        <w:pStyle w:val="ListBullet"/>
      </w:pPr>
      <w:r>
        <w:t>achieve user acceptance.</w:t>
      </w:r>
    </w:p>
    <w:p w14:paraId="7F767B6C" w14:textId="26D814E2" w:rsidR="00734DEE" w:rsidRDefault="00734DEE" w:rsidP="002F7F26">
      <w:pPr>
        <w:pStyle w:val="Heading2"/>
      </w:pPr>
      <w:bookmarkStart w:id="190" w:name="_Toc216707818"/>
      <w:bookmarkStart w:id="191" w:name="_Toc213359335"/>
      <w:r>
        <w:t>Produc</w:t>
      </w:r>
      <w:r w:rsidR="00204F17">
        <w:t>ing</w:t>
      </w:r>
      <w:r>
        <w:t xml:space="preserve"> </w:t>
      </w:r>
      <w:r w:rsidR="003B54FA">
        <w:t>final documentation</w:t>
      </w:r>
      <w:bookmarkEnd w:id="190"/>
    </w:p>
    <w:p w14:paraId="449EA3C4" w14:textId="039C578F" w:rsidR="00734DEE" w:rsidRDefault="00734DEE" w:rsidP="00734DEE">
      <w:r>
        <w:t>Providing clear documentation ensures that the client or internal team can manage and maintain the website effectively after launch.</w:t>
      </w:r>
      <w:r w:rsidR="00F50F96">
        <w:t xml:space="preserve"> </w:t>
      </w:r>
      <w:r w:rsidR="005E757C">
        <w:t>There are several techniques that can be used to document your programming.</w:t>
      </w:r>
    </w:p>
    <w:p w14:paraId="765B73BE" w14:textId="1C58529C" w:rsidR="007B247E" w:rsidRDefault="007B247E" w:rsidP="002F7F26">
      <w:pPr>
        <w:pStyle w:val="Heading3"/>
      </w:pPr>
      <w:r>
        <w:t>Test documentation</w:t>
      </w:r>
    </w:p>
    <w:p w14:paraId="3B64DD49" w14:textId="4D96F349" w:rsidR="00EC40E8" w:rsidRDefault="00DC13E3" w:rsidP="007B247E">
      <w:r>
        <w:t xml:space="preserve">Before handing over the website, compile and share detailed test results. </w:t>
      </w:r>
      <w:r w:rsidR="006435F1">
        <w:t>These should be based on a test plan</w:t>
      </w:r>
      <w:r w:rsidR="00EC40E8">
        <w:t xml:space="preserve"> that was developed at the start of the project. </w:t>
      </w:r>
      <w:r w:rsidR="00F17F6A">
        <w:t>This should outline</w:t>
      </w:r>
      <w:r w:rsidR="0094091B">
        <w:t xml:space="preserve"> any outstanding issues and corrective actions that need to be taken.</w:t>
      </w:r>
    </w:p>
    <w:p w14:paraId="7838B041" w14:textId="47B30F75" w:rsidR="007B247E" w:rsidRDefault="00DC13E3" w:rsidP="007B247E">
      <w:r>
        <w:t>Presenting these results demonstrates that the site has been validated against the original specifications and helps build confidence in its quality.</w:t>
      </w:r>
    </w:p>
    <w:p w14:paraId="6DB82AD6" w14:textId="1E48C589" w:rsidR="005C3113" w:rsidRDefault="005C3113" w:rsidP="002F7F26">
      <w:pPr>
        <w:pStyle w:val="Heading3"/>
      </w:pPr>
      <w:bookmarkStart w:id="192" w:name="_Toc16152805"/>
      <w:r>
        <w:lastRenderedPageBreak/>
        <w:t>Readme files</w:t>
      </w:r>
      <w:bookmarkEnd w:id="192"/>
    </w:p>
    <w:p w14:paraId="4D503E11" w14:textId="5D3E1EE9" w:rsidR="005C3113" w:rsidRDefault="005C3113" w:rsidP="005C3113">
      <w:r>
        <w:t>Code that is distributed or made available for others to use is often accompanied by a ‘readme’ file, which is typically a text or HTML file. The readme file is aimed at the installers and users of the script. Its purpose depends on the nature and complexity of the code being distributed.</w:t>
      </w:r>
    </w:p>
    <w:p w14:paraId="1A69E26D" w14:textId="3334A70A" w:rsidR="005C3113" w:rsidRDefault="005C3113" w:rsidP="002F7F26">
      <w:pPr>
        <w:keepNext/>
      </w:pPr>
      <w:r>
        <w:t>For example, readme files may contain:</w:t>
      </w:r>
    </w:p>
    <w:p w14:paraId="6B2037AD" w14:textId="77777777" w:rsidR="005C3113" w:rsidRDefault="005C3113" w:rsidP="007F7E61">
      <w:pPr>
        <w:pStyle w:val="ListBullet"/>
      </w:pPr>
      <w:r>
        <w:t>version and licence information</w:t>
      </w:r>
    </w:p>
    <w:p w14:paraId="4E04DE02" w14:textId="77777777" w:rsidR="005C3113" w:rsidRDefault="005C3113" w:rsidP="007F7E61">
      <w:pPr>
        <w:pStyle w:val="ListBullet"/>
      </w:pPr>
      <w:r>
        <w:t>system requirements</w:t>
      </w:r>
    </w:p>
    <w:p w14:paraId="2BC5DDCD" w14:textId="77777777" w:rsidR="005C3113" w:rsidRDefault="005C3113" w:rsidP="007F7E61">
      <w:pPr>
        <w:pStyle w:val="ListBullet"/>
      </w:pPr>
      <w:r>
        <w:t>installation and upgrade notes</w:t>
      </w:r>
    </w:p>
    <w:p w14:paraId="60DACA9A" w14:textId="77777777" w:rsidR="005C3113" w:rsidRDefault="005C3113" w:rsidP="007F7E61">
      <w:pPr>
        <w:pStyle w:val="ListBullet"/>
      </w:pPr>
      <w:r>
        <w:t>operating system information</w:t>
      </w:r>
    </w:p>
    <w:p w14:paraId="449B5A93" w14:textId="77777777" w:rsidR="005C3113" w:rsidRDefault="005C3113" w:rsidP="007F7E61">
      <w:pPr>
        <w:pStyle w:val="ListBullet"/>
      </w:pPr>
      <w:r>
        <w:t>location and installation of, or access to, documentation</w:t>
      </w:r>
    </w:p>
    <w:p w14:paraId="16EE9112" w14:textId="77777777" w:rsidR="005C3113" w:rsidRDefault="005C3113" w:rsidP="007F7E61">
      <w:pPr>
        <w:pStyle w:val="ListBullet"/>
      </w:pPr>
      <w:r>
        <w:t>new features for upgraded software</w:t>
      </w:r>
    </w:p>
    <w:p w14:paraId="594026F2" w14:textId="39E8ED43" w:rsidR="005C3113" w:rsidRDefault="005C3113" w:rsidP="007F7E61">
      <w:pPr>
        <w:pStyle w:val="ListBullet"/>
      </w:pPr>
      <w:r>
        <w:t>code corrections or bug fixes</w:t>
      </w:r>
    </w:p>
    <w:p w14:paraId="0D22EFBA" w14:textId="77777777" w:rsidR="005C3113" w:rsidRDefault="005C3113" w:rsidP="007F7E61">
      <w:pPr>
        <w:pStyle w:val="ListBullet"/>
      </w:pPr>
      <w:r>
        <w:t>troubleshooting advice.</w:t>
      </w:r>
    </w:p>
    <w:p w14:paraId="10E64A2C" w14:textId="4F4C16FB" w:rsidR="005C3113" w:rsidRPr="007B247E" w:rsidRDefault="005C3113" w:rsidP="007B247E">
      <w:pPr>
        <w:rPr>
          <w:lang w:eastAsia="en-AU"/>
        </w:rPr>
      </w:pPr>
      <w:r>
        <w:t>For simple scripts, a readme file would often contain a usage statement and may include required inputs and a description of the expected output.</w:t>
      </w:r>
    </w:p>
    <w:p w14:paraId="3F4819EA" w14:textId="3F153CD9" w:rsidR="00CD0C87" w:rsidRDefault="007B247E" w:rsidP="002F7F26">
      <w:pPr>
        <w:pStyle w:val="Heading3"/>
      </w:pPr>
      <w:r>
        <w:t>Generated documentation</w:t>
      </w:r>
    </w:p>
    <w:p w14:paraId="78E67AE9" w14:textId="44B8428E" w:rsidR="00751B96" w:rsidRDefault="00C95179" w:rsidP="00734DEE">
      <w:r>
        <w:t xml:space="preserve">Previously you learned how to add </w:t>
      </w:r>
      <w:proofErr w:type="spellStart"/>
      <w:r>
        <w:t>JSDoc</w:t>
      </w:r>
      <w:proofErr w:type="spellEnd"/>
      <w:r>
        <w:t xml:space="preserve"> comments in your JavaScript code. </w:t>
      </w:r>
      <w:r w:rsidR="00751B96">
        <w:t>You can now generate the final documentation in HTML form.</w:t>
      </w:r>
    </w:p>
    <w:p w14:paraId="42FA1454" w14:textId="77508A5A" w:rsidR="00751B96" w:rsidRDefault="00751B96" w:rsidP="00E21F09">
      <w:pPr>
        <w:pStyle w:val="ListBullet"/>
      </w:pPr>
      <w:r>
        <w:t>Run the documentation generator on the command line</w:t>
      </w:r>
      <w:r w:rsidR="00C55C7B">
        <w:t xml:space="preserve"> </w:t>
      </w:r>
      <w:r w:rsidR="006A482C">
        <w:t xml:space="preserve">or terminal </w:t>
      </w:r>
      <w:r w:rsidR="00C55C7B">
        <w:t xml:space="preserve">using the name of your JavaScript file. </w:t>
      </w:r>
    </w:p>
    <w:p w14:paraId="75363D85" w14:textId="3974A9E2" w:rsidR="00C55C7B" w:rsidRDefault="00C55C7B" w:rsidP="00734DEE">
      <w:r>
        <w:t>For example:</w:t>
      </w:r>
    </w:p>
    <w:bookmarkEnd w:id="191"/>
    <w:p w14:paraId="133EF4CA" w14:textId="77777777" w:rsidR="004F76D8" w:rsidRPr="0056068F" w:rsidRDefault="004F76D8" w:rsidP="004F76D8">
      <w:pPr>
        <w:pStyle w:val="ComputerCode"/>
      </w:pPr>
      <w:proofErr w:type="spellStart"/>
      <w:r w:rsidRPr="0056068F">
        <w:t>jsdoc</w:t>
      </w:r>
      <w:proofErr w:type="spellEnd"/>
      <w:r w:rsidRPr="0056068F">
        <w:t xml:space="preserve"> yourFile.js</w:t>
      </w:r>
    </w:p>
    <w:p w14:paraId="7141AC97" w14:textId="026E250B" w:rsidR="004F76D8" w:rsidRPr="009C2585" w:rsidRDefault="00375BF1" w:rsidP="00375BF1">
      <w:r>
        <w:t>This command will create a directory</w:t>
      </w:r>
      <w:r w:rsidR="00D51C5F">
        <w:t xml:space="preserve"> named </w:t>
      </w:r>
      <w:r w:rsidR="00565A20">
        <w:t>'</w:t>
      </w:r>
      <w:r w:rsidR="00D51C5F">
        <w:t>out/</w:t>
      </w:r>
      <w:r w:rsidR="00565A20">
        <w:t>'</w:t>
      </w:r>
      <w:r w:rsidR="00D51C5F">
        <w:t xml:space="preserve"> in the current working directory</w:t>
      </w:r>
      <w:r w:rsidR="00440891">
        <w:t xml:space="preserve"> and </w:t>
      </w:r>
      <w:r w:rsidR="004E5233">
        <w:t xml:space="preserve">a file called </w:t>
      </w:r>
      <w:r w:rsidR="00565A20">
        <w:t>'</w:t>
      </w:r>
      <w:r w:rsidR="004E5233">
        <w:t>index.html</w:t>
      </w:r>
      <w:r w:rsidR="00565A20">
        <w:t>'</w:t>
      </w:r>
      <w:r w:rsidR="00736304">
        <w:t>, which is the generated documentation</w:t>
      </w:r>
      <w:r w:rsidR="00D51C5F">
        <w:t>.</w:t>
      </w:r>
    </w:p>
    <w:p w14:paraId="11B09AB6" w14:textId="7F2BE20A" w:rsidR="004F76D8" w:rsidRDefault="00897763" w:rsidP="00250F46">
      <w:pPr>
        <w:pStyle w:val="Heading2"/>
      </w:pPr>
      <w:bookmarkStart w:id="193" w:name="_Toc216707819"/>
      <w:r>
        <w:t>Achieving user acceptance</w:t>
      </w:r>
      <w:bookmarkEnd w:id="193"/>
    </w:p>
    <w:p w14:paraId="7645F82F" w14:textId="77777777" w:rsidR="007114AD" w:rsidRDefault="007114AD" w:rsidP="007114AD">
      <w:r>
        <w:t>The handover process should include a clear explanation of any outstanding issues or limitations identified during testing. Transparency is essential; stakeholders need to understand what works well and what may require future attention. This discussion often includes prioritising issues and agreeing on timelines for fixes or enhancements.</w:t>
      </w:r>
    </w:p>
    <w:p w14:paraId="74155A0F" w14:textId="77777777" w:rsidR="007114AD" w:rsidRDefault="007114AD" w:rsidP="007114AD">
      <w:r>
        <w:lastRenderedPageBreak/>
        <w:t>If testing reveals problems that prevent user acceptance, work with stakeholders to agree on corrective actions. These might include minor bug fixes, content updates, or adjustments to functionality. Document these actions and ensure they're completed before final approval or launch.</w:t>
      </w:r>
    </w:p>
    <w:p w14:paraId="74151300" w14:textId="320CE69E" w:rsidR="00897763" w:rsidRDefault="002E3E41" w:rsidP="00897763">
      <w:r>
        <w:rPr>
          <w:lang w:eastAsia="en-AU"/>
        </w:rPr>
        <w:t>User acceptance should be obtained in writing.</w:t>
      </w:r>
      <w:r w:rsidR="009C4949">
        <w:rPr>
          <w:lang w:eastAsia="en-AU"/>
        </w:rPr>
        <w:t xml:space="preserve"> This could be in an email or often</w:t>
      </w:r>
      <w:r w:rsidR="00CD4B73">
        <w:rPr>
          <w:lang w:eastAsia="en-AU"/>
        </w:rPr>
        <w:t xml:space="preserve"> approval documents will include a space for a signature. An example of this is the </w:t>
      </w:r>
      <w:proofErr w:type="spellStart"/>
      <w:r w:rsidR="004A4D45" w:rsidRPr="0056068F">
        <w:t>Gelos</w:t>
      </w:r>
      <w:proofErr w:type="spellEnd"/>
      <w:r w:rsidR="004A4D45" w:rsidRPr="0056068F">
        <w:t xml:space="preserve"> </w:t>
      </w:r>
      <w:hyperlink r:id="rId270" w:tgtFrame="_blank" w:history="1">
        <w:r w:rsidR="004A4D45" w:rsidRPr="0056068F">
          <w:rPr>
            <w:rStyle w:val="Hyperlink"/>
          </w:rPr>
          <w:t>Software Test Report (docx)</w:t>
        </w:r>
      </w:hyperlink>
      <w:r w:rsidR="004A4D45">
        <w:t>, which includes a section for approving the software for installation.</w:t>
      </w:r>
    </w:p>
    <w:p w14:paraId="425DDB31" w14:textId="77777777" w:rsidR="00014A66" w:rsidRPr="003F0C4F" w:rsidRDefault="00014A66" w:rsidP="00014A66">
      <w:pPr>
        <w:pStyle w:val="HeadingDecorative"/>
      </w:pPr>
      <w:r w:rsidRPr="003F0C4F">
        <w:tab/>
      </w:r>
      <w:r>
        <w:rPr>
          <w:noProof/>
        </w:rPr>
        <w:drawing>
          <wp:inline distT="0" distB="0" distL="0" distR="0" wp14:anchorId="054576AB" wp14:editId="54E64155">
            <wp:extent cx="324000" cy="324000"/>
            <wp:effectExtent l="0" t="0" r="0" b="0"/>
            <wp:docPr id="122891543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37787" name="Graphic 987637787">
                      <a:extLst>
                        <a:ext uri="{C183D7F6-B498-43B3-948B-1728B52AA6E4}">
                          <adec:decorative xmlns:adec="http://schemas.microsoft.com/office/drawing/2017/decorative" val="1"/>
                        </a:ext>
                      </a:extLst>
                    </pic:cNvPr>
                    <pic:cNvPicPr/>
                  </pic:nvPicPr>
                  <pic:blipFill>
                    <a:blip r:embed="rId35">
                      <a:extLst>
                        <a:ext uri="{96DAC541-7B7A-43D3-8B79-37D633B846F1}">
                          <asvg:svgBlip xmlns:asvg="http://schemas.microsoft.com/office/drawing/2016/SVG/main" r:embed="rId36"/>
                        </a:ext>
                      </a:extLst>
                    </a:blip>
                    <a:stretch>
                      <a:fillRect/>
                    </a:stretch>
                  </pic:blipFill>
                  <pic:spPr>
                    <a:xfrm>
                      <a:off x="0" y="0"/>
                      <a:ext cx="324000" cy="324000"/>
                    </a:xfrm>
                    <a:prstGeom prst="rect">
                      <a:avLst/>
                    </a:prstGeom>
                  </pic:spPr>
                </pic:pic>
              </a:graphicData>
            </a:graphic>
          </wp:inline>
        </w:drawing>
      </w:r>
      <w:r w:rsidRPr="003F0C4F">
        <w:t xml:space="preserve"> </w:t>
      </w:r>
      <w:r w:rsidRPr="003F0C4F">
        <w:tab/>
      </w:r>
      <w:r w:rsidRPr="00B45394">
        <w:rPr>
          <w:position w:val="12"/>
        </w:rPr>
        <w:t>Practice activity</w:t>
      </w:r>
    </w:p>
    <w:p w14:paraId="25AEAD3C" w14:textId="2E62D913" w:rsidR="00014A66" w:rsidRDefault="00014A66" w:rsidP="00014A66">
      <w:pPr>
        <w:pStyle w:val="Heading3"/>
      </w:pPr>
      <w:bookmarkStart w:id="194" w:name="_Ref215569280"/>
      <w:r w:rsidRPr="00A24C8E">
        <w:t xml:space="preserve">Activity </w:t>
      </w:r>
      <w:r>
        <w:fldChar w:fldCharType="begin"/>
      </w:r>
      <w:r>
        <w:instrText xml:space="preserve"> SEQ Activity \* ARABIC </w:instrText>
      </w:r>
      <w:r>
        <w:fldChar w:fldCharType="separate"/>
      </w:r>
      <w:r w:rsidR="009769A3">
        <w:rPr>
          <w:noProof/>
        </w:rPr>
        <w:t>37</w:t>
      </w:r>
      <w:r>
        <w:rPr>
          <w:noProof/>
        </w:rPr>
        <w:fldChar w:fldCharType="end"/>
      </w:r>
      <w:r w:rsidRPr="00A24C8E">
        <w:t xml:space="preserve">: </w:t>
      </w:r>
      <w:r>
        <w:t xml:space="preserve">Check your knowledge </w:t>
      </w:r>
      <w:r w:rsidR="00407E11">
        <w:t>of finalising your website</w:t>
      </w:r>
      <w:bookmarkEnd w:id="194"/>
    </w:p>
    <w:p w14:paraId="003E2501" w14:textId="4B8370FB" w:rsidR="008467D9" w:rsidRPr="003F0C4F" w:rsidRDefault="008467D9" w:rsidP="008467D9">
      <w:r w:rsidRPr="003F0C4F">
        <w:t xml:space="preserve">Read </w:t>
      </w:r>
      <w:r>
        <w:t>each</w:t>
      </w:r>
      <w:r w:rsidRPr="003F0C4F">
        <w:t xml:space="preserve"> question and select the correct answer</w:t>
      </w:r>
      <w:r w:rsidR="009E56C7">
        <w:t>s</w:t>
      </w:r>
      <w:r w:rsidRPr="003F0C4F">
        <w:t xml:space="preserve">. </w:t>
      </w:r>
    </w:p>
    <w:p w14:paraId="3938A6BF" w14:textId="77777777" w:rsidR="00014A66" w:rsidRPr="003F0C4F" w:rsidRDefault="00014A66" w:rsidP="00CC75E8">
      <w:pPr>
        <w:pStyle w:val="ListNoActivity"/>
        <w:numPr>
          <w:ilvl w:val="0"/>
          <w:numId w:val="92"/>
        </w:numPr>
      </w:pPr>
      <w:r w:rsidRPr="00E82605">
        <w:t xml:space="preserve">Match the </w:t>
      </w:r>
      <w:r>
        <w:t>d</w:t>
      </w:r>
      <w:r w:rsidRPr="00674184">
        <w:t>ocumentation technique</w:t>
      </w:r>
      <w:r w:rsidRPr="00E82605">
        <w:t xml:space="preserve"> to the </w:t>
      </w:r>
      <w:r>
        <w:t>scenario that best suits it</w:t>
      </w:r>
      <w:r w:rsidRPr="00E82605">
        <w:t xml:space="preserve">. </w:t>
      </w:r>
      <w:r>
        <w:t>Indicate</w:t>
      </w:r>
      <w:r w:rsidRPr="00E82605">
        <w:t xml:space="preserve"> the correct letter</w:t>
      </w:r>
      <w:r w:rsidRPr="003F0C4F">
        <w:t>.</w:t>
      </w:r>
    </w:p>
    <w:tbl>
      <w:tblPr>
        <w:tblStyle w:val="TableGrid"/>
        <w:tblW w:w="5000" w:type="pct"/>
        <w:tblLook w:val="0620" w:firstRow="1" w:lastRow="0" w:firstColumn="0" w:lastColumn="0" w:noHBand="1" w:noVBand="1"/>
        <w:tblDescription w:val="Matching activity table"/>
      </w:tblPr>
      <w:tblGrid>
        <w:gridCol w:w="4816"/>
        <w:gridCol w:w="1415"/>
        <w:gridCol w:w="3397"/>
      </w:tblGrid>
      <w:tr w:rsidR="00014A66" w:rsidRPr="003F0C4F" w14:paraId="699F0C10" w14:textId="77777777" w:rsidTr="007A6859">
        <w:trPr>
          <w:cnfStyle w:val="100000000000" w:firstRow="1" w:lastRow="0" w:firstColumn="0" w:lastColumn="0" w:oddVBand="0" w:evenVBand="0" w:oddHBand="0" w:evenHBand="0" w:firstRowFirstColumn="0" w:firstRowLastColumn="0" w:lastRowFirstColumn="0" w:lastRowLastColumn="0"/>
        </w:trPr>
        <w:tc>
          <w:tcPr>
            <w:tcW w:w="2501" w:type="pct"/>
          </w:tcPr>
          <w:p w14:paraId="4D61BFF5" w14:textId="77777777" w:rsidR="00014A66" w:rsidRPr="003F0C4F" w:rsidRDefault="00014A66">
            <w:r>
              <w:t>Scenario</w:t>
            </w:r>
          </w:p>
        </w:tc>
        <w:tc>
          <w:tcPr>
            <w:tcW w:w="735" w:type="pct"/>
          </w:tcPr>
          <w:p w14:paraId="3A0DFA4A" w14:textId="77777777" w:rsidR="00014A66" w:rsidRPr="003F0C4F" w:rsidRDefault="00014A66">
            <w:r w:rsidRPr="003F0C4F">
              <w:t>Answer</w:t>
            </w:r>
          </w:p>
        </w:tc>
        <w:tc>
          <w:tcPr>
            <w:tcW w:w="1764" w:type="pct"/>
          </w:tcPr>
          <w:p w14:paraId="4547AC05" w14:textId="77777777" w:rsidR="00014A66" w:rsidRPr="003F0C4F" w:rsidRDefault="00014A66">
            <w:r>
              <w:t>Documentation technique</w:t>
            </w:r>
          </w:p>
        </w:tc>
      </w:tr>
      <w:tr w:rsidR="00014A66" w:rsidRPr="003F0C4F" w14:paraId="557FE59F" w14:textId="77777777" w:rsidTr="007A6859">
        <w:tc>
          <w:tcPr>
            <w:tcW w:w="2501" w:type="pct"/>
          </w:tcPr>
          <w:p w14:paraId="159EB042" w14:textId="04374FD8" w:rsidR="00014A66" w:rsidRPr="003F0C4F" w:rsidRDefault="00014A66">
            <w:r w:rsidRPr="00CD6876">
              <w:rPr>
                <w:kern w:val="2"/>
                <w14:ligatures w14:val="standardContextual"/>
              </w:rPr>
              <w:t>Including detailed information in the code, which start</w:t>
            </w:r>
            <w:r w:rsidR="009865F5">
              <w:rPr>
                <w:kern w:val="2"/>
                <w14:ligatures w14:val="standardContextual"/>
              </w:rPr>
              <w:t>s</w:t>
            </w:r>
            <w:r w:rsidRPr="00CD6876">
              <w:rPr>
                <w:kern w:val="2"/>
                <w14:ligatures w14:val="standardContextual"/>
              </w:rPr>
              <w:t xml:space="preserve"> with '/**' and end with '*/'</w:t>
            </w:r>
          </w:p>
        </w:tc>
        <w:tc>
          <w:tcPr>
            <w:tcW w:w="735" w:type="pct"/>
          </w:tcPr>
          <w:p w14:paraId="03DCA3C7" w14:textId="77777777" w:rsidR="00014A66" w:rsidRPr="003F0C4F" w:rsidRDefault="00014A66"/>
        </w:tc>
        <w:tc>
          <w:tcPr>
            <w:tcW w:w="1764" w:type="pct"/>
          </w:tcPr>
          <w:p w14:paraId="4283CDED" w14:textId="77777777" w:rsidR="00014A66" w:rsidRPr="003F0C4F" w:rsidRDefault="00014A66" w:rsidP="00CC75E8">
            <w:pPr>
              <w:pStyle w:val="TableListLetter"/>
              <w:numPr>
                <w:ilvl w:val="0"/>
                <w:numId w:val="90"/>
              </w:numPr>
              <w:ind w:left="357" w:hanging="357"/>
            </w:pPr>
            <w:r>
              <w:t>Readme files</w:t>
            </w:r>
          </w:p>
        </w:tc>
      </w:tr>
      <w:tr w:rsidR="00014A66" w:rsidRPr="003F0C4F" w14:paraId="46523CF5" w14:textId="77777777" w:rsidTr="007A6859">
        <w:tc>
          <w:tcPr>
            <w:tcW w:w="2501" w:type="pct"/>
          </w:tcPr>
          <w:p w14:paraId="2698ED83" w14:textId="77777777" w:rsidR="00014A66" w:rsidRPr="003F0C4F" w:rsidRDefault="00014A66">
            <w:r w:rsidRPr="00994FBF">
              <w:rPr>
                <w:kern w:val="2"/>
                <w14:ligatures w14:val="standardContextual"/>
              </w:rPr>
              <w:t>Recording whether the website meets client requirements</w:t>
            </w:r>
          </w:p>
        </w:tc>
        <w:tc>
          <w:tcPr>
            <w:tcW w:w="735" w:type="pct"/>
          </w:tcPr>
          <w:p w14:paraId="53DC91E1" w14:textId="77777777" w:rsidR="00014A66" w:rsidRPr="003F0C4F" w:rsidRDefault="00014A66"/>
        </w:tc>
        <w:tc>
          <w:tcPr>
            <w:tcW w:w="1764" w:type="pct"/>
          </w:tcPr>
          <w:p w14:paraId="4FD55607" w14:textId="77777777" w:rsidR="00014A66" w:rsidRPr="003F0C4F" w:rsidRDefault="00014A66" w:rsidP="00CC75E8">
            <w:pPr>
              <w:pStyle w:val="TableListLetter"/>
              <w:numPr>
                <w:ilvl w:val="0"/>
                <w:numId w:val="68"/>
              </w:numPr>
              <w:ind w:left="357" w:hanging="357"/>
            </w:pPr>
            <w:r>
              <w:t>Inline comments</w:t>
            </w:r>
          </w:p>
        </w:tc>
      </w:tr>
      <w:tr w:rsidR="00014A66" w:rsidRPr="003F0C4F" w14:paraId="015B61BE" w14:textId="77777777" w:rsidTr="007A6859">
        <w:tc>
          <w:tcPr>
            <w:tcW w:w="2501" w:type="pct"/>
          </w:tcPr>
          <w:p w14:paraId="5BF96ADA" w14:textId="77777777" w:rsidR="00014A66" w:rsidRPr="003F0C4F" w:rsidRDefault="00014A66">
            <w:r w:rsidRPr="008F5935">
              <w:rPr>
                <w:kern w:val="2"/>
                <w14:ligatures w14:val="standardContextual"/>
              </w:rPr>
              <w:t>A piece of information in the code, which starts with '//'</w:t>
            </w:r>
          </w:p>
        </w:tc>
        <w:tc>
          <w:tcPr>
            <w:tcW w:w="735" w:type="pct"/>
          </w:tcPr>
          <w:p w14:paraId="0A8523F6" w14:textId="77777777" w:rsidR="00014A66" w:rsidRPr="003F0C4F" w:rsidRDefault="00014A66"/>
        </w:tc>
        <w:tc>
          <w:tcPr>
            <w:tcW w:w="1764" w:type="pct"/>
          </w:tcPr>
          <w:p w14:paraId="30C14406" w14:textId="77777777" w:rsidR="00014A66" w:rsidRPr="003F0C4F" w:rsidRDefault="00014A66" w:rsidP="00CC75E8">
            <w:pPr>
              <w:pStyle w:val="TableListLetter"/>
              <w:numPr>
                <w:ilvl w:val="0"/>
                <w:numId w:val="68"/>
              </w:numPr>
              <w:ind w:left="357" w:hanging="357"/>
            </w:pPr>
            <w:r>
              <w:t>Comment blocks</w:t>
            </w:r>
          </w:p>
        </w:tc>
      </w:tr>
      <w:tr w:rsidR="00014A66" w:rsidRPr="003F0C4F" w14:paraId="3337FFEF" w14:textId="77777777" w:rsidTr="007A6859">
        <w:tc>
          <w:tcPr>
            <w:tcW w:w="2501" w:type="pct"/>
          </w:tcPr>
          <w:p w14:paraId="29C1550C" w14:textId="77777777" w:rsidR="00014A66" w:rsidRDefault="00014A66">
            <w:r w:rsidRPr="00455FC5">
              <w:rPr>
                <w:kern w:val="2"/>
                <w14:ligatures w14:val="standardContextual"/>
              </w:rPr>
              <w:t>Providing information to the client about the system, such as operating system requirements installation instructions</w:t>
            </w:r>
          </w:p>
        </w:tc>
        <w:tc>
          <w:tcPr>
            <w:tcW w:w="735" w:type="pct"/>
          </w:tcPr>
          <w:p w14:paraId="78E8687A" w14:textId="77777777" w:rsidR="00014A66" w:rsidRPr="003F0C4F" w:rsidRDefault="00014A66"/>
        </w:tc>
        <w:tc>
          <w:tcPr>
            <w:tcW w:w="1764" w:type="pct"/>
          </w:tcPr>
          <w:p w14:paraId="06FD01BA" w14:textId="77777777" w:rsidR="00014A66" w:rsidRDefault="00014A66" w:rsidP="00CC75E8">
            <w:pPr>
              <w:pStyle w:val="TableListLetter"/>
              <w:numPr>
                <w:ilvl w:val="0"/>
                <w:numId w:val="68"/>
              </w:numPr>
              <w:ind w:left="357" w:hanging="357"/>
            </w:pPr>
            <w:r>
              <w:t>Generated documentation</w:t>
            </w:r>
          </w:p>
        </w:tc>
      </w:tr>
      <w:tr w:rsidR="00014A66" w:rsidRPr="003F0C4F" w14:paraId="174676BA" w14:textId="77777777" w:rsidTr="007A6859">
        <w:tc>
          <w:tcPr>
            <w:tcW w:w="2501" w:type="pct"/>
          </w:tcPr>
          <w:p w14:paraId="0662329E" w14:textId="77777777" w:rsidR="00014A66" w:rsidRDefault="00014A66">
            <w:r w:rsidRPr="003141D7">
              <w:rPr>
                <w:kern w:val="2"/>
                <w14:ligatures w14:val="standardContextual"/>
              </w:rPr>
              <w:t>Including multiple lines of information in the code, which start with '/*' and end with '*/'</w:t>
            </w:r>
          </w:p>
        </w:tc>
        <w:tc>
          <w:tcPr>
            <w:tcW w:w="735" w:type="pct"/>
          </w:tcPr>
          <w:p w14:paraId="003C931F" w14:textId="77777777" w:rsidR="00014A66" w:rsidRPr="003F0C4F" w:rsidRDefault="00014A66"/>
        </w:tc>
        <w:tc>
          <w:tcPr>
            <w:tcW w:w="1764" w:type="pct"/>
          </w:tcPr>
          <w:p w14:paraId="2EE4B6D3" w14:textId="77777777" w:rsidR="00014A66" w:rsidRDefault="00014A66" w:rsidP="00CC75E8">
            <w:pPr>
              <w:pStyle w:val="TableListLetter"/>
              <w:numPr>
                <w:ilvl w:val="0"/>
                <w:numId w:val="68"/>
              </w:numPr>
              <w:ind w:left="357" w:hanging="357"/>
            </w:pPr>
            <w:r>
              <w:t>Test documentation</w:t>
            </w:r>
          </w:p>
        </w:tc>
      </w:tr>
    </w:tbl>
    <w:p w14:paraId="5F5013CA" w14:textId="42916160" w:rsidR="008467D9" w:rsidRPr="003F0C4F" w:rsidRDefault="009E56C7">
      <w:pPr>
        <w:pStyle w:val="ListNoActivity"/>
        <w:ind w:left="360" w:hanging="360"/>
      </w:pPr>
      <w:r>
        <w:lastRenderedPageBreak/>
        <w:t>Select the 2</w:t>
      </w:r>
      <w:r w:rsidR="00F2409B">
        <w:t xml:space="preserve"> best options for achieving user acceptance of a website.</w:t>
      </w:r>
    </w:p>
    <w:tbl>
      <w:tblPr>
        <w:tblStyle w:val="TableGrid"/>
        <w:tblW w:w="5000" w:type="pct"/>
        <w:tblLook w:val="0620" w:firstRow="1" w:lastRow="0" w:firstColumn="0" w:lastColumn="0" w:noHBand="1" w:noVBand="1"/>
        <w:tblDescription w:val="Multiple choice activity table"/>
      </w:tblPr>
      <w:tblGrid>
        <w:gridCol w:w="595"/>
        <w:gridCol w:w="7796"/>
        <w:gridCol w:w="1237"/>
      </w:tblGrid>
      <w:tr w:rsidR="008467D9" w:rsidRPr="003F0C4F" w14:paraId="1B06F62F" w14:textId="77777777" w:rsidTr="001F2240">
        <w:trPr>
          <w:cnfStyle w:val="100000000000" w:firstRow="1" w:lastRow="0" w:firstColumn="0" w:lastColumn="0" w:oddVBand="0" w:evenVBand="0" w:oddHBand="0" w:evenHBand="0" w:firstRowFirstColumn="0" w:firstRowLastColumn="0" w:lastRowFirstColumn="0" w:lastRowLastColumn="0"/>
        </w:trPr>
        <w:tc>
          <w:tcPr>
            <w:tcW w:w="595" w:type="dxa"/>
          </w:tcPr>
          <w:p w14:paraId="1E140D6B" w14:textId="77777777" w:rsidR="008467D9" w:rsidRPr="003F0C4F" w:rsidRDefault="008467D9" w:rsidP="00CC6961">
            <w:r w:rsidRPr="003F0C4F">
              <w:t>#</w:t>
            </w:r>
          </w:p>
        </w:tc>
        <w:tc>
          <w:tcPr>
            <w:tcW w:w="7796" w:type="dxa"/>
          </w:tcPr>
          <w:p w14:paraId="02537DF8" w14:textId="77777777" w:rsidR="008467D9" w:rsidRPr="003F0C4F" w:rsidRDefault="008467D9" w:rsidP="00CC6961">
            <w:r w:rsidRPr="003F0C4F">
              <w:t>Choices</w:t>
            </w:r>
          </w:p>
        </w:tc>
        <w:tc>
          <w:tcPr>
            <w:tcW w:w="1237" w:type="dxa"/>
          </w:tcPr>
          <w:p w14:paraId="58143A21" w14:textId="77777777" w:rsidR="008467D9" w:rsidRPr="003F0C4F" w:rsidRDefault="008467D9" w:rsidP="003F5F1B">
            <w:pPr>
              <w:jc w:val="center"/>
            </w:pPr>
            <w:r w:rsidRPr="003F0C4F">
              <w:t>Answer</w:t>
            </w:r>
            <w:r>
              <w:t>s</w:t>
            </w:r>
          </w:p>
        </w:tc>
      </w:tr>
      <w:tr w:rsidR="008467D9" w:rsidRPr="003F0C4F" w14:paraId="57682DD2" w14:textId="77777777" w:rsidTr="001F2240">
        <w:tc>
          <w:tcPr>
            <w:tcW w:w="595" w:type="dxa"/>
          </w:tcPr>
          <w:p w14:paraId="751F2CA8" w14:textId="77777777" w:rsidR="008467D9" w:rsidRPr="003F0C4F" w:rsidRDefault="008467D9" w:rsidP="00CC75E8">
            <w:pPr>
              <w:pStyle w:val="TableListLetter"/>
              <w:numPr>
                <w:ilvl w:val="0"/>
                <w:numId w:val="93"/>
              </w:numPr>
            </w:pPr>
          </w:p>
        </w:tc>
        <w:tc>
          <w:tcPr>
            <w:tcW w:w="7796" w:type="dxa"/>
          </w:tcPr>
          <w:p w14:paraId="48012317" w14:textId="4BDFA03E" w:rsidR="008467D9" w:rsidRPr="003F0C4F" w:rsidRDefault="00FC3F39">
            <w:r>
              <w:t>Ask the client</w:t>
            </w:r>
            <w:r w:rsidR="00F67E96">
              <w:t xml:space="preserve"> to reply with their acceptance in an email</w:t>
            </w:r>
          </w:p>
        </w:tc>
        <w:sdt>
          <w:sdtPr>
            <w:id w:val="-989484830"/>
            <w14:checkbox>
              <w14:checked w14:val="0"/>
              <w14:checkedState w14:val="2612" w14:font="MS Gothic"/>
              <w14:uncheckedState w14:val="2610" w14:font="MS Gothic"/>
            </w14:checkbox>
          </w:sdtPr>
          <w:sdtContent>
            <w:tc>
              <w:tcPr>
                <w:tcW w:w="1237" w:type="dxa"/>
              </w:tcPr>
              <w:p w14:paraId="6EABFF25" w14:textId="77777777" w:rsidR="008467D9" w:rsidRPr="003F0C4F" w:rsidRDefault="008467D9">
                <w:pPr>
                  <w:jc w:val="center"/>
                </w:pPr>
                <w:r w:rsidRPr="003F0C4F">
                  <w:rPr>
                    <w:rFonts w:ascii="MS Gothic" w:eastAsia="MS Gothic" w:hAnsi="MS Gothic"/>
                  </w:rPr>
                  <w:t>☐</w:t>
                </w:r>
              </w:p>
            </w:tc>
          </w:sdtContent>
        </w:sdt>
      </w:tr>
      <w:tr w:rsidR="008467D9" w:rsidRPr="003F0C4F" w14:paraId="3D5D8559" w14:textId="77777777" w:rsidTr="001F2240">
        <w:tc>
          <w:tcPr>
            <w:tcW w:w="595" w:type="dxa"/>
          </w:tcPr>
          <w:p w14:paraId="52B2A309" w14:textId="77777777" w:rsidR="008467D9" w:rsidRPr="003F0C4F" w:rsidRDefault="008467D9" w:rsidP="00CC75E8">
            <w:pPr>
              <w:pStyle w:val="TableListLetter"/>
              <w:numPr>
                <w:ilvl w:val="0"/>
                <w:numId w:val="68"/>
              </w:numPr>
              <w:ind w:left="357" w:hanging="357"/>
            </w:pPr>
          </w:p>
        </w:tc>
        <w:tc>
          <w:tcPr>
            <w:tcW w:w="7796" w:type="dxa"/>
          </w:tcPr>
          <w:p w14:paraId="2A2570A1" w14:textId="11E439D5" w:rsidR="008467D9" w:rsidRPr="003F0C4F" w:rsidRDefault="000C24CE">
            <w:r>
              <w:t>Ask the client to shake hands to indicate acceptance</w:t>
            </w:r>
          </w:p>
        </w:tc>
        <w:sdt>
          <w:sdtPr>
            <w:id w:val="989145055"/>
            <w14:checkbox>
              <w14:checked w14:val="0"/>
              <w14:checkedState w14:val="2612" w14:font="MS Gothic"/>
              <w14:uncheckedState w14:val="2610" w14:font="MS Gothic"/>
            </w14:checkbox>
          </w:sdtPr>
          <w:sdtContent>
            <w:tc>
              <w:tcPr>
                <w:tcW w:w="1237" w:type="dxa"/>
              </w:tcPr>
              <w:p w14:paraId="795E9A97" w14:textId="77777777" w:rsidR="008467D9" w:rsidRPr="003F0C4F" w:rsidRDefault="008467D9">
                <w:pPr>
                  <w:jc w:val="center"/>
                </w:pPr>
                <w:r w:rsidRPr="003F0C4F">
                  <w:rPr>
                    <w:rFonts w:ascii="MS Gothic" w:eastAsia="MS Gothic" w:hAnsi="MS Gothic"/>
                  </w:rPr>
                  <w:t>☐</w:t>
                </w:r>
              </w:p>
            </w:tc>
          </w:sdtContent>
        </w:sdt>
      </w:tr>
      <w:tr w:rsidR="008467D9" w:rsidRPr="003F0C4F" w14:paraId="744A726A" w14:textId="77777777" w:rsidTr="001F2240">
        <w:tc>
          <w:tcPr>
            <w:tcW w:w="595" w:type="dxa"/>
          </w:tcPr>
          <w:p w14:paraId="47D16FCA" w14:textId="77777777" w:rsidR="008467D9" w:rsidRPr="003F0C4F" w:rsidRDefault="008467D9" w:rsidP="00CC75E8">
            <w:pPr>
              <w:pStyle w:val="TableListLetter"/>
              <w:numPr>
                <w:ilvl w:val="0"/>
                <w:numId w:val="68"/>
              </w:numPr>
              <w:ind w:left="357" w:hanging="357"/>
            </w:pPr>
          </w:p>
        </w:tc>
        <w:tc>
          <w:tcPr>
            <w:tcW w:w="7796" w:type="dxa"/>
          </w:tcPr>
          <w:p w14:paraId="48BA64A9" w14:textId="1933580C" w:rsidR="008467D9" w:rsidRPr="003F0C4F" w:rsidRDefault="00FC3F39">
            <w:r>
              <w:t>Ask the client to sign the user acceptance section of the test plan</w:t>
            </w:r>
          </w:p>
        </w:tc>
        <w:sdt>
          <w:sdtPr>
            <w:id w:val="-464744384"/>
            <w14:checkbox>
              <w14:checked w14:val="0"/>
              <w14:checkedState w14:val="2612" w14:font="MS Gothic"/>
              <w14:uncheckedState w14:val="2610" w14:font="MS Gothic"/>
            </w14:checkbox>
          </w:sdtPr>
          <w:sdtContent>
            <w:tc>
              <w:tcPr>
                <w:tcW w:w="1237" w:type="dxa"/>
              </w:tcPr>
              <w:p w14:paraId="31B47DCA" w14:textId="77777777" w:rsidR="008467D9" w:rsidRPr="003F0C4F" w:rsidRDefault="008467D9">
                <w:pPr>
                  <w:jc w:val="center"/>
                </w:pPr>
                <w:r w:rsidRPr="003F0C4F">
                  <w:rPr>
                    <w:rFonts w:ascii="MS Gothic" w:eastAsia="MS Gothic" w:hAnsi="MS Gothic"/>
                  </w:rPr>
                  <w:t>☐</w:t>
                </w:r>
              </w:p>
            </w:tc>
          </w:sdtContent>
        </w:sdt>
      </w:tr>
      <w:tr w:rsidR="008467D9" w:rsidRPr="003F0C4F" w14:paraId="6F0E0DBE" w14:textId="77777777" w:rsidTr="001F2240">
        <w:tc>
          <w:tcPr>
            <w:tcW w:w="595" w:type="dxa"/>
          </w:tcPr>
          <w:p w14:paraId="67144A03" w14:textId="77777777" w:rsidR="008467D9" w:rsidRPr="003F0C4F" w:rsidRDefault="008467D9" w:rsidP="00CC75E8">
            <w:pPr>
              <w:pStyle w:val="TableListLetter"/>
              <w:numPr>
                <w:ilvl w:val="0"/>
                <w:numId w:val="68"/>
              </w:numPr>
              <w:ind w:left="357" w:hanging="357"/>
            </w:pPr>
          </w:p>
        </w:tc>
        <w:tc>
          <w:tcPr>
            <w:tcW w:w="7796" w:type="dxa"/>
          </w:tcPr>
          <w:p w14:paraId="10683886" w14:textId="3E90F7AE" w:rsidR="008467D9" w:rsidRDefault="00F67E96" w:rsidP="001F2240">
            <w:r>
              <w:t>Ask the client to respond verbally in a meeting</w:t>
            </w:r>
          </w:p>
        </w:tc>
        <w:sdt>
          <w:sdtPr>
            <w:id w:val="1480113085"/>
            <w14:checkbox>
              <w14:checked w14:val="0"/>
              <w14:checkedState w14:val="2612" w14:font="MS Gothic"/>
              <w14:uncheckedState w14:val="2610" w14:font="MS Gothic"/>
            </w14:checkbox>
          </w:sdtPr>
          <w:sdtContent>
            <w:tc>
              <w:tcPr>
                <w:tcW w:w="1237" w:type="dxa"/>
              </w:tcPr>
              <w:p w14:paraId="094D2195" w14:textId="77777777" w:rsidR="008467D9" w:rsidRPr="003F0C4F" w:rsidRDefault="008467D9" w:rsidP="001F2240">
                <w:pPr>
                  <w:jc w:val="center"/>
                  <w:rPr>
                    <w:rFonts w:ascii="MS Gothic" w:eastAsia="MS Gothic" w:hAnsi="MS Gothic"/>
                  </w:rPr>
                </w:pPr>
                <w:r w:rsidRPr="003F0C4F">
                  <w:rPr>
                    <w:rFonts w:ascii="MS Gothic" w:eastAsia="MS Gothic" w:hAnsi="MS Gothic"/>
                  </w:rPr>
                  <w:t>☐</w:t>
                </w:r>
              </w:p>
            </w:tc>
          </w:sdtContent>
        </w:sdt>
      </w:tr>
    </w:tbl>
    <w:p w14:paraId="003BAA4E" w14:textId="5E80FC97" w:rsidR="007A6859" w:rsidRDefault="007A6859" w:rsidP="007A6859">
      <w:pPr>
        <w:rPr>
          <w:noProof/>
        </w:rPr>
      </w:pPr>
    </w:p>
    <w:p w14:paraId="15671B01" w14:textId="77777777" w:rsidR="007A6859" w:rsidRDefault="007A6859">
      <w:pPr>
        <w:spacing w:before="0"/>
        <w:rPr>
          <w:noProof/>
        </w:rPr>
      </w:pPr>
      <w:r>
        <w:rPr>
          <w:noProof/>
        </w:rPr>
        <w:br w:type="page"/>
      </w:r>
    </w:p>
    <w:p w14:paraId="08B2D429" w14:textId="4BA47C26" w:rsidR="008467D9" w:rsidRPr="0056068F" w:rsidRDefault="008467D9" w:rsidP="008467D9">
      <w:pPr>
        <w:pStyle w:val="HeadingDecorative"/>
        <w:rPr>
          <w:noProof/>
        </w:rPr>
      </w:pPr>
      <w:r w:rsidRPr="0056068F">
        <w:rPr>
          <w:noProof/>
        </w:rPr>
        <w:lastRenderedPageBreak/>
        <w:tab/>
      </w:r>
      <w:r w:rsidRPr="0056068F">
        <w:rPr>
          <w:noProof/>
        </w:rPr>
        <w:drawing>
          <wp:inline distT="0" distB="0" distL="0" distR="0" wp14:anchorId="4F81DB65" wp14:editId="43CA9BDD">
            <wp:extent cx="324000" cy="324000"/>
            <wp:effectExtent l="0" t="0" r="0" b="0"/>
            <wp:docPr id="541700670"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3138" name="Graphic 1842983138">
                      <a:extLst>
                        <a:ext uri="{C183D7F6-B498-43B3-948B-1728B52AA6E4}">
                          <adec:decorative xmlns:adec="http://schemas.microsoft.com/office/drawing/2017/decorative" val="1"/>
                        </a:ext>
                      </a:extLst>
                    </pic:cNvPr>
                    <pic:cNvPicPr/>
                  </pic:nvPicPr>
                  <pic:blipFill>
                    <a:blip r:embed="rId43">
                      <a:extLst>
                        <a:ext uri="{96DAC541-7B7A-43D3-8B79-37D633B846F1}">
                          <asvg:svgBlip xmlns:asvg="http://schemas.microsoft.com/office/drawing/2016/SVG/main" r:embed="rId44"/>
                        </a:ext>
                      </a:extLst>
                    </a:blip>
                    <a:stretch>
                      <a:fillRect/>
                    </a:stretch>
                  </pic:blipFill>
                  <pic:spPr>
                    <a:xfrm>
                      <a:off x="0" y="0"/>
                      <a:ext cx="324000" cy="324000"/>
                    </a:xfrm>
                    <a:prstGeom prst="rect">
                      <a:avLst/>
                    </a:prstGeom>
                  </pic:spPr>
                </pic:pic>
              </a:graphicData>
            </a:graphic>
          </wp:inline>
        </w:drawing>
      </w:r>
      <w:r w:rsidRPr="0056068F">
        <w:rPr>
          <w:noProof/>
        </w:rPr>
        <w:tab/>
      </w:r>
      <w:r w:rsidRPr="0056068F">
        <w:rPr>
          <w:noProof/>
          <w:position w:val="12"/>
          <w:szCs w:val="40"/>
        </w:rPr>
        <w:t>Self-check</w:t>
      </w:r>
    </w:p>
    <w:p w14:paraId="58B4DA89" w14:textId="6AFAA6BF" w:rsidR="00C86EA0" w:rsidRPr="0056068F" w:rsidRDefault="00C86EA0" w:rsidP="00851EF1">
      <w:pPr>
        <w:pStyle w:val="Heading3"/>
        <w:rPr>
          <w:noProof/>
        </w:rPr>
      </w:pPr>
      <w:r w:rsidRPr="0056068F">
        <w:rPr>
          <w:noProof/>
        </w:rPr>
        <w:t>How did you go?</w:t>
      </w:r>
    </w:p>
    <w:p w14:paraId="2D30AB4A" w14:textId="0867D899" w:rsidR="00C86EA0" w:rsidRDefault="00C86EA0" w:rsidP="00BA6D8F">
      <w:pPr>
        <w:keepNext/>
        <w:rPr>
          <w:color w:val="000000" w:themeColor="text1"/>
        </w:rPr>
      </w:pPr>
      <w:r w:rsidRPr="0056068F">
        <w:rPr>
          <w:color w:val="000000" w:themeColor="text1"/>
        </w:rPr>
        <w:t xml:space="preserve">You have completed the lesson: </w:t>
      </w:r>
      <w:r w:rsidR="0064741A" w:rsidRPr="0064741A">
        <w:rPr>
          <w:rStyle w:val="Strong"/>
        </w:rPr>
        <w:t>Finalising your website</w:t>
      </w:r>
      <w:r w:rsidRPr="0056068F">
        <w:rPr>
          <w:color w:val="000000" w:themeColor="text1"/>
        </w:rPr>
        <w:t xml:space="preserve">. Check the boxes for the tasks you feel confident you can complete. </w:t>
      </w:r>
    </w:p>
    <w:p w14:paraId="3F27F07A" w14:textId="0039EC70" w:rsidR="00C86EA0" w:rsidRPr="0056068F" w:rsidRDefault="00000000" w:rsidP="000F0D6C">
      <w:pPr>
        <w:tabs>
          <w:tab w:val="left" w:pos="709"/>
        </w:tabs>
        <w:ind w:left="709" w:hanging="425"/>
        <w:rPr>
          <w:color w:val="000000" w:themeColor="text1"/>
        </w:rPr>
      </w:pPr>
      <w:sdt>
        <w:sdtPr>
          <w:rPr>
            <w:color w:val="000000" w:themeColor="text1"/>
          </w:rPr>
          <w:id w:val="-375383256"/>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3E41ED">
        <w:rPr>
          <w:color w:val="000000" w:themeColor="text1"/>
        </w:rPr>
        <w:t xml:space="preserve">I can </w:t>
      </w:r>
      <w:r w:rsidR="003E41ED" w:rsidRPr="003E41ED">
        <w:rPr>
          <w:color w:val="000000" w:themeColor="text1"/>
        </w:rPr>
        <w:t>document a website using documentation techniques</w:t>
      </w:r>
      <w:r w:rsidR="003E41ED">
        <w:rPr>
          <w:color w:val="000000" w:themeColor="text1"/>
        </w:rPr>
        <w:t>.</w:t>
      </w:r>
    </w:p>
    <w:p w14:paraId="7A4153CE" w14:textId="19567F1B" w:rsidR="00C86EA0" w:rsidRPr="0056068F" w:rsidRDefault="00000000" w:rsidP="000F0D6C">
      <w:pPr>
        <w:tabs>
          <w:tab w:val="left" w:pos="709"/>
        </w:tabs>
        <w:ind w:left="709" w:hanging="425"/>
        <w:rPr>
          <w:color w:val="000000" w:themeColor="text1"/>
        </w:rPr>
      </w:pPr>
      <w:sdt>
        <w:sdtPr>
          <w:rPr>
            <w:color w:val="000000" w:themeColor="text1"/>
          </w:rPr>
          <w:id w:val="-1570419679"/>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3E41ED">
        <w:rPr>
          <w:color w:val="000000" w:themeColor="text1"/>
        </w:rPr>
        <w:t xml:space="preserve">I can </w:t>
      </w:r>
      <w:r w:rsidR="003E41ED" w:rsidRPr="003E41ED">
        <w:rPr>
          <w:color w:val="000000" w:themeColor="text1"/>
        </w:rPr>
        <w:t>provide documented test results to the user or client</w:t>
      </w:r>
      <w:r w:rsidR="003E41ED">
        <w:rPr>
          <w:color w:val="000000" w:themeColor="text1"/>
        </w:rPr>
        <w:t>.</w:t>
      </w:r>
    </w:p>
    <w:p w14:paraId="3738FDB9" w14:textId="612CC040" w:rsidR="00C86EA0" w:rsidRDefault="00000000" w:rsidP="000F0D6C">
      <w:pPr>
        <w:tabs>
          <w:tab w:val="left" w:pos="709"/>
        </w:tabs>
        <w:ind w:left="709" w:hanging="425"/>
        <w:rPr>
          <w:color w:val="000000" w:themeColor="text1"/>
        </w:rPr>
      </w:pPr>
      <w:sdt>
        <w:sdtPr>
          <w:rPr>
            <w:color w:val="000000" w:themeColor="text1"/>
          </w:rPr>
          <w:id w:val="-1919632610"/>
          <w14:checkbox>
            <w14:checked w14:val="0"/>
            <w14:checkedState w14:val="2612" w14:font="MS Gothic"/>
            <w14:uncheckedState w14:val="2610" w14:font="MS Gothic"/>
          </w14:checkbox>
        </w:sdtPr>
        <w:sdtContent>
          <w:r w:rsidR="00C86EA0" w:rsidRPr="0056068F">
            <w:rPr>
              <w:rFonts w:ascii="MS Gothic" w:eastAsia="MS Gothic" w:hAnsi="MS Gothic"/>
              <w:color w:val="000000" w:themeColor="text1"/>
            </w:rPr>
            <w:t>☐</w:t>
          </w:r>
        </w:sdtContent>
      </w:sdt>
      <w:r w:rsidR="00C86EA0" w:rsidRPr="0056068F">
        <w:rPr>
          <w:color w:val="000000" w:themeColor="text1"/>
        </w:rPr>
        <w:tab/>
      </w:r>
      <w:r w:rsidR="003E41ED">
        <w:rPr>
          <w:color w:val="000000" w:themeColor="text1"/>
        </w:rPr>
        <w:t xml:space="preserve">I can </w:t>
      </w:r>
      <w:r w:rsidR="003E41ED" w:rsidRPr="003E41ED">
        <w:rPr>
          <w:color w:val="000000" w:themeColor="text1"/>
        </w:rPr>
        <w:t>explain any outstanding issues and corrections to be made</w:t>
      </w:r>
      <w:r w:rsidR="003E41ED">
        <w:rPr>
          <w:color w:val="000000" w:themeColor="text1"/>
        </w:rPr>
        <w:t>.</w:t>
      </w:r>
    </w:p>
    <w:p w14:paraId="03E81E80" w14:textId="549A26A4" w:rsidR="003E41ED" w:rsidRPr="0056068F" w:rsidRDefault="00000000" w:rsidP="003E41ED">
      <w:pPr>
        <w:tabs>
          <w:tab w:val="left" w:pos="709"/>
        </w:tabs>
        <w:ind w:left="709" w:hanging="425"/>
        <w:rPr>
          <w:color w:val="000000" w:themeColor="text1"/>
        </w:rPr>
      </w:pPr>
      <w:sdt>
        <w:sdtPr>
          <w:rPr>
            <w:color w:val="000000" w:themeColor="text1"/>
          </w:rPr>
          <w:id w:val="190655114"/>
          <w14:checkbox>
            <w14:checked w14:val="0"/>
            <w14:checkedState w14:val="2612" w14:font="MS Gothic"/>
            <w14:uncheckedState w14:val="2610" w14:font="MS Gothic"/>
          </w14:checkbox>
        </w:sdtPr>
        <w:sdtContent>
          <w:r w:rsidR="003E41ED" w:rsidRPr="0056068F">
            <w:rPr>
              <w:rFonts w:ascii="MS Gothic" w:eastAsia="MS Gothic" w:hAnsi="MS Gothic"/>
              <w:color w:val="000000" w:themeColor="text1"/>
            </w:rPr>
            <w:t>☐</w:t>
          </w:r>
        </w:sdtContent>
      </w:sdt>
      <w:r w:rsidR="003E41ED" w:rsidRPr="0056068F">
        <w:rPr>
          <w:color w:val="000000" w:themeColor="text1"/>
        </w:rPr>
        <w:tab/>
      </w:r>
      <w:r w:rsidR="003E41ED">
        <w:rPr>
          <w:color w:val="000000" w:themeColor="text1"/>
        </w:rPr>
        <w:t xml:space="preserve">I can </w:t>
      </w:r>
      <w:r w:rsidR="003E41ED" w:rsidRPr="003E41ED">
        <w:rPr>
          <w:color w:val="000000" w:themeColor="text1"/>
        </w:rPr>
        <w:t>achieve user acceptance</w:t>
      </w:r>
      <w:r w:rsidR="003E41ED">
        <w:rPr>
          <w:color w:val="000000" w:themeColor="text1"/>
        </w:rPr>
        <w:t>.</w:t>
      </w:r>
    </w:p>
    <w:p w14:paraId="5ED97D4F" w14:textId="77777777" w:rsidR="003E6727" w:rsidRPr="00E70E68" w:rsidRDefault="003E6727" w:rsidP="003E6727">
      <w:pPr>
        <w:pStyle w:val="HeadingDecorative"/>
        <w:rPr>
          <w:position w:val="12"/>
        </w:rPr>
      </w:pPr>
      <w:r w:rsidRPr="003F0C4F">
        <w:tab/>
      </w:r>
      <w:r>
        <w:rPr>
          <w:noProof/>
        </w:rPr>
        <w:drawing>
          <wp:inline distT="0" distB="0" distL="0" distR="0" wp14:anchorId="35C2A228" wp14:editId="06D3A02B">
            <wp:extent cx="324000" cy="324000"/>
            <wp:effectExtent l="0" t="0" r="0" b="0"/>
            <wp:docPr id="2046191612"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4637" name="Graphic 70584463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24000" cy="324000"/>
                    </a:xfrm>
                    <a:prstGeom prst="rect">
                      <a:avLst/>
                    </a:prstGeom>
                  </pic:spPr>
                </pic:pic>
              </a:graphicData>
            </a:graphic>
          </wp:inline>
        </w:drawing>
      </w:r>
      <w:r w:rsidRPr="003F0C4F">
        <w:tab/>
      </w:r>
      <w:r w:rsidRPr="00E70E68">
        <w:rPr>
          <w:position w:val="12"/>
          <w:szCs w:val="40"/>
        </w:rPr>
        <w:t>Assessment</w:t>
      </w:r>
    </w:p>
    <w:p w14:paraId="58A9399B" w14:textId="3FC63908" w:rsidR="003E6727" w:rsidRPr="003F0C4F" w:rsidRDefault="003E6727" w:rsidP="003E6727">
      <w:pPr>
        <w:pStyle w:val="Heading3"/>
      </w:pPr>
      <w:r>
        <w:t>Assessment 1 of 2: Knowledge Part 2</w:t>
      </w:r>
    </w:p>
    <w:p w14:paraId="6F13DD73" w14:textId="78A67854" w:rsidR="003E6727" w:rsidRPr="00E3331C" w:rsidRDefault="003E6727" w:rsidP="003E6727">
      <w:pPr>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Pr>
          <w:color w:val="000000" w:themeColor="text1"/>
        </w:rPr>
        <w:t>complete</w:t>
      </w:r>
      <w:r w:rsidRPr="00E3331C">
        <w:rPr>
          <w:color w:val="000000" w:themeColor="text1"/>
        </w:rPr>
        <w:t xml:space="preserve"> </w:t>
      </w:r>
      <w:r w:rsidRPr="00D75A26">
        <w:rPr>
          <w:color w:val="000000" w:themeColor="text1"/>
        </w:rPr>
        <w:t xml:space="preserve">Assessment 1 of 2: Knowledge Part </w:t>
      </w:r>
      <w:r>
        <w:rPr>
          <w:color w:val="000000" w:themeColor="text1"/>
        </w:rPr>
        <w:t>2</w:t>
      </w:r>
      <w:r w:rsidRPr="00E3331C">
        <w:rPr>
          <w:color w:val="000000" w:themeColor="text1"/>
        </w:rPr>
        <w:t xml:space="preserve">. </w:t>
      </w:r>
    </w:p>
    <w:p w14:paraId="6823856D" w14:textId="77777777" w:rsidR="003E6727" w:rsidRPr="00E3331C" w:rsidRDefault="003E6727" w:rsidP="003E6727">
      <w:pPr>
        <w:rPr>
          <w:color w:val="000000" w:themeColor="text1"/>
        </w:rPr>
      </w:pPr>
      <w:r w:rsidRPr="00E3331C">
        <w:rPr>
          <w:color w:val="000000" w:themeColor="text1"/>
        </w:rPr>
        <w:t>If your assessments are online, go to Assessments in the top menu and access the files.</w:t>
      </w:r>
    </w:p>
    <w:p w14:paraId="56CFFBDE" w14:textId="46C98E4D" w:rsidR="00C10074" w:rsidRPr="003F0C4F" w:rsidRDefault="00C10074" w:rsidP="00C10074">
      <w:pPr>
        <w:pStyle w:val="Heading3"/>
      </w:pPr>
      <w:r>
        <w:t xml:space="preserve">Assessment 2 of 2: Project Part </w:t>
      </w:r>
      <w:r w:rsidR="0018698C">
        <w:t>8</w:t>
      </w:r>
    </w:p>
    <w:p w14:paraId="03FE6937" w14:textId="1D45D7E3" w:rsidR="00C10074" w:rsidRPr="00E3331C" w:rsidRDefault="00C10074" w:rsidP="00C10074">
      <w:pPr>
        <w:keepNext/>
        <w:rPr>
          <w:color w:val="000000" w:themeColor="text1"/>
        </w:rPr>
      </w:pPr>
      <w:r w:rsidRPr="00E3331C">
        <w:rPr>
          <w:color w:val="000000" w:themeColor="text1"/>
        </w:rPr>
        <w:t xml:space="preserve">As you have completed this </w:t>
      </w:r>
      <w:r>
        <w:rPr>
          <w:color w:val="000000" w:themeColor="text1"/>
        </w:rPr>
        <w:t>lesson</w:t>
      </w:r>
      <w:r w:rsidRPr="00E3331C">
        <w:rPr>
          <w:color w:val="000000" w:themeColor="text1"/>
        </w:rPr>
        <w:t xml:space="preserve">, you should be ready to </w:t>
      </w:r>
      <w:r>
        <w:rPr>
          <w:color w:val="000000" w:themeColor="text1"/>
        </w:rPr>
        <w:t>complete</w:t>
      </w:r>
      <w:r w:rsidRPr="00E3331C">
        <w:rPr>
          <w:color w:val="000000" w:themeColor="text1"/>
        </w:rPr>
        <w:t xml:space="preserve"> </w:t>
      </w:r>
      <w:r w:rsidRPr="00D75A26">
        <w:rPr>
          <w:color w:val="000000" w:themeColor="text1"/>
        </w:rPr>
        <w:t xml:space="preserve">Assessment </w:t>
      </w:r>
      <w:r>
        <w:rPr>
          <w:color w:val="000000" w:themeColor="text1"/>
        </w:rPr>
        <w:t>2</w:t>
      </w:r>
      <w:r w:rsidRPr="00D75A26">
        <w:rPr>
          <w:color w:val="000000" w:themeColor="text1"/>
        </w:rPr>
        <w:t xml:space="preserve"> of 2: </w:t>
      </w:r>
      <w:r>
        <w:rPr>
          <w:color w:val="000000" w:themeColor="text1"/>
        </w:rPr>
        <w:t>Project</w:t>
      </w:r>
      <w:r w:rsidRPr="00D75A26">
        <w:rPr>
          <w:color w:val="000000" w:themeColor="text1"/>
        </w:rPr>
        <w:t xml:space="preserve"> Part </w:t>
      </w:r>
      <w:r w:rsidR="00C15D62">
        <w:rPr>
          <w:color w:val="000000" w:themeColor="text1"/>
        </w:rPr>
        <w:t>8</w:t>
      </w:r>
      <w:r w:rsidRPr="00E3331C">
        <w:rPr>
          <w:color w:val="000000" w:themeColor="text1"/>
        </w:rPr>
        <w:t xml:space="preserve">. </w:t>
      </w:r>
    </w:p>
    <w:p w14:paraId="5217163B" w14:textId="77777777" w:rsidR="00C10074" w:rsidRPr="00E3331C" w:rsidRDefault="00C10074" w:rsidP="00C10074">
      <w:pPr>
        <w:rPr>
          <w:color w:val="000000" w:themeColor="text1"/>
        </w:rPr>
      </w:pPr>
      <w:r w:rsidRPr="00E3331C">
        <w:rPr>
          <w:color w:val="000000" w:themeColor="text1"/>
        </w:rPr>
        <w:t>If your assessments are online, go to Assessments in the top menu and access the files.</w:t>
      </w:r>
    </w:p>
    <w:p w14:paraId="57C11C5D" w14:textId="1BCA501F" w:rsidR="00D2142B" w:rsidRPr="0056068F" w:rsidRDefault="00C10074" w:rsidP="00887EBB">
      <w:pPr>
        <w:pStyle w:val="Notebox"/>
      </w:pPr>
      <w:r w:rsidRPr="004E3705">
        <w:rPr>
          <w:rStyle w:val="Strong"/>
        </w:rPr>
        <w:t>Note</w:t>
      </w:r>
      <w:r>
        <w:rPr>
          <w:rStyle w:val="Strong"/>
        </w:rPr>
        <w:t>:</w:t>
      </w:r>
      <w:r>
        <w:t xml:space="preserve"> To access the entire assessment, you must download and save each part separately.</w:t>
      </w:r>
    </w:p>
    <w:p w14:paraId="266A0CEE" w14:textId="77777777" w:rsidR="00D2142B" w:rsidRPr="0056068F" w:rsidRDefault="00D2142B">
      <w:pPr>
        <w:sectPr w:rsidR="00D2142B" w:rsidRPr="0056068F" w:rsidSect="00762193">
          <w:pgSz w:w="11906" w:h="16838" w:code="9"/>
          <w:pgMar w:top="1134" w:right="1134" w:bottom="1134" w:left="1134" w:header="567" w:footer="397" w:gutter="0"/>
          <w:cols w:space="4253"/>
          <w:docGrid w:linePitch="360"/>
        </w:sectPr>
      </w:pPr>
    </w:p>
    <w:p w14:paraId="4D7EC493" w14:textId="77777777" w:rsidR="000A5054" w:rsidRPr="0056068F" w:rsidRDefault="005C372E" w:rsidP="00E92E39">
      <w:pPr>
        <w:pStyle w:val="Heading1"/>
        <w:framePr w:wrap="notBeside"/>
        <w:rPr>
          <w:noProof/>
        </w:rPr>
      </w:pPr>
      <w:bookmarkStart w:id="195" w:name="_Toc216707820"/>
      <w:bookmarkStart w:id="196" w:name="_Hlk153544876"/>
      <w:bookmarkEnd w:id="152"/>
      <w:r w:rsidRPr="0056068F">
        <w:rPr>
          <w:noProof/>
        </w:rPr>
        <w:lastRenderedPageBreak/>
        <w:t>Answers and feedback</w:t>
      </w:r>
      <w:bookmarkEnd w:id="195"/>
    </w:p>
    <w:p w14:paraId="248E2494" w14:textId="63EE9AA7" w:rsidR="00603DBF" w:rsidRDefault="002A69AD" w:rsidP="002A69AD">
      <w:pPr>
        <w:pStyle w:val="Heading2"/>
        <w:rPr>
          <w:lang w:eastAsia="en-US"/>
        </w:rPr>
      </w:pPr>
      <w:bookmarkStart w:id="197" w:name="_Toc216707821"/>
      <w:bookmarkEnd w:id="196"/>
      <w:r>
        <w:t>Lesson 1</w:t>
      </w:r>
      <w:bookmarkEnd w:id="197"/>
    </w:p>
    <w:p w14:paraId="1D066D50" w14:textId="5C003FDA"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_Ref215569249 \h </w:instrText>
      </w:r>
      <w:r>
        <w:rPr>
          <w:lang w:eastAsia="en-AU"/>
        </w:rPr>
      </w:r>
      <w:r>
        <w:rPr>
          <w:lang w:eastAsia="en-AU"/>
        </w:rPr>
        <w:fldChar w:fldCharType="separate"/>
      </w:r>
      <w:r w:rsidR="009769A3" w:rsidRPr="00A24C8E">
        <w:t xml:space="preserve">Activity </w:t>
      </w:r>
      <w:r w:rsidR="009769A3">
        <w:rPr>
          <w:noProof/>
        </w:rPr>
        <w:t>1</w:t>
      </w:r>
      <w:r w:rsidR="009769A3" w:rsidRPr="00A24C8E">
        <w:t xml:space="preserve">: </w:t>
      </w:r>
      <w:r w:rsidR="009769A3">
        <w:t>Interpret organisational documents</w:t>
      </w:r>
      <w:r>
        <w:rPr>
          <w:lang w:eastAsia="en-AU"/>
        </w:rPr>
        <w:fldChar w:fldCharType="end"/>
      </w:r>
    </w:p>
    <w:p w14:paraId="12DC9F80" w14:textId="59B9D5E7" w:rsidR="002A69AD" w:rsidRDefault="007C67C0" w:rsidP="00CC75E8">
      <w:pPr>
        <w:pStyle w:val="ListNumber"/>
        <w:numPr>
          <w:ilvl w:val="0"/>
          <w:numId w:val="89"/>
        </w:numPr>
      </w:pPr>
      <w:r>
        <w:t>A, C</w:t>
      </w:r>
    </w:p>
    <w:p w14:paraId="16ABA29E" w14:textId="1B3852D5" w:rsidR="007C67C0" w:rsidRDefault="007C67C0" w:rsidP="00CC75E8">
      <w:pPr>
        <w:pStyle w:val="ListNumber"/>
        <w:numPr>
          <w:ilvl w:val="0"/>
          <w:numId w:val="89"/>
        </w:numPr>
      </w:pPr>
      <w:r w:rsidRPr="007C67C0">
        <w:t>A, C, D</w:t>
      </w:r>
    </w:p>
    <w:p w14:paraId="3CEC9BF8" w14:textId="7581D31A" w:rsidR="007C67C0" w:rsidRDefault="007C67C0" w:rsidP="00CC75E8">
      <w:pPr>
        <w:pStyle w:val="ListNumber"/>
        <w:numPr>
          <w:ilvl w:val="0"/>
          <w:numId w:val="89"/>
        </w:numPr>
      </w:pPr>
      <w:r w:rsidRPr="007C67C0">
        <w:t>A, B, D</w:t>
      </w:r>
    </w:p>
    <w:p w14:paraId="7AF3EE5C" w14:textId="7B0C4B89" w:rsidR="007C67C0" w:rsidRDefault="007C67C0" w:rsidP="00CC75E8">
      <w:pPr>
        <w:pStyle w:val="ListNumber"/>
        <w:numPr>
          <w:ilvl w:val="0"/>
          <w:numId w:val="89"/>
        </w:numPr>
      </w:pPr>
      <w:r>
        <w:t>B</w:t>
      </w:r>
    </w:p>
    <w:p w14:paraId="138D25EF" w14:textId="3B27F49D" w:rsidR="007C67C0" w:rsidRDefault="007C67C0" w:rsidP="00CC75E8">
      <w:pPr>
        <w:pStyle w:val="ListNumber"/>
        <w:numPr>
          <w:ilvl w:val="0"/>
          <w:numId w:val="89"/>
        </w:numPr>
      </w:pPr>
      <w:r>
        <w:t>A, C</w:t>
      </w:r>
    </w:p>
    <w:p w14:paraId="04838894" w14:textId="2022E068"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_Ref215569250 \h </w:instrText>
      </w:r>
      <w:r>
        <w:rPr>
          <w:lang w:eastAsia="en-AU"/>
        </w:rPr>
      </w:r>
      <w:r>
        <w:rPr>
          <w:lang w:eastAsia="en-AU"/>
        </w:rPr>
        <w:fldChar w:fldCharType="separate"/>
      </w:r>
      <w:r w:rsidR="009769A3" w:rsidRPr="0056068F">
        <w:rPr>
          <w:noProof/>
        </w:rPr>
        <w:t xml:space="preserve">Activity </w:t>
      </w:r>
      <w:r w:rsidR="009769A3">
        <w:rPr>
          <w:noProof/>
        </w:rPr>
        <w:t>2</w:t>
      </w:r>
      <w:r w:rsidR="009769A3" w:rsidRPr="0056068F">
        <w:rPr>
          <w:noProof/>
        </w:rPr>
        <w:t xml:space="preserve">: </w:t>
      </w:r>
      <w:r w:rsidR="009769A3">
        <w:rPr>
          <w:noProof/>
        </w:rPr>
        <w:t>Discuss</w:t>
      </w:r>
      <w:r w:rsidR="009769A3" w:rsidRPr="0056068F">
        <w:rPr>
          <w:noProof/>
        </w:rPr>
        <w:t xml:space="preserve"> accessibility, usability and inclusion</w:t>
      </w:r>
      <w:r>
        <w:rPr>
          <w:lang w:eastAsia="en-AU"/>
        </w:rPr>
        <w:fldChar w:fldCharType="end"/>
      </w:r>
    </w:p>
    <w:p w14:paraId="057799CD" w14:textId="6F58F47B" w:rsidR="002A69AD" w:rsidRDefault="00F32E37" w:rsidP="002A69AD">
      <w:pPr>
        <w:rPr>
          <w:lang w:eastAsia="en-AU"/>
        </w:rPr>
      </w:pPr>
      <w:r>
        <w:rPr>
          <w:lang w:eastAsia="en-AU"/>
        </w:rPr>
        <w:t>Here</w:t>
      </w:r>
      <w:r w:rsidR="00F56EB8">
        <w:rPr>
          <w:lang w:eastAsia="en-AU"/>
        </w:rPr>
        <w:t xml:space="preserve"> are s</w:t>
      </w:r>
      <w:r w:rsidR="00F56EB8" w:rsidRPr="00F56EB8">
        <w:rPr>
          <w:lang w:eastAsia="en-AU"/>
        </w:rPr>
        <w:t>ome things you may have discussed:</w:t>
      </w:r>
    </w:p>
    <w:p w14:paraId="68FB0D77" w14:textId="27A3A1E0" w:rsidR="00BF0BA0" w:rsidRDefault="00BF0BA0" w:rsidP="00BF0BA0">
      <w:pPr>
        <w:rPr>
          <w:lang w:eastAsia="en-AU"/>
        </w:rPr>
      </w:pPr>
      <w:r>
        <w:rPr>
          <w:lang w:eastAsia="en-AU"/>
        </w:rPr>
        <w:t>Web accessibility means designing and developing websites so that people with disabilities (such as visual, auditory, motor, or cognitive impairments) can perceive, understand, navigate and interact with the content effectively. It’s about removing barriers and ensuring equal access for everyone.</w:t>
      </w:r>
    </w:p>
    <w:p w14:paraId="42EF76F9" w14:textId="662E1112" w:rsidR="00F56EB8" w:rsidRDefault="00BF0BA0" w:rsidP="00BF0BA0">
      <w:pPr>
        <w:rPr>
          <w:lang w:eastAsia="en-AU"/>
        </w:rPr>
      </w:pPr>
      <w:r>
        <w:rPr>
          <w:lang w:eastAsia="en-AU"/>
        </w:rPr>
        <w:t>Usability refers to how easy and efficient a website is for all users to accomplish their goals. A usable site is intuitive, clear and responsive, allowing visitors to find information quickly without frustration. It focuses on user experience, simplicity and functionality.</w:t>
      </w:r>
    </w:p>
    <w:p w14:paraId="2E2FA2A6" w14:textId="632ABF1E" w:rsidR="00C22BD9" w:rsidRDefault="00C22BD9" w:rsidP="00BF0BA0">
      <w:pPr>
        <w:rPr>
          <w:lang w:eastAsia="en-AU"/>
        </w:rPr>
      </w:pPr>
      <w:r>
        <w:rPr>
          <w:lang w:eastAsia="en-AU"/>
        </w:rPr>
        <w:t>Different types of web users to consider:</w:t>
      </w:r>
    </w:p>
    <w:p w14:paraId="0885799C" w14:textId="6E03ECE3" w:rsidR="00BF0BA0" w:rsidRDefault="00BF0BA0" w:rsidP="00C22BD9">
      <w:pPr>
        <w:pStyle w:val="ListBullet"/>
      </w:pPr>
      <w:r>
        <w:t>People with visual impairments (blind, low vision, or colo</w:t>
      </w:r>
      <w:r w:rsidR="00C22BD9">
        <w:t>u</w:t>
      </w:r>
      <w:r>
        <w:t>r blindness) who may rely on screen readers or high-contrast settings.</w:t>
      </w:r>
    </w:p>
    <w:p w14:paraId="03970DCC" w14:textId="6FDC5A3A" w:rsidR="00BF0BA0" w:rsidRDefault="00BF0BA0" w:rsidP="00C22BD9">
      <w:pPr>
        <w:pStyle w:val="ListBullet"/>
      </w:pPr>
      <w:r>
        <w:t>People with hearing impairments who need captions or transcripts for audio</w:t>
      </w:r>
      <w:r w:rsidR="00C22BD9">
        <w:t xml:space="preserve"> or </w:t>
      </w:r>
      <w:r>
        <w:t>video content.</w:t>
      </w:r>
    </w:p>
    <w:p w14:paraId="54F90075" w14:textId="77777777" w:rsidR="00BF0BA0" w:rsidRDefault="00BF0BA0" w:rsidP="00C22BD9">
      <w:pPr>
        <w:pStyle w:val="ListBullet"/>
      </w:pPr>
      <w:r>
        <w:t>People with motor disabilities who may use keyboard navigation or assistive devices instead of a mouse.</w:t>
      </w:r>
    </w:p>
    <w:p w14:paraId="6F936EEE" w14:textId="67D9B294" w:rsidR="00BF0BA0" w:rsidRDefault="00BF0BA0" w:rsidP="00C22BD9">
      <w:pPr>
        <w:pStyle w:val="ListBullet"/>
      </w:pPr>
      <w:r>
        <w:t>People with cognitive or learning disabilities who benefit from clear language, consistent layouts and minimal distractions.</w:t>
      </w:r>
    </w:p>
    <w:p w14:paraId="061385EB" w14:textId="7848F124" w:rsidR="00BF0BA0" w:rsidRDefault="00BF0BA0" w:rsidP="00C22BD9">
      <w:pPr>
        <w:pStyle w:val="ListBullet"/>
      </w:pPr>
      <w:r>
        <w:t>Users with temporary limitations</w:t>
      </w:r>
      <w:r w:rsidR="00C22BD9">
        <w:t>, for example</w:t>
      </w:r>
      <w:r>
        <w:t>, broken arm, noisy environment.</w:t>
      </w:r>
    </w:p>
    <w:p w14:paraId="360539C0" w14:textId="77777777" w:rsidR="00BF0BA0" w:rsidRDefault="00BF0BA0" w:rsidP="00C22BD9">
      <w:pPr>
        <w:pStyle w:val="ListBullet"/>
      </w:pPr>
      <w:r>
        <w:t>Users with slow internet connections or older devices who need lightweight, fast-loading pages.</w:t>
      </w:r>
    </w:p>
    <w:p w14:paraId="01854921" w14:textId="77777777" w:rsidR="00BF0BA0" w:rsidRDefault="00BF0BA0" w:rsidP="00C22BD9">
      <w:pPr>
        <w:pStyle w:val="ListBullet"/>
      </w:pPr>
      <w:r>
        <w:t>Mobile users who access sites on smaller screens and touch interfaces.</w:t>
      </w:r>
    </w:p>
    <w:p w14:paraId="6B8D5721" w14:textId="71532A50" w:rsidR="00BF0BA0" w:rsidRDefault="00BF0BA0" w:rsidP="00C22BD9">
      <w:pPr>
        <w:pStyle w:val="ListBullet"/>
      </w:pPr>
      <w:r>
        <w:t>Multilingual users who may need language options or simple wording.</w:t>
      </w:r>
    </w:p>
    <w:p w14:paraId="28CF464C" w14:textId="5E81C754"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lastRenderedPageBreak/>
        <w:fldChar w:fldCharType="begin"/>
      </w:r>
      <w:r>
        <w:rPr>
          <w:lang w:eastAsia="en-AU"/>
        </w:rPr>
        <w:instrText xml:space="preserve"> REF _Ref215569251 \h </w:instrText>
      </w:r>
      <w:r>
        <w:rPr>
          <w:lang w:eastAsia="en-AU"/>
        </w:rPr>
      </w:r>
      <w:r>
        <w:rPr>
          <w:lang w:eastAsia="en-AU"/>
        </w:rPr>
        <w:fldChar w:fldCharType="separate"/>
      </w:r>
      <w:r w:rsidR="009769A3" w:rsidRPr="0056068F">
        <w:rPr>
          <w:noProof/>
        </w:rPr>
        <w:t xml:space="preserve">Activity </w:t>
      </w:r>
      <w:r w:rsidR="009769A3">
        <w:rPr>
          <w:noProof/>
        </w:rPr>
        <w:t>3</w:t>
      </w:r>
      <w:r w:rsidR="009769A3" w:rsidRPr="0056068F">
        <w:rPr>
          <w:noProof/>
        </w:rPr>
        <w:t xml:space="preserve">: </w:t>
      </w:r>
      <w:r w:rsidR="009769A3">
        <w:rPr>
          <w:noProof/>
        </w:rPr>
        <w:t>Use browser a</w:t>
      </w:r>
      <w:r w:rsidR="009769A3" w:rsidRPr="0056068F">
        <w:rPr>
          <w:noProof/>
        </w:rPr>
        <w:t xml:space="preserve">ccessibility </w:t>
      </w:r>
      <w:r w:rsidR="009769A3">
        <w:rPr>
          <w:noProof/>
        </w:rPr>
        <w:t>tools</w:t>
      </w:r>
      <w:r>
        <w:rPr>
          <w:lang w:eastAsia="en-AU"/>
        </w:rPr>
        <w:fldChar w:fldCharType="end"/>
      </w:r>
    </w:p>
    <w:p w14:paraId="25AF019E" w14:textId="57383DCC" w:rsidR="002A69AD" w:rsidRDefault="00385E41" w:rsidP="002A69AD">
      <w:pPr>
        <w:rPr>
          <w:lang w:eastAsia="en-AU"/>
        </w:rPr>
      </w:pPr>
      <w:r w:rsidRPr="00CA330F">
        <w:rPr>
          <w:lang w:eastAsia="en-AU"/>
        </w:rPr>
        <w:t>How did you go with this activity? Ask your teacher for feedback if needed.</w:t>
      </w:r>
    </w:p>
    <w:p w14:paraId="69482F56" w14:textId="68E7EA2B"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_Ref215569252 \h </w:instrText>
      </w:r>
      <w:r>
        <w:rPr>
          <w:lang w:eastAsia="en-AU"/>
        </w:rPr>
      </w:r>
      <w:r>
        <w:rPr>
          <w:lang w:eastAsia="en-AU"/>
        </w:rPr>
        <w:fldChar w:fldCharType="separate"/>
      </w:r>
      <w:r w:rsidR="009769A3" w:rsidRPr="0056068F">
        <w:rPr>
          <w:noProof/>
        </w:rPr>
        <w:t xml:space="preserve">Activity </w:t>
      </w:r>
      <w:r w:rsidR="009769A3">
        <w:rPr>
          <w:noProof/>
        </w:rPr>
        <w:t>4</w:t>
      </w:r>
      <w:r w:rsidR="009769A3" w:rsidRPr="0056068F">
        <w:rPr>
          <w:noProof/>
        </w:rPr>
        <w:t xml:space="preserve">: </w:t>
      </w:r>
      <w:r w:rsidR="009769A3">
        <w:rPr>
          <w:noProof/>
        </w:rPr>
        <w:t>Practise using digital tools for c</w:t>
      </w:r>
      <w:r w:rsidR="009769A3" w:rsidRPr="0056068F">
        <w:rPr>
          <w:noProof/>
        </w:rPr>
        <w:t>reat</w:t>
      </w:r>
      <w:r w:rsidR="009769A3">
        <w:rPr>
          <w:noProof/>
        </w:rPr>
        <w:t>ing</w:t>
      </w:r>
      <w:r w:rsidR="009769A3" w:rsidRPr="0056068F">
        <w:rPr>
          <w:noProof/>
        </w:rPr>
        <w:t xml:space="preserve"> site map</w:t>
      </w:r>
      <w:r w:rsidR="009769A3">
        <w:rPr>
          <w:noProof/>
        </w:rPr>
        <w:t>s</w:t>
      </w:r>
      <w:r>
        <w:rPr>
          <w:lang w:eastAsia="en-AU"/>
        </w:rPr>
        <w:fldChar w:fldCharType="end"/>
      </w:r>
    </w:p>
    <w:p w14:paraId="06E7E172" w14:textId="35D20053" w:rsidR="002A69AD" w:rsidRDefault="00D8117D" w:rsidP="002A69AD">
      <w:pPr>
        <w:rPr>
          <w:lang w:eastAsia="en-AU"/>
        </w:rPr>
      </w:pPr>
      <w:r w:rsidRPr="00CA330F">
        <w:rPr>
          <w:lang w:eastAsia="en-AU"/>
        </w:rPr>
        <w:t>How did you go with this activity? Ask your teacher for feedback if needed.</w:t>
      </w:r>
    </w:p>
    <w:p w14:paraId="5CFCEC13" w14:textId="67813923"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_Ref215569253 \h </w:instrText>
      </w:r>
      <w:r>
        <w:rPr>
          <w:lang w:eastAsia="en-AU"/>
        </w:rPr>
      </w:r>
      <w:r>
        <w:rPr>
          <w:lang w:eastAsia="en-AU"/>
        </w:rPr>
        <w:fldChar w:fldCharType="separate"/>
      </w:r>
      <w:r w:rsidR="009769A3" w:rsidRPr="0056068F">
        <w:rPr>
          <w:noProof/>
        </w:rPr>
        <w:t xml:space="preserve">Activity </w:t>
      </w:r>
      <w:r w:rsidR="009769A3">
        <w:rPr>
          <w:noProof/>
        </w:rPr>
        <w:t>5</w:t>
      </w:r>
      <w:r w:rsidR="009769A3" w:rsidRPr="0056068F">
        <w:rPr>
          <w:noProof/>
        </w:rPr>
        <w:t>: Create a site map</w:t>
      </w:r>
      <w:r w:rsidR="009769A3">
        <w:rPr>
          <w:noProof/>
        </w:rPr>
        <w:t xml:space="preserve"> for your portfolio</w:t>
      </w:r>
      <w:r>
        <w:rPr>
          <w:lang w:eastAsia="en-AU"/>
        </w:rPr>
        <w:fldChar w:fldCharType="end"/>
      </w:r>
    </w:p>
    <w:p w14:paraId="33D22FB1" w14:textId="6173A684" w:rsidR="005F5301" w:rsidRPr="003F0C4F" w:rsidRDefault="004648F1" w:rsidP="003255F3">
      <w:r>
        <w:rPr>
          <w:lang w:eastAsia="en-AU"/>
        </w:rPr>
        <w:t>The site map for your portfolio is very simple, as it only includes 3 pages. Here's an example:</w:t>
      </w:r>
    </w:p>
    <w:p w14:paraId="118B5F47" w14:textId="1B459497" w:rsidR="003C0B9D" w:rsidRDefault="003C0B9D" w:rsidP="003C0B9D">
      <w:r>
        <w:rPr>
          <w:noProof/>
        </w:rPr>
        <w:drawing>
          <wp:inline distT="0" distB="0" distL="0" distR="0" wp14:anchorId="576226DE" wp14:editId="4E0941EB">
            <wp:extent cx="6120130" cy="2080895"/>
            <wp:effectExtent l="0" t="0" r="0" b="0"/>
            <wp:docPr id="864069183" name="Graphic 2" descr="Home page at the top, with 2 branches, Projects and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69183" name="Graphic 2" descr="Home page at the top, with 2 branches, Projects and Contact"/>
                    <pic:cNvPicPr/>
                  </pic:nvPicPr>
                  <pic:blipFill>
                    <a:blip r:embed="rId271">
                      <a:extLst>
                        <a:ext uri="{96DAC541-7B7A-43D3-8B79-37D633B846F1}">
                          <asvg:svgBlip xmlns:asvg="http://schemas.microsoft.com/office/drawing/2016/SVG/main" r:embed="rId272"/>
                        </a:ext>
                      </a:extLst>
                    </a:blip>
                    <a:stretch>
                      <a:fillRect/>
                    </a:stretch>
                  </pic:blipFill>
                  <pic:spPr>
                    <a:xfrm>
                      <a:off x="0" y="0"/>
                      <a:ext cx="6120130" cy="2080895"/>
                    </a:xfrm>
                    <a:prstGeom prst="rect">
                      <a:avLst/>
                    </a:prstGeom>
                  </pic:spPr>
                </pic:pic>
              </a:graphicData>
            </a:graphic>
          </wp:inline>
        </w:drawing>
      </w:r>
    </w:p>
    <w:p w14:paraId="217C7A09" w14:textId="0A715E75" w:rsidR="005F5301" w:rsidRDefault="005F5301" w:rsidP="006E2677">
      <w:pPr>
        <w:pStyle w:val="CaptionFigure"/>
      </w:pPr>
      <w:r w:rsidRPr="009C2BE3">
        <w:t xml:space="preserve">Figure </w:t>
      </w:r>
      <w:r>
        <w:fldChar w:fldCharType="begin"/>
      </w:r>
      <w:r>
        <w:instrText xml:space="preserve"> SEQ Figure \* ARABIC </w:instrText>
      </w:r>
      <w:r>
        <w:fldChar w:fldCharType="separate"/>
      </w:r>
      <w:r w:rsidR="009769A3">
        <w:rPr>
          <w:noProof/>
        </w:rPr>
        <w:t>38</w:t>
      </w:r>
      <w:r>
        <w:rPr>
          <w:noProof/>
        </w:rPr>
        <w:fldChar w:fldCharType="end"/>
      </w:r>
      <w:r>
        <w:rPr>
          <w:noProof/>
        </w:rPr>
        <w:t>:</w:t>
      </w:r>
      <w:r w:rsidRPr="009C2BE3">
        <w:t xml:space="preserve"> © </w:t>
      </w:r>
      <w:r w:rsidR="007A6859">
        <w:t>TAFE NSW 2025</w:t>
      </w:r>
      <w:r w:rsidRPr="006E2677">
        <w:t xml:space="preserve"> </w:t>
      </w:r>
    </w:p>
    <w:p w14:paraId="0BAFD41D" w14:textId="502A7420"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_Ref215569254 \h </w:instrText>
      </w:r>
      <w:r>
        <w:rPr>
          <w:lang w:eastAsia="en-AU"/>
        </w:rPr>
      </w:r>
      <w:r>
        <w:rPr>
          <w:lang w:eastAsia="en-AU"/>
        </w:rPr>
        <w:fldChar w:fldCharType="separate"/>
      </w:r>
      <w:r w:rsidR="009769A3" w:rsidRPr="00704DDD">
        <w:t xml:space="preserve">Activity </w:t>
      </w:r>
      <w:r w:rsidR="009769A3">
        <w:rPr>
          <w:noProof/>
        </w:rPr>
        <w:t>6</w:t>
      </w:r>
      <w:r w:rsidR="009769A3" w:rsidRPr="00704DDD">
        <w:t xml:space="preserve">: </w:t>
      </w:r>
      <w:r w:rsidR="009769A3">
        <w:t>Practise using digital tools for wireframes</w:t>
      </w:r>
      <w:r>
        <w:rPr>
          <w:lang w:eastAsia="en-AU"/>
        </w:rPr>
        <w:fldChar w:fldCharType="end"/>
      </w:r>
    </w:p>
    <w:p w14:paraId="4747A410" w14:textId="3AA489A1" w:rsidR="002A69AD" w:rsidRDefault="00D8117D" w:rsidP="002A69AD">
      <w:pPr>
        <w:rPr>
          <w:lang w:eastAsia="en-AU"/>
        </w:rPr>
      </w:pPr>
      <w:r w:rsidRPr="00CA330F">
        <w:rPr>
          <w:lang w:eastAsia="en-AU"/>
        </w:rPr>
        <w:t>How did you go with this activity? Ask your teacher for feedback if needed.</w:t>
      </w:r>
    </w:p>
    <w:p w14:paraId="6C4BE918" w14:textId="714604A5"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_Ref214977675 \h </w:instrText>
      </w:r>
      <w:r>
        <w:rPr>
          <w:lang w:eastAsia="en-AU"/>
        </w:rPr>
      </w:r>
      <w:r>
        <w:rPr>
          <w:lang w:eastAsia="en-AU"/>
        </w:rPr>
        <w:fldChar w:fldCharType="separate"/>
      </w:r>
      <w:r w:rsidR="009769A3" w:rsidRPr="0056068F">
        <w:rPr>
          <w:noProof/>
        </w:rPr>
        <w:t xml:space="preserve">Activity </w:t>
      </w:r>
      <w:r w:rsidR="009769A3">
        <w:rPr>
          <w:noProof/>
        </w:rPr>
        <w:t>7</w:t>
      </w:r>
      <w:r w:rsidR="009769A3" w:rsidRPr="0056068F">
        <w:rPr>
          <w:noProof/>
        </w:rPr>
        <w:t>: Create a wireframe</w:t>
      </w:r>
      <w:r>
        <w:rPr>
          <w:lang w:eastAsia="en-AU"/>
        </w:rPr>
        <w:fldChar w:fldCharType="end"/>
      </w:r>
    </w:p>
    <w:p w14:paraId="3B10EEE0" w14:textId="55575A09" w:rsidR="00394C68" w:rsidRDefault="00394C68" w:rsidP="00394C68">
      <w:pPr>
        <w:rPr>
          <w:lang w:eastAsia="en-AU"/>
        </w:rPr>
      </w:pPr>
      <w:r>
        <w:rPr>
          <w:lang w:eastAsia="en-AU"/>
        </w:rPr>
        <w:t>Review your wire frames. Did you include</w:t>
      </w:r>
      <w:r w:rsidR="000868EE">
        <w:rPr>
          <w:lang w:eastAsia="en-AU"/>
        </w:rPr>
        <w:t>:</w:t>
      </w:r>
    </w:p>
    <w:p w14:paraId="13A8DA66" w14:textId="77777777" w:rsidR="00394C68" w:rsidRDefault="00394C68" w:rsidP="00BD7D21">
      <w:pPr>
        <w:pStyle w:val="ListBullet"/>
      </w:pPr>
      <w:r>
        <w:t>Header: logo and navigation menu</w:t>
      </w:r>
    </w:p>
    <w:p w14:paraId="4FCF386C" w14:textId="77777777" w:rsidR="00394C68" w:rsidRDefault="00394C68" w:rsidP="00BD7D21">
      <w:pPr>
        <w:pStyle w:val="ListBullet"/>
      </w:pPr>
      <w:r>
        <w:t>Main content: image placeholders, text blocks</w:t>
      </w:r>
    </w:p>
    <w:p w14:paraId="262E695D" w14:textId="12C7E073" w:rsidR="002A69AD" w:rsidRDefault="00394C68" w:rsidP="00BD7D21">
      <w:pPr>
        <w:pStyle w:val="ListBullet"/>
      </w:pPr>
      <w:r>
        <w:t>Footer: contact links or copyrigh</w:t>
      </w:r>
      <w:r w:rsidR="00BD7D21">
        <w:t>t.</w:t>
      </w:r>
    </w:p>
    <w:p w14:paraId="009D3978" w14:textId="1B3988E8"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_Ref215569255 \h </w:instrText>
      </w:r>
      <w:r>
        <w:rPr>
          <w:lang w:eastAsia="en-AU"/>
        </w:rPr>
      </w:r>
      <w:r>
        <w:rPr>
          <w:lang w:eastAsia="en-AU"/>
        </w:rPr>
        <w:fldChar w:fldCharType="separate"/>
      </w:r>
      <w:r w:rsidR="009769A3" w:rsidRPr="0056068F">
        <w:rPr>
          <w:noProof/>
        </w:rPr>
        <w:t xml:space="preserve">Activity </w:t>
      </w:r>
      <w:r w:rsidR="009769A3">
        <w:rPr>
          <w:noProof/>
        </w:rPr>
        <w:t>8</w:t>
      </w:r>
      <w:r w:rsidR="009769A3" w:rsidRPr="0056068F">
        <w:rPr>
          <w:noProof/>
        </w:rPr>
        <w:t xml:space="preserve">: </w:t>
      </w:r>
      <w:r w:rsidR="009769A3">
        <w:rPr>
          <w:noProof/>
        </w:rPr>
        <w:t>Discuss</w:t>
      </w:r>
      <w:r w:rsidR="009769A3" w:rsidRPr="0056068F">
        <w:rPr>
          <w:noProof/>
        </w:rPr>
        <w:t xml:space="preserve"> markup language</w:t>
      </w:r>
      <w:r w:rsidR="009769A3">
        <w:rPr>
          <w:noProof/>
        </w:rPr>
        <w:t>s</w:t>
      </w:r>
      <w:r w:rsidR="009769A3" w:rsidRPr="0056068F">
        <w:rPr>
          <w:noProof/>
        </w:rPr>
        <w:t xml:space="preserve"> to meet requirements</w:t>
      </w:r>
      <w:r>
        <w:rPr>
          <w:lang w:eastAsia="en-AU"/>
        </w:rPr>
        <w:fldChar w:fldCharType="end"/>
      </w:r>
    </w:p>
    <w:p w14:paraId="511F383D" w14:textId="77777777" w:rsidR="00F56EB8" w:rsidRDefault="00F56EB8" w:rsidP="00196329">
      <w:pPr>
        <w:keepNext/>
        <w:rPr>
          <w:lang w:eastAsia="en-AU"/>
        </w:rPr>
      </w:pPr>
      <w:r>
        <w:rPr>
          <w:lang w:eastAsia="en-AU"/>
        </w:rPr>
        <w:t>Here are s</w:t>
      </w:r>
      <w:r w:rsidRPr="00F56EB8">
        <w:rPr>
          <w:lang w:eastAsia="en-AU"/>
        </w:rPr>
        <w:t>ome things you may have discussed:</w:t>
      </w:r>
    </w:p>
    <w:p w14:paraId="3DDE17A1" w14:textId="4C41A3B3" w:rsidR="002A69AD" w:rsidRDefault="003C236D" w:rsidP="002A69AD">
      <w:pPr>
        <w:rPr>
          <w:lang w:eastAsia="en-AU"/>
        </w:rPr>
      </w:pPr>
      <w:r w:rsidRPr="003C236D">
        <w:rPr>
          <w:lang w:eastAsia="en-AU"/>
        </w:rPr>
        <w:t>The best markup language for this portfolio website would be HTML. It is the current standard for structuring web content and works seamlessly with CSS and JavaScript to create responsive, interactive websites. HTML also supports semantic elements, which improve accessibility and SEO.</w:t>
      </w:r>
    </w:p>
    <w:p w14:paraId="4D5E9490" w14:textId="2E6B9F87" w:rsidR="003C236D" w:rsidRDefault="004667D8" w:rsidP="002A69AD">
      <w:pPr>
        <w:rPr>
          <w:lang w:eastAsia="en-AU"/>
        </w:rPr>
      </w:pPr>
      <w:r>
        <w:rPr>
          <w:lang w:eastAsia="en-AU"/>
        </w:rPr>
        <w:lastRenderedPageBreak/>
        <w:t>Why it meets the website requirements:</w:t>
      </w:r>
    </w:p>
    <w:p w14:paraId="067F9C66" w14:textId="5B63D870" w:rsidR="004667D8" w:rsidRDefault="004667D8" w:rsidP="00FB4E4D">
      <w:pPr>
        <w:pStyle w:val="ListBullet"/>
      </w:pPr>
      <w:r>
        <w:t>Responsive layout: HTML works with CSS3 media queries and frameworks like Flexbox or Grid to create layouts that adapt to different screen sizes, ensuring the site looks professional on both desktop and mobile.</w:t>
      </w:r>
    </w:p>
    <w:p w14:paraId="689FAF32" w14:textId="4273CFAE" w:rsidR="004667D8" w:rsidRDefault="004667D8" w:rsidP="00FB4E4D">
      <w:pPr>
        <w:pStyle w:val="ListBullet"/>
      </w:pPr>
      <w:r>
        <w:t xml:space="preserve">Style guide compliance: HTML allows easy integration of custom fonts and colours specified in the </w:t>
      </w:r>
      <w:proofErr w:type="spellStart"/>
      <w:r>
        <w:t>Gelos</w:t>
      </w:r>
      <w:proofErr w:type="spellEnd"/>
      <w:r>
        <w:t xml:space="preserve"> Style Guide through CSS.</w:t>
      </w:r>
    </w:p>
    <w:p w14:paraId="51110F91" w14:textId="310859DD" w:rsidR="004667D8" w:rsidRDefault="004667D8" w:rsidP="00FB4E4D">
      <w:pPr>
        <w:pStyle w:val="ListBullet"/>
      </w:pPr>
      <w:r>
        <w:t>Working contact form: HTML provides built-in form elements and attributes (like required, email and placeholder) that make creating and validating forms straightforward.</w:t>
      </w:r>
    </w:p>
    <w:p w14:paraId="168F17ED" w14:textId="08EEFA86" w:rsidR="004667D8" w:rsidRDefault="004667D8" w:rsidP="00FB4E4D">
      <w:pPr>
        <w:pStyle w:val="ListBullet"/>
      </w:pPr>
      <w:r>
        <w:t xml:space="preserve">Accessibility </w:t>
      </w:r>
      <w:r w:rsidR="00FB4E4D">
        <w:t>and u</w:t>
      </w:r>
      <w:r>
        <w:t>sability: Semantic tags like &lt;header&gt;, &lt;nav&gt;, &lt;main&gt; and &lt;footer&gt; improve screen reader compatibility and overall user experience.</w:t>
      </w:r>
    </w:p>
    <w:p w14:paraId="6738E8D5" w14:textId="1ACAEF8A" w:rsidR="004667D8" w:rsidRDefault="004667D8" w:rsidP="00FB4E4D">
      <w:pPr>
        <w:pStyle w:val="ListBullet"/>
      </w:pPr>
      <w:r>
        <w:t xml:space="preserve">Coding </w:t>
      </w:r>
      <w:r w:rsidR="00FB4E4D">
        <w:t>and</w:t>
      </w:r>
      <w:r>
        <w:t xml:space="preserve"> </w:t>
      </w:r>
      <w:r w:rsidR="00FB4E4D">
        <w:t>testing guidelines</w:t>
      </w:r>
      <w:r>
        <w:t xml:space="preserve">: HTML is widely supported and aligns with modern coding standards, making it easier to follow </w:t>
      </w:r>
      <w:proofErr w:type="spellStart"/>
      <w:r>
        <w:t>Gelos</w:t>
      </w:r>
      <w:proofErr w:type="spellEnd"/>
      <w:r>
        <w:t>’ guidelines.</w:t>
      </w:r>
    </w:p>
    <w:p w14:paraId="29B9F546" w14:textId="765941C2"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_Ref215569256 \h </w:instrText>
      </w:r>
      <w:r>
        <w:rPr>
          <w:lang w:eastAsia="en-AU"/>
        </w:rPr>
      </w:r>
      <w:r>
        <w:rPr>
          <w:lang w:eastAsia="en-AU"/>
        </w:rPr>
        <w:fldChar w:fldCharType="separate"/>
      </w:r>
      <w:r w:rsidR="009769A3" w:rsidRPr="0056068F">
        <w:rPr>
          <w:noProof/>
        </w:rPr>
        <w:t xml:space="preserve">Activity </w:t>
      </w:r>
      <w:r w:rsidR="009769A3">
        <w:rPr>
          <w:noProof/>
        </w:rPr>
        <w:t>9</w:t>
      </w:r>
      <w:r w:rsidR="009769A3" w:rsidRPr="0056068F">
        <w:rPr>
          <w:noProof/>
        </w:rPr>
        <w:t xml:space="preserve">: </w:t>
      </w:r>
      <w:r w:rsidR="009769A3">
        <w:rPr>
          <w:noProof/>
        </w:rPr>
        <w:t>Use testing tools</w:t>
      </w:r>
      <w:r>
        <w:rPr>
          <w:lang w:eastAsia="en-AU"/>
        </w:rPr>
        <w:fldChar w:fldCharType="end"/>
      </w:r>
    </w:p>
    <w:p w14:paraId="0B7C50FC" w14:textId="77777777" w:rsidR="00D034AC" w:rsidRDefault="00D034AC" w:rsidP="00D034AC">
      <w:pPr>
        <w:rPr>
          <w:lang w:eastAsia="en-AU"/>
        </w:rPr>
      </w:pPr>
      <w:r w:rsidRPr="00CA330F">
        <w:rPr>
          <w:lang w:eastAsia="en-AU"/>
        </w:rPr>
        <w:t>How did you go with this activity? Ask your teacher for feedback if needed.</w:t>
      </w:r>
    </w:p>
    <w:p w14:paraId="241BFC5B" w14:textId="3FD04ADD"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_Ref214977696 \h </w:instrText>
      </w:r>
      <w:r>
        <w:rPr>
          <w:lang w:eastAsia="en-AU"/>
        </w:rPr>
      </w:r>
      <w:r>
        <w:rPr>
          <w:lang w:eastAsia="en-AU"/>
        </w:rPr>
        <w:fldChar w:fldCharType="separate"/>
      </w:r>
      <w:r w:rsidR="009769A3" w:rsidRPr="0056068F">
        <w:rPr>
          <w:noProof/>
        </w:rPr>
        <w:t xml:space="preserve">Activity </w:t>
      </w:r>
      <w:r w:rsidR="009769A3">
        <w:rPr>
          <w:noProof/>
        </w:rPr>
        <w:t>10</w:t>
      </w:r>
      <w:r w:rsidR="009769A3" w:rsidRPr="0056068F">
        <w:rPr>
          <w:noProof/>
        </w:rPr>
        <w:t>: Create a test plan</w:t>
      </w:r>
      <w:r>
        <w:rPr>
          <w:lang w:eastAsia="en-AU"/>
        </w:rPr>
        <w:fldChar w:fldCharType="end"/>
      </w:r>
    </w:p>
    <w:p w14:paraId="74D45A71" w14:textId="1F966FC0" w:rsidR="007C3368" w:rsidRDefault="007C3368" w:rsidP="00653A1B">
      <w:r>
        <w:t>There are many test cases that you could include.</w:t>
      </w:r>
      <w:r w:rsidR="001330BB">
        <w:t xml:space="preserve"> </w:t>
      </w:r>
      <w:r w:rsidR="00A93A5D">
        <w:t>Here's an example, yours may be different:</w:t>
      </w:r>
    </w:p>
    <w:p w14:paraId="69E4E345" w14:textId="2E5CC99A" w:rsidR="00653A1B" w:rsidRPr="0056068F" w:rsidRDefault="00653A1B" w:rsidP="00653A1B">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20</w:t>
      </w:r>
      <w:r w:rsidRPr="0056068F">
        <w:rPr>
          <w:noProof/>
        </w:rPr>
        <w:fldChar w:fldCharType="end"/>
      </w:r>
      <w:r w:rsidRPr="0056068F">
        <w:rPr>
          <w:noProof/>
        </w:rPr>
        <w:t xml:space="preserve">: </w:t>
      </w:r>
      <w:r w:rsidR="001330BB">
        <w:rPr>
          <w:noProof/>
        </w:rPr>
        <w:t>Example t</w:t>
      </w:r>
      <w:r w:rsidRPr="0056068F">
        <w:rPr>
          <w:noProof/>
        </w:rPr>
        <w:t>est plan</w:t>
      </w:r>
      <w:r w:rsidR="001330BB">
        <w:rPr>
          <w:noProof/>
        </w:rPr>
        <w:t xml:space="preserve"> answers</w:t>
      </w:r>
    </w:p>
    <w:tbl>
      <w:tblPr>
        <w:tblStyle w:val="TableGrid"/>
        <w:tblW w:w="5000" w:type="pct"/>
        <w:tblLayout w:type="fixed"/>
        <w:tblLook w:val="00A0" w:firstRow="1" w:lastRow="0" w:firstColumn="1" w:lastColumn="0" w:noHBand="0" w:noVBand="0"/>
        <w:tblDescription w:val="A table with three columns and three rows including a header row."/>
      </w:tblPr>
      <w:tblGrid>
        <w:gridCol w:w="988"/>
        <w:gridCol w:w="1701"/>
        <w:gridCol w:w="2693"/>
        <w:gridCol w:w="2268"/>
        <w:gridCol w:w="1978"/>
      </w:tblGrid>
      <w:tr w:rsidR="00653A1B" w:rsidRPr="0056068F" w14:paraId="4A6BBD13" w14:textId="77777777" w:rsidTr="00A81794">
        <w:trPr>
          <w:cnfStyle w:val="100000000000" w:firstRow="1" w:lastRow="0" w:firstColumn="0" w:lastColumn="0" w:oddVBand="0" w:evenVBand="0" w:oddHBand="0" w:evenHBand="0" w:firstRowFirstColumn="0" w:firstRowLastColumn="0" w:lastRowFirstColumn="0" w:lastRowLastColumn="0"/>
        </w:trPr>
        <w:tc>
          <w:tcPr>
            <w:tcW w:w="988" w:type="dxa"/>
          </w:tcPr>
          <w:p w14:paraId="0CEFC3B5" w14:textId="77777777" w:rsidR="00653A1B" w:rsidRPr="006F71B3" w:rsidRDefault="00653A1B" w:rsidP="003C0B9D">
            <w:r w:rsidRPr="006F71B3">
              <w:t>Test ID</w:t>
            </w:r>
          </w:p>
        </w:tc>
        <w:tc>
          <w:tcPr>
            <w:tcW w:w="1701" w:type="dxa"/>
          </w:tcPr>
          <w:p w14:paraId="6533B0F9" w14:textId="77777777" w:rsidR="00653A1B" w:rsidRPr="006F71B3" w:rsidRDefault="00653A1B" w:rsidP="003C0B9D">
            <w:r w:rsidRPr="006F71B3">
              <w:t>Test name</w:t>
            </w:r>
          </w:p>
        </w:tc>
        <w:tc>
          <w:tcPr>
            <w:tcW w:w="2693" w:type="dxa"/>
          </w:tcPr>
          <w:p w14:paraId="0B191F78" w14:textId="77777777" w:rsidR="00653A1B" w:rsidRPr="006F71B3" w:rsidRDefault="00653A1B" w:rsidP="003C0B9D">
            <w:r w:rsidRPr="006F71B3">
              <w:t>Summary</w:t>
            </w:r>
          </w:p>
        </w:tc>
        <w:tc>
          <w:tcPr>
            <w:tcW w:w="2268" w:type="dxa"/>
          </w:tcPr>
          <w:p w14:paraId="5DD8FE5B" w14:textId="77777777" w:rsidR="00653A1B" w:rsidRPr="006F71B3" w:rsidRDefault="00653A1B" w:rsidP="003C0B9D">
            <w:r w:rsidRPr="006F71B3">
              <w:t>Expected result</w:t>
            </w:r>
          </w:p>
        </w:tc>
        <w:tc>
          <w:tcPr>
            <w:tcW w:w="1978" w:type="dxa"/>
          </w:tcPr>
          <w:p w14:paraId="68A2D900" w14:textId="77777777" w:rsidR="00653A1B" w:rsidRPr="006F71B3" w:rsidRDefault="00653A1B" w:rsidP="003C0B9D">
            <w:r w:rsidRPr="006F71B3">
              <w:t>Testing schedule (if applicable)</w:t>
            </w:r>
          </w:p>
        </w:tc>
      </w:tr>
      <w:tr w:rsidR="006F71B3" w:rsidRPr="0056068F" w14:paraId="717F6896" w14:textId="77777777" w:rsidTr="00A81794">
        <w:tc>
          <w:tcPr>
            <w:tcW w:w="988" w:type="dxa"/>
          </w:tcPr>
          <w:p w14:paraId="22416735" w14:textId="0ECA9037" w:rsidR="006F71B3" w:rsidRPr="006F71B3" w:rsidRDefault="006F71B3" w:rsidP="004C6902">
            <w:r w:rsidRPr="00D06848">
              <w:rPr>
                <w:lang w:eastAsia="en-AU"/>
              </w:rPr>
              <w:t>TC-001</w:t>
            </w:r>
          </w:p>
        </w:tc>
        <w:tc>
          <w:tcPr>
            <w:tcW w:w="1701" w:type="dxa"/>
          </w:tcPr>
          <w:p w14:paraId="422125E9" w14:textId="16661ECC" w:rsidR="006F71B3" w:rsidRPr="006F71B3" w:rsidRDefault="004C6902" w:rsidP="004C6902">
            <w:r w:rsidRPr="00D06848">
              <w:rPr>
                <w:lang w:eastAsia="en-AU"/>
              </w:rPr>
              <w:t>Home page loads correctly</w:t>
            </w:r>
          </w:p>
        </w:tc>
        <w:tc>
          <w:tcPr>
            <w:tcW w:w="2693" w:type="dxa"/>
          </w:tcPr>
          <w:p w14:paraId="0CB82454" w14:textId="468B3B0F" w:rsidR="006F71B3" w:rsidRPr="006F71B3" w:rsidRDefault="006F71B3" w:rsidP="004C6902">
            <w:r w:rsidRPr="00D06848">
              <w:rPr>
                <w:lang w:eastAsia="en-AU"/>
              </w:rPr>
              <w:t xml:space="preserve">Verify that the Home page displays header, navigation and intro text using </w:t>
            </w:r>
            <w:proofErr w:type="spellStart"/>
            <w:r w:rsidRPr="00D06848">
              <w:rPr>
                <w:lang w:eastAsia="en-AU"/>
              </w:rPr>
              <w:t>Gelos</w:t>
            </w:r>
            <w:proofErr w:type="spellEnd"/>
            <w:r w:rsidRPr="00D06848">
              <w:rPr>
                <w:lang w:eastAsia="en-AU"/>
              </w:rPr>
              <w:t xml:space="preserve"> fonts</w:t>
            </w:r>
            <w:r w:rsidR="004C6902">
              <w:rPr>
                <w:lang w:eastAsia="en-AU"/>
              </w:rPr>
              <w:t xml:space="preserve"> and </w:t>
            </w:r>
            <w:proofErr w:type="spellStart"/>
            <w:r w:rsidRPr="00D06848">
              <w:rPr>
                <w:lang w:eastAsia="en-AU"/>
              </w:rPr>
              <w:t>colors</w:t>
            </w:r>
            <w:proofErr w:type="spellEnd"/>
            <w:r w:rsidRPr="00D06848">
              <w:rPr>
                <w:lang w:eastAsia="en-AU"/>
              </w:rPr>
              <w:t>.</w:t>
            </w:r>
          </w:p>
        </w:tc>
        <w:tc>
          <w:tcPr>
            <w:tcW w:w="2268" w:type="dxa"/>
          </w:tcPr>
          <w:p w14:paraId="0F566556" w14:textId="63A2E644" w:rsidR="006F71B3" w:rsidRPr="006F71B3" w:rsidRDefault="006F71B3" w:rsidP="004C6902">
            <w:r w:rsidRPr="00D06848">
              <w:rPr>
                <w:lang w:eastAsia="en-AU"/>
              </w:rPr>
              <w:t xml:space="preserve">Home page loads without errors; all elements visible; styling matches </w:t>
            </w:r>
            <w:proofErr w:type="spellStart"/>
            <w:r w:rsidRPr="00D06848">
              <w:rPr>
                <w:lang w:eastAsia="en-AU"/>
              </w:rPr>
              <w:t>Gelos</w:t>
            </w:r>
            <w:proofErr w:type="spellEnd"/>
            <w:r w:rsidRPr="00D06848">
              <w:rPr>
                <w:lang w:eastAsia="en-AU"/>
              </w:rPr>
              <w:t xml:space="preserve"> guide.</w:t>
            </w:r>
          </w:p>
        </w:tc>
        <w:tc>
          <w:tcPr>
            <w:tcW w:w="1978" w:type="dxa"/>
          </w:tcPr>
          <w:p w14:paraId="007A5E47" w14:textId="77777777" w:rsidR="006F71B3" w:rsidRPr="006F71B3" w:rsidRDefault="006F71B3" w:rsidP="004C6902">
            <w:r w:rsidRPr="006F71B3">
              <w:t>Week 2</w:t>
            </w:r>
          </w:p>
        </w:tc>
      </w:tr>
      <w:tr w:rsidR="00696AE1" w:rsidRPr="0056068F" w14:paraId="0ED68BF7" w14:textId="77777777" w:rsidTr="00A81794">
        <w:tc>
          <w:tcPr>
            <w:tcW w:w="988" w:type="dxa"/>
          </w:tcPr>
          <w:p w14:paraId="3FDC356F" w14:textId="2C308FF2" w:rsidR="00696AE1" w:rsidRPr="006F71B3" w:rsidRDefault="00696AE1" w:rsidP="00696AE1">
            <w:r w:rsidRPr="00D06848">
              <w:rPr>
                <w:lang w:eastAsia="en-AU"/>
              </w:rPr>
              <w:t>TC-00</w:t>
            </w:r>
            <w:r>
              <w:rPr>
                <w:lang w:eastAsia="en-AU"/>
              </w:rPr>
              <w:t>2</w:t>
            </w:r>
          </w:p>
        </w:tc>
        <w:tc>
          <w:tcPr>
            <w:tcW w:w="1701" w:type="dxa"/>
          </w:tcPr>
          <w:p w14:paraId="7DFABAC3" w14:textId="2F9FF4FC" w:rsidR="00696AE1" w:rsidRPr="006F71B3" w:rsidRDefault="00696AE1" w:rsidP="00696AE1">
            <w:r w:rsidRPr="00D06848">
              <w:rPr>
                <w:lang w:eastAsia="en-AU"/>
              </w:rPr>
              <w:t>Navigation links work</w:t>
            </w:r>
          </w:p>
        </w:tc>
        <w:tc>
          <w:tcPr>
            <w:tcW w:w="2693" w:type="dxa"/>
          </w:tcPr>
          <w:p w14:paraId="16DBCA12" w14:textId="2686382C" w:rsidR="00696AE1" w:rsidRPr="006F71B3" w:rsidRDefault="00696AE1" w:rsidP="00696AE1">
            <w:r w:rsidRPr="00D06848">
              <w:rPr>
                <w:lang w:eastAsia="en-AU"/>
              </w:rPr>
              <w:t>Click navigation links (Home, Projects, Contact) and verify correct pages load.</w:t>
            </w:r>
          </w:p>
        </w:tc>
        <w:tc>
          <w:tcPr>
            <w:tcW w:w="2268" w:type="dxa"/>
          </w:tcPr>
          <w:p w14:paraId="08E3D881" w14:textId="0625B48C" w:rsidR="00696AE1" w:rsidRPr="006F71B3" w:rsidRDefault="00696AE1" w:rsidP="00696AE1">
            <w:r w:rsidRPr="00D06848">
              <w:rPr>
                <w:lang w:eastAsia="en-AU"/>
              </w:rPr>
              <w:t>Each link opens correct page without broken links or errors.</w:t>
            </w:r>
          </w:p>
        </w:tc>
        <w:tc>
          <w:tcPr>
            <w:tcW w:w="1978" w:type="dxa"/>
          </w:tcPr>
          <w:p w14:paraId="27F576AD" w14:textId="6F8C1A0D" w:rsidR="00696AE1" w:rsidRPr="006F71B3" w:rsidRDefault="00696AE1" w:rsidP="00696AE1">
            <w:r>
              <w:t>Week 3</w:t>
            </w:r>
          </w:p>
        </w:tc>
      </w:tr>
      <w:tr w:rsidR="00696AE1" w:rsidRPr="0056068F" w14:paraId="2B486A77" w14:textId="77777777" w:rsidTr="00A81794">
        <w:tc>
          <w:tcPr>
            <w:tcW w:w="988" w:type="dxa"/>
          </w:tcPr>
          <w:p w14:paraId="57C43049" w14:textId="00ACCEDF" w:rsidR="00696AE1" w:rsidRPr="006F71B3" w:rsidRDefault="00696AE1" w:rsidP="00696AE1">
            <w:r w:rsidRPr="00D06848">
              <w:rPr>
                <w:lang w:eastAsia="en-AU"/>
              </w:rPr>
              <w:t>TC-003</w:t>
            </w:r>
          </w:p>
        </w:tc>
        <w:tc>
          <w:tcPr>
            <w:tcW w:w="1701" w:type="dxa"/>
          </w:tcPr>
          <w:p w14:paraId="1C7D4B25" w14:textId="175F141D" w:rsidR="00696AE1" w:rsidRPr="006F71B3" w:rsidRDefault="00696AE1" w:rsidP="00696AE1">
            <w:r w:rsidRPr="00D06848">
              <w:rPr>
                <w:lang w:eastAsia="en-AU"/>
              </w:rPr>
              <w:t>Projects page displays content</w:t>
            </w:r>
          </w:p>
        </w:tc>
        <w:tc>
          <w:tcPr>
            <w:tcW w:w="2693" w:type="dxa"/>
          </w:tcPr>
          <w:p w14:paraId="0DB89021" w14:textId="217FE5D4" w:rsidR="00696AE1" w:rsidRPr="006F71B3" w:rsidRDefault="00696AE1" w:rsidP="00696AE1">
            <w:r w:rsidRPr="00D06848">
              <w:rPr>
                <w:lang w:eastAsia="en-AU"/>
              </w:rPr>
              <w:t>Navigate to Projects page and verify thumbnails, descriptions and links are displayed correctly.</w:t>
            </w:r>
          </w:p>
        </w:tc>
        <w:tc>
          <w:tcPr>
            <w:tcW w:w="2268" w:type="dxa"/>
          </w:tcPr>
          <w:p w14:paraId="7C7DF29D" w14:textId="42A0B6FB" w:rsidR="00696AE1" w:rsidRPr="006F71B3" w:rsidRDefault="00696AE1" w:rsidP="00696AE1">
            <w:r w:rsidRPr="00D06848">
              <w:rPr>
                <w:lang w:eastAsia="en-AU"/>
              </w:rPr>
              <w:t xml:space="preserve">All projects visible, clickable and formatted per </w:t>
            </w:r>
            <w:proofErr w:type="spellStart"/>
            <w:r w:rsidRPr="00D06848">
              <w:rPr>
                <w:lang w:eastAsia="en-AU"/>
              </w:rPr>
              <w:t>Gelos</w:t>
            </w:r>
            <w:proofErr w:type="spellEnd"/>
            <w:r w:rsidRPr="00D06848">
              <w:rPr>
                <w:lang w:eastAsia="en-AU"/>
              </w:rPr>
              <w:t xml:space="preserve"> Style Guide.</w:t>
            </w:r>
          </w:p>
        </w:tc>
        <w:tc>
          <w:tcPr>
            <w:tcW w:w="1978" w:type="dxa"/>
          </w:tcPr>
          <w:p w14:paraId="06D16CD2" w14:textId="650C6CA3" w:rsidR="00696AE1" w:rsidRPr="006F71B3" w:rsidRDefault="00696AE1" w:rsidP="00696AE1">
            <w:r>
              <w:t>Week 3</w:t>
            </w:r>
          </w:p>
        </w:tc>
      </w:tr>
      <w:tr w:rsidR="00696AE1" w:rsidRPr="0056068F" w14:paraId="185C2043" w14:textId="77777777" w:rsidTr="00A81794">
        <w:tc>
          <w:tcPr>
            <w:tcW w:w="988" w:type="dxa"/>
          </w:tcPr>
          <w:p w14:paraId="6A57DE90" w14:textId="5D837953" w:rsidR="00696AE1" w:rsidRPr="006F71B3" w:rsidRDefault="00696AE1" w:rsidP="00696AE1">
            <w:r w:rsidRPr="00D06848">
              <w:rPr>
                <w:lang w:eastAsia="en-AU"/>
              </w:rPr>
              <w:lastRenderedPageBreak/>
              <w:t>TC-004</w:t>
            </w:r>
          </w:p>
        </w:tc>
        <w:tc>
          <w:tcPr>
            <w:tcW w:w="1701" w:type="dxa"/>
          </w:tcPr>
          <w:p w14:paraId="48023B7D" w14:textId="7106A286" w:rsidR="00696AE1" w:rsidRPr="006F71B3" w:rsidRDefault="00696AE1" w:rsidP="00696AE1">
            <w:r w:rsidRPr="00D06848">
              <w:rPr>
                <w:lang w:eastAsia="en-AU"/>
              </w:rPr>
              <w:t>Contact form validation</w:t>
            </w:r>
          </w:p>
        </w:tc>
        <w:tc>
          <w:tcPr>
            <w:tcW w:w="2693" w:type="dxa"/>
          </w:tcPr>
          <w:p w14:paraId="18B109F2" w14:textId="6C674A63" w:rsidR="00696AE1" w:rsidRPr="006F71B3" w:rsidRDefault="00696AE1" w:rsidP="00696AE1">
            <w:r w:rsidRPr="00D06848">
              <w:rPr>
                <w:lang w:eastAsia="en-AU"/>
              </w:rPr>
              <w:t>Enter invalid data (</w:t>
            </w:r>
            <w:r>
              <w:rPr>
                <w:lang w:eastAsia="en-AU"/>
              </w:rPr>
              <w:t>for example</w:t>
            </w:r>
            <w:r w:rsidRPr="00D06848">
              <w:rPr>
                <w:lang w:eastAsia="en-AU"/>
              </w:rPr>
              <w:t>, missing email) and submit. Check if validation messages appear.</w:t>
            </w:r>
          </w:p>
        </w:tc>
        <w:tc>
          <w:tcPr>
            <w:tcW w:w="2268" w:type="dxa"/>
          </w:tcPr>
          <w:p w14:paraId="5AD75317" w14:textId="66E72A03" w:rsidR="00696AE1" w:rsidRPr="006F71B3" w:rsidRDefault="00696AE1" w:rsidP="00696AE1">
            <w:r w:rsidRPr="00D06848">
              <w:rPr>
                <w:lang w:eastAsia="en-AU"/>
              </w:rPr>
              <w:t>Form prevents submission; appropriate error messages displayed.</w:t>
            </w:r>
          </w:p>
        </w:tc>
        <w:tc>
          <w:tcPr>
            <w:tcW w:w="1978" w:type="dxa"/>
          </w:tcPr>
          <w:p w14:paraId="119B92D1" w14:textId="446D5CE4" w:rsidR="00696AE1" w:rsidRPr="006F71B3" w:rsidRDefault="009B3EFF" w:rsidP="00696AE1">
            <w:r>
              <w:t>Week 4</w:t>
            </w:r>
          </w:p>
        </w:tc>
      </w:tr>
      <w:tr w:rsidR="00696AE1" w:rsidRPr="0056068F" w14:paraId="7751FA9F" w14:textId="77777777" w:rsidTr="00A81794">
        <w:tc>
          <w:tcPr>
            <w:tcW w:w="988" w:type="dxa"/>
          </w:tcPr>
          <w:p w14:paraId="1B141C0F" w14:textId="4D4394EC" w:rsidR="00696AE1" w:rsidRPr="006F71B3" w:rsidRDefault="00696AE1" w:rsidP="00696AE1">
            <w:r w:rsidRPr="00D06848">
              <w:rPr>
                <w:lang w:eastAsia="en-AU"/>
              </w:rPr>
              <w:t>TC-005</w:t>
            </w:r>
          </w:p>
        </w:tc>
        <w:tc>
          <w:tcPr>
            <w:tcW w:w="1701" w:type="dxa"/>
          </w:tcPr>
          <w:p w14:paraId="6D85358D" w14:textId="60115066" w:rsidR="00696AE1" w:rsidRPr="006F71B3" w:rsidRDefault="00696AE1" w:rsidP="00696AE1">
            <w:r w:rsidRPr="00D06848">
              <w:rPr>
                <w:lang w:eastAsia="en-AU"/>
              </w:rPr>
              <w:t>Contact form submission</w:t>
            </w:r>
          </w:p>
        </w:tc>
        <w:tc>
          <w:tcPr>
            <w:tcW w:w="2693" w:type="dxa"/>
          </w:tcPr>
          <w:p w14:paraId="2A6454B7" w14:textId="1FF892FF" w:rsidR="00696AE1" w:rsidRPr="006F71B3" w:rsidRDefault="00696AE1" w:rsidP="00696AE1">
            <w:r w:rsidRPr="00D06848">
              <w:rPr>
                <w:lang w:eastAsia="en-AU"/>
              </w:rPr>
              <w:t>Fill in valid data and submit. Verify successful submission or confirmation message.</w:t>
            </w:r>
          </w:p>
        </w:tc>
        <w:tc>
          <w:tcPr>
            <w:tcW w:w="2268" w:type="dxa"/>
          </w:tcPr>
          <w:p w14:paraId="6612B8EF" w14:textId="1E2C0679" w:rsidR="00696AE1" w:rsidRPr="006F71B3" w:rsidRDefault="00696AE1" w:rsidP="00696AE1">
            <w:r w:rsidRPr="00D06848">
              <w:rPr>
                <w:lang w:eastAsia="en-AU"/>
              </w:rPr>
              <w:t>Form submits without errors; success message displayed.</w:t>
            </w:r>
          </w:p>
        </w:tc>
        <w:tc>
          <w:tcPr>
            <w:tcW w:w="1978" w:type="dxa"/>
          </w:tcPr>
          <w:p w14:paraId="774D9B76" w14:textId="44D33A7B" w:rsidR="00696AE1" w:rsidRPr="006F71B3" w:rsidRDefault="009B3EFF" w:rsidP="00696AE1">
            <w:r>
              <w:t>Week 4</w:t>
            </w:r>
          </w:p>
        </w:tc>
      </w:tr>
      <w:tr w:rsidR="00696AE1" w:rsidRPr="0056068F" w14:paraId="344109BE" w14:textId="77777777" w:rsidTr="00A81794">
        <w:tc>
          <w:tcPr>
            <w:tcW w:w="988" w:type="dxa"/>
          </w:tcPr>
          <w:p w14:paraId="5AD78927" w14:textId="6AD006D9" w:rsidR="00696AE1" w:rsidRPr="00D06848" w:rsidRDefault="00696AE1" w:rsidP="00696AE1">
            <w:pPr>
              <w:rPr>
                <w:lang w:eastAsia="en-AU"/>
              </w:rPr>
            </w:pPr>
            <w:r w:rsidRPr="00D06848">
              <w:rPr>
                <w:lang w:eastAsia="en-AU"/>
              </w:rPr>
              <w:t>TC-002</w:t>
            </w:r>
          </w:p>
        </w:tc>
        <w:tc>
          <w:tcPr>
            <w:tcW w:w="1701" w:type="dxa"/>
          </w:tcPr>
          <w:p w14:paraId="19B59116" w14:textId="49A3979C" w:rsidR="00696AE1" w:rsidRPr="00D06848" w:rsidRDefault="00696AE1" w:rsidP="00696AE1">
            <w:pPr>
              <w:rPr>
                <w:lang w:eastAsia="en-AU"/>
              </w:rPr>
            </w:pPr>
            <w:r w:rsidRPr="00D06848">
              <w:rPr>
                <w:lang w:eastAsia="en-AU"/>
              </w:rPr>
              <w:t>Responsive layout on mobile</w:t>
            </w:r>
          </w:p>
        </w:tc>
        <w:tc>
          <w:tcPr>
            <w:tcW w:w="2693" w:type="dxa"/>
          </w:tcPr>
          <w:p w14:paraId="658BAC64" w14:textId="23FC215A" w:rsidR="00696AE1" w:rsidRPr="00D06848" w:rsidRDefault="00696AE1" w:rsidP="00696AE1">
            <w:pPr>
              <w:rPr>
                <w:lang w:eastAsia="en-AU"/>
              </w:rPr>
            </w:pPr>
            <w:r w:rsidRPr="00D06848">
              <w:rPr>
                <w:lang w:eastAsia="en-AU"/>
              </w:rPr>
              <w:t>Simulate mobile view and check if layout adjusts properly (menu collapses, text</w:t>
            </w:r>
            <w:r>
              <w:rPr>
                <w:lang w:eastAsia="en-AU"/>
              </w:rPr>
              <w:t xml:space="preserve"> and </w:t>
            </w:r>
            <w:r w:rsidRPr="00D06848">
              <w:rPr>
                <w:lang w:eastAsia="en-AU"/>
              </w:rPr>
              <w:t>images resize).</w:t>
            </w:r>
          </w:p>
        </w:tc>
        <w:tc>
          <w:tcPr>
            <w:tcW w:w="2268" w:type="dxa"/>
          </w:tcPr>
          <w:p w14:paraId="3A616965" w14:textId="1A983FD5" w:rsidR="00696AE1" w:rsidRPr="00D06848" w:rsidRDefault="00696AE1" w:rsidP="00696AE1">
            <w:pPr>
              <w:rPr>
                <w:lang w:eastAsia="en-AU"/>
              </w:rPr>
            </w:pPr>
            <w:r w:rsidRPr="00D06848">
              <w:rPr>
                <w:lang w:eastAsia="en-AU"/>
              </w:rPr>
              <w:t>Layout adapts to mobile; no overlapping elements; navigation accessible.</w:t>
            </w:r>
          </w:p>
        </w:tc>
        <w:tc>
          <w:tcPr>
            <w:tcW w:w="1978" w:type="dxa"/>
          </w:tcPr>
          <w:p w14:paraId="46152534" w14:textId="7584DC1E" w:rsidR="00696AE1" w:rsidRDefault="009B3EFF" w:rsidP="00696AE1">
            <w:r>
              <w:t>Week 5</w:t>
            </w:r>
          </w:p>
        </w:tc>
      </w:tr>
    </w:tbl>
    <w:p w14:paraId="1274D2FC" w14:textId="243EED64"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_Ref215569257 \h </w:instrText>
      </w:r>
      <w:r>
        <w:rPr>
          <w:lang w:eastAsia="en-AU"/>
        </w:rPr>
      </w:r>
      <w:r>
        <w:rPr>
          <w:lang w:eastAsia="en-AU"/>
        </w:rPr>
        <w:fldChar w:fldCharType="separate"/>
      </w:r>
      <w:r w:rsidR="009769A3">
        <w:t xml:space="preserve">Activity </w:t>
      </w:r>
      <w:r w:rsidR="009769A3">
        <w:rPr>
          <w:noProof/>
        </w:rPr>
        <w:t>11</w:t>
      </w:r>
      <w:r w:rsidR="009769A3">
        <w:t>: Identify and refine work outcomes</w:t>
      </w:r>
      <w:r>
        <w:rPr>
          <w:lang w:eastAsia="en-AU"/>
        </w:rPr>
        <w:fldChar w:fldCharType="end"/>
      </w:r>
    </w:p>
    <w:p w14:paraId="0C4D9955" w14:textId="3F9C8CE7" w:rsidR="002A69AD" w:rsidRDefault="00926874" w:rsidP="002A69AD">
      <w:pPr>
        <w:rPr>
          <w:lang w:eastAsia="en-AU"/>
        </w:rPr>
      </w:pPr>
      <w:r w:rsidRPr="0063089A">
        <w:rPr>
          <w:lang w:eastAsia="en-AU"/>
        </w:rPr>
        <w:t xml:space="preserve">It’s important to practise your </w:t>
      </w:r>
      <w:r w:rsidR="00197436">
        <w:rPr>
          <w:lang w:eastAsia="en-AU"/>
        </w:rPr>
        <w:t>client</w:t>
      </w:r>
      <w:r w:rsidRPr="0063089A">
        <w:rPr>
          <w:lang w:eastAsia="en-AU"/>
        </w:rPr>
        <w:t xml:space="preserve"> communication skills to ensure that you </w:t>
      </w:r>
      <w:r w:rsidR="00197436">
        <w:rPr>
          <w:lang w:eastAsia="en-AU"/>
        </w:rPr>
        <w:t>use the right language and practise asking questions</w:t>
      </w:r>
      <w:r w:rsidRPr="0063089A">
        <w:rPr>
          <w:lang w:eastAsia="en-AU"/>
        </w:rPr>
        <w:t>. If you used the Pi app, keep practising and change your answers each time according to the feedback you have been given.</w:t>
      </w:r>
    </w:p>
    <w:p w14:paraId="48E18873" w14:textId="77777777" w:rsidR="00577AA0" w:rsidRDefault="00577AA0" w:rsidP="00577AA0">
      <w:pPr>
        <w:pStyle w:val="Heading2"/>
        <w:rPr>
          <w:lang w:eastAsia="en-US"/>
        </w:rPr>
      </w:pPr>
      <w:bookmarkStart w:id="198" w:name="_Toc216707822"/>
      <w:r>
        <w:t>Lesson 2</w:t>
      </w:r>
      <w:bookmarkEnd w:id="198"/>
    </w:p>
    <w:p w14:paraId="5663E880" w14:textId="638E1D4D"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_Ref215569258 \h </w:instrText>
      </w:r>
      <w:r>
        <w:rPr>
          <w:lang w:eastAsia="en-AU"/>
        </w:rPr>
      </w:r>
      <w:r>
        <w:rPr>
          <w:lang w:eastAsia="en-AU"/>
        </w:rPr>
        <w:fldChar w:fldCharType="separate"/>
      </w:r>
      <w:r w:rsidR="009769A3" w:rsidRPr="0056068F">
        <w:rPr>
          <w:noProof/>
        </w:rPr>
        <w:t xml:space="preserve">Activity </w:t>
      </w:r>
      <w:r w:rsidR="009769A3">
        <w:rPr>
          <w:noProof/>
        </w:rPr>
        <w:t>12</w:t>
      </w:r>
      <w:r w:rsidR="009769A3" w:rsidRPr="0056068F">
        <w:rPr>
          <w:noProof/>
        </w:rPr>
        <w:t xml:space="preserve">: </w:t>
      </w:r>
      <w:r w:rsidR="009769A3">
        <w:rPr>
          <w:noProof/>
        </w:rPr>
        <w:t xml:space="preserve">Discuss </w:t>
      </w:r>
      <w:r w:rsidR="009769A3" w:rsidRPr="0056068F">
        <w:rPr>
          <w:noProof/>
        </w:rPr>
        <w:t>IDE</w:t>
      </w:r>
      <w:r w:rsidR="009769A3">
        <w:rPr>
          <w:noProof/>
        </w:rPr>
        <w:t>s</w:t>
      </w:r>
      <w:r>
        <w:rPr>
          <w:lang w:eastAsia="en-AU"/>
        </w:rPr>
        <w:fldChar w:fldCharType="end"/>
      </w:r>
    </w:p>
    <w:p w14:paraId="365D0708" w14:textId="19F18C49" w:rsidR="003C6D66" w:rsidRDefault="003C6D66" w:rsidP="003C6D66">
      <w:pPr>
        <w:rPr>
          <w:lang w:eastAsia="en-AU"/>
        </w:rPr>
      </w:pPr>
      <w:r>
        <w:rPr>
          <w:lang w:eastAsia="en-AU"/>
        </w:rPr>
        <w:t>Here are s</w:t>
      </w:r>
      <w:r w:rsidRPr="00F56EB8">
        <w:rPr>
          <w:lang w:eastAsia="en-AU"/>
        </w:rPr>
        <w:t>ome things you may have discussed</w:t>
      </w:r>
      <w:r w:rsidR="003C0B9D">
        <w:rPr>
          <w:lang w:eastAsia="en-AU"/>
        </w:rPr>
        <w:t>.</w:t>
      </w:r>
    </w:p>
    <w:p w14:paraId="44CD8C33" w14:textId="670EAFAD" w:rsidR="00540598" w:rsidRDefault="00540598" w:rsidP="00540598">
      <w:pPr>
        <w:rPr>
          <w:lang w:eastAsia="en-AU"/>
        </w:rPr>
      </w:pPr>
      <w:r>
        <w:rPr>
          <w:lang w:eastAsia="en-AU"/>
        </w:rPr>
        <w:t>There are several popular IDEs widely used by developers:</w:t>
      </w:r>
    </w:p>
    <w:p w14:paraId="3330FA27" w14:textId="1E29B3EE" w:rsidR="00540598" w:rsidRDefault="00540598" w:rsidP="007A3363">
      <w:pPr>
        <w:pStyle w:val="ListBullet"/>
      </w:pPr>
      <w:r>
        <w:t>Visual Studio Code (VS Code): Lightweight, highly customisable and supports many languages through extensions.</w:t>
      </w:r>
    </w:p>
    <w:p w14:paraId="78F97E02" w14:textId="72CCCA03" w:rsidR="00540598" w:rsidRDefault="00540598" w:rsidP="007A3363">
      <w:pPr>
        <w:pStyle w:val="ListBullet"/>
      </w:pPr>
      <w:r>
        <w:t>IntelliJ IDEA: Great for Java and other JVM-based languages, with powerful debugging and refactoring tools.</w:t>
      </w:r>
    </w:p>
    <w:p w14:paraId="16641CBF" w14:textId="27F12625" w:rsidR="00540598" w:rsidRDefault="00540598" w:rsidP="007A3363">
      <w:pPr>
        <w:pStyle w:val="ListBullet"/>
      </w:pPr>
      <w:r>
        <w:t>Eclipse: Commonly used for Java development, with a large plugin ecosystem.</w:t>
      </w:r>
    </w:p>
    <w:p w14:paraId="19AF9558" w14:textId="090D0B16" w:rsidR="00540598" w:rsidRDefault="00540598" w:rsidP="00E00CA0">
      <w:pPr>
        <w:pStyle w:val="ListBullet"/>
        <w:ind w:right="-427"/>
      </w:pPr>
      <w:r>
        <w:t>PyCharm: Designed for Python development, offering excellent code navigation and debugging.</w:t>
      </w:r>
    </w:p>
    <w:p w14:paraId="00010F2A" w14:textId="20A9897E" w:rsidR="00540598" w:rsidRDefault="00540598" w:rsidP="007A3363">
      <w:pPr>
        <w:pStyle w:val="ListBullet"/>
      </w:pPr>
      <w:r>
        <w:t>NetBeans: Another Java-focused IDE, also supports PHP and C++.</w:t>
      </w:r>
    </w:p>
    <w:p w14:paraId="43AF6898" w14:textId="00DDBE0A" w:rsidR="00540598" w:rsidRDefault="00540598" w:rsidP="007A3363">
      <w:pPr>
        <w:pStyle w:val="ListBullet"/>
      </w:pPr>
      <w:r>
        <w:t>Xcode: Used for iOS and macOS app development.</w:t>
      </w:r>
    </w:p>
    <w:p w14:paraId="07114CF0" w14:textId="00B29ED0" w:rsidR="002A69AD" w:rsidRDefault="00540598" w:rsidP="007A3363">
      <w:pPr>
        <w:pStyle w:val="ListBullet"/>
      </w:pPr>
      <w:r>
        <w:t>Android Studio: Official IDE for Android app development.</w:t>
      </w:r>
    </w:p>
    <w:p w14:paraId="4855D551" w14:textId="1F887B03" w:rsidR="00540598" w:rsidRDefault="007A3363" w:rsidP="00540598">
      <w:pPr>
        <w:rPr>
          <w:lang w:eastAsia="en-AU"/>
        </w:rPr>
      </w:pPr>
      <w:r>
        <w:rPr>
          <w:lang w:eastAsia="en-AU"/>
        </w:rPr>
        <w:lastRenderedPageBreak/>
        <w:t>Some IDEs you may have used:</w:t>
      </w:r>
    </w:p>
    <w:p w14:paraId="784CECB4" w14:textId="77777777" w:rsidR="007A3363" w:rsidRDefault="007A3363" w:rsidP="007A3363">
      <w:pPr>
        <w:rPr>
          <w:lang w:eastAsia="en-AU"/>
        </w:rPr>
      </w:pPr>
      <w:r>
        <w:rPr>
          <w:lang w:eastAsia="en-AU"/>
        </w:rPr>
        <w:t>Visual Studio Code</w:t>
      </w:r>
    </w:p>
    <w:p w14:paraId="37521BCC" w14:textId="011A2563" w:rsidR="007A3363" w:rsidRDefault="007A3363" w:rsidP="007A3363">
      <w:pPr>
        <w:pStyle w:val="ListBullet"/>
      </w:pPr>
      <w:r>
        <w:t>What I liked: It’s fast, lightweight and has a huge library of extensions. The integrated terminal and Git support make workflow smooth.</w:t>
      </w:r>
    </w:p>
    <w:p w14:paraId="6401237E" w14:textId="77777777" w:rsidR="007A3363" w:rsidRDefault="007A3363" w:rsidP="007A3363">
      <w:pPr>
        <w:pStyle w:val="ListBullet"/>
      </w:pPr>
      <w:r>
        <w:t>Challenges: Sometimes configuring extensions for specific frameworks can be tricky, and performance can slow down with too many plugins.</w:t>
      </w:r>
    </w:p>
    <w:p w14:paraId="4945E197" w14:textId="77777777" w:rsidR="007A3363" w:rsidRDefault="007A3363" w:rsidP="007A3363">
      <w:pPr>
        <w:rPr>
          <w:lang w:eastAsia="en-AU"/>
        </w:rPr>
      </w:pPr>
      <w:r>
        <w:rPr>
          <w:lang w:eastAsia="en-AU"/>
        </w:rPr>
        <w:t>PyCharm</w:t>
      </w:r>
    </w:p>
    <w:p w14:paraId="37B749A2" w14:textId="77777777" w:rsidR="007A3363" w:rsidRDefault="007A3363" w:rsidP="00EB466A">
      <w:pPr>
        <w:pStyle w:val="ListBullet"/>
      </w:pPr>
      <w:r>
        <w:t>What I liked: Excellent for Python projects, with smart code completion and debugging tools.</w:t>
      </w:r>
    </w:p>
    <w:p w14:paraId="27BFAA08" w14:textId="3141EDE2" w:rsidR="007A3363" w:rsidRDefault="007A3363" w:rsidP="007A3363">
      <w:pPr>
        <w:pStyle w:val="ListBullet"/>
      </w:pPr>
      <w:r>
        <w:t>Challenges: It can feel heavy and slow to start compared to VS Code and some advanced features require the paid version.</w:t>
      </w:r>
    </w:p>
    <w:p w14:paraId="380638DB" w14:textId="3603D332"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_Ref215569259 \h </w:instrText>
      </w:r>
      <w:r>
        <w:rPr>
          <w:lang w:eastAsia="en-AU"/>
        </w:rPr>
      </w:r>
      <w:r>
        <w:rPr>
          <w:lang w:eastAsia="en-AU"/>
        </w:rPr>
        <w:fldChar w:fldCharType="separate"/>
      </w:r>
      <w:r w:rsidR="009769A3" w:rsidRPr="0056068F">
        <w:rPr>
          <w:noProof/>
        </w:rPr>
        <w:t xml:space="preserve">Activity </w:t>
      </w:r>
      <w:r w:rsidR="009769A3">
        <w:rPr>
          <w:noProof/>
        </w:rPr>
        <w:t>13</w:t>
      </w:r>
      <w:r w:rsidR="009769A3" w:rsidRPr="0056068F">
        <w:rPr>
          <w:noProof/>
        </w:rPr>
        <w:t>:</w:t>
      </w:r>
      <w:r w:rsidR="009769A3">
        <w:rPr>
          <w:noProof/>
        </w:rPr>
        <w:t xml:space="preserve"> Discuss</w:t>
      </w:r>
      <w:r w:rsidR="009769A3" w:rsidRPr="0056068F">
        <w:rPr>
          <w:noProof/>
        </w:rPr>
        <w:t xml:space="preserve"> </w:t>
      </w:r>
      <w:r w:rsidR="009769A3">
        <w:rPr>
          <w:noProof/>
        </w:rPr>
        <w:t>a</w:t>
      </w:r>
      <w:r w:rsidR="009769A3" w:rsidRPr="0056068F">
        <w:rPr>
          <w:noProof/>
        </w:rPr>
        <w:t>ttribute</w:t>
      </w:r>
      <w:r w:rsidR="009769A3">
        <w:rPr>
          <w:noProof/>
        </w:rPr>
        <w:t>s</w:t>
      </w:r>
      <w:r>
        <w:rPr>
          <w:lang w:eastAsia="en-AU"/>
        </w:rPr>
        <w:fldChar w:fldCharType="end"/>
      </w:r>
    </w:p>
    <w:p w14:paraId="19AEDE2B" w14:textId="77777777" w:rsidR="003C6D66" w:rsidRDefault="003C6D66" w:rsidP="003C6D66">
      <w:pPr>
        <w:rPr>
          <w:lang w:eastAsia="en-AU"/>
        </w:rPr>
      </w:pPr>
      <w:r>
        <w:rPr>
          <w:lang w:eastAsia="en-AU"/>
        </w:rPr>
        <w:t>Here are s</w:t>
      </w:r>
      <w:r w:rsidRPr="00F56EB8">
        <w:rPr>
          <w:lang w:eastAsia="en-AU"/>
        </w:rPr>
        <w:t>ome things you may have discussed:</w:t>
      </w:r>
    </w:p>
    <w:p w14:paraId="1BD2FBF1" w14:textId="77777777" w:rsidR="00D97695" w:rsidRDefault="00D97695" w:rsidP="00D97695">
      <w:pPr>
        <w:rPr>
          <w:lang w:eastAsia="en-AU"/>
        </w:rPr>
      </w:pPr>
      <w:r>
        <w:rPr>
          <w:lang w:eastAsia="en-AU"/>
        </w:rPr>
        <w:t xml:space="preserve">The </w:t>
      </w:r>
      <w:proofErr w:type="spellStart"/>
      <w:r w:rsidRPr="006B3D2C">
        <w:rPr>
          <w:rStyle w:val="Emphasis"/>
          <w:lang w:eastAsia="en-AU"/>
        </w:rPr>
        <w:t>href</w:t>
      </w:r>
      <w:proofErr w:type="spellEnd"/>
      <w:r>
        <w:rPr>
          <w:lang w:eastAsia="en-AU"/>
        </w:rPr>
        <w:t xml:space="preserve"> attribute is used in HTML to specify the URL of a resource that the user can navigate to, such as a link to another webpage or an external site. It is commonly used in </w:t>
      </w:r>
      <w:r w:rsidRPr="006B3D2C">
        <w:rPr>
          <w:rStyle w:val="Emphasis"/>
          <w:lang w:eastAsia="en-AU"/>
        </w:rPr>
        <w:t>&lt;a&gt;</w:t>
      </w:r>
      <w:r>
        <w:rPr>
          <w:lang w:eastAsia="en-AU"/>
        </w:rPr>
        <w:t xml:space="preserve"> (anchor) tags.</w:t>
      </w:r>
    </w:p>
    <w:p w14:paraId="1A5C318E" w14:textId="081814B6" w:rsidR="002A69AD" w:rsidRDefault="00D97695" w:rsidP="00D97695">
      <w:pPr>
        <w:rPr>
          <w:lang w:eastAsia="en-AU"/>
        </w:rPr>
      </w:pPr>
      <w:r>
        <w:rPr>
          <w:lang w:eastAsia="en-AU"/>
        </w:rPr>
        <w:t xml:space="preserve">The </w:t>
      </w:r>
      <w:proofErr w:type="spellStart"/>
      <w:r w:rsidRPr="006B3D2C">
        <w:rPr>
          <w:rStyle w:val="Emphasis"/>
          <w:lang w:eastAsia="en-AU"/>
        </w:rPr>
        <w:t>src</w:t>
      </w:r>
      <w:proofErr w:type="spellEnd"/>
      <w:r>
        <w:rPr>
          <w:lang w:eastAsia="en-AU"/>
        </w:rPr>
        <w:t xml:space="preserve"> attribute, on the other hand, is used to specify the source of an embedded resource that should be displayed or executed within the current page, such as an image, video, or script. It is commonly used in tags like </w:t>
      </w:r>
      <w:r w:rsidRPr="006B3D2C">
        <w:rPr>
          <w:rStyle w:val="Emphasis"/>
          <w:lang w:eastAsia="en-AU"/>
        </w:rPr>
        <w:t>&lt;</w:t>
      </w:r>
      <w:proofErr w:type="spellStart"/>
      <w:r w:rsidRPr="006B3D2C">
        <w:rPr>
          <w:rStyle w:val="Emphasis"/>
          <w:lang w:eastAsia="en-AU"/>
        </w:rPr>
        <w:t>img</w:t>
      </w:r>
      <w:proofErr w:type="spellEnd"/>
      <w:r w:rsidRPr="006B3D2C">
        <w:rPr>
          <w:rStyle w:val="Emphasis"/>
          <w:lang w:eastAsia="en-AU"/>
        </w:rPr>
        <w:t>&gt;</w:t>
      </w:r>
      <w:r>
        <w:rPr>
          <w:lang w:eastAsia="en-AU"/>
        </w:rPr>
        <w:t xml:space="preserve">, </w:t>
      </w:r>
      <w:r w:rsidRPr="006B3D2C">
        <w:rPr>
          <w:rStyle w:val="Emphasis"/>
          <w:lang w:eastAsia="en-AU"/>
        </w:rPr>
        <w:t>&lt;script&gt;</w:t>
      </w:r>
      <w:r>
        <w:rPr>
          <w:lang w:eastAsia="en-AU"/>
        </w:rPr>
        <w:t xml:space="preserve">, and </w:t>
      </w:r>
      <w:r w:rsidRPr="006B3D2C">
        <w:rPr>
          <w:rStyle w:val="Emphasis"/>
          <w:lang w:eastAsia="en-AU"/>
        </w:rPr>
        <w:t>&lt;</w:t>
      </w:r>
      <w:proofErr w:type="spellStart"/>
      <w:r w:rsidRPr="006B3D2C">
        <w:rPr>
          <w:rStyle w:val="Emphasis"/>
          <w:lang w:eastAsia="en-AU"/>
        </w:rPr>
        <w:t>iframe</w:t>
      </w:r>
      <w:proofErr w:type="spellEnd"/>
      <w:r w:rsidRPr="006B3D2C">
        <w:rPr>
          <w:rStyle w:val="Emphasis"/>
          <w:lang w:eastAsia="en-AU"/>
        </w:rPr>
        <w:t>&gt;</w:t>
      </w:r>
      <w:r>
        <w:rPr>
          <w:lang w:eastAsia="en-AU"/>
        </w:rPr>
        <w:t>.</w:t>
      </w:r>
    </w:p>
    <w:p w14:paraId="33BF2100" w14:textId="60C51010" w:rsidR="0099202D" w:rsidRDefault="0099202D" w:rsidP="00D97695">
      <w:pPr>
        <w:rPr>
          <w:lang w:eastAsia="en-AU"/>
        </w:rPr>
      </w:pPr>
      <w:r>
        <w:rPr>
          <w:lang w:eastAsia="en-AU"/>
        </w:rPr>
        <w:t>When to use each:</w:t>
      </w:r>
    </w:p>
    <w:p w14:paraId="1BACFEAB" w14:textId="1E4C68CF" w:rsidR="0099202D" w:rsidRDefault="0099202D" w:rsidP="006B3D2C">
      <w:pPr>
        <w:pStyle w:val="ListBullet"/>
      </w:pPr>
      <w:r w:rsidRPr="0099202D">
        <w:t xml:space="preserve">Use </w:t>
      </w:r>
      <w:proofErr w:type="spellStart"/>
      <w:r w:rsidRPr="006B3D2C">
        <w:rPr>
          <w:rStyle w:val="Emphasis"/>
        </w:rPr>
        <w:t>href</w:t>
      </w:r>
      <w:proofErr w:type="spellEnd"/>
      <w:r w:rsidRPr="0099202D">
        <w:t xml:space="preserve"> when you want to create a hyperlink that takes the user to another page or resource.</w:t>
      </w:r>
    </w:p>
    <w:p w14:paraId="594EBE54" w14:textId="6A7D0983" w:rsidR="006B3D2C" w:rsidRDefault="006B3D2C" w:rsidP="006B3D2C">
      <w:pPr>
        <w:pStyle w:val="ListBullet"/>
      </w:pPr>
      <w:r w:rsidRPr="006B3D2C">
        <w:t xml:space="preserve">Use </w:t>
      </w:r>
      <w:proofErr w:type="spellStart"/>
      <w:r w:rsidRPr="006B3D2C">
        <w:rPr>
          <w:rStyle w:val="Emphasis"/>
        </w:rPr>
        <w:t>src</w:t>
      </w:r>
      <w:proofErr w:type="spellEnd"/>
      <w:r w:rsidRPr="006B3D2C">
        <w:t xml:space="preserve"> when you want to embed or display content from a source within your page.</w:t>
      </w:r>
    </w:p>
    <w:p w14:paraId="552A291C" w14:textId="6EBFBC89"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_Ref215569260 \h </w:instrText>
      </w:r>
      <w:r>
        <w:rPr>
          <w:lang w:eastAsia="en-AU"/>
        </w:rPr>
      </w:r>
      <w:r>
        <w:rPr>
          <w:lang w:eastAsia="en-AU"/>
        </w:rPr>
        <w:fldChar w:fldCharType="separate"/>
      </w:r>
      <w:r w:rsidR="009769A3" w:rsidRPr="0056068F">
        <w:rPr>
          <w:noProof/>
        </w:rPr>
        <w:t xml:space="preserve">Activity </w:t>
      </w:r>
      <w:r w:rsidR="009769A3">
        <w:rPr>
          <w:noProof/>
        </w:rPr>
        <w:t>14</w:t>
      </w:r>
      <w:r w:rsidR="009769A3" w:rsidRPr="0056068F">
        <w:rPr>
          <w:noProof/>
        </w:rPr>
        <w:t>: Create an HTML template file</w:t>
      </w:r>
      <w:r>
        <w:rPr>
          <w:lang w:eastAsia="en-AU"/>
        </w:rPr>
        <w:fldChar w:fldCharType="end"/>
      </w:r>
    </w:p>
    <w:p w14:paraId="10E92889" w14:textId="2AF9FAF2" w:rsidR="002A69AD" w:rsidRDefault="0052178C" w:rsidP="002A69AD">
      <w:pPr>
        <w:rPr>
          <w:lang w:eastAsia="en-AU"/>
        </w:rPr>
      </w:pPr>
      <w:r>
        <w:rPr>
          <w:lang w:eastAsia="en-AU"/>
        </w:rPr>
        <w:t>Here's an example</w:t>
      </w:r>
      <w:r w:rsidR="001F311B">
        <w:rPr>
          <w:lang w:eastAsia="en-AU"/>
        </w:rPr>
        <w:t xml:space="preserve"> answer:</w:t>
      </w:r>
    </w:p>
    <w:p w14:paraId="49FF5288" w14:textId="77777777" w:rsidR="00370DDB" w:rsidRPr="0056068F" w:rsidRDefault="00370DDB" w:rsidP="00370DDB">
      <w:pPr>
        <w:pStyle w:val="ComputerCode"/>
      </w:pPr>
      <w:r w:rsidRPr="0056068F">
        <w:t>&lt;!DOCTYPE html&gt;</w:t>
      </w:r>
    </w:p>
    <w:p w14:paraId="630E0458" w14:textId="77777777" w:rsidR="00370DDB" w:rsidRDefault="00370DDB" w:rsidP="001F311B">
      <w:pPr>
        <w:pStyle w:val="ComputerCode"/>
      </w:pPr>
      <w:r>
        <w:t>&lt;html&gt;</w:t>
      </w:r>
    </w:p>
    <w:p w14:paraId="2BC9951D" w14:textId="666CCEE4" w:rsidR="00370DDB" w:rsidRDefault="00370DDB" w:rsidP="001F311B">
      <w:pPr>
        <w:pStyle w:val="ComputerCode"/>
      </w:pPr>
      <w:r>
        <w:t>&lt;head&gt;</w:t>
      </w:r>
    </w:p>
    <w:p w14:paraId="6F6A37A6" w14:textId="7D2EE855" w:rsidR="00370DDB" w:rsidRPr="0056068F" w:rsidRDefault="001F311B" w:rsidP="00370DDB">
      <w:pPr>
        <w:pStyle w:val="ComputerCode"/>
      </w:pPr>
      <w:r>
        <w:t xml:space="preserve">   </w:t>
      </w:r>
      <w:r w:rsidR="00370DDB" w:rsidRPr="0056068F">
        <w:t>&lt;meta charset='UTF-8'&gt;</w:t>
      </w:r>
    </w:p>
    <w:p w14:paraId="58E5CB65" w14:textId="571EAC71" w:rsidR="00370DDB" w:rsidRPr="0056068F" w:rsidRDefault="001F311B" w:rsidP="00370DDB">
      <w:pPr>
        <w:pStyle w:val="ComputerCode"/>
      </w:pPr>
      <w:r>
        <w:t xml:space="preserve">   </w:t>
      </w:r>
      <w:r w:rsidR="00370DDB" w:rsidRPr="0056068F">
        <w:t>&lt;meta name='viewport' content='width=device-width, initial-scale=1.0'&gt;</w:t>
      </w:r>
    </w:p>
    <w:p w14:paraId="02B8D7B5" w14:textId="3B8838F7" w:rsidR="00370DDB" w:rsidRPr="0056068F" w:rsidRDefault="001F311B" w:rsidP="00370DDB">
      <w:pPr>
        <w:pStyle w:val="ComputerCode"/>
      </w:pPr>
      <w:r>
        <w:t xml:space="preserve">   </w:t>
      </w:r>
      <w:r w:rsidR="00370DDB" w:rsidRPr="0056068F">
        <w:t>&lt;title&gt;</w:t>
      </w:r>
      <w:r w:rsidR="00B42DAB">
        <w:t>This is my portfolio</w:t>
      </w:r>
      <w:r w:rsidR="00370DDB" w:rsidRPr="0056068F">
        <w:t>&lt;/title&gt;</w:t>
      </w:r>
    </w:p>
    <w:p w14:paraId="0837F175" w14:textId="3E6236DA" w:rsidR="00370DDB" w:rsidRDefault="00370DDB" w:rsidP="001F311B">
      <w:pPr>
        <w:pStyle w:val="ComputerCode"/>
      </w:pPr>
      <w:r>
        <w:t>&lt;/head&gt;</w:t>
      </w:r>
    </w:p>
    <w:p w14:paraId="6536B98B" w14:textId="0766C1F0" w:rsidR="00370DDB" w:rsidRDefault="00370DDB" w:rsidP="001F311B">
      <w:pPr>
        <w:pStyle w:val="ComputerCode"/>
      </w:pPr>
      <w:r>
        <w:lastRenderedPageBreak/>
        <w:t>&lt;body&gt;</w:t>
      </w:r>
    </w:p>
    <w:p w14:paraId="7F79087D" w14:textId="6B18A8A0" w:rsidR="00370DDB" w:rsidRDefault="006B484C" w:rsidP="001F311B">
      <w:pPr>
        <w:pStyle w:val="ComputerCode"/>
      </w:pPr>
      <w:r>
        <w:t xml:space="preserve">   </w:t>
      </w:r>
      <w:r w:rsidR="00370DDB" w:rsidRPr="00431DF6">
        <w:t>&lt;header&gt;</w:t>
      </w:r>
    </w:p>
    <w:p w14:paraId="61478FC1" w14:textId="4E77576E" w:rsidR="00370DDB" w:rsidRPr="00431DF6" w:rsidRDefault="006B484C" w:rsidP="001F311B">
      <w:pPr>
        <w:pStyle w:val="ComputerCode"/>
      </w:pPr>
      <w:r>
        <w:t xml:space="preserve">   </w:t>
      </w:r>
      <w:r w:rsidR="00370DDB" w:rsidRPr="00431DF6">
        <w:t>&lt;</w:t>
      </w:r>
      <w:r w:rsidR="00370DDB">
        <w:t>/</w:t>
      </w:r>
      <w:r w:rsidR="00370DDB" w:rsidRPr="00431DF6">
        <w:t>header&gt;</w:t>
      </w:r>
    </w:p>
    <w:p w14:paraId="1162D222" w14:textId="32B55F8D" w:rsidR="00370DDB" w:rsidRDefault="006B484C" w:rsidP="001F311B">
      <w:pPr>
        <w:pStyle w:val="ComputerCode"/>
      </w:pPr>
      <w:r>
        <w:t xml:space="preserve">   </w:t>
      </w:r>
      <w:r w:rsidR="00370DDB" w:rsidRPr="00431DF6">
        <w:t>&lt;main&gt;</w:t>
      </w:r>
    </w:p>
    <w:p w14:paraId="17240EDD" w14:textId="1E76B007" w:rsidR="00370DDB" w:rsidRPr="00431DF6" w:rsidRDefault="006B484C" w:rsidP="001F311B">
      <w:pPr>
        <w:pStyle w:val="ComputerCode"/>
      </w:pPr>
      <w:r>
        <w:t xml:space="preserve">   </w:t>
      </w:r>
      <w:r w:rsidR="00370DDB" w:rsidRPr="00431DF6">
        <w:t>&lt;</w:t>
      </w:r>
      <w:r w:rsidR="00370DDB">
        <w:t>/</w:t>
      </w:r>
      <w:r w:rsidR="00370DDB" w:rsidRPr="00431DF6">
        <w:t>main&gt;</w:t>
      </w:r>
    </w:p>
    <w:p w14:paraId="5D5AE3B7" w14:textId="35F6FE99" w:rsidR="00370DDB" w:rsidRPr="00431DF6" w:rsidRDefault="006B484C" w:rsidP="001F311B">
      <w:pPr>
        <w:pStyle w:val="ComputerCode"/>
      </w:pPr>
      <w:r>
        <w:t xml:space="preserve">   </w:t>
      </w:r>
      <w:r w:rsidR="00370DDB" w:rsidRPr="00431DF6">
        <w:t>&lt;footer&gt;</w:t>
      </w:r>
    </w:p>
    <w:p w14:paraId="02DEBC80" w14:textId="3F7C759B" w:rsidR="00370DDB" w:rsidRDefault="006B484C" w:rsidP="001F311B">
      <w:pPr>
        <w:pStyle w:val="ComputerCode"/>
      </w:pPr>
      <w:r>
        <w:t xml:space="preserve">   </w:t>
      </w:r>
      <w:r w:rsidR="00370DDB" w:rsidRPr="00431DF6">
        <w:t>&lt;</w:t>
      </w:r>
      <w:r w:rsidR="00370DDB">
        <w:t>/</w:t>
      </w:r>
      <w:r w:rsidR="00370DDB" w:rsidRPr="00431DF6">
        <w:t>footer&gt;</w:t>
      </w:r>
    </w:p>
    <w:p w14:paraId="35F225E2" w14:textId="4B29F93C" w:rsidR="00370DDB" w:rsidRDefault="00370DDB" w:rsidP="001F311B">
      <w:pPr>
        <w:pStyle w:val="ComputerCode"/>
      </w:pPr>
      <w:r>
        <w:t>&lt;/body&gt;</w:t>
      </w:r>
    </w:p>
    <w:p w14:paraId="25A42F77" w14:textId="77777777" w:rsidR="00370DDB" w:rsidRDefault="00370DDB" w:rsidP="001F311B">
      <w:pPr>
        <w:pStyle w:val="ComputerCode"/>
      </w:pPr>
      <w:r>
        <w:t>&lt;/html&gt;</w:t>
      </w:r>
    </w:p>
    <w:p w14:paraId="28324629" w14:textId="43D42130"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_Ref215569261 \h </w:instrText>
      </w:r>
      <w:r>
        <w:rPr>
          <w:lang w:eastAsia="en-AU"/>
        </w:rPr>
      </w:r>
      <w:r>
        <w:rPr>
          <w:lang w:eastAsia="en-AU"/>
        </w:rPr>
        <w:fldChar w:fldCharType="separate"/>
      </w:r>
      <w:r w:rsidR="009769A3" w:rsidRPr="0056068F">
        <w:rPr>
          <w:noProof/>
        </w:rPr>
        <w:t xml:space="preserve">Activity </w:t>
      </w:r>
      <w:r w:rsidR="009769A3">
        <w:rPr>
          <w:noProof/>
        </w:rPr>
        <w:t>15</w:t>
      </w:r>
      <w:r w:rsidR="009769A3" w:rsidRPr="0056068F">
        <w:rPr>
          <w:noProof/>
        </w:rPr>
        <w:t>: Build the structure of your portfolio</w:t>
      </w:r>
      <w:r w:rsidR="009769A3">
        <w:rPr>
          <w:noProof/>
        </w:rPr>
        <w:t xml:space="preserve"> website</w:t>
      </w:r>
      <w:r>
        <w:rPr>
          <w:lang w:eastAsia="en-AU"/>
        </w:rPr>
        <w:fldChar w:fldCharType="end"/>
      </w:r>
    </w:p>
    <w:p w14:paraId="2CF6010B" w14:textId="68B87448" w:rsidR="002A69AD" w:rsidRDefault="00F06EC0" w:rsidP="002A69AD">
      <w:pPr>
        <w:rPr>
          <w:lang w:eastAsia="en-AU"/>
        </w:rPr>
      </w:pPr>
      <w:r>
        <w:rPr>
          <w:lang w:eastAsia="en-AU"/>
        </w:rPr>
        <w:t>Download and unzip</w:t>
      </w:r>
      <w:r w:rsidR="00593814">
        <w:rPr>
          <w:lang w:eastAsia="en-AU"/>
        </w:rPr>
        <w:t xml:space="preserve"> the</w:t>
      </w:r>
      <w:r>
        <w:rPr>
          <w:lang w:eastAsia="en-AU"/>
        </w:rPr>
        <w:t xml:space="preserve"> sample</w:t>
      </w:r>
      <w:r w:rsidR="00F6770E">
        <w:rPr>
          <w:lang w:eastAsia="en-AU"/>
        </w:rPr>
        <w:t xml:space="preserve"> answer</w:t>
      </w:r>
      <w:r>
        <w:rPr>
          <w:lang w:eastAsia="en-AU"/>
        </w:rPr>
        <w:t xml:space="preserve"> </w:t>
      </w:r>
      <w:hyperlink r:id="rId273" w:history="1">
        <w:r w:rsidR="00B24EEF" w:rsidRPr="00B24EEF">
          <w:rPr>
            <w:rStyle w:val="Hyperlink"/>
            <w:lang w:eastAsia="en-AU"/>
          </w:rPr>
          <w:t>Portfolio structure (zip)</w:t>
        </w:r>
      </w:hyperlink>
      <w:r w:rsidR="00F6770E">
        <w:rPr>
          <w:lang w:eastAsia="en-AU"/>
        </w:rPr>
        <w:t xml:space="preserve"> </w:t>
      </w:r>
      <w:r w:rsidR="00E7106C">
        <w:rPr>
          <w:lang w:eastAsia="en-AU"/>
        </w:rPr>
        <w:t>– yours may be different</w:t>
      </w:r>
      <w:r w:rsidR="00B24EEF">
        <w:rPr>
          <w:lang w:eastAsia="en-AU"/>
        </w:rPr>
        <w:t>.</w:t>
      </w:r>
    </w:p>
    <w:p w14:paraId="1B23250B" w14:textId="77777777" w:rsidR="00F935CB" w:rsidRDefault="00F935CB" w:rsidP="00F935CB">
      <w:pPr>
        <w:pStyle w:val="Heading2"/>
        <w:rPr>
          <w:lang w:eastAsia="en-US"/>
        </w:rPr>
      </w:pPr>
      <w:bookmarkStart w:id="199" w:name="_Toc216707823"/>
      <w:r>
        <w:t>Lesson 3</w:t>
      </w:r>
      <w:bookmarkEnd w:id="199"/>
    </w:p>
    <w:p w14:paraId="3FF57D83" w14:textId="3329B9C6"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_Ref215569262 \h </w:instrText>
      </w:r>
      <w:r>
        <w:rPr>
          <w:lang w:eastAsia="en-AU"/>
        </w:rPr>
      </w:r>
      <w:r>
        <w:rPr>
          <w:lang w:eastAsia="en-AU"/>
        </w:rPr>
        <w:fldChar w:fldCharType="separate"/>
      </w:r>
      <w:r w:rsidR="009769A3" w:rsidRPr="0056068F">
        <w:rPr>
          <w:noProof/>
        </w:rPr>
        <w:t xml:space="preserve">Activity </w:t>
      </w:r>
      <w:r w:rsidR="009769A3">
        <w:rPr>
          <w:noProof/>
        </w:rPr>
        <w:t>16</w:t>
      </w:r>
      <w:r w:rsidR="009769A3" w:rsidRPr="0056068F">
        <w:rPr>
          <w:noProof/>
        </w:rPr>
        <w:t xml:space="preserve">: </w:t>
      </w:r>
      <w:r w:rsidR="009769A3">
        <w:rPr>
          <w:noProof/>
        </w:rPr>
        <w:t xml:space="preserve">Practise </w:t>
      </w:r>
      <w:r w:rsidR="009769A3" w:rsidRPr="0056068F">
        <w:rPr>
          <w:noProof/>
        </w:rPr>
        <w:t>CSS</w:t>
      </w:r>
      <w:r w:rsidR="009769A3">
        <w:rPr>
          <w:noProof/>
        </w:rPr>
        <w:t xml:space="preserve"> at W3Schools</w:t>
      </w:r>
      <w:r>
        <w:rPr>
          <w:lang w:eastAsia="en-AU"/>
        </w:rPr>
        <w:fldChar w:fldCharType="end"/>
      </w:r>
    </w:p>
    <w:p w14:paraId="4A469B31" w14:textId="5316AB69" w:rsidR="002A69AD" w:rsidRDefault="006B3D2C" w:rsidP="002A69AD">
      <w:pPr>
        <w:rPr>
          <w:lang w:eastAsia="en-AU"/>
        </w:rPr>
      </w:pPr>
      <w:r w:rsidRPr="00CA330F">
        <w:rPr>
          <w:lang w:eastAsia="en-AU"/>
        </w:rPr>
        <w:t>How did you go with this activity? Ask your teacher for feedback if needed.</w:t>
      </w:r>
    </w:p>
    <w:p w14:paraId="0982CF87" w14:textId="4910BBE7"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_Ref215230967 \h </w:instrText>
      </w:r>
      <w:r>
        <w:rPr>
          <w:lang w:eastAsia="en-AU"/>
        </w:rPr>
      </w:r>
      <w:r>
        <w:rPr>
          <w:lang w:eastAsia="en-AU"/>
        </w:rPr>
        <w:fldChar w:fldCharType="separate"/>
      </w:r>
      <w:r w:rsidR="009769A3" w:rsidRPr="0056068F">
        <w:rPr>
          <w:noProof/>
        </w:rPr>
        <w:t xml:space="preserve">Activity </w:t>
      </w:r>
      <w:r w:rsidR="009769A3">
        <w:rPr>
          <w:noProof/>
        </w:rPr>
        <w:t>17</w:t>
      </w:r>
      <w:r w:rsidR="009769A3" w:rsidRPr="0056068F">
        <w:rPr>
          <w:noProof/>
        </w:rPr>
        <w:t>: Create a CSS template</w:t>
      </w:r>
      <w:r>
        <w:rPr>
          <w:lang w:eastAsia="en-AU"/>
        </w:rPr>
        <w:fldChar w:fldCharType="end"/>
      </w:r>
    </w:p>
    <w:p w14:paraId="09B1BCDF" w14:textId="4ACDA95B" w:rsidR="002A69AD" w:rsidRDefault="00745C5F" w:rsidP="002A69AD">
      <w:pPr>
        <w:rPr>
          <w:lang w:eastAsia="en-AU"/>
        </w:rPr>
      </w:pPr>
      <w:r>
        <w:rPr>
          <w:lang w:eastAsia="en-AU"/>
        </w:rPr>
        <w:t>Sample CSS code:</w:t>
      </w:r>
    </w:p>
    <w:p w14:paraId="569A7153" w14:textId="77777777" w:rsidR="00745C5F" w:rsidRDefault="00745C5F" w:rsidP="00745C5F">
      <w:pPr>
        <w:pStyle w:val="ComputerCode"/>
      </w:pPr>
      <w:r>
        <w:t>body {</w:t>
      </w:r>
    </w:p>
    <w:p w14:paraId="7DFA5171" w14:textId="77777777" w:rsidR="00745C5F" w:rsidRDefault="00745C5F" w:rsidP="00745C5F">
      <w:pPr>
        <w:pStyle w:val="ComputerCode"/>
      </w:pPr>
      <w:r>
        <w:t xml:space="preserve">    font-family: Helvetica, Calibri, Arial, sans-serif;</w:t>
      </w:r>
    </w:p>
    <w:p w14:paraId="796C0DC4" w14:textId="07136985" w:rsidR="00745C5F" w:rsidRDefault="00745C5F" w:rsidP="00745C5F">
      <w:pPr>
        <w:pStyle w:val="ComputerCode"/>
      </w:pPr>
      <w:r>
        <w:t>}</w:t>
      </w:r>
    </w:p>
    <w:p w14:paraId="6CE3811D" w14:textId="0497809A"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_Ref215569263 \h </w:instrText>
      </w:r>
      <w:r>
        <w:rPr>
          <w:lang w:eastAsia="en-AU"/>
        </w:rPr>
      </w:r>
      <w:r>
        <w:rPr>
          <w:lang w:eastAsia="en-AU"/>
        </w:rPr>
        <w:fldChar w:fldCharType="separate"/>
      </w:r>
      <w:r w:rsidR="009769A3" w:rsidRPr="0056068F">
        <w:rPr>
          <w:noProof/>
        </w:rPr>
        <w:t xml:space="preserve">Activity </w:t>
      </w:r>
      <w:r w:rsidR="009769A3">
        <w:rPr>
          <w:noProof/>
        </w:rPr>
        <w:t>18</w:t>
      </w:r>
      <w:r w:rsidR="009769A3" w:rsidRPr="0056068F">
        <w:rPr>
          <w:noProof/>
        </w:rPr>
        <w:t xml:space="preserve">: </w:t>
      </w:r>
      <w:r w:rsidR="009769A3">
        <w:rPr>
          <w:noProof/>
        </w:rPr>
        <w:t>Compare your website</w:t>
      </w:r>
      <w:r>
        <w:rPr>
          <w:lang w:eastAsia="en-AU"/>
        </w:rPr>
        <w:fldChar w:fldCharType="end"/>
      </w:r>
    </w:p>
    <w:p w14:paraId="1097EE3C" w14:textId="77777777" w:rsidR="007262E6" w:rsidRDefault="007262E6" w:rsidP="007262E6">
      <w:pPr>
        <w:rPr>
          <w:lang w:eastAsia="en-AU"/>
        </w:rPr>
      </w:pPr>
      <w:r>
        <w:rPr>
          <w:lang w:eastAsia="en-AU"/>
        </w:rPr>
        <w:t>Here are s</w:t>
      </w:r>
      <w:r w:rsidRPr="00F56EB8">
        <w:rPr>
          <w:lang w:eastAsia="en-AU"/>
        </w:rPr>
        <w:t>ome things you may have discussed:</w:t>
      </w:r>
    </w:p>
    <w:p w14:paraId="0A17932A" w14:textId="77777777" w:rsidR="003E466C" w:rsidRDefault="003E466C" w:rsidP="003E466C">
      <w:pPr>
        <w:rPr>
          <w:lang w:eastAsia="en-AU"/>
        </w:rPr>
      </w:pPr>
      <w:r>
        <w:rPr>
          <w:lang w:eastAsia="en-AU"/>
        </w:rPr>
        <w:t>Do they look the same?</w:t>
      </w:r>
    </w:p>
    <w:p w14:paraId="1417F249" w14:textId="692DC6AF" w:rsidR="00BF7A58" w:rsidRDefault="00BF7A58" w:rsidP="00C21D36">
      <w:pPr>
        <w:pStyle w:val="ListBullet"/>
      </w:pPr>
      <w:r>
        <w:t xml:space="preserve">Your pages should look similar because you should be following the </w:t>
      </w:r>
      <w:proofErr w:type="spellStart"/>
      <w:r>
        <w:t>Gelos</w:t>
      </w:r>
      <w:proofErr w:type="spellEnd"/>
      <w:r>
        <w:t xml:space="preserve"> </w:t>
      </w:r>
      <w:r w:rsidR="00C657DE">
        <w:t>colour scheme and font styles</w:t>
      </w:r>
      <w:r w:rsidR="00C21D36">
        <w:t>.</w:t>
      </w:r>
    </w:p>
    <w:p w14:paraId="45DAB74D" w14:textId="447BC47D" w:rsidR="003E466C" w:rsidRDefault="003E466C" w:rsidP="00C21D36">
      <w:pPr>
        <w:pStyle w:val="ListBullet"/>
      </w:pPr>
      <w:r>
        <w:t xml:space="preserve">Your pages may look different </w:t>
      </w:r>
      <w:r w:rsidR="00C21D36">
        <w:t>if you</w:t>
      </w:r>
      <w:r>
        <w:t xml:space="preserve"> used different colour schemes, fonts and layout styles in your CSS templates.</w:t>
      </w:r>
    </w:p>
    <w:p w14:paraId="6BBD5DA1" w14:textId="4A731D04" w:rsidR="003E466C" w:rsidRDefault="003E466C" w:rsidP="00A81794">
      <w:pPr>
        <w:keepNext/>
        <w:rPr>
          <w:lang w:eastAsia="en-AU"/>
        </w:rPr>
      </w:pPr>
      <w:r>
        <w:rPr>
          <w:lang w:eastAsia="en-AU"/>
        </w:rPr>
        <w:lastRenderedPageBreak/>
        <w:t>How can you tell if your CSS file is working correctly?</w:t>
      </w:r>
    </w:p>
    <w:p w14:paraId="4167CC4F" w14:textId="4F3EFBC4" w:rsidR="003E466C" w:rsidRDefault="003E466C" w:rsidP="00A00ACA">
      <w:pPr>
        <w:pStyle w:val="ListBullet"/>
      </w:pPr>
      <w:r>
        <w:t xml:space="preserve">If the styles </w:t>
      </w:r>
      <w:r w:rsidR="004A2613">
        <w:t>you</w:t>
      </w:r>
      <w:r>
        <w:t xml:space="preserve"> defined in the CSS file</w:t>
      </w:r>
      <w:r w:rsidR="004A2613">
        <w:t xml:space="preserve">, </w:t>
      </w:r>
      <w:r>
        <w:t xml:space="preserve">such as </w:t>
      </w:r>
      <w:r w:rsidR="004A2613">
        <w:t>colours</w:t>
      </w:r>
      <w:r>
        <w:t>, fonts and margins</w:t>
      </w:r>
      <w:r w:rsidR="004A2613">
        <w:t xml:space="preserve">, </w:t>
      </w:r>
      <w:r>
        <w:t>are applied to the HTML elements, then the CSS is working correctly.</w:t>
      </w:r>
    </w:p>
    <w:p w14:paraId="4615C69E" w14:textId="7AE5D74F" w:rsidR="003E466C" w:rsidRDefault="00F622A8" w:rsidP="00A00ACA">
      <w:pPr>
        <w:pStyle w:val="ListBullet"/>
      </w:pPr>
      <w:r>
        <w:t>You</w:t>
      </w:r>
      <w:r w:rsidR="003E466C">
        <w:t xml:space="preserve"> can check by inspecting the page in the browser’s developer tools to confirm that the CSS file is linked and the rules are being applied.</w:t>
      </w:r>
    </w:p>
    <w:p w14:paraId="476A2B7C" w14:textId="0CA62E52" w:rsidR="002A69AD" w:rsidRDefault="003E466C" w:rsidP="00A00ACA">
      <w:pPr>
        <w:pStyle w:val="ListBullet"/>
      </w:pPr>
      <w:r>
        <w:t xml:space="preserve">If </w:t>
      </w:r>
      <w:r w:rsidR="00A00ACA">
        <w:t>you</w:t>
      </w:r>
      <w:r>
        <w:t xml:space="preserve"> make a change in the CSS file (like changing the background </w:t>
      </w:r>
      <w:r w:rsidR="00A00ACA">
        <w:t>colour</w:t>
      </w:r>
      <w:r>
        <w:t>) and see the update immediately on the page after refreshing, then the CSS is functioning properly.</w:t>
      </w:r>
    </w:p>
    <w:p w14:paraId="2BF3ED83" w14:textId="15A8B7FD"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_Ref215569264 \h </w:instrText>
      </w:r>
      <w:r>
        <w:rPr>
          <w:lang w:eastAsia="en-AU"/>
        </w:rPr>
      </w:r>
      <w:r>
        <w:rPr>
          <w:lang w:eastAsia="en-AU"/>
        </w:rPr>
        <w:fldChar w:fldCharType="separate"/>
      </w:r>
      <w:r w:rsidR="009769A3" w:rsidRPr="0056068F">
        <w:rPr>
          <w:noProof/>
        </w:rPr>
        <w:t xml:space="preserve">Activity </w:t>
      </w:r>
      <w:r w:rsidR="009769A3">
        <w:rPr>
          <w:noProof/>
        </w:rPr>
        <w:t>19</w:t>
      </w:r>
      <w:r w:rsidR="009769A3" w:rsidRPr="0056068F">
        <w:rPr>
          <w:noProof/>
        </w:rPr>
        <w:t>: Visual</w:t>
      </w:r>
      <w:r w:rsidR="009769A3">
        <w:rPr>
          <w:noProof/>
        </w:rPr>
        <w:t>ise</w:t>
      </w:r>
      <w:r w:rsidR="009769A3" w:rsidRPr="0056068F">
        <w:rPr>
          <w:noProof/>
        </w:rPr>
        <w:t xml:space="preserve"> the box model</w:t>
      </w:r>
      <w:r>
        <w:rPr>
          <w:lang w:eastAsia="en-AU"/>
        </w:rPr>
        <w:fldChar w:fldCharType="end"/>
      </w:r>
    </w:p>
    <w:p w14:paraId="1C7E2A8C" w14:textId="5C1F890E" w:rsidR="002A69AD" w:rsidRDefault="00781EB3" w:rsidP="002A69AD">
      <w:pPr>
        <w:rPr>
          <w:lang w:eastAsia="en-AU"/>
        </w:rPr>
      </w:pPr>
      <w:r>
        <w:rPr>
          <w:lang w:eastAsia="en-AU"/>
        </w:rPr>
        <w:t>Here is some example CSS</w:t>
      </w:r>
      <w:r w:rsidR="008E1D46">
        <w:rPr>
          <w:lang w:eastAsia="en-AU"/>
        </w:rPr>
        <w:t>, yours may be different:</w:t>
      </w:r>
    </w:p>
    <w:p w14:paraId="625CFA75" w14:textId="77777777" w:rsidR="0045571A" w:rsidRDefault="0045571A" w:rsidP="0045571A">
      <w:pPr>
        <w:pStyle w:val="ComputerCode"/>
      </w:pPr>
      <w:r>
        <w:t>section {</w:t>
      </w:r>
    </w:p>
    <w:p w14:paraId="240151B8" w14:textId="77777777" w:rsidR="0045571A" w:rsidRDefault="0045571A" w:rsidP="0045571A">
      <w:pPr>
        <w:pStyle w:val="ComputerCode"/>
      </w:pPr>
      <w:r>
        <w:t xml:space="preserve">    background-</w:t>
      </w:r>
      <w:proofErr w:type="spellStart"/>
      <w:r>
        <w:t>color</w:t>
      </w:r>
      <w:proofErr w:type="spellEnd"/>
      <w:r>
        <w:t xml:space="preserve">: </w:t>
      </w:r>
      <w:proofErr w:type="spellStart"/>
      <w:r>
        <w:t>lightblue</w:t>
      </w:r>
      <w:proofErr w:type="spellEnd"/>
      <w:r>
        <w:t>;</w:t>
      </w:r>
    </w:p>
    <w:p w14:paraId="61A8B2F1" w14:textId="77777777" w:rsidR="0045571A" w:rsidRDefault="0045571A" w:rsidP="0045571A">
      <w:pPr>
        <w:pStyle w:val="ComputerCode"/>
      </w:pPr>
      <w:r>
        <w:t xml:space="preserve">    background-</w:t>
      </w:r>
      <w:proofErr w:type="spellStart"/>
      <w:r>
        <w:t>color</w:t>
      </w:r>
      <w:proofErr w:type="spellEnd"/>
      <w:r>
        <w:t>: #ADD8E6;</w:t>
      </w:r>
    </w:p>
    <w:p w14:paraId="1FE5C31C" w14:textId="77777777" w:rsidR="0045571A" w:rsidRDefault="0045571A" w:rsidP="0045571A">
      <w:pPr>
        <w:pStyle w:val="ComputerCode"/>
      </w:pPr>
      <w:r>
        <w:t xml:space="preserve">    width: 80%;</w:t>
      </w:r>
    </w:p>
    <w:p w14:paraId="4C7AD0CE" w14:textId="77777777" w:rsidR="0045571A" w:rsidRDefault="0045571A" w:rsidP="0045571A">
      <w:pPr>
        <w:pStyle w:val="ComputerCode"/>
      </w:pPr>
      <w:r>
        <w:t xml:space="preserve">    height: 40vh;</w:t>
      </w:r>
    </w:p>
    <w:p w14:paraId="1EA93B31" w14:textId="77777777" w:rsidR="0045571A" w:rsidRDefault="0045571A" w:rsidP="0045571A">
      <w:pPr>
        <w:pStyle w:val="ComputerCode"/>
      </w:pPr>
      <w:r>
        <w:t xml:space="preserve">    margin: 2rem;</w:t>
      </w:r>
    </w:p>
    <w:p w14:paraId="5D507DCC" w14:textId="77777777" w:rsidR="0045571A" w:rsidRDefault="0045571A" w:rsidP="0045571A">
      <w:pPr>
        <w:pStyle w:val="ComputerCode"/>
      </w:pPr>
      <w:r>
        <w:t xml:space="preserve">    padding: 1em;</w:t>
      </w:r>
    </w:p>
    <w:p w14:paraId="73F6E162" w14:textId="77777777" w:rsidR="0045571A" w:rsidRDefault="0045571A" w:rsidP="0045571A">
      <w:pPr>
        <w:pStyle w:val="ComputerCode"/>
      </w:pPr>
      <w:r>
        <w:t xml:space="preserve">    border: 2px solid black;</w:t>
      </w:r>
    </w:p>
    <w:p w14:paraId="7984EF50" w14:textId="61316A7B" w:rsidR="0045571A" w:rsidRDefault="0045571A" w:rsidP="0045571A">
      <w:pPr>
        <w:pStyle w:val="ComputerCode"/>
      </w:pPr>
      <w:r>
        <w:t>}</w:t>
      </w:r>
    </w:p>
    <w:p w14:paraId="51E451C6" w14:textId="5A42510F"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_Ref215569265 \h </w:instrText>
      </w:r>
      <w:r>
        <w:rPr>
          <w:lang w:eastAsia="en-AU"/>
        </w:rPr>
      </w:r>
      <w:r>
        <w:rPr>
          <w:lang w:eastAsia="en-AU"/>
        </w:rPr>
        <w:fldChar w:fldCharType="separate"/>
      </w:r>
      <w:r w:rsidR="009769A3" w:rsidRPr="0056068F">
        <w:rPr>
          <w:noProof/>
        </w:rPr>
        <w:t xml:space="preserve">Activity </w:t>
      </w:r>
      <w:r w:rsidR="009769A3">
        <w:rPr>
          <w:noProof/>
        </w:rPr>
        <w:t>20</w:t>
      </w:r>
      <w:r w:rsidR="009769A3" w:rsidRPr="0056068F">
        <w:rPr>
          <w:noProof/>
        </w:rPr>
        <w:t>: Use floats</w:t>
      </w:r>
      <w:r>
        <w:rPr>
          <w:lang w:eastAsia="en-AU"/>
        </w:rPr>
        <w:fldChar w:fldCharType="end"/>
      </w:r>
    </w:p>
    <w:p w14:paraId="23596B05" w14:textId="1706C119" w:rsidR="002A69AD" w:rsidRDefault="00613337" w:rsidP="002A69AD">
      <w:pPr>
        <w:rPr>
          <w:lang w:eastAsia="en-AU"/>
        </w:rPr>
      </w:pPr>
      <w:r w:rsidRPr="00CA330F">
        <w:rPr>
          <w:lang w:eastAsia="en-AU"/>
        </w:rPr>
        <w:t>How did you go with this activity? Ask your teacher for feedback if needed.</w:t>
      </w:r>
    </w:p>
    <w:p w14:paraId="0BC1B092" w14:textId="16C4FF0E"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_Ref215569266 \h </w:instrText>
      </w:r>
      <w:r>
        <w:rPr>
          <w:lang w:eastAsia="en-AU"/>
        </w:rPr>
      </w:r>
      <w:r>
        <w:rPr>
          <w:lang w:eastAsia="en-AU"/>
        </w:rPr>
        <w:fldChar w:fldCharType="separate"/>
      </w:r>
      <w:r w:rsidR="009769A3" w:rsidRPr="0056068F">
        <w:rPr>
          <w:noProof/>
        </w:rPr>
        <w:t xml:space="preserve">Activity </w:t>
      </w:r>
      <w:r w:rsidR="009769A3">
        <w:rPr>
          <w:noProof/>
        </w:rPr>
        <w:t>21</w:t>
      </w:r>
      <w:r w:rsidR="009769A3" w:rsidRPr="0056068F">
        <w:rPr>
          <w:noProof/>
        </w:rPr>
        <w:t>: Convert a float layout to flexbox</w:t>
      </w:r>
      <w:r>
        <w:rPr>
          <w:lang w:eastAsia="en-AU"/>
        </w:rPr>
        <w:fldChar w:fldCharType="end"/>
      </w:r>
    </w:p>
    <w:p w14:paraId="66B41FCE" w14:textId="32B9E47F" w:rsidR="00890626" w:rsidRDefault="00F6770E" w:rsidP="002A69AD">
      <w:pPr>
        <w:rPr>
          <w:lang w:eastAsia="en-AU"/>
        </w:rPr>
      </w:pPr>
      <w:r>
        <w:rPr>
          <w:lang w:eastAsia="en-AU"/>
        </w:rPr>
        <w:t xml:space="preserve">Download and unzip the sample answer </w:t>
      </w:r>
      <w:hyperlink r:id="rId274" w:history="1">
        <w:r w:rsidR="00C838E7">
          <w:rPr>
            <w:rStyle w:val="Hyperlink"/>
            <w:lang w:eastAsia="en-AU"/>
          </w:rPr>
          <w:t>Float layout to flexbox (zip)</w:t>
        </w:r>
      </w:hyperlink>
      <w:r w:rsidR="00185E88">
        <w:rPr>
          <w:lang w:eastAsia="en-AU"/>
        </w:rPr>
        <w:t>. Note that</w:t>
      </w:r>
      <w:r w:rsidR="00D95C05">
        <w:rPr>
          <w:lang w:eastAsia="en-AU"/>
        </w:rPr>
        <w:t xml:space="preserve"> there are multiple ways to achieve the same result</w:t>
      </w:r>
      <w:r w:rsidR="00890626">
        <w:rPr>
          <w:lang w:eastAsia="en-AU"/>
        </w:rPr>
        <w:t xml:space="preserve"> using flexbox</w:t>
      </w:r>
      <w:r w:rsidR="00D71397">
        <w:rPr>
          <w:lang w:eastAsia="en-AU"/>
        </w:rPr>
        <w:t>, here are some examples.</w:t>
      </w:r>
    </w:p>
    <w:p w14:paraId="09DEC1D7" w14:textId="77777777" w:rsidR="00890626" w:rsidRDefault="00890626" w:rsidP="00890626">
      <w:pPr>
        <w:rPr>
          <w:lang w:eastAsia="en-AU"/>
        </w:rPr>
      </w:pPr>
      <w:r>
        <w:rPr>
          <w:lang w:eastAsia="en-AU"/>
        </w:rPr>
        <w:t>Using Flex-basis:</w:t>
      </w:r>
    </w:p>
    <w:p w14:paraId="41BF0B5B" w14:textId="77777777" w:rsidR="00890626" w:rsidRDefault="00890626" w:rsidP="006A5E09">
      <w:pPr>
        <w:pStyle w:val="ComputerCode"/>
      </w:pPr>
      <w:r>
        <w:t>.container {</w:t>
      </w:r>
    </w:p>
    <w:p w14:paraId="59236904" w14:textId="394956F0" w:rsidR="00890626" w:rsidRDefault="006A5E09" w:rsidP="006A5E09">
      <w:pPr>
        <w:pStyle w:val="ComputerCode"/>
      </w:pPr>
      <w:r>
        <w:t xml:space="preserve">  </w:t>
      </w:r>
      <w:r w:rsidR="00890626">
        <w:t>display: flex;</w:t>
      </w:r>
    </w:p>
    <w:p w14:paraId="3E8098D1" w14:textId="77777777" w:rsidR="00890626" w:rsidRDefault="00890626" w:rsidP="006A5E09">
      <w:pPr>
        <w:pStyle w:val="ComputerCode"/>
      </w:pPr>
      <w:r>
        <w:t>}</w:t>
      </w:r>
    </w:p>
    <w:p w14:paraId="66736603" w14:textId="77777777" w:rsidR="00890626" w:rsidRDefault="00890626" w:rsidP="006A5E09">
      <w:pPr>
        <w:pStyle w:val="ComputerCode"/>
      </w:pPr>
    </w:p>
    <w:p w14:paraId="741D63FE" w14:textId="77777777" w:rsidR="00890626" w:rsidRDefault="00890626" w:rsidP="006A5E09">
      <w:pPr>
        <w:pStyle w:val="ComputerCode"/>
      </w:pPr>
      <w:r>
        <w:t>.item {</w:t>
      </w:r>
    </w:p>
    <w:p w14:paraId="2691FE7C" w14:textId="081D0E19" w:rsidR="00890626" w:rsidRDefault="006A5E09" w:rsidP="006A5E09">
      <w:pPr>
        <w:pStyle w:val="ComputerCode"/>
      </w:pPr>
      <w:r>
        <w:lastRenderedPageBreak/>
        <w:t xml:space="preserve">  </w:t>
      </w:r>
      <w:r w:rsidR="00890626">
        <w:t>flex-basis: 45%;</w:t>
      </w:r>
    </w:p>
    <w:p w14:paraId="49DCB496" w14:textId="77777777" w:rsidR="00890626" w:rsidRDefault="00890626" w:rsidP="006A5E09">
      <w:pPr>
        <w:pStyle w:val="ComputerCode"/>
      </w:pPr>
      <w:r>
        <w:t>}</w:t>
      </w:r>
    </w:p>
    <w:p w14:paraId="70ED828A" w14:textId="77777777" w:rsidR="00890626" w:rsidRDefault="00890626" w:rsidP="00890626">
      <w:pPr>
        <w:rPr>
          <w:lang w:eastAsia="en-AU"/>
        </w:rPr>
      </w:pPr>
      <w:r>
        <w:rPr>
          <w:lang w:eastAsia="en-AU"/>
        </w:rPr>
        <w:t>Or using justify-content:</w:t>
      </w:r>
    </w:p>
    <w:p w14:paraId="62B5DB39" w14:textId="7D0946BA" w:rsidR="00890626" w:rsidRDefault="00890626" w:rsidP="006A5E09">
      <w:pPr>
        <w:pStyle w:val="ComputerCode"/>
      </w:pPr>
      <w:r>
        <w:t>justify-content: space-between;</w:t>
      </w:r>
    </w:p>
    <w:p w14:paraId="47371388" w14:textId="77777777" w:rsidR="00890626" w:rsidRDefault="00890626" w:rsidP="00890626">
      <w:pPr>
        <w:rPr>
          <w:lang w:eastAsia="en-AU"/>
        </w:rPr>
      </w:pPr>
      <w:r>
        <w:rPr>
          <w:lang w:eastAsia="en-AU"/>
        </w:rPr>
        <w:t>Or using gap:</w:t>
      </w:r>
    </w:p>
    <w:p w14:paraId="26F521F3" w14:textId="67EB5141" w:rsidR="00890626" w:rsidRDefault="00890626" w:rsidP="006A5E09">
      <w:pPr>
        <w:pStyle w:val="ComputerCode"/>
      </w:pPr>
      <w:r>
        <w:t>display: flex;</w:t>
      </w:r>
    </w:p>
    <w:p w14:paraId="25241D14" w14:textId="499920A0" w:rsidR="00890626" w:rsidRDefault="00890626" w:rsidP="006A5E09">
      <w:pPr>
        <w:pStyle w:val="ComputerCode"/>
      </w:pPr>
      <w:r>
        <w:t xml:space="preserve">align-items: </w:t>
      </w:r>
      <w:proofErr w:type="spellStart"/>
      <w:r>
        <w:t>center</w:t>
      </w:r>
      <w:proofErr w:type="spellEnd"/>
      <w:r>
        <w:t>;</w:t>
      </w:r>
    </w:p>
    <w:p w14:paraId="3B8D3522" w14:textId="12857730" w:rsidR="00890626" w:rsidRDefault="00890626" w:rsidP="006A5E09">
      <w:pPr>
        <w:pStyle w:val="ComputerCode"/>
      </w:pPr>
      <w:r>
        <w:t>gap: 20px;</w:t>
      </w:r>
    </w:p>
    <w:p w14:paraId="670C5B20" w14:textId="12E0A611"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_Ref215569267 \h </w:instrText>
      </w:r>
      <w:r>
        <w:rPr>
          <w:lang w:eastAsia="en-AU"/>
        </w:rPr>
      </w:r>
      <w:r>
        <w:rPr>
          <w:lang w:eastAsia="en-AU"/>
        </w:rPr>
        <w:fldChar w:fldCharType="separate"/>
      </w:r>
      <w:r w:rsidR="009769A3" w:rsidRPr="0056068F">
        <w:rPr>
          <w:noProof/>
        </w:rPr>
        <w:t xml:space="preserve">Activity </w:t>
      </w:r>
      <w:r w:rsidR="009769A3">
        <w:rPr>
          <w:noProof/>
        </w:rPr>
        <w:t>22</w:t>
      </w:r>
      <w:r w:rsidR="009769A3" w:rsidRPr="0056068F">
        <w:rPr>
          <w:noProof/>
        </w:rPr>
        <w:t>: Create a grid rainbow box</w:t>
      </w:r>
      <w:r>
        <w:rPr>
          <w:lang w:eastAsia="en-AU"/>
        </w:rPr>
        <w:fldChar w:fldCharType="end"/>
      </w:r>
    </w:p>
    <w:p w14:paraId="3D27692A" w14:textId="396D37AD" w:rsidR="002A69AD" w:rsidRDefault="00363046" w:rsidP="002A69AD">
      <w:pPr>
        <w:rPr>
          <w:lang w:eastAsia="en-AU"/>
        </w:rPr>
      </w:pPr>
      <w:r>
        <w:rPr>
          <w:lang w:eastAsia="en-AU"/>
        </w:rPr>
        <w:t xml:space="preserve">Download and unzip the sample answer </w:t>
      </w:r>
      <w:hyperlink r:id="rId275" w:history="1">
        <w:r w:rsidR="005A2306">
          <w:rPr>
            <w:rStyle w:val="Hyperlink"/>
            <w:lang w:eastAsia="en-AU"/>
          </w:rPr>
          <w:t>Grid rainbow box (zip)</w:t>
        </w:r>
      </w:hyperlink>
      <w:r>
        <w:rPr>
          <w:lang w:eastAsia="en-AU"/>
        </w:rPr>
        <w:t xml:space="preserve"> – yours may be different.</w:t>
      </w:r>
    </w:p>
    <w:p w14:paraId="394A71AA" w14:textId="793A0FA7"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_Ref215569268 \h </w:instrText>
      </w:r>
      <w:r>
        <w:rPr>
          <w:lang w:eastAsia="en-AU"/>
        </w:rPr>
      </w:r>
      <w:r>
        <w:rPr>
          <w:lang w:eastAsia="en-AU"/>
        </w:rPr>
        <w:fldChar w:fldCharType="separate"/>
      </w:r>
      <w:r w:rsidR="009769A3" w:rsidRPr="0056068F">
        <w:rPr>
          <w:noProof/>
        </w:rPr>
        <w:t xml:space="preserve">Activity </w:t>
      </w:r>
      <w:r w:rsidR="009769A3">
        <w:rPr>
          <w:noProof/>
        </w:rPr>
        <w:t>23</w:t>
      </w:r>
      <w:r w:rsidR="009769A3" w:rsidRPr="0056068F">
        <w:rPr>
          <w:noProof/>
        </w:rPr>
        <w:t xml:space="preserve">: </w:t>
      </w:r>
      <w:r w:rsidR="009769A3">
        <w:rPr>
          <w:noProof/>
        </w:rPr>
        <w:t>Apply responsive design to a webpage</w:t>
      </w:r>
      <w:r>
        <w:rPr>
          <w:lang w:eastAsia="en-AU"/>
        </w:rPr>
        <w:fldChar w:fldCharType="end"/>
      </w:r>
    </w:p>
    <w:p w14:paraId="2CC3156A" w14:textId="77777777" w:rsidR="00612974" w:rsidRDefault="00612974" w:rsidP="00612974">
      <w:pPr>
        <w:rPr>
          <w:lang w:eastAsia="en-AU"/>
        </w:rPr>
      </w:pPr>
      <w:r w:rsidRPr="00CA330F">
        <w:rPr>
          <w:lang w:eastAsia="en-AU"/>
        </w:rPr>
        <w:t>How did you go with this activity? Ask your teacher for feedback if needed.</w:t>
      </w:r>
    </w:p>
    <w:p w14:paraId="52C44B1F" w14:textId="672FC72E"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_Ref215569269 \h </w:instrText>
      </w:r>
      <w:r>
        <w:rPr>
          <w:lang w:eastAsia="en-AU"/>
        </w:rPr>
      </w:r>
      <w:r>
        <w:rPr>
          <w:lang w:eastAsia="en-AU"/>
        </w:rPr>
        <w:fldChar w:fldCharType="separate"/>
      </w:r>
      <w:r w:rsidR="009769A3" w:rsidRPr="0056068F">
        <w:rPr>
          <w:noProof/>
        </w:rPr>
        <w:t xml:space="preserve">Activity </w:t>
      </w:r>
      <w:r w:rsidR="009769A3">
        <w:rPr>
          <w:noProof/>
        </w:rPr>
        <w:t>24</w:t>
      </w:r>
      <w:r w:rsidR="009769A3" w:rsidRPr="0056068F">
        <w:rPr>
          <w:noProof/>
        </w:rPr>
        <w:t xml:space="preserve">: </w:t>
      </w:r>
      <w:r w:rsidR="009769A3">
        <w:rPr>
          <w:noProof/>
        </w:rPr>
        <w:t xml:space="preserve">Apply </w:t>
      </w:r>
      <w:r w:rsidR="009769A3" w:rsidRPr="0056068F">
        <w:rPr>
          <w:noProof/>
        </w:rPr>
        <w:t>responsive</w:t>
      </w:r>
      <w:r w:rsidR="009769A3">
        <w:rPr>
          <w:noProof/>
        </w:rPr>
        <w:t xml:space="preserve"> design to</w:t>
      </w:r>
      <w:r w:rsidR="009769A3" w:rsidRPr="0056068F">
        <w:rPr>
          <w:noProof/>
        </w:rPr>
        <w:t xml:space="preserve"> your portfolio website</w:t>
      </w:r>
      <w:r>
        <w:rPr>
          <w:lang w:eastAsia="en-AU"/>
        </w:rPr>
        <w:fldChar w:fldCharType="end"/>
      </w:r>
    </w:p>
    <w:p w14:paraId="6FB0D7E7" w14:textId="77777777" w:rsidR="00612974" w:rsidRDefault="00612974" w:rsidP="00612974">
      <w:pPr>
        <w:rPr>
          <w:lang w:eastAsia="en-AU"/>
        </w:rPr>
      </w:pPr>
      <w:r w:rsidRPr="00CA330F">
        <w:rPr>
          <w:lang w:eastAsia="en-AU"/>
        </w:rPr>
        <w:t>How did you go with this activity? Ask your teacher for feedback if needed.</w:t>
      </w:r>
    </w:p>
    <w:p w14:paraId="0DC96BB5" w14:textId="77777777" w:rsidR="00F935CB" w:rsidRDefault="00F935CB" w:rsidP="00F935CB">
      <w:pPr>
        <w:pStyle w:val="Heading2"/>
        <w:rPr>
          <w:lang w:eastAsia="en-US"/>
        </w:rPr>
      </w:pPr>
      <w:bookmarkStart w:id="200" w:name="_Toc216707824"/>
      <w:r>
        <w:t>Lesson 4</w:t>
      </w:r>
      <w:bookmarkEnd w:id="200"/>
    </w:p>
    <w:p w14:paraId="1DF6FE15" w14:textId="0796FAAE" w:rsidR="002A69AD" w:rsidRDefault="002A69AD" w:rsidP="002A69AD">
      <w:pPr>
        <w:pStyle w:val="HeadingAnswersActivity"/>
        <w:rPr>
          <w:lang w:eastAsia="en-AU"/>
        </w:rPr>
      </w:pPr>
      <w:r>
        <w:rPr>
          <w:lang w:eastAsia="en-AU"/>
        </w:rPr>
        <w:fldChar w:fldCharType="begin"/>
      </w:r>
      <w:r>
        <w:rPr>
          <w:lang w:eastAsia="en-AU"/>
        </w:rPr>
        <w:instrText xml:space="preserve"> REF _Ref215569270 \h </w:instrText>
      </w:r>
      <w:r>
        <w:rPr>
          <w:lang w:eastAsia="en-AU"/>
        </w:rPr>
      </w:r>
      <w:r>
        <w:rPr>
          <w:lang w:eastAsia="en-AU"/>
        </w:rPr>
        <w:fldChar w:fldCharType="separate"/>
      </w:r>
      <w:r w:rsidR="009769A3" w:rsidRPr="0056068F">
        <w:rPr>
          <w:noProof/>
        </w:rPr>
        <w:t xml:space="preserve">Activity </w:t>
      </w:r>
      <w:r w:rsidR="009769A3">
        <w:rPr>
          <w:noProof/>
        </w:rPr>
        <w:t>25</w:t>
      </w:r>
      <w:r w:rsidR="009769A3" w:rsidRPr="0056068F">
        <w:rPr>
          <w:noProof/>
        </w:rPr>
        <w:t>: Read, write and fix JavaScript code</w:t>
      </w:r>
      <w:r>
        <w:rPr>
          <w:lang w:eastAsia="en-AU"/>
        </w:rPr>
        <w:fldChar w:fldCharType="end"/>
      </w:r>
    </w:p>
    <w:p w14:paraId="12F4E3D1" w14:textId="2D56B1F8" w:rsidR="006D2AE6" w:rsidRPr="006D2AE6" w:rsidRDefault="006D2AE6" w:rsidP="006D2AE6">
      <w:r>
        <w:t xml:space="preserve">Here is </w:t>
      </w:r>
      <w:r w:rsidR="00C90310">
        <w:t>some</w:t>
      </w:r>
      <w:r>
        <w:t xml:space="preserve"> example code, yours may be different:</w:t>
      </w:r>
    </w:p>
    <w:p w14:paraId="5B5F1FC1" w14:textId="77777777" w:rsidR="00EA4309" w:rsidRDefault="00EA4309" w:rsidP="00EA4309">
      <w:pPr>
        <w:pStyle w:val="ComputerCode"/>
      </w:pPr>
      <w:r>
        <w:t>// 1. Read the code</w:t>
      </w:r>
    </w:p>
    <w:p w14:paraId="6B520A4C" w14:textId="77777777" w:rsidR="00EA4309" w:rsidRDefault="00EA4309" w:rsidP="00EA4309">
      <w:pPr>
        <w:pStyle w:val="ComputerCode"/>
      </w:pPr>
      <w:r>
        <w:t>// Task: Run the code below to see the result in your browser console.</w:t>
      </w:r>
    </w:p>
    <w:p w14:paraId="456207FC" w14:textId="77777777" w:rsidR="00EA4309" w:rsidRDefault="00EA4309" w:rsidP="00EA4309">
      <w:pPr>
        <w:pStyle w:val="ComputerCode"/>
      </w:pPr>
      <w:r>
        <w:t>let greeting = "Hello";</w:t>
      </w:r>
    </w:p>
    <w:p w14:paraId="5CD92A7C" w14:textId="77777777" w:rsidR="00EA4309" w:rsidRDefault="00EA4309" w:rsidP="00EA4309">
      <w:pPr>
        <w:pStyle w:val="ComputerCode"/>
      </w:pPr>
      <w:r>
        <w:t>let user = "Liam";</w:t>
      </w:r>
    </w:p>
    <w:p w14:paraId="123FAC05" w14:textId="77777777" w:rsidR="00EA4309" w:rsidRDefault="00EA4309" w:rsidP="00EA4309">
      <w:pPr>
        <w:pStyle w:val="ComputerCode"/>
      </w:pPr>
      <w:r>
        <w:t>console.log(`${greeting}, ${user}!`);</w:t>
      </w:r>
    </w:p>
    <w:p w14:paraId="17EA2337" w14:textId="77777777" w:rsidR="00EA4309" w:rsidRDefault="00EA4309" w:rsidP="00EA4309">
      <w:pPr>
        <w:pStyle w:val="ComputerCode"/>
      </w:pPr>
    </w:p>
    <w:p w14:paraId="0C55AADB" w14:textId="77777777" w:rsidR="00EA4309" w:rsidRDefault="00EA4309" w:rsidP="00EA4309">
      <w:pPr>
        <w:pStyle w:val="ComputerCode"/>
      </w:pPr>
      <w:r>
        <w:lastRenderedPageBreak/>
        <w:t>// 2. Write the code</w:t>
      </w:r>
    </w:p>
    <w:p w14:paraId="4D885E09" w14:textId="77777777" w:rsidR="00EA4309" w:rsidRDefault="00EA4309" w:rsidP="00EA4309">
      <w:pPr>
        <w:pStyle w:val="ComputerCode"/>
      </w:pPr>
      <w:r>
        <w:t>// Task: Create 2 variables, one for your name and one for your favourite colour.</w:t>
      </w:r>
    </w:p>
    <w:p w14:paraId="038C6E3E" w14:textId="77777777" w:rsidR="00EA4309" w:rsidRDefault="00EA4309" w:rsidP="00EA4309">
      <w:pPr>
        <w:pStyle w:val="ComputerCode"/>
      </w:pPr>
      <w:r>
        <w:t>// Then use console.log() to display a sentence such as:</w:t>
      </w:r>
    </w:p>
    <w:p w14:paraId="3D6DF460" w14:textId="77777777" w:rsidR="00EA4309" w:rsidRDefault="00EA4309" w:rsidP="00EA4309">
      <w:pPr>
        <w:pStyle w:val="ComputerCode"/>
      </w:pPr>
      <w:r>
        <w:t>// "My name is Ava and my favourite colour is blue."</w:t>
      </w:r>
    </w:p>
    <w:p w14:paraId="3E44D507" w14:textId="77777777" w:rsidR="00EA4309" w:rsidRDefault="00EA4309" w:rsidP="00EA4309">
      <w:pPr>
        <w:pStyle w:val="ComputerCode"/>
      </w:pPr>
    </w:p>
    <w:p w14:paraId="71AD3253" w14:textId="77777777" w:rsidR="00EA4309" w:rsidRDefault="00EA4309" w:rsidP="00EA4309">
      <w:pPr>
        <w:pStyle w:val="ComputerCode"/>
      </w:pPr>
      <w:r>
        <w:t>// Write your code here</w:t>
      </w:r>
    </w:p>
    <w:p w14:paraId="1C70909E" w14:textId="77777777" w:rsidR="00EA4309" w:rsidRDefault="00EA4309" w:rsidP="00EA4309">
      <w:pPr>
        <w:pStyle w:val="ComputerCode"/>
      </w:pPr>
      <w:r>
        <w:t xml:space="preserve">let </w:t>
      </w:r>
      <w:proofErr w:type="spellStart"/>
      <w:r>
        <w:t>myName</w:t>
      </w:r>
      <w:proofErr w:type="spellEnd"/>
      <w:r>
        <w:t xml:space="preserve"> = "Ivy";</w:t>
      </w:r>
    </w:p>
    <w:p w14:paraId="2568B79F" w14:textId="77777777" w:rsidR="00EA4309" w:rsidRDefault="00EA4309" w:rsidP="00EA4309">
      <w:pPr>
        <w:pStyle w:val="ComputerCode"/>
      </w:pPr>
      <w:r>
        <w:t>let colour = "blue";</w:t>
      </w:r>
    </w:p>
    <w:p w14:paraId="3D590768" w14:textId="77777777" w:rsidR="00EA4309" w:rsidRDefault="00EA4309" w:rsidP="00EA4309">
      <w:pPr>
        <w:pStyle w:val="ComputerCode"/>
      </w:pPr>
      <w:r>
        <w:t>console.log(`My name is ${</w:t>
      </w:r>
      <w:proofErr w:type="spellStart"/>
      <w:r>
        <w:t>myName</w:t>
      </w:r>
      <w:proofErr w:type="spellEnd"/>
      <w:r>
        <w:t>} and my favourite colour is ${colour}.`);</w:t>
      </w:r>
    </w:p>
    <w:p w14:paraId="1B7E06E9" w14:textId="77777777" w:rsidR="00EA4309" w:rsidRDefault="00EA4309" w:rsidP="00EA4309">
      <w:pPr>
        <w:pStyle w:val="ComputerCode"/>
      </w:pPr>
    </w:p>
    <w:p w14:paraId="4CDBE239" w14:textId="77777777" w:rsidR="00EA4309" w:rsidRDefault="00EA4309" w:rsidP="00EA4309">
      <w:pPr>
        <w:pStyle w:val="ComputerCode"/>
      </w:pPr>
      <w:r>
        <w:t>// 3. Fix the code</w:t>
      </w:r>
    </w:p>
    <w:p w14:paraId="2A828CC9" w14:textId="77777777" w:rsidR="00EA4309" w:rsidRDefault="00EA4309" w:rsidP="00EA4309">
      <w:pPr>
        <w:pStyle w:val="ComputerCode"/>
      </w:pPr>
      <w:r>
        <w:t>// Task: Uncomment the code and correct all mistakes so it runs correctly.</w:t>
      </w:r>
    </w:p>
    <w:p w14:paraId="6D5FB9F5" w14:textId="77777777" w:rsidR="00EA4309" w:rsidRDefault="00EA4309" w:rsidP="00EA4309">
      <w:pPr>
        <w:pStyle w:val="ComputerCode"/>
      </w:pPr>
      <w:r>
        <w:t>/*</w:t>
      </w:r>
    </w:p>
    <w:p w14:paraId="0C6DDC06" w14:textId="77777777" w:rsidR="00EA4309" w:rsidRDefault="00EA4309" w:rsidP="00EA4309">
      <w:pPr>
        <w:pStyle w:val="ComputerCode"/>
      </w:pPr>
      <w:r>
        <w:t>let Number1 = 10</w:t>
      </w:r>
    </w:p>
    <w:p w14:paraId="6D9E9AEF" w14:textId="77777777" w:rsidR="00EA4309" w:rsidRDefault="00EA4309" w:rsidP="00EA4309">
      <w:pPr>
        <w:pStyle w:val="ComputerCode"/>
      </w:pPr>
      <w:r>
        <w:t>let number2 = "5";</w:t>
      </w:r>
    </w:p>
    <w:p w14:paraId="78AAAAF9" w14:textId="77777777" w:rsidR="00EA4309" w:rsidRDefault="00EA4309" w:rsidP="00EA4309">
      <w:pPr>
        <w:pStyle w:val="ComputerCode"/>
      </w:pPr>
      <w:r>
        <w:t>console.log("The total is: ${Number1 + Number2}");</w:t>
      </w:r>
    </w:p>
    <w:p w14:paraId="466DFEE1" w14:textId="77777777" w:rsidR="00EA4309" w:rsidRDefault="00EA4309" w:rsidP="00EA4309">
      <w:pPr>
        <w:pStyle w:val="ComputerCode"/>
      </w:pPr>
      <w:r>
        <w:t>*/</w:t>
      </w:r>
    </w:p>
    <w:p w14:paraId="04D7D14A" w14:textId="77777777" w:rsidR="00EA4309" w:rsidRDefault="00EA4309" w:rsidP="00EA4309">
      <w:pPr>
        <w:pStyle w:val="ComputerCode"/>
      </w:pPr>
    </w:p>
    <w:p w14:paraId="6684A54C" w14:textId="77777777" w:rsidR="00EA4309" w:rsidRDefault="00EA4309" w:rsidP="00EA4309">
      <w:pPr>
        <w:pStyle w:val="ComputerCode"/>
      </w:pPr>
      <w:r>
        <w:t>// Manually convert 5 to an integer or cast it</w:t>
      </w:r>
    </w:p>
    <w:p w14:paraId="09C65544" w14:textId="77777777" w:rsidR="00EA4309" w:rsidRDefault="00EA4309" w:rsidP="00EA4309">
      <w:pPr>
        <w:pStyle w:val="ComputerCode"/>
      </w:pPr>
      <w:r>
        <w:t>let number1 = 10;</w:t>
      </w:r>
    </w:p>
    <w:p w14:paraId="18C1C076" w14:textId="77777777" w:rsidR="00EA4309" w:rsidRDefault="00EA4309" w:rsidP="00EA4309">
      <w:pPr>
        <w:pStyle w:val="ComputerCode"/>
      </w:pPr>
      <w:r>
        <w:t>let number2 = 5;</w:t>
      </w:r>
    </w:p>
    <w:p w14:paraId="2F9CAF8B" w14:textId="5C012F87" w:rsidR="00EA4309" w:rsidRPr="00EA4309" w:rsidRDefault="00EA4309" w:rsidP="00EA4309">
      <w:pPr>
        <w:pStyle w:val="ComputerCode"/>
      </w:pPr>
      <w:r>
        <w:t>console.log(`The total is: ${number1 + number2}`);</w:t>
      </w:r>
    </w:p>
    <w:p w14:paraId="15D0A800" w14:textId="16AD2149"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_Ref215569271 \h </w:instrText>
      </w:r>
      <w:r>
        <w:rPr>
          <w:lang w:eastAsia="en-AU"/>
        </w:rPr>
      </w:r>
      <w:r>
        <w:rPr>
          <w:lang w:eastAsia="en-AU"/>
        </w:rPr>
        <w:fldChar w:fldCharType="separate"/>
      </w:r>
      <w:r w:rsidR="009769A3" w:rsidRPr="0056068F">
        <w:rPr>
          <w:noProof/>
        </w:rPr>
        <w:t xml:space="preserve">Activity </w:t>
      </w:r>
      <w:r w:rsidR="009769A3">
        <w:rPr>
          <w:noProof/>
        </w:rPr>
        <w:t>26</w:t>
      </w:r>
      <w:r w:rsidR="009769A3" w:rsidRPr="0056068F">
        <w:rPr>
          <w:noProof/>
        </w:rPr>
        <w:t xml:space="preserve">: </w:t>
      </w:r>
      <w:r w:rsidR="009769A3">
        <w:rPr>
          <w:noProof/>
        </w:rPr>
        <w:t>Use operators</w:t>
      </w:r>
      <w:r>
        <w:rPr>
          <w:lang w:eastAsia="en-AU"/>
        </w:rPr>
        <w:fldChar w:fldCharType="end"/>
      </w:r>
    </w:p>
    <w:p w14:paraId="42D5D192" w14:textId="0868FE4B" w:rsidR="00D17A7A" w:rsidRDefault="00D17A7A" w:rsidP="00CC75E8">
      <w:pPr>
        <w:pStyle w:val="ListNumber"/>
        <w:numPr>
          <w:ilvl w:val="0"/>
          <w:numId w:val="96"/>
        </w:numPr>
      </w:pPr>
      <w:r>
        <w:t>The values of the variables in the code</w:t>
      </w:r>
      <w:r w:rsidR="00055660">
        <w:t xml:space="preserve"> are</w:t>
      </w:r>
      <w:r w:rsidR="00DD7C77">
        <w:t xml:space="preserve"> calculated as follows:</w:t>
      </w:r>
    </w:p>
    <w:p w14:paraId="564137E9" w14:textId="7AE3E7C5" w:rsidR="00D466CA" w:rsidRPr="00D466CA" w:rsidRDefault="008E174B" w:rsidP="00D466CA">
      <w:r>
        <w:t>Calculating c:</w:t>
      </w:r>
    </w:p>
    <w:p w14:paraId="55E66F4C" w14:textId="674ED0C2" w:rsidR="0000732D" w:rsidRPr="0000732D" w:rsidRDefault="0000732D" w:rsidP="00D466CA">
      <w:pPr>
        <w:pStyle w:val="ListBullet"/>
        <w:rPr>
          <w:rFonts w:eastAsiaTheme="minorEastAsia"/>
        </w:rPr>
      </w:pPr>
      <w:r w:rsidRPr="0000732D">
        <w:rPr>
          <w:rFonts w:eastAsiaTheme="minorEastAsia"/>
        </w:rPr>
        <w:t>c</w:t>
      </w:r>
      <w:r>
        <w:rPr>
          <w:rFonts w:eastAsiaTheme="minorEastAsia"/>
        </w:rPr>
        <w:t xml:space="preserve"> </w:t>
      </w:r>
      <w:r w:rsidRPr="0000732D">
        <w:rPr>
          <w:rFonts w:eastAsiaTheme="minorEastAsia"/>
        </w:rPr>
        <w:t>=</w:t>
      </w:r>
      <w:r>
        <w:rPr>
          <w:rFonts w:eastAsiaTheme="minorEastAsia"/>
        </w:rPr>
        <w:t xml:space="preserve"> </w:t>
      </w:r>
      <w:r w:rsidRPr="0000732D">
        <w:rPr>
          <w:rFonts w:eastAsiaTheme="minorEastAsia"/>
        </w:rPr>
        <w:t>a</w:t>
      </w:r>
      <w:r>
        <w:rPr>
          <w:rFonts w:eastAsiaTheme="minorEastAsia"/>
        </w:rPr>
        <w:t xml:space="preserve"> </w:t>
      </w:r>
      <w:r w:rsidR="00205BC8">
        <w:rPr>
          <w:rFonts w:eastAsiaTheme="minorEastAsia"/>
        </w:rPr>
        <w:t>-</w:t>
      </w:r>
      <w:r>
        <w:rPr>
          <w:rFonts w:eastAsiaTheme="minorEastAsia"/>
        </w:rPr>
        <w:t xml:space="preserve"> </w:t>
      </w:r>
      <w:r w:rsidRPr="0000732D">
        <w:rPr>
          <w:rFonts w:eastAsiaTheme="minorEastAsia"/>
        </w:rPr>
        <w:t>b</w:t>
      </w:r>
      <w:r w:rsidR="00196F56">
        <w:rPr>
          <w:rFonts w:eastAsiaTheme="minorEastAsia"/>
        </w:rPr>
        <w:t xml:space="preserve"> (subtract b from a)</w:t>
      </w:r>
    </w:p>
    <w:p w14:paraId="6F63AD6A" w14:textId="1EB6BBC0" w:rsidR="0000732D" w:rsidRPr="0000732D" w:rsidRDefault="006C6885" w:rsidP="00D466CA">
      <w:pPr>
        <w:pStyle w:val="ListBullet"/>
        <w:rPr>
          <w:rFonts w:eastAsiaTheme="minorEastAsia"/>
        </w:rPr>
      </w:pPr>
      <w:r w:rsidRPr="00AE0FEC">
        <w:t>the valu</w:t>
      </w:r>
      <w:r>
        <w:t xml:space="preserve">es of </w:t>
      </w:r>
      <w:r w:rsidR="00184E6A">
        <w:t>a</w:t>
      </w:r>
      <w:r>
        <w:t xml:space="preserve"> and b are already known as </w:t>
      </w:r>
      <w:r w:rsidR="00184E6A">
        <w:t>4</w:t>
      </w:r>
      <w:r>
        <w:t xml:space="preserve"> and 3</w:t>
      </w:r>
      <w:r w:rsidR="00815EB5">
        <w:t>,</w:t>
      </w:r>
      <w:r>
        <w:t xml:space="preserve"> so </w:t>
      </w:r>
      <w:r w:rsidR="0000732D" w:rsidRPr="0000732D">
        <w:rPr>
          <w:rFonts w:eastAsiaTheme="minorEastAsia"/>
        </w:rPr>
        <w:t>c</w:t>
      </w:r>
      <w:r w:rsidR="0000732D">
        <w:rPr>
          <w:rFonts w:eastAsiaTheme="minorEastAsia"/>
        </w:rPr>
        <w:t xml:space="preserve"> </w:t>
      </w:r>
      <w:r w:rsidR="0000732D" w:rsidRPr="0000732D">
        <w:rPr>
          <w:rFonts w:eastAsiaTheme="minorEastAsia"/>
        </w:rPr>
        <w:t>=</w:t>
      </w:r>
      <w:r w:rsidR="0000732D">
        <w:rPr>
          <w:rFonts w:eastAsiaTheme="minorEastAsia"/>
        </w:rPr>
        <w:t xml:space="preserve"> </w:t>
      </w:r>
      <w:r w:rsidR="0000732D" w:rsidRPr="0000732D">
        <w:rPr>
          <w:rFonts w:eastAsiaTheme="minorEastAsia"/>
        </w:rPr>
        <w:t>4</w:t>
      </w:r>
      <w:r w:rsidR="0000732D">
        <w:rPr>
          <w:rFonts w:eastAsiaTheme="minorEastAsia"/>
        </w:rPr>
        <w:t xml:space="preserve"> </w:t>
      </w:r>
      <w:r w:rsidR="0000732D" w:rsidRPr="0000732D">
        <w:rPr>
          <w:rFonts w:eastAsiaTheme="minorEastAsia"/>
        </w:rPr>
        <w:t>-</w:t>
      </w:r>
      <w:r w:rsidR="0000732D">
        <w:rPr>
          <w:rFonts w:eastAsiaTheme="minorEastAsia"/>
        </w:rPr>
        <w:t xml:space="preserve"> </w:t>
      </w:r>
      <w:r w:rsidR="0000732D" w:rsidRPr="0000732D">
        <w:rPr>
          <w:rFonts w:eastAsiaTheme="minorEastAsia"/>
        </w:rPr>
        <w:t>3</w:t>
      </w:r>
    </w:p>
    <w:p w14:paraId="50A1E02D" w14:textId="63149988" w:rsidR="002A69AD" w:rsidRDefault="00F476EB" w:rsidP="00D466CA">
      <w:pPr>
        <w:pStyle w:val="ListBullet"/>
      </w:pPr>
      <w:r>
        <w:t xml:space="preserve">c </w:t>
      </w:r>
      <w:r w:rsidR="00714BEF">
        <w:t>= 1</w:t>
      </w:r>
      <w:r w:rsidR="00EB6958">
        <w:t>.</w:t>
      </w:r>
    </w:p>
    <w:p w14:paraId="5FFE70F0" w14:textId="2D0465F2" w:rsidR="008E174B" w:rsidRPr="00D466CA" w:rsidRDefault="008E174B" w:rsidP="00EB466A">
      <w:pPr>
        <w:keepNext/>
      </w:pPr>
      <w:r>
        <w:t>Calculating d:</w:t>
      </w:r>
    </w:p>
    <w:p w14:paraId="4C11B355" w14:textId="69045E61" w:rsidR="00373D8F" w:rsidRDefault="00055982" w:rsidP="00EB466A">
      <w:pPr>
        <w:pStyle w:val="ListBullet"/>
        <w:keepNext/>
      </w:pPr>
      <w:r>
        <w:t>d</w:t>
      </w:r>
      <w:r w:rsidR="00373D8F">
        <w:t xml:space="preserve"> = c ** b</w:t>
      </w:r>
      <w:r>
        <w:t xml:space="preserve"> (c to the power of b)</w:t>
      </w:r>
    </w:p>
    <w:p w14:paraId="700F4AF0" w14:textId="5259F992" w:rsidR="00E41718" w:rsidRDefault="00055982" w:rsidP="0077037E">
      <w:pPr>
        <w:pStyle w:val="ListBullet"/>
      </w:pPr>
      <w:r>
        <w:t xml:space="preserve">d = </w:t>
      </w:r>
      <w:proofErr w:type="spellStart"/>
      <w:r>
        <w:t>c</w:t>
      </w:r>
      <w:r w:rsidRPr="00055982">
        <w:rPr>
          <w:vertAlign w:val="superscript"/>
        </w:rPr>
        <w:t>b</w:t>
      </w:r>
      <w:proofErr w:type="spellEnd"/>
    </w:p>
    <w:p w14:paraId="3EED1838" w14:textId="634D6D52" w:rsidR="00714BEF" w:rsidRPr="000E5709" w:rsidRDefault="00AE0FEC">
      <w:pPr>
        <w:pStyle w:val="ListBullet"/>
      </w:pPr>
      <w:r w:rsidRPr="00AE0FEC">
        <w:t>the valu</w:t>
      </w:r>
      <w:r>
        <w:t>es of c and b are</w:t>
      </w:r>
      <w:r w:rsidR="00001C7F">
        <w:t xml:space="preserve"> already known as 1 and </w:t>
      </w:r>
      <w:r w:rsidR="005270C2">
        <w:t>3</w:t>
      </w:r>
      <w:r w:rsidR="00815EB5">
        <w:t>,</w:t>
      </w:r>
      <w:r w:rsidR="00E41718">
        <w:t xml:space="preserve"> so </w:t>
      </w:r>
      <w:r w:rsidR="00714BEF">
        <w:t>d = 1</w:t>
      </w:r>
      <w:r w:rsidR="00714BEF" w:rsidRPr="00E41718">
        <w:rPr>
          <w:vertAlign w:val="superscript"/>
        </w:rPr>
        <w:t>3</w:t>
      </w:r>
    </w:p>
    <w:p w14:paraId="2B6383CE" w14:textId="44E011B8" w:rsidR="000E5709" w:rsidRPr="000E5709" w:rsidRDefault="000E5709" w:rsidP="000E5709">
      <w:pPr>
        <w:pStyle w:val="ListBullet"/>
      </w:pPr>
      <w:r w:rsidRPr="000E5709">
        <w:lastRenderedPageBreak/>
        <w:t>d = 1</w:t>
      </w:r>
      <w:r w:rsidR="00CD4EC0">
        <w:t xml:space="preserve"> (1</w:t>
      </w:r>
      <w:r w:rsidR="00CD4EC0" w:rsidRPr="00EB6958">
        <w:rPr>
          <w:vertAlign w:val="superscript"/>
        </w:rPr>
        <w:t>3</w:t>
      </w:r>
      <w:r w:rsidR="00CD4EC0">
        <w:t xml:space="preserve"> is the same as 1 * 1 * 1</w:t>
      </w:r>
      <w:r w:rsidR="00EB6958">
        <w:t>, which equals 1).</w:t>
      </w:r>
    </w:p>
    <w:p w14:paraId="037D09B8" w14:textId="14341A1C" w:rsidR="00E41718" w:rsidRDefault="00E41718" w:rsidP="00E41718">
      <w:r>
        <w:t>Calculating e:</w:t>
      </w:r>
    </w:p>
    <w:p w14:paraId="01D8E35E" w14:textId="18BC93F0" w:rsidR="00196F56" w:rsidRPr="00D466CA" w:rsidRDefault="00196F56" w:rsidP="00196F56">
      <w:pPr>
        <w:pStyle w:val="ListBullet"/>
      </w:pPr>
      <w:r w:rsidRPr="00196F56">
        <w:t>e = d * a</w:t>
      </w:r>
      <w:r w:rsidR="002B079D">
        <w:t xml:space="preserve"> (multiply d by a)</w:t>
      </w:r>
    </w:p>
    <w:p w14:paraId="05AA49EF" w14:textId="238854FB" w:rsidR="00AA608F" w:rsidRDefault="00BF1200" w:rsidP="00BF1200">
      <w:pPr>
        <w:pStyle w:val="ListBullet"/>
      </w:pPr>
      <w:r w:rsidRPr="00AE0FEC">
        <w:t>the valu</w:t>
      </w:r>
      <w:r>
        <w:t xml:space="preserve">es of d and a are already known as 1 and </w:t>
      </w:r>
      <w:r w:rsidR="00B31FEF">
        <w:t>4</w:t>
      </w:r>
      <w:r w:rsidR="00815EB5">
        <w:t>,</w:t>
      </w:r>
      <w:r>
        <w:t xml:space="preserve"> so </w:t>
      </w:r>
      <w:r w:rsidR="00AA608F" w:rsidRPr="00AA608F">
        <w:t>e = 4</w:t>
      </w:r>
      <w:r w:rsidR="00815EB5">
        <w:t>.</w:t>
      </w:r>
    </w:p>
    <w:p w14:paraId="608B3942" w14:textId="4A3B04A1" w:rsidR="00CB6D72" w:rsidRPr="00AA608F" w:rsidRDefault="00CB6D72" w:rsidP="00313172">
      <w:pPr>
        <w:pStyle w:val="ListNumber"/>
      </w:pPr>
      <w:r>
        <w:t>total = 16</w:t>
      </w:r>
      <w:r w:rsidR="00173673">
        <w:t>. The addition is performed first because it's contained in parentheses</w:t>
      </w:r>
      <w:r w:rsidR="00D54249">
        <w:t>, which are prioritised before</w:t>
      </w:r>
      <w:r w:rsidR="00FD5E90">
        <w:t xml:space="preserve"> multiplication.</w:t>
      </w:r>
    </w:p>
    <w:p w14:paraId="4C0A11CC" w14:textId="395DCB20"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_Ref215569272 \h </w:instrText>
      </w:r>
      <w:r>
        <w:rPr>
          <w:lang w:eastAsia="en-AU"/>
        </w:rPr>
      </w:r>
      <w:r>
        <w:rPr>
          <w:lang w:eastAsia="en-AU"/>
        </w:rPr>
        <w:fldChar w:fldCharType="separate"/>
      </w:r>
      <w:r w:rsidR="009769A3" w:rsidRPr="0056068F">
        <w:rPr>
          <w:noProof/>
        </w:rPr>
        <w:t xml:space="preserve">Activity </w:t>
      </w:r>
      <w:r w:rsidR="009769A3">
        <w:rPr>
          <w:noProof/>
        </w:rPr>
        <w:t>27</w:t>
      </w:r>
      <w:r w:rsidR="009769A3" w:rsidRPr="0056068F">
        <w:rPr>
          <w:noProof/>
        </w:rPr>
        <w:t>: Predict the count value</w:t>
      </w:r>
      <w:r>
        <w:rPr>
          <w:lang w:eastAsia="en-AU"/>
        </w:rPr>
        <w:fldChar w:fldCharType="end"/>
      </w:r>
    </w:p>
    <w:p w14:paraId="44960946" w14:textId="73BCA84D" w:rsidR="007B3A1D" w:rsidRPr="0056068F" w:rsidRDefault="007B3A1D" w:rsidP="007B3A1D">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21</w:t>
      </w:r>
      <w:r w:rsidRPr="0056068F">
        <w:rPr>
          <w:noProof/>
        </w:rPr>
        <w:fldChar w:fldCharType="end"/>
      </w:r>
      <w:r w:rsidRPr="0056068F">
        <w:rPr>
          <w:noProof/>
        </w:rPr>
        <w:t>: Predict the count activity</w:t>
      </w:r>
    </w:p>
    <w:tbl>
      <w:tblPr>
        <w:tblStyle w:val="TableGrid"/>
        <w:tblW w:w="5000" w:type="pct"/>
        <w:tblLook w:val="04A0" w:firstRow="1" w:lastRow="0" w:firstColumn="1" w:lastColumn="0" w:noHBand="0" w:noVBand="1"/>
      </w:tblPr>
      <w:tblGrid>
        <w:gridCol w:w="2407"/>
        <w:gridCol w:w="2407"/>
        <w:gridCol w:w="2407"/>
        <w:gridCol w:w="2407"/>
      </w:tblGrid>
      <w:tr w:rsidR="007B3A1D" w:rsidRPr="0056068F" w14:paraId="628D9516" w14:textId="77777777">
        <w:trPr>
          <w:cnfStyle w:val="100000000000" w:firstRow="1" w:lastRow="0" w:firstColumn="0" w:lastColumn="0" w:oddVBand="0" w:evenVBand="0" w:oddHBand="0" w:evenHBand="0" w:firstRowFirstColumn="0" w:firstRowLastColumn="0" w:lastRowFirstColumn="0" w:lastRowLastColumn="0"/>
        </w:trPr>
        <w:tc>
          <w:tcPr>
            <w:tcW w:w="1250" w:type="pct"/>
          </w:tcPr>
          <w:p w14:paraId="4AEE8F15" w14:textId="77777777" w:rsidR="007B3A1D" w:rsidRPr="0056068F" w:rsidRDefault="007B3A1D">
            <w:r w:rsidRPr="0056068F">
              <w:t>Loop iteration</w:t>
            </w:r>
          </w:p>
        </w:tc>
        <w:tc>
          <w:tcPr>
            <w:tcW w:w="1250" w:type="pct"/>
          </w:tcPr>
          <w:p w14:paraId="3CF3EB80" w14:textId="77777777" w:rsidR="007B3A1D" w:rsidRPr="0056068F" w:rsidRDefault="007B3A1D">
            <w:r w:rsidRPr="0056068F">
              <w:t>count before</w:t>
            </w:r>
          </w:p>
        </w:tc>
        <w:tc>
          <w:tcPr>
            <w:tcW w:w="1250" w:type="pct"/>
          </w:tcPr>
          <w:p w14:paraId="749E634A" w14:textId="77777777" w:rsidR="007B3A1D" w:rsidRPr="0056068F" w:rsidRDefault="007B3A1D">
            <w:r w:rsidRPr="0056068F">
              <w:t>output shown</w:t>
            </w:r>
          </w:p>
        </w:tc>
        <w:tc>
          <w:tcPr>
            <w:tcW w:w="1250" w:type="pct"/>
          </w:tcPr>
          <w:p w14:paraId="7B540D42" w14:textId="77777777" w:rsidR="007B3A1D" w:rsidRPr="0056068F" w:rsidRDefault="007B3A1D">
            <w:r w:rsidRPr="0056068F">
              <w:t>count after</w:t>
            </w:r>
          </w:p>
        </w:tc>
      </w:tr>
      <w:tr w:rsidR="007B3A1D" w:rsidRPr="0056068F" w14:paraId="7531B1D8" w14:textId="77777777">
        <w:tc>
          <w:tcPr>
            <w:tcW w:w="1250" w:type="pct"/>
          </w:tcPr>
          <w:p w14:paraId="6C9D4D6C" w14:textId="77777777" w:rsidR="007B3A1D" w:rsidRPr="0056068F" w:rsidRDefault="007B3A1D">
            <w:pPr>
              <w:rPr>
                <w:rStyle w:val="Strong"/>
              </w:rPr>
            </w:pPr>
            <w:r w:rsidRPr="0056068F">
              <w:rPr>
                <w:rStyle w:val="Strong"/>
              </w:rPr>
              <w:t>1</w:t>
            </w:r>
          </w:p>
        </w:tc>
        <w:tc>
          <w:tcPr>
            <w:tcW w:w="1250" w:type="pct"/>
          </w:tcPr>
          <w:p w14:paraId="69B01FAB" w14:textId="28F41556" w:rsidR="007B3A1D" w:rsidRPr="0056068F" w:rsidRDefault="009E73D6">
            <w:r>
              <w:t>3</w:t>
            </w:r>
          </w:p>
        </w:tc>
        <w:tc>
          <w:tcPr>
            <w:tcW w:w="1250" w:type="pct"/>
          </w:tcPr>
          <w:p w14:paraId="24BBD1A4" w14:textId="03809DEB" w:rsidR="007B3A1D" w:rsidRPr="0056068F" w:rsidRDefault="00B81E73">
            <w:r>
              <w:t>Countdown</w:t>
            </w:r>
            <w:r w:rsidR="005B5343">
              <w:t>: 3</w:t>
            </w:r>
          </w:p>
        </w:tc>
        <w:tc>
          <w:tcPr>
            <w:tcW w:w="1250" w:type="pct"/>
          </w:tcPr>
          <w:p w14:paraId="54665758" w14:textId="6B325F36" w:rsidR="007B3A1D" w:rsidRPr="0056068F" w:rsidRDefault="005B5343">
            <w:r>
              <w:t>2</w:t>
            </w:r>
          </w:p>
        </w:tc>
      </w:tr>
      <w:tr w:rsidR="007B3A1D" w:rsidRPr="0056068F" w14:paraId="1A92C61B" w14:textId="77777777">
        <w:tc>
          <w:tcPr>
            <w:tcW w:w="1250" w:type="pct"/>
          </w:tcPr>
          <w:p w14:paraId="0E80945F" w14:textId="77777777" w:rsidR="007B3A1D" w:rsidRPr="0056068F" w:rsidRDefault="007B3A1D">
            <w:pPr>
              <w:rPr>
                <w:rStyle w:val="Strong"/>
              </w:rPr>
            </w:pPr>
            <w:r w:rsidRPr="0056068F">
              <w:rPr>
                <w:rStyle w:val="Strong"/>
              </w:rPr>
              <w:t>2</w:t>
            </w:r>
          </w:p>
        </w:tc>
        <w:tc>
          <w:tcPr>
            <w:tcW w:w="1250" w:type="pct"/>
          </w:tcPr>
          <w:p w14:paraId="75C8BF60" w14:textId="067B8E76" w:rsidR="007B3A1D" w:rsidRPr="0056068F" w:rsidRDefault="005B5343">
            <w:r>
              <w:t>2</w:t>
            </w:r>
          </w:p>
        </w:tc>
        <w:tc>
          <w:tcPr>
            <w:tcW w:w="1250" w:type="pct"/>
          </w:tcPr>
          <w:p w14:paraId="3162AEED" w14:textId="13911099" w:rsidR="007B3A1D" w:rsidRPr="0056068F" w:rsidRDefault="005B5343">
            <w:r>
              <w:t>Countdown: 2</w:t>
            </w:r>
          </w:p>
        </w:tc>
        <w:tc>
          <w:tcPr>
            <w:tcW w:w="1250" w:type="pct"/>
          </w:tcPr>
          <w:p w14:paraId="31DD870D" w14:textId="3F367315" w:rsidR="007B3A1D" w:rsidRPr="0056068F" w:rsidRDefault="005B5343">
            <w:r>
              <w:t>1</w:t>
            </w:r>
          </w:p>
        </w:tc>
      </w:tr>
      <w:tr w:rsidR="007B3A1D" w:rsidRPr="0056068F" w14:paraId="7C686043" w14:textId="77777777">
        <w:tc>
          <w:tcPr>
            <w:tcW w:w="1250" w:type="pct"/>
          </w:tcPr>
          <w:p w14:paraId="0BC6BF1F" w14:textId="77777777" w:rsidR="007B3A1D" w:rsidRPr="0056068F" w:rsidRDefault="007B3A1D">
            <w:pPr>
              <w:rPr>
                <w:rStyle w:val="Strong"/>
              </w:rPr>
            </w:pPr>
            <w:r w:rsidRPr="0056068F">
              <w:rPr>
                <w:rStyle w:val="Strong"/>
              </w:rPr>
              <w:t>3</w:t>
            </w:r>
          </w:p>
        </w:tc>
        <w:tc>
          <w:tcPr>
            <w:tcW w:w="1250" w:type="pct"/>
          </w:tcPr>
          <w:p w14:paraId="629EBC69" w14:textId="26E9BAA2" w:rsidR="007B3A1D" w:rsidRPr="0056068F" w:rsidRDefault="005B5343">
            <w:r>
              <w:t>1</w:t>
            </w:r>
          </w:p>
        </w:tc>
        <w:tc>
          <w:tcPr>
            <w:tcW w:w="1250" w:type="pct"/>
          </w:tcPr>
          <w:p w14:paraId="7EAEF22A" w14:textId="679A5BFB" w:rsidR="007B3A1D" w:rsidRPr="0056068F" w:rsidRDefault="005B5343">
            <w:r>
              <w:t>Countdown: 1</w:t>
            </w:r>
          </w:p>
        </w:tc>
        <w:tc>
          <w:tcPr>
            <w:tcW w:w="1250" w:type="pct"/>
          </w:tcPr>
          <w:p w14:paraId="188D3649" w14:textId="27C7923D" w:rsidR="007B3A1D" w:rsidRPr="0056068F" w:rsidRDefault="005B5343">
            <w:r>
              <w:t>0</w:t>
            </w:r>
          </w:p>
        </w:tc>
      </w:tr>
      <w:tr w:rsidR="007B3A1D" w:rsidRPr="0056068F" w14:paraId="7CA488AF" w14:textId="77777777">
        <w:tc>
          <w:tcPr>
            <w:tcW w:w="1250" w:type="pct"/>
          </w:tcPr>
          <w:p w14:paraId="4B41F110" w14:textId="77777777" w:rsidR="007B3A1D" w:rsidRPr="0056068F" w:rsidRDefault="007B3A1D">
            <w:pPr>
              <w:rPr>
                <w:rStyle w:val="Strong"/>
              </w:rPr>
            </w:pPr>
            <w:r w:rsidRPr="0056068F">
              <w:rPr>
                <w:rStyle w:val="Strong"/>
              </w:rPr>
              <w:t>4</w:t>
            </w:r>
          </w:p>
        </w:tc>
        <w:tc>
          <w:tcPr>
            <w:tcW w:w="1250" w:type="pct"/>
          </w:tcPr>
          <w:p w14:paraId="3BC9BD11" w14:textId="06B8AF68" w:rsidR="007B3A1D" w:rsidRPr="0056068F" w:rsidRDefault="00211E2D">
            <w:r>
              <w:t>0</w:t>
            </w:r>
          </w:p>
        </w:tc>
        <w:tc>
          <w:tcPr>
            <w:tcW w:w="1250" w:type="pct"/>
          </w:tcPr>
          <w:p w14:paraId="45670F3D" w14:textId="6D45860B" w:rsidR="007B3A1D" w:rsidRPr="0056068F" w:rsidRDefault="00211E2D">
            <w:r>
              <w:t>Countdown: 0</w:t>
            </w:r>
          </w:p>
        </w:tc>
        <w:tc>
          <w:tcPr>
            <w:tcW w:w="1250" w:type="pct"/>
          </w:tcPr>
          <w:p w14:paraId="1DC07DBD" w14:textId="23C04525" w:rsidR="007B3A1D" w:rsidRPr="0056068F" w:rsidRDefault="00211E2D">
            <w:r>
              <w:t>-1</w:t>
            </w:r>
          </w:p>
        </w:tc>
      </w:tr>
    </w:tbl>
    <w:p w14:paraId="27D229B0" w14:textId="5461EAED" w:rsidR="007B3A1D" w:rsidRDefault="007F5090" w:rsidP="002A69AD">
      <w:pPr>
        <w:rPr>
          <w:lang w:eastAsia="en-AU"/>
        </w:rPr>
      </w:pPr>
      <w:r>
        <w:rPr>
          <w:lang w:eastAsia="en-AU"/>
        </w:rPr>
        <w:t xml:space="preserve">The code </w:t>
      </w:r>
      <w:r w:rsidR="003C2744">
        <w:rPr>
          <w:lang w:eastAsia="en-AU"/>
        </w:rPr>
        <w:t>runs while</w:t>
      </w:r>
      <w:r w:rsidR="007D0DFC">
        <w:rPr>
          <w:lang w:eastAsia="en-AU"/>
        </w:rPr>
        <w:t xml:space="preserve"> the condition is greater than or equal to 0, so the </w:t>
      </w:r>
      <w:r w:rsidR="00DD4C12">
        <w:rPr>
          <w:lang w:eastAsia="en-AU"/>
        </w:rPr>
        <w:t xml:space="preserve">loop iterates </w:t>
      </w:r>
      <w:r w:rsidR="007D0DFC">
        <w:rPr>
          <w:lang w:eastAsia="en-AU"/>
        </w:rPr>
        <w:t>4</w:t>
      </w:r>
      <w:r w:rsidR="00DD4C12">
        <w:rPr>
          <w:lang w:eastAsia="en-AU"/>
        </w:rPr>
        <w:t xml:space="preserve"> times.</w:t>
      </w:r>
    </w:p>
    <w:p w14:paraId="66CC87CC" w14:textId="19F5A61B" w:rsidR="0099314E" w:rsidRDefault="0099314E" w:rsidP="002A69AD">
      <w:pPr>
        <w:rPr>
          <w:lang w:eastAsia="en-AU"/>
        </w:rPr>
      </w:pPr>
      <w:r>
        <w:rPr>
          <w:lang w:eastAsia="en-AU"/>
        </w:rPr>
        <w:t xml:space="preserve">Did your code work correctly? </w:t>
      </w:r>
    </w:p>
    <w:p w14:paraId="024BC68D" w14:textId="13437E5A" w:rsidR="002A69AD" w:rsidRDefault="002A69AD" w:rsidP="002A69AD">
      <w:pPr>
        <w:pStyle w:val="HeadingAnswersActivity"/>
        <w:rPr>
          <w:lang w:eastAsia="en-AU"/>
        </w:rPr>
      </w:pPr>
      <w:r>
        <w:rPr>
          <w:lang w:eastAsia="en-AU"/>
        </w:rPr>
        <w:fldChar w:fldCharType="begin"/>
      </w:r>
      <w:r>
        <w:rPr>
          <w:lang w:eastAsia="en-AU"/>
        </w:rPr>
        <w:instrText xml:space="preserve"> REF _Ref215569273 \h </w:instrText>
      </w:r>
      <w:r>
        <w:rPr>
          <w:lang w:eastAsia="en-AU"/>
        </w:rPr>
      </w:r>
      <w:r>
        <w:rPr>
          <w:lang w:eastAsia="en-AU"/>
        </w:rPr>
        <w:fldChar w:fldCharType="separate"/>
      </w:r>
      <w:r w:rsidR="009769A3" w:rsidRPr="0056068F">
        <w:rPr>
          <w:noProof/>
        </w:rPr>
        <w:t xml:space="preserve">Activity </w:t>
      </w:r>
      <w:r w:rsidR="009769A3">
        <w:rPr>
          <w:noProof/>
        </w:rPr>
        <w:t>28</w:t>
      </w:r>
      <w:r w:rsidR="009769A3" w:rsidRPr="0056068F">
        <w:rPr>
          <w:noProof/>
        </w:rPr>
        <w:t>: Develop the logic for a mini game</w:t>
      </w:r>
      <w:r>
        <w:rPr>
          <w:lang w:eastAsia="en-AU"/>
        </w:rPr>
        <w:fldChar w:fldCharType="end"/>
      </w:r>
    </w:p>
    <w:p w14:paraId="0ED6F1AB" w14:textId="77777777" w:rsidR="00C90310" w:rsidRPr="006D2AE6" w:rsidRDefault="00C90310" w:rsidP="00C90310">
      <w:r>
        <w:t>Here is some example code, yours may be different:</w:t>
      </w:r>
    </w:p>
    <w:p w14:paraId="13556271" w14:textId="77777777" w:rsidR="008D0072" w:rsidRDefault="008D0072" w:rsidP="008D0072">
      <w:pPr>
        <w:pStyle w:val="ComputerCode"/>
      </w:pPr>
      <w:r>
        <w:t>let tickets = [3, 7, 1, 7, 4];</w:t>
      </w:r>
    </w:p>
    <w:p w14:paraId="4DAE4FC8" w14:textId="77777777" w:rsidR="008D0072" w:rsidRDefault="008D0072" w:rsidP="008D0072">
      <w:pPr>
        <w:pStyle w:val="ComputerCode"/>
      </w:pPr>
    </w:p>
    <w:p w14:paraId="3337977B" w14:textId="77777777" w:rsidR="008D0072" w:rsidRDefault="008D0072" w:rsidP="008D0072">
      <w:pPr>
        <w:pStyle w:val="ComputerCode"/>
      </w:pPr>
      <w:r>
        <w:t>// Step 1 and 2</w:t>
      </w:r>
    </w:p>
    <w:p w14:paraId="76BB0BC4" w14:textId="77777777" w:rsidR="008D0072" w:rsidRDefault="008D0072" w:rsidP="008D0072">
      <w:pPr>
        <w:pStyle w:val="ComputerCode"/>
      </w:pPr>
      <w:r>
        <w:t xml:space="preserve">for (let </w:t>
      </w:r>
      <w:proofErr w:type="spellStart"/>
      <w:r>
        <w:t>i</w:t>
      </w:r>
      <w:proofErr w:type="spellEnd"/>
      <w:r>
        <w:t xml:space="preserve"> = 0; </w:t>
      </w:r>
      <w:proofErr w:type="spellStart"/>
      <w:r>
        <w:t>i</w:t>
      </w:r>
      <w:proofErr w:type="spellEnd"/>
      <w:r>
        <w:t xml:space="preserve"> &lt; </w:t>
      </w:r>
      <w:proofErr w:type="spellStart"/>
      <w:r>
        <w:t>tickets.length</w:t>
      </w:r>
      <w:proofErr w:type="spellEnd"/>
      <w:r>
        <w:t xml:space="preserve">; </w:t>
      </w:r>
      <w:proofErr w:type="spellStart"/>
      <w:r>
        <w:t>i</w:t>
      </w:r>
      <w:proofErr w:type="spellEnd"/>
      <w:r>
        <w:t>++) {</w:t>
      </w:r>
    </w:p>
    <w:p w14:paraId="00BF665A" w14:textId="77777777" w:rsidR="008D0072" w:rsidRDefault="008D0072" w:rsidP="008D0072">
      <w:pPr>
        <w:pStyle w:val="ComputerCode"/>
      </w:pPr>
      <w:r>
        <w:t xml:space="preserve">    if (tickets[</w:t>
      </w:r>
      <w:proofErr w:type="spellStart"/>
      <w:r>
        <w:t>i</w:t>
      </w:r>
      <w:proofErr w:type="spellEnd"/>
      <w:r>
        <w:t>] == 7) {</w:t>
      </w:r>
    </w:p>
    <w:p w14:paraId="49C63FD2" w14:textId="77777777" w:rsidR="008D0072" w:rsidRDefault="008D0072" w:rsidP="008D0072">
      <w:pPr>
        <w:pStyle w:val="ComputerCode"/>
      </w:pPr>
      <w:r>
        <w:t xml:space="preserve">        console.log("Winner!");</w:t>
      </w:r>
    </w:p>
    <w:p w14:paraId="558B2CD0" w14:textId="77777777" w:rsidR="008D0072" w:rsidRDefault="008D0072" w:rsidP="008D0072">
      <w:pPr>
        <w:pStyle w:val="ComputerCode"/>
      </w:pPr>
      <w:r>
        <w:t xml:space="preserve">    } else {</w:t>
      </w:r>
    </w:p>
    <w:p w14:paraId="5742FE7A" w14:textId="77777777" w:rsidR="008D0072" w:rsidRDefault="008D0072" w:rsidP="008D0072">
      <w:pPr>
        <w:pStyle w:val="ComputerCode"/>
      </w:pPr>
      <w:r>
        <w:t xml:space="preserve">        console.log("Try again.");</w:t>
      </w:r>
    </w:p>
    <w:p w14:paraId="40298322" w14:textId="77777777" w:rsidR="008D0072" w:rsidRDefault="008D0072" w:rsidP="008D0072">
      <w:pPr>
        <w:pStyle w:val="ComputerCode"/>
      </w:pPr>
      <w:r>
        <w:t xml:space="preserve">    }</w:t>
      </w:r>
    </w:p>
    <w:p w14:paraId="072515D6" w14:textId="13989003" w:rsidR="008D0072" w:rsidRPr="008D0072" w:rsidRDefault="008D0072" w:rsidP="008D0072">
      <w:pPr>
        <w:pStyle w:val="ComputerCode"/>
        <w:rPr>
          <w:rFonts w:eastAsiaTheme="minorHAnsi"/>
        </w:rPr>
      </w:pPr>
      <w:r>
        <w:lastRenderedPageBreak/>
        <w:t>}</w:t>
      </w:r>
    </w:p>
    <w:p w14:paraId="54F0D2B3" w14:textId="1C4CE911"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_Ref215569274 \h </w:instrText>
      </w:r>
      <w:r>
        <w:rPr>
          <w:lang w:eastAsia="en-AU"/>
        </w:rPr>
      </w:r>
      <w:r>
        <w:rPr>
          <w:lang w:eastAsia="en-AU"/>
        </w:rPr>
        <w:fldChar w:fldCharType="separate"/>
      </w:r>
      <w:r w:rsidR="009769A3" w:rsidRPr="0056068F">
        <w:rPr>
          <w:noProof/>
        </w:rPr>
        <w:t xml:space="preserve">Activity </w:t>
      </w:r>
      <w:r w:rsidR="009769A3">
        <w:rPr>
          <w:noProof/>
        </w:rPr>
        <w:t>29</w:t>
      </w:r>
      <w:r w:rsidR="009769A3" w:rsidRPr="0056068F">
        <w:rPr>
          <w:noProof/>
        </w:rPr>
        <w:t>: Convert a function to an arrow function</w:t>
      </w:r>
      <w:r>
        <w:rPr>
          <w:lang w:eastAsia="en-AU"/>
        </w:rPr>
        <w:fldChar w:fldCharType="end"/>
      </w:r>
    </w:p>
    <w:p w14:paraId="1348CA32" w14:textId="77777777" w:rsidR="00C90310" w:rsidRDefault="00C90310" w:rsidP="00C90310">
      <w:r>
        <w:t>Here is some example code, yours may be different:</w:t>
      </w:r>
    </w:p>
    <w:p w14:paraId="4EA728C4" w14:textId="77777777" w:rsidR="00676755" w:rsidRDefault="00676755" w:rsidP="00676755">
      <w:pPr>
        <w:pStyle w:val="ComputerCode"/>
      </w:pPr>
      <w:r>
        <w:t xml:space="preserve">const </w:t>
      </w:r>
      <w:proofErr w:type="spellStart"/>
      <w:r>
        <w:t>squareArrow</w:t>
      </w:r>
      <w:proofErr w:type="spellEnd"/>
      <w:r>
        <w:t xml:space="preserve"> = (num) =&gt; {</w:t>
      </w:r>
    </w:p>
    <w:p w14:paraId="7DD3CC34" w14:textId="77777777" w:rsidR="00676755" w:rsidRDefault="00676755" w:rsidP="00676755">
      <w:pPr>
        <w:pStyle w:val="ComputerCode"/>
      </w:pPr>
      <w:r>
        <w:t xml:space="preserve">    return num * num;</w:t>
      </w:r>
    </w:p>
    <w:p w14:paraId="414DE166" w14:textId="77777777" w:rsidR="00676755" w:rsidRDefault="00676755" w:rsidP="00676755">
      <w:pPr>
        <w:pStyle w:val="ComputerCode"/>
      </w:pPr>
      <w:r>
        <w:t>};</w:t>
      </w:r>
    </w:p>
    <w:p w14:paraId="63CCDF4B" w14:textId="77777777" w:rsidR="00676755" w:rsidRDefault="00676755" w:rsidP="00676755">
      <w:pPr>
        <w:pStyle w:val="ComputerCode"/>
      </w:pPr>
    </w:p>
    <w:p w14:paraId="459F26E6" w14:textId="77777777" w:rsidR="00676755" w:rsidRDefault="00676755" w:rsidP="00676755">
      <w:pPr>
        <w:pStyle w:val="ComputerCode"/>
      </w:pPr>
      <w:r>
        <w:t>console.log(</w:t>
      </w:r>
      <w:proofErr w:type="spellStart"/>
      <w:r>
        <w:t>squareArrow</w:t>
      </w:r>
      <w:proofErr w:type="spellEnd"/>
      <w:r>
        <w:t>(4)); // Expected output: 16</w:t>
      </w:r>
    </w:p>
    <w:p w14:paraId="05A4198E" w14:textId="77777777" w:rsidR="00676755" w:rsidRDefault="00676755" w:rsidP="00676755">
      <w:pPr>
        <w:pStyle w:val="ComputerCode"/>
      </w:pPr>
    </w:p>
    <w:p w14:paraId="03750174" w14:textId="77777777" w:rsidR="00676755" w:rsidRDefault="00676755" w:rsidP="00676755">
      <w:pPr>
        <w:pStyle w:val="ComputerCode"/>
      </w:pPr>
      <w:r>
        <w:t>// Optional shorter solution:</w:t>
      </w:r>
    </w:p>
    <w:p w14:paraId="0EAD23EC" w14:textId="3AC580B4" w:rsidR="00C90310" w:rsidRPr="006D2AE6" w:rsidRDefault="00676755" w:rsidP="00676755">
      <w:pPr>
        <w:pStyle w:val="ComputerCode"/>
      </w:pPr>
      <w:r>
        <w:t xml:space="preserve">const </w:t>
      </w:r>
      <w:proofErr w:type="spellStart"/>
      <w:r>
        <w:t>squareArrow</w:t>
      </w:r>
      <w:proofErr w:type="spellEnd"/>
      <w:r>
        <w:t xml:space="preserve"> = num =&gt; num * num;</w:t>
      </w:r>
    </w:p>
    <w:p w14:paraId="61977952" w14:textId="68EB6679" w:rsidR="00407E11" w:rsidRDefault="00407E11" w:rsidP="00407E11">
      <w:pPr>
        <w:pStyle w:val="HeadingAnswersActivity"/>
        <w:rPr>
          <w:lang w:eastAsia="en-AU"/>
        </w:rPr>
      </w:pPr>
      <w:r>
        <w:rPr>
          <w:lang w:eastAsia="en-AU"/>
        </w:rPr>
        <w:fldChar w:fldCharType="begin"/>
      </w:r>
      <w:r>
        <w:rPr>
          <w:lang w:eastAsia="en-AU"/>
        </w:rPr>
        <w:instrText xml:space="preserve"> REF _Ref215580858 \h  \* MERGEFORMAT </w:instrText>
      </w:r>
      <w:r>
        <w:rPr>
          <w:lang w:eastAsia="en-AU"/>
        </w:rPr>
      </w:r>
      <w:r>
        <w:rPr>
          <w:lang w:eastAsia="en-AU"/>
        </w:rPr>
        <w:fldChar w:fldCharType="separate"/>
      </w:r>
      <w:r w:rsidR="009769A3" w:rsidRPr="0056068F">
        <w:rPr>
          <w:noProof/>
        </w:rPr>
        <w:t xml:space="preserve">Activity </w:t>
      </w:r>
      <w:r w:rsidR="009769A3">
        <w:rPr>
          <w:noProof/>
        </w:rPr>
        <w:t>30</w:t>
      </w:r>
      <w:r w:rsidR="009769A3" w:rsidRPr="0056068F">
        <w:rPr>
          <w:noProof/>
        </w:rPr>
        <w:t xml:space="preserve">: </w:t>
      </w:r>
      <w:r w:rsidR="009769A3">
        <w:rPr>
          <w:noProof/>
        </w:rPr>
        <w:t>Check your knowledge of troubleshooting and debugging</w:t>
      </w:r>
      <w:r>
        <w:rPr>
          <w:lang w:eastAsia="en-AU"/>
        </w:rPr>
        <w:fldChar w:fldCharType="end"/>
      </w:r>
    </w:p>
    <w:p w14:paraId="1FD86C93" w14:textId="743CE738" w:rsidR="00407E11" w:rsidRDefault="00256037" w:rsidP="00CC75E8">
      <w:pPr>
        <w:pStyle w:val="ListNumber"/>
        <w:numPr>
          <w:ilvl w:val="0"/>
          <w:numId w:val="94"/>
        </w:numPr>
      </w:pPr>
      <w:r>
        <w:t>C</w:t>
      </w:r>
    </w:p>
    <w:p w14:paraId="316947A0" w14:textId="2EED9872" w:rsidR="00256037" w:rsidRDefault="00256037" w:rsidP="00256037">
      <w:pPr>
        <w:pStyle w:val="ListNumber"/>
      </w:pPr>
      <w:r>
        <w:t>B</w:t>
      </w:r>
    </w:p>
    <w:p w14:paraId="101DBB53" w14:textId="5FA80CEF" w:rsidR="00256037" w:rsidRDefault="00256037" w:rsidP="00256037">
      <w:pPr>
        <w:pStyle w:val="ListNumber"/>
      </w:pPr>
      <w:r>
        <w:t>A</w:t>
      </w:r>
    </w:p>
    <w:p w14:paraId="54C39A98" w14:textId="6F0E9155" w:rsidR="00256037" w:rsidRDefault="00256037" w:rsidP="00256037">
      <w:pPr>
        <w:pStyle w:val="ListNumber"/>
      </w:pPr>
      <w:r>
        <w:t>C</w:t>
      </w:r>
    </w:p>
    <w:p w14:paraId="65B5933D" w14:textId="01DE7E1B" w:rsidR="00256037" w:rsidRDefault="00256037" w:rsidP="00256037">
      <w:pPr>
        <w:pStyle w:val="ListNumber"/>
      </w:pPr>
      <w:r>
        <w:t>C</w:t>
      </w:r>
    </w:p>
    <w:p w14:paraId="27276B40" w14:textId="2E4A3F88" w:rsidR="00256037" w:rsidRDefault="00256037" w:rsidP="00256037">
      <w:pPr>
        <w:pStyle w:val="ListNumber"/>
      </w:pPr>
      <w:r>
        <w:t>D</w:t>
      </w:r>
    </w:p>
    <w:p w14:paraId="0CAE0019" w14:textId="0A46873E" w:rsidR="00256037" w:rsidRDefault="00256037" w:rsidP="00256037">
      <w:pPr>
        <w:pStyle w:val="ListNumber"/>
      </w:pPr>
      <w:r>
        <w:t>A</w:t>
      </w:r>
    </w:p>
    <w:p w14:paraId="7D80AB58" w14:textId="65A39C80" w:rsidR="00407E11" w:rsidRDefault="00407E11" w:rsidP="00407E11">
      <w:pPr>
        <w:pStyle w:val="HeadingAnswersActivity"/>
        <w:rPr>
          <w:lang w:eastAsia="en-AU"/>
        </w:rPr>
      </w:pPr>
      <w:r>
        <w:rPr>
          <w:lang w:eastAsia="en-AU"/>
        </w:rPr>
        <w:fldChar w:fldCharType="begin"/>
      </w:r>
      <w:r>
        <w:rPr>
          <w:lang w:eastAsia="en-AU"/>
        </w:rPr>
        <w:instrText xml:space="preserve"> REF _Ref215580859 \h  \* MERGEFORMAT </w:instrText>
      </w:r>
      <w:r>
        <w:rPr>
          <w:lang w:eastAsia="en-AU"/>
        </w:rPr>
      </w:r>
      <w:r>
        <w:rPr>
          <w:lang w:eastAsia="en-AU"/>
        </w:rPr>
        <w:fldChar w:fldCharType="separate"/>
      </w:r>
      <w:r w:rsidR="009769A3" w:rsidRPr="0056068F">
        <w:rPr>
          <w:noProof/>
        </w:rPr>
        <w:t xml:space="preserve">Activity </w:t>
      </w:r>
      <w:r w:rsidR="009769A3">
        <w:rPr>
          <w:noProof/>
        </w:rPr>
        <w:t>31</w:t>
      </w:r>
      <w:r w:rsidR="009769A3" w:rsidRPr="0056068F">
        <w:rPr>
          <w:noProof/>
        </w:rPr>
        <w:t xml:space="preserve">: </w:t>
      </w:r>
      <w:r w:rsidR="009769A3">
        <w:rPr>
          <w:noProof/>
        </w:rPr>
        <w:t>Add interactivity to your p</w:t>
      </w:r>
      <w:r w:rsidR="009769A3" w:rsidRPr="0056068F">
        <w:rPr>
          <w:noProof/>
        </w:rPr>
        <w:t>ortfolio website</w:t>
      </w:r>
      <w:r>
        <w:rPr>
          <w:lang w:eastAsia="en-AU"/>
        </w:rPr>
        <w:fldChar w:fldCharType="end"/>
      </w:r>
    </w:p>
    <w:p w14:paraId="61B9DA95" w14:textId="77777777" w:rsidR="0017185A" w:rsidRPr="00683E1A" w:rsidRDefault="0017185A" w:rsidP="00524161">
      <w:pPr>
        <w:keepNext/>
        <w:rPr>
          <w:rStyle w:val="Strong"/>
        </w:rPr>
      </w:pPr>
      <w:r w:rsidRPr="00683E1A">
        <w:rPr>
          <w:rStyle w:val="Strong"/>
        </w:rPr>
        <w:t>Create and link your JavaScript file:</w:t>
      </w:r>
    </w:p>
    <w:p w14:paraId="3D9A830F" w14:textId="3AAD0665" w:rsidR="00407E11" w:rsidRDefault="00121658" w:rsidP="002A69AD">
      <w:pPr>
        <w:rPr>
          <w:lang w:eastAsia="en-AU"/>
        </w:rPr>
      </w:pPr>
      <w:r>
        <w:rPr>
          <w:lang w:eastAsia="en-AU"/>
        </w:rPr>
        <w:t>Two arrays:</w:t>
      </w:r>
    </w:p>
    <w:p w14:paraId="2AC9CE9F" w14:textId="45B72EBB" w:rsidR="00121658" w:rsidRDefault="00121658" w:rsidP="00B627A8">
      <w:pPr>
        <w:pStyle w:val="ComputerCode"/>
        <w:rPr>
          <w:rFonts w:ascii="Segoe UI" w:hAnsi="Segoe UI"/>
          <w:sz w:val="18"/>
          <w:szCs w:val="18"/>
        </w:rPr>
      </w:pPr>
      <w:r>
        <w:rPr>
          <w:rFonts w:cs="Segoe UI"/>
          <w:color w:val="FFFFFF"/>
          <w:shd w:val="clear" w:color="auto" w:fill="22272B"/>
        </w:rPr>
        <w:t>const</w:t>
      </w:r>
      <w:r w:rsidR="00BB4DB3">
        <w:rPr>
          <w:rFonts w:cs="Segoe UI"/>
          <w:color w:val="FFFFFF"/>
          <w:shd w:val="clear" w:color="auto" w:fill="22272B"/>
        </w:rPr>
        <w:t xml:space="preserve"> </w:t>
      </w:r>
      <w:proofErr w:type="spellStart"/>
      <w:r>
        <w:rPr>
          <w:rFonts w:cs="Segoe UI"/>
          <w:color w:val="FFFFFF"/>
          <w:shd w:val="clear" w:color="auto" w:fill="22272B"/>
        </w:rPr>
        <w:t>techSkills</w:t>
      </w:r>
      <w:proofErr w:type="spellEnd"/>
      <w:r w:rsidR="00BB4DB3">
        <w:rPr>
          <w:rFonts w:cs="Segoe UI"/>
          <w:color w:val="FFFFFF"/>
          <w:shd w:val="clear" w:color="auto" w:fill="22272B"/>
        </w:rPr>
        <w:t xml:space="preserve"> </w:t>
      </w:r>
      <w:r>
        <w:rPr>
          <w:rFonts w:cs="Segoe UI"/>
          <w:color w:val="FFFFFF"/>
          <w:shd w:val="clear" w:color="auto" w:fill="22272B"/>
        </w:rPr>
        <w:t>= ["HTML", "CSS", "JavaScript", "React"];</w:t>
      </w:r>
      <w:r w:rsidR="00BB4DB3" w:rsidRPr="003B3C22">
        <w:t xml:space="preserve"> </w:t>
      </w:r>
    </w:p>
    <w:p w14:paraId="1B087751" w14:textId="408A7C6A" w:rsidR="00121658" w:rsidRDefault="00121658" w:rsidP="00B627A8">
      <w:pPr>
        <w:pStyle w:val="ComputerCode"/>
        <w:rPr>
          <w:rFonts w:ascii="Segoe UI" w:hAnsi="Segoe UI"/>
          <w:sz w:val="18"/>
          <w:szCs w:val="18"/>
        </w:rPr>
      </w:pPr>
      <w:r>
        <w:rPr>
          <w:rFonts w:cs="Segoe UI"/>
          <w:color w:val="FFFFFF"/>
          <w:shd w:val="clear" w:color="auto" w:fill="22272B"/>
        </w:rPr>
        <w:t>const</w:t>
      </w:r>
      <w:r w:rsidR="00BB4DB3">
        <w:rPr>
          <w:rFonts w:cs="Segoe UI"/>
          <w:color w:val="FFFFFF"/>
          <w:shd w:val="clear" w:color="auto" w:fill="22272B"/>
        </w:rPr>
        <w:t xml:space="preserve"> </w:t>
      </w:r>
      <w:proofErr w:type="spellStart"/>
      <w:r>
        <w:rPr>
          <w:rFonts w:cs="Segoe UI"/>
          <w:color w:val="FFFFFF"/>
          <w:shd w:val="clear" w:color="auto" w:fill="22272B"/>
        </w:rPr>
        <w:t>softSkills</w:t>
      </w:r>
      <w:proofErr w:type="spellEnd"/>
      <w:r w:rsidR="00BB4DB3">
        <w:rPr>
          <w:rFonts w:cs="Segoe UI"/>
          <w:color w:val="FFFFFF"/>
          <w:shd w:val="clear" w:color="auto" w:fill="22272B"/>
        </w:rPr>
        <w:t xml:space="preserve"> </w:t>
      </w:r>
      <w:r>
        <w:rPr>
          <w:rFonts w:cs="Segoe UI"/>
          <w:color w:val="FFFFFF"/>
          <w:shd w:val="clear" w:color="auto" w:fill="22272B"/>
        </w:rPr>
        <w:t>= ["Communication", "Problem Solving", "Teamwork", "Adaptability"];</w:t>
      </w:r>
      <w:r w:rsidR="00BB4DB3" w:rsidRPr="003B3C22">
        <w:t xml:space="preserve"> </w:t>
      </w:r>
    </w:p>
    <w:p w14:paraId="2ED611D4" w14:textId="69C7EA7A" w:rsidR="00121658" w:rsidRDefault="00121658" w:rsidP="00B627A8">
      <w:pPr>
        <w:pStyle w:val="ComputerCode"/>
        <w:rPr>
          <w:rFonts w:ascii="Segoe UI" w:hAnsi="Segoe UI"/>
          <w:sz w:val="18"/>
          <w:szCs w:val="18"/>
        </w:rPr>
      </w:pPr>
      <w:r>
        <w:rPr>
          <w:rFonts w:cs="Segoe UI"/>
          <w:color w:val="FFFFFF"/>
          <w:shd w:val="clear" w:color="auto" w:fill="22272B"/>
        </w:rPr>
        <w:t>let</w:t>
      </w:r>
      <w:r w:rsidR="00BB4DB3">
        <w:rPr>
          <w:rFonts w:cs="Segoe UI"/>
          <w:color w:val="FFFFFF"/>
          <w:shd w:val="clear" w:color="auto" w:fill="22272B"/>
        </w:rPr>
        <w:t xml:space="preserve"> </w:t>
      </w:r>
      <w:proofErr w:type="spellStart"/>
      <w:r>
        <w:rPr>
          <w:rFonts w:cs="Segoe UI"/>
          <w:color w:val="FFFFFF"/>
          <w:shd w:val="clear" w:color="auto" w:fill="22272B"/>
        </w:rPr>
        <w:t>isSorted</w:t>
      </w:r>
      <w:proofErr w:type="spellEnd"/>
      <w:r w:rsidR="00BB4DB3">
        <w:rPr>
          <w:rFonts w:cs="Segoe UI"/>
          <w:color w:val="FFFFFF"/>
          <w:shd w:val="clear" w:color="auto" w:fill="22272B"/>
        </w:rPr>
        <w:t xml:space="preserve"> </w:t>
      </w:r>
      <w:r>
        <w:rPr>
          <w:rFonts w:cs="Segoe UI"/>
          <w:color w:val="FFFFFF"/>
          <w:shd w:val="clear" w:color="auto" w:fill="22272B"/>
        </w:rPr>
        <w:t>=</w:t>
      </w:r>
      <w:r w:rsidR="00BB4DB3">
        <w:rPr>
          <w:rFonts w:cs="Segoe UI"/>
          <w:color w:val="FFFFFF"/>
          <w:shd w:val="clear" w:color="auto" w:fill="22272B"/>
        </w:rPr>
        <w:t xml:space="preserve"> </w:t>
      </w:r>
      <w:r>
        <w:rPr>
          <w:rFonts w:cs="Segoe UI"/>
          <w:color w:val="FFFFFF"/>
          <w:shd w:val="clear" w:color="auto" w:fill="22272B"/>
        </w:rPr>
        <w:t>false;</w:t>
      </w:r>
      <w:r w:rsidR="00BB4DB3" w:rsidRPr="003B3C22">
        <w:t xml:space="preserve"> </w:t>
      </w:r>
    </w:p>
    <w:p w14:paraId="4DEA97D1" w14:textId="77777777" w:rsidR="0017185A" w:rsidRPr="00683E1A" w:rsidRDefault="0017185A" w:rsidP="0017185A">
      <w:pPr>
        <w:keepNext/>
        <w:rPr>
          <w:rStyle w:val="Strong"/>
        </w:rPr>
      </w:pPr>
      <w:r w:rsidRPr="00683E1A">
        <w:rPr>
          <w:rStyle w:val="Strong"/>
        </w:rPr>
        <w:lastRenderedPageBreak/>
        <w:t>Write and complete the algorithms in home.js:</w:t>
      </w:r>
    </w:p>
    <w:p w14:paraId="3659C65F" w14:textId="036E526A" w:rsidR="004F4A7C" w:rsidRDefault="004F4A7C" w:rsidP="00B627A8">
      <w:pPr>
        <w:pStyle w:val="ComputerCode"/>
        <w:rPr>
          <w:rFonts w:ascii="Segoe UI" w:hAnsi="Segoe UI"/>
          <w:sz w:val="18"/>
          <w:szCs w:val="18"/>
        </w:rPr>
      </w:pPr>
      <w:r>
        <w:rPr>
          <w:rFonts w:cs="Segoe UI"/>
          <w:color w:val="FFFFFF"/>
          <w:shd w:val="clear" w:color="auto" w:fill="22272B"/>
        </w:rPr>
        <w:t>function</w:t>
      </w:r>
      <w:r w:rsidR="00BB4DB3">
        <w:rPr>
          <w:rFonts w:cs="Segoe UI"/>
          <w:color w:val="FFFFFF"/>
          <w:shd w:val="clear" w:color="auto" w:fill="22272B"/>
        </w:rPr>
        <w:t xml:space="preserve"> </w:t>
      </w:r>
      <w:proofErr w:type="spellStart"/>
      <w:r>
        <w:rPr>
          <w:rFonts w:cs="Segoe UI"/>
          <w:color w:val="FFFFFF"/>
          <w:shd w:val="clear" w:color="auto" w:fill="22272B"/>
        </w:rPr>
        <w:t>insertAt</w:t>
      </w:r>
      <w:proofErr w:type="spellEnd"/>
      <w:r>
        <w:rPr>
          <w:rFonts w:cs="Segoe UI"/>
          <w:color w:val="FFFFFF"/>
          <w:shd w:val="clear" w:color="auto" w:fill="22272B"/>
        </w:rPr>
        <w:t>(</w:t>
      </w:r>
      <w:proofErr w:type="spellStart"/>
      <w:r>
        <w:rPr>
          <w:rFonts w:cs="Segoe UI"/>
          <w:color w:val="FFFFFF"/>
          <w:shd w:val="clear" w:color="auto" w:fill="22272B"/>
        </w:rPr>
        <w:t>arr</w:t>
      </w:r>
      <w:proofErr w:type="spellEnd"/>
      <w:r>
        <w:rPr>
          <w:rFonts w:cs="Segoe UI"/>
          <w:color w:val="FFFFFF"/>
          <w:shd w:val="clear" w:color="auto" w:fill="22272B"/>
        </w:rPr>
        <w:t>, index, value) {</w:t>
      </w:r>
      <w:r w:rsidR="00BB4DB3" w:rsidRPr="003B3C22">
        <w:t xml:space="preserve"> </w:t>
      </w:r>
    </w:p>
    <w:p w14:paraId="2D1C09F9" w14:textId="398C1D06" w:rsidR="004F4A7C" w:rsidRDefault="004F4A7C" w:rsidP="00B627A8">
      <w:pPr>
        <w:pStyle w:val="ComputerCode"/>
        <w:rPr>
          <w:rFonts w:ascii="Segoe UI" w:hAnsi="Segoe UI"/>
          <w:sz w:val="18"/>
          <w:szCs w:val="18"/>
        </w:rPr>
      </w:pPr>
      <w:r>
        <w:rPr>
          <w:rFonts w:cs="Segoe UI"/>
          <w:color w:val="FFFFFF"/>
          <w:shd w:val="clear" w:color="auto" w:fill="22272B"/>
        </w:rPr>
        <w:t>for (let</w:t>
      </w:r>
      <w:r w:rsidR="00BB4DB3">
        <w:rPr>
          <w:rFonts w:cs="Segoe UI"/>
          <w:color w:val="FFFFFF"/>
          <w:shd w:val="clear" w:color="auto" w:fill="22272B"/>
        </w:rPr>
        <w:t xml:space="preserve"> </w:t>
      </w:r>
      <w:proofErr w:type="spellStart"/>
      <w:r>
        <w:rPr>
          <w:rFonts w:cs="Segoe UI"/>
          <w:color w:val="FFFFFF"/>
          <w:shd w:val="clear" w:color="auto" w:fill="22272B"/>
        </w:rPr>
        <w:t>i</w:t>
      </w:r>
      <w:proofErr w:type="spellEnd"/>
      <w:r w:rsidR="00BB4DB3">
        <w:rPr>
          <w:rFonts w:cs="Segoe UI"/>
          <w:color w:val="FFFFFF"/>
          <w:shd w:val="clear" w:color="auto" w:fill="22272B"/>
        </w:rPr>
        <w:t xml:space="preserve"> </w:t>
      </w:r>
      <w:r>
        <w:rPr>
          <w:rFonts w:cs="Segoe UI"/>
          <w:color w:val="FFFFFF"/>
          <w:shd w:val="clear" w:color="auto" w:fill="22272B"/>
        </w:rPr>
        <w:t>=</w:t>
      </w:r>
      <w:r w:rsidR="00BB4DB3">
        <w:rPr>
          <w:rFonts w:cs="Segoe UI"/>
          <w:color w:val="FFFFFF"/>
          <w:shd w:val="clear" w:color="auto" w:fill="22272B"/>
        </w:rPr>
        <w:t xml:space="preserve"> </w:t>
      </w:r>
      <w:proofErr w:type="spellStart"/>
      <w:r>
        <w:rPr>
          <w:rFonts w:cs="Segoe UI"/>
          <w:color w:val="FFFFFF"/>
          <w:shd w:val="clear" w:color="auto" w:fill="22272B"/>
        </w:rPr>
        <w:t>arr.length</w:t>
      </w:r>
      <w:proofErr w:type="spellEnd"/>
      <w:r>
        <w:rPr>
          <w:rFonts w:cs="Segoe UI"/>
          <w:color w:val="FFFFFF"/>
          <w:shd w:val="clear" w:color="auto" w:fill="22272B"/>
        </w:rPr>
        <w:t>;</w:t>
      </w:r>
      <w:r w:rsidR="00BB4DB3">
        <w:rPr>
          <w:rFonts w:cs="Segoe UI"/>
          <w:color w:val="FFFFFF"/>
          <w:shd w:val="clear" w:color="auto" w:fill="22272B"/>
        </w:rPr>
        <w:t xml:space="preserve"> </w:t>
      </w:r>
      <w:proofErr w:type="spellStart"/>
      <w:r>
        <w:rPr>
          <w:rFonts w:cs="Segoe UI"/>
          <w:color w:val="FFFFFF"/>
          <w:shd w:val="clear" w:color="auto" w:fill="22272B"/>
        </w:rPr>
        <w:t>i</w:t>
      </w:r>
      <w:proofErr w:type="spellEnd"/>
      <w:r w:rsidR="00BB4DB3">
        <w:rPr>
          <w:rFonts w:cs="Segoe UI"/>
          <w:color w:val="FFFFFF"/>
          <w:shd w:val="clear" w:color="auto" w:fill="22272B"/>
        </w:rPr>
        <w:t xml:space="preserve"> </w:t>
      </w:r>
      <w:r>
        <w:rPr>
          <w:rFonts w:cs="Segoe UI"/>
          <w:color w:val="FFFFFF"/>
          <w:shd w:val="clear" w:color="auto" w:fill="22272B"/>
        </w:rPr>
        <w:t>&gt; index;</w:t>
      </w:r>
      <w:r w:rsidR="00BB4DB3">
        <w:rPr>
          <w:rFonts w:cs="Segoe UI"/>
          <w:color w:val="FFFFFF"/>
          <w:shd w:val="clear" w:color="auto" w:fill="22272B"/>
        </w:rPr>
        <w:t xml:space="preserve"> </w:t>
      </w:r>
      <w:proofErr w:type="spellStart"/>
      <w:r>
        <w:rPr>
          <w:rFonts w:cs="Segoe UI"/>
          <w:color w:val="FFFFFF"/>
          <w:shd w:val="clear" w:color="auto" w:fill="22272B"/>
        </w:rPr>
        <w:t>i</w:t>
      </w:r>
      <w:proofErr w:type="spellEnd"/>
      <w:r>
        <w:rPr>
          <w:rFonts w:cs="Segoe UI"/>
          <w:color w:val="FFFFFF"/>
          <w:shd w:val="clear" w:color="auto" w:fill="22272B"/>
        </w:rPr>
        <w:t>--)</w:t>
      </w:r>
      <w:r w:rsidR="00BB4DB3">
        <w:rPr>
          <w:rFonts w:cs="Segoe UI"/>
          <w:color w:val="FFFFFF"/>
          <w:shd w:val="clear" w:color="auto" w:fill="22272B"/>
        </w:rPr>
        <w:t xml:space="preserve"> </w:t>
      </w:r>
      <w:proofErr w:type="spellStart"/>
      <w:r>
        <w:rPr>
          <w:rFonts w:cs="Segoe UI"/>
          <w:color w:val="FFFFFF"/>
          <w:shd w:val="clear" w:color="auto" w:fill="22272B"/>
        </w:rPr>
        <w:t>arr</w:t>
      </w:r>
      <w:proofErr w:type="spellEnd"/>
      <w:r>
        <w:rPr>
          <w:rFonts w:cs="Segoe UI"/>
          <w:color w:val="FFFFFF"/>
          <w:shd w:val="clear" w:color="auto" w:fill="22272B"/>
        </w:rPr>
        <w:t>[</w:t>
      </w:r>
      <w:proofErr w:type="spellStart"/>
      <w:r>
        <w:rPr>
          <w:rFonts w:cs="Segoe UI"/>
          <w:color w:val="FFFFFF"/>
          <w:shd w:val="clear" w:color="auto" w:fill="22272B"/>
        </w:rPr>
        <w:t>i</w:t>
      </w:r>
      <w:proofErr w:type="spellEnd"/>
      <w:r>
        <w:rPr>
          <w:rFonts w:cs="Segoe UI"/>
          <w:color w:val="FFFFFF"/>
          <w:shd w:val="clear" w:color="auto" w:fill="22272B"/>
        </w:rPr>
        <w:t>] =</w:t>
      </w:r>
      <w:r w:rsidR="00BB4DB3">
        <w:rPr>
          <w:rFonts w:cs="Segoe UI"/>
          <w:color w:val="FFFFFF"/>
          <w:shd w:val="clear" w:color="auto" w:fill="22272B"/>
        </w:rPr>
        <w:t xml:space="preserve"> </w:t>
      </w:r>
      <w:proofErr w:type="spellStart"/>
      <w:r>
        <w:rPr>
          <w:rFonts w:cs="Segoe UI"/>
          <w:color w:val="FFFFFF"/>
          <w:shd w:val="clear" w:color="auto" w:fill="22272B"/>
        </w:rPr>
        <w:t>arr</w:t>
      </w:r>
      <w:proofErr w:type="spellEnd"/>
      <w:r>
        <w:rPr>
          <w:rFonts w:cs="Segoe UI"/>
          <w:color w:val="FFFFFF"/>
          <w:shd w:val="clear" w:color="auto" w:fill="22272B"/>
        </w:rPr>
        <w:t>[</w:t>
      </w:r>
      <w:proofErr w:type="spellStart"/>
      <w:r>
        <w:rPr>
          <w:rFonts w:cs="Segoe UI"/>
          <w:color w:val="FFFFFF"/>
          <w:shd w:val="clear" w:color="auto" w:fill="22272B"/>
        </w:rPr>
        <w:t>i</w:t>
      </w:r>
      <w:proofErr w:type="spellEnd"/>
      <w:r w:rsidR="00BB4DB3">
        <w:rPr>
          <w:rFonts w:cs="Segoe UI"/>
          <w:color w:val="FFFFFF"/>
          <w:shd w:val="clear" w:color="auto" w:fill="22272B"/>
        </w:rPr>
        <w:t xml:space="preserve"> </w:t>
      </w:r>
      <w:r>
        <w:rPr>
          <w:rFonts w:cs="Segoe UI"/>
          <w:color w:val="FFFFFF"/>
          <w:shd w:val="clear" w:color="auto" w:fill="22272B"/>
        </w:rPr>
        <w:t>- 1];</w:t>
      </w:r>
      <w:r w:rsidR="00BB4DB3" w:rsidRPr="003B3C22">
        <w:t xml:space="preserve"> </w:t>
      </w:r>
    </w:p>
    <w:p w14:paraId="27B758AB" w14:textId="61B67F0A"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proofErr w:type="spellStart"/>
      <w:r w:rsidR="004F4A7C">
        <w:rPr>
          <w:rFonts w:cs="Segoe UI"/>
          <w:color w:val="FFFFFF"/>
          <w:shd w:val="clear" w:color="auto" w:fill="22272B"/>
        </w:rPr>
        <w:t>arr</w:t>
      </w:r>
      <w:proofErr w:type="spellEnd"/>
      <w:r w:rsidR="004F4A7C">
        <w:rPr>
          <w:rFonts w:cs="Segoe UI"/>
          <w:color w:val="FFFFFF"/>
          <w:shd w:val="clear" w:color="auto" w:fill="22272B"/>
        </w:rPr>
        <w:t>[index] =</w:t>
      </w:r>
      <w:r>
        <w:rPr>
          <w:rFonts w:cs="Segoe UI"/>
          <w:color w:val="FFFFFF"/>
          <w:shd w:val="clear" w:color="auto" w:fill="22272B"/>
        </w:rPr>
        <w:t xml:space="preserve"> </w:t>
      </w:r>
      <w:r w:rsidR="004F4A7C">
        <w:rPr>
          <w:rFonts w:cs="Segoe UI"/>
          <w:color w:val="FFFFFF"/>
          <w:shd w:val="clear" w:color="auto" w:fill="22272B"/>
        </w:rPr>
        <w:t>value;</w:t>
      </w:r>
      <w:r w:rsidRPr="003B3C22">
        <w:t xml:space="preserve"> </w:t>
      </w:r>
    </w:p>
    <w:p w14:paraId="3FD16F57" w14:textId="45AC1EB9" w:rsidR="004F4A7C" w:rsidRDefault="004F4A7C" w:rsidP="00B627A8">
      <w:pPr>
        <w:pStyle w:val="ComputerCode"/>
        <w:rPr>
          <w:rFonts w:ascii="Segoe UI" w:hAnsi="Segoe UI"/>
          <w:sz w:val="18"/>
          <w:szCs w:val="18"/>
        </w:rPr>
      </w:pPr>
      <w:r>
        <w:rPr>
          <w:rFonts w:cs="Segoe UI"/>
          <w:color w:val="FFFFFF"/>
          <w:shd w:val="clear" w:color="auto" w:fill="22272B"/>
        </w:rPr>
        <w:t>}</w:t>
      </w:r>
      <w:r w:rsidR="00BB4DB3" w:rsidRPr="003B3C22">
        <w:t xml:space="preserve"> </w:t>
      </w:r>
    </w:p>
    <w:p w14:paraId="60A92090" w14:textId="28436362" w:rsidR="004F4A7C" w:rsidRPr="003B3C22" w:rsidRDefault="00BB4DB3" w:rsidP="003B3C22">
      <w:pPr>
        <w:pStyle w:val="ComputerCode"/>
      </w:pPr>
      <w:r w:rsidRPr="003B3C22">
        <w:t xml:space="preserve"> </w:t>
      </w:r>
    </w:p>
    <w:p w14:paraId="53532AD9" w14:textId="43E1C4FF" w:rsidR="004F4A7C" w:rsidRDefault="004F4A7C" w:rsidP="00B627A8">
      <w:pPr>
        <w:pStyle w:val="ComputerCode"/>
        <w:rPr>
          <w:rFonts w:ascii="Segoe UI" w:hAnsi="Segoe UI"/>
          <w:sz w:val="18"/>
          <w:szCs w:val="18"/>
        </w:rPr>
      </w:pPr>
      <w:r>
        <w:rPr>
          <w:rFonts w:cs="Segoe UI"/>
          <w:color w:val="FFFFFF"/>
          <w:shd w:val="clear" w:color="auto" w:fill="22272B"/>
        </w:rPr>
        <w:t>function</w:t>
      </w:r>
      <w:r w:rsidR="00BB4DB3">
        <w:rPr>
          <w:rFonts w:cs="Segoe UI"/>
          <w:color w:val="FFFFFF"/>
          <w:shd w:val="clear" w:color="auto" w:fill="22272B"/>
        </w:rPr>
        <w:t xml:space="preserve"> </w:t>
      </w:r>
      <w:proofErr w:type="spellStart"/>
      <w:r>
        <w:rPr>
          <w:rFonts w:cs="Segoe UI"/>
          <w:color w:val="FFFFFF"/>
          <w:shd w:val="clear" w:color="auto" w:fill="22272B"/>
        </w:rPr>
        <w:t>removeAt</w:t>
      </w:r>
      <w:proofErr w:type="spellEnd"/>
      <w:r>
        <w:rPr>
          <w:rFonts w:cs="Segoe UI"/>
          <w:color w:val="FFFFFF"/>
          <w:shd w:val="clear" w:color="auto" w:fill="22272B"/>
        </w:rPr>
        <w:t>(</w:t>
      </w:r>
      <w:proofErr w:type="spellStart"/>
      <w:r>
        <w:rPr>
          <w:rFonts w:cs="Segoe UI"/>
          <w:color w:val="FFFFFF"/>
          <w:shd w:val="clear" w:color="auto" w:fill="22272B"/>
        </w:rPr>
        <w:t>arr</w:t>
      </w:r>
      <w:proofErr w:type="spellEnd"/>
      <w:r>
        <w:rPr>
          <w:rFonts w:cs="Segoe UI"/>
          <w:color w:val="FFFFFF"/>
          <w:shd w:val="clear" w:color="auto" w:fill="22272B"/>
        </w:rPr>
        <w:t>, index) {</w:t>
      </w:r>
      <w:r w:rsidR="00BB4DB3" w:rsidRPr="003B3C22">
        <w:t xml:space="preserve"> </w:t>
      </w:r>
    </w:p>
    <w:p w14:paraId="389FAE4F" w14:textId="6B65DD86"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for (let</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Pr>
          <w:rFonts w:cs="Segoe UI"/>
          <w:color w:val="FFFFFF"/>
          <w:shd w:val="clear" w:color="auto" w:fill="22272B"/>
        </w:rPr>
        <w:t xml:space="preserve"> </w:t>
      </w:r>
      <w:r w:rsidR="004F4A7C">
        <w:rPr>
          <w:rFonts w:cs="Segoe UI"/>
          <w:color w:val="FFFFFF"/>
          <w:shd w:val="clear" w:color="auto" w:fill="22272B"/>
        </w:rPr>
        <w:t>= index;</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Pr>
          <w:rFonts w:cs="Segoe UI"/>
          <w:color w:val="FFFFFF"/>
          <w:shd w:val="clear" w:color="auto" w:fill="22272B"/>
        </w:rPr>
        <w:t xml:space="preserve"> </w:t>
      </w:r>
      <w:r w:rsidR="004F4A7C">
        <w:rPr>
          <w:rFonts w:cs="Segoe UI"/>
          <w:color w:val="FFFFFF"/>
          <w:shd w:val="clear" w:color="auto" w:fill="22272B"/>
        </w:rPr>
        <w:t>&lt;</w:t>
      </w:r>
      <w:r>
        <w:rPr>
          <w:rFonts w:cs="Segoe UI"/>
          <w:color w:val="FFFFFF"/>
          <w:shd w:val="clear" w:color="auto" w:fill="22272B"/>
        </w:rPr>
        <w:t xml:space="preserve"> </w:t>
      </w:r>
      <w:proofErr w:type="spellStart"/>
      <w:r w:rsidR="004F4A7C">
        <w:rPr>
          <w:rFonts w:cs="Segoe UI"/>
          <w:color w:val="FFFFFF"/>
          <w:shd w:val="clear" w:color="auto" w:fill="22272B"/>
        </w:rPr>
        <w:t>arr.length</w:t>
      </w:r>
      <w:proofErr w:type="spellEnd"/>
      <w:r>
        <w:rPr>
          <w:rFonts w:cs="Segoe UI"/>
          <w:color w:val="FFFFFF"/>
          <w:shd w:val="clear" w:color="auto" w:fill="22272B"/>
        </w:rPr>
        <w:t xml:space="preserve"> </w:t>
      </w:r>
      <w:r w:rsidR="004F4A7C">
        <w:rPr>
          <w:rFonts w:cs="Segoe UI"/>
          <w:color w:val="FFFFFF"/>
          <w:shd w:val="clear" w:color="auto" w:fill="22272B"/>
        </w:rPr>
        <w:t>- 1;</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sidR="004F4A7C">
        <w:rPr>
          <w:rFonts w:cs="Segoe UI"/>
          <w:color w:val="FFFFFF"/>
          <w:shd w:val="clear" w:color="auto" w:fill="22272B"/>
        </w:rPr>
        <w:t>++)</w:t>
      </w:r>
      <w:r>
        <w:rPr>
          <w:rFonts w:cs="Segoe UI"/>
          <w:color w:val="FFFFFF"/>
          <w:shd w:val="clear" w:color="auto" w:fill="22272B"/>
        </w:rPr>
        <w:t xml:space="preserve"> </w:t>
      </w:r>
      <w:proofErr w:type="spellStart"/>
      <w:r w:rsidR="004F4A7C">
        <w:rPr>
          <w:rFonts w:cs="Segoe UI"/>
          <w:color w:val="FFFFFF"/>
          <w:shd w:val="clear" w:color="auto" w:fill="22272B"/>
        </w:rPr>
        <w:t>arr</w:t>
      </w:r>
      <w:proofErr w:type="spellEnd"/>
      <w:r w:rsidR="004F4A7C">
        <w:rPr>
          <w:rFonts w:cs="Segoe UI"/>
          <w:color w:val="FFFFFF"/>
          <w:shd w:val="clear" w:color="auto" w:fill="22272B"/>
        </w:rPr>
        <w:t>[</w:t>
      </w:r>
      <w:proofErr w:type="spellStart"/>
      <w:r w:rsidR="004F4A7C">
        <w:rPr>
          <w:rFonts w:cs="Segoe UI"/>
          <w:color w:val="FFFFFF"/>
          <w:shd w:val="clear" w:color="auto" w:fill="22272B"/>
        </w:rPr>
        <w:t>i</w:t>
      </w:r>
      <w:proofErr w:type="spellEnd"/>
      <w:r w:rsidR="004F4A7C">
        <w:rPr>
          <w:rFonts w:cs="Segoe UI"/>
          <w:color w:val="FFFFFF"/>
          <w:shd w:val="clear" w:color="auto" w:fill="22272B"/>
        </w:rPr>
        <w:t>] =</w:t>
      </w:r>
      <w:r>
        <w:rPr>
          <w:rFonts w:cs="Segoe UI"/>
          <w:color w:val="FFFFFF"/>
          <w:shd w:val="clear" w:color="auto" w:fill="22272B"/>
        </w:rPr>
        <w:t xml:space="preserve"> </w:t>
      </w:r>
      <w:proofErr w:type="spellStart"/>
      <w:r w:rsidR="004F4A7C">
        <w:rPr>
          <w:rFonts w:cs="Segoe UI"/>
          <w:color w:val="FFFFFF"/>
          <w:shd w:val="clear" w:color="auto" w:fill="22272B"/>
        </w:rPr>
        <w:t>arr</w:t>
      </w:r>
      <w:proofErr w:type="spellEnd"/>
      <w:r w:rsidR="004F4A7C">
        <w:rPr>
          <w:rFonts w:cs="Segoe UI"/>
          <w:color w:val="FFFFFF"/>
          <w:shd w:val="clear" w:color="auto" w:fill="22272B"/>
        </w:rPr>
        <w:t>[</w:t>
      </w:r>
      <w:proofErr w:type="spellStart"/>
      <w:r w:rsidR="004F4A7C">
        <w:rPr>
          <w:rFonts w:cs="Segoe UI"/>
          <w:color w:val="FFFFFF"/>
          <w:shd w:val="clear" w:color="auto" w:fill="22272B"/>
        </w:rPr>
        <w:t>i</w:t>
      </w:r>
      <w:proofErr w:type="spellEnd"/>
      <w:r>
        <w:rPr>
          <w:rFonts w:cs="Segoe UI"/>
          <w:color w:val="FFFFFF"/>
          <w:shd w:val="clear" w:color="auto" w:fill="22272B"/>
        </w:rPr>
        <w:t xml:space="preserve"> </w:t>
      </w:r>
      <w:r w:rsidR="004F4A7C">
        <w:rPr>
          <w:rFonts w:cs="Segoe UI"/>
          <w:color w:val="FFFFFF"/>
          <w:shd w:val="clear" w:color="auto" w:fill="22272B"/>
        </w:rPr>
        <w:t>+ 1];</w:t>
      </w:r>
      <w:r w:rsidRPr="003B3C22">
        <w:t xml:space="preserve"> </w:t>
      </w:r>
    </w:p>
    <w:p w14:paraId="60EEE09E" w14:textId="646C4819"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proofErr w:type="spellStart"/>
      <w:r w:rsidR="004F4A7C">
        <w:rPr>
          <w:rFonts w:cs="Segoe UI"/>
          <w:color w:val="FFFFFF"/>
          <w:shd w:val="clear" w:color="auto" w:fill="22272B"/>
        </w:rPr>
        <w:t>arr.length</w:t>
      </w:r>
      <w:proofErr w:type="spellEnd"/>
      <w:r>
        <w:rPr>
          <w:rFonts w:cs="Segoe UI"/>
          <w:color w:val="FFFFFF"/>
          <w:shd w:val="clear" w:color="auto" w:fill="22272B"/>
        </w:rPr>
        <w:t xml:space="preserve"> </w:t>
      </w:r>
      <w:r w:rsidR="004F4A7C">
        <w:rPr>
          <w:rFonts w:cs="Segoe UI"/>
          <w:color w:val="FFFFFF"/>
          <w:shd w:val="clear" w:color="auto" w:fill="22272B"/>
        </w:rPr>
        <w:t>=</w:t>
      </w:r>
      <w:r>
        <w:rPr>
          <w:rFonts w:cs="Segoe UI"/>
          <w:color w:val="FFFFFF"/>
          <w:shd w:val="clear" w:color="auto" w:fill="22272B"/>
        </w:rPr>
        <w:t xml:space="preserve"> </w:t>
      </w:r>
      <w:proofErr w:type="spellStart"/>
      <w:r w:rsidR="004F4A7C">
        <w:rPr>
          <w:rFonts w:cs="Segoe UI"/>
          <w:color w:val="FFFFFF"/>
          <w:shd w:val="clear" w:color="auto" w:fill="22272B"/>
        </w:rPr>
        <w:t>arr.length</w:t>
      </w:r>
      <w:proofErr w:type="spellEnd"/>
      <w:r>
        <w:rPr>
          <w:rFonts w:cs="Segoe UI"/>
          <w:color w:val="FFFFFF"/>
          <w:shd w:val="clear" w:color="auto" w:fill="22272B"/>
        </w:rPr>
        <w:t xml:space="preserve"> </w:t>
      </w:r>
      <w:r w:rsidR="004F4A7C">
        <w:rPr>
          <w:rFonts w:cs="Segoe UI"/>
          <w:color w:val="FFFFFF"/>
          <w:shd w:val="clear" w:color="auto" w:fill="22272B"/>
        </w:rPr>
        <w:t>-</w:t>
      </w:r>
      <w:r>
        <w:rPr>
          <w:rFonts w:cs="Segoe UI"/>
          <w:color w:val="FFFFFF"/>
          <w:shd w:val="clear" w:color="auto" w:fill="22272B"/>
        </w:rPr>
        <w:t xml:space="preserve"> </w:t>
      </w:r>
      <w:r w:rsidR="004F4A7C">
        <w:rPr>
          <w:rFonts w:cs="Segoe UI"/>
          <w:color w:val="FFFFFF"/>
          <w:shd w:val="clear" w:color="auto" w:fill="22272B"/>
        </w:rPr>
        <w:t>1;</w:t>
      </w:r>
      <w:r w:rsidRPr="003B3C22">
        <w:t xml:space="preserve"> </w:t>
      </w:r>
    </w:p>
    <w:p w14:paraId="472BF805" w14:textId="6A136279" w:rsidR="004F4A7C" w:rsidRDefault="004F4A7C" w:rsidP="00B627A8">
      <w:pPr>
        <w:pStyle w:val="ComputerCode"/>
        <w:rPr>
          <w:rFonts w:ascii="Segoe UI" w:hAnsi="Segoe UI"/>
          <w:sz w:val="18"/>
          <w:szCs w:val="18"/>
        </w:rPr>
      </w:pPr>
      <w:r>
        <w:rPr>
          <w:rFonts w:cs="Segoe UI"/>
          <w:color w:val="FFFFFF"/>
          <w:shd w:val="clear" w:color="auto" w:fill="22272B"/>
        </w:rPr>
        <w:t>}</w:t>
      </w:r>
      <w:r w:rsidR="00BB4DB3" w:rsidRPr="003B3C22">
        <w:t xml:space="preserve"> </w:t>
      </w:r>
    </w:p>
    <w:p w14:paraId="7CD6C3DC" w14:textId="46AAB47C" w:rsidR="004F4A7C" w:rsidRPr="007E3E38" w:rsidRDefault="00BB4DB3" w:rsidP="007E3E38">
      <w:pPr>
        <w:pStyle w:val="ComputerCode"/>
      </w:pPr>
      <w:r w:rsidRPr="007E3E38">
        <w:t xml:space="preserve"> </w:t>
      </w:r>
    </w:p>
    <w:p w14:paraId="5624CC47" w14:textId="52766126" w:rsidR="004F4A7C" w:rsidRDefault="004F4A7C" w:rsidP="00B627A8">
      <w:pPr>
        <w:pStyle w:val="ComputerCode"/>
        <w:rPr>
          <w:rFonts w:ascii="Segoe UI" w:hAnsi="Segoe UI"/>
          <w:sz w:val="18"/>
          <w:szCs w:val="18"/>
        </w:rPr>
      </w:pPr>
      <w:r>
        <w:rPr>
          <w:rFonts w:cs="Segoe UI"/>
          <w:color w:val="FFFFFF"/>
          <w:shd w:val="clear" w:color="auto" w:fill="22272B"/>
        </w:rPr>
        <w:t>function</w:t>
      </w:r>
      <w:r w:rsidR="00BB4DB3">
        <w:rPr>
          <w:rFonts w:cs="Segoe UI"/>
          <w:color w:val="FFFFFF"/>
          <w:shd w:val="clear" w:color="auto" w:fill="22272B"/>
        </w:rPr>
        <w:t xml:space="preserve"> </w:t>
      </w:r>
      <w:proofErr w:type="spellStart"/>
      <w:r>
        <w:rPr>
          <w:rFonts w:cs="Segoe UI"/>
          <w:color w:val="FFFFFF"/>
          <w:shd w:val="clear" w:color="auto" w:fill="22272B"/>
        </w:rPr>
        <w:t>linearSearch</w:t>
      </w:r>
      <w:proofErr w:type="spellEnd"/>
      <w:r>
        <w:rPr>
          <w:rFonts w:cs="Segoe UI"/>
          <w:color w:val="FFFFFF"/>
          <w:shd w:val="clear" w:color="auto" w:fill="22272B"/>
        </w:rPr>
        <w:t>(</w:t>
      </w:r>
      <w:proofErr w:type="spellStart"/>
      <w:r>
        <w:rPr>
          <w:rFonts w:cs="Segoe UI"/>
          <w:color w:val="FFFFFF"/>
          <w:shd w:val="clear" w:color="auto" w:fill="22272B"/>
        </w:rPr>
        <w:t>arr</w:t>
      </w:r>
      <w:proofErr w:type="spellEnd"/>
      <w:r>
        <w:rPr>
          <w:rFonts w:cs="Segoe UI"/>
          <w:color w:val="FFFFFF"/>
          <w:shd w:val="clear" w:color="auto" w:fill="22272B"/>
        </w:rPr>
        <w:t>, value) {</w:t>
      </w:r>
      <w:r w:rsidR="00BB4DB3" w:rsidRPr="003B3C22">
        <w:t xml:space="preserve"> </w:t>
      </w:r>
    </w:p>
    <w:p w14:paraId="5CBD9549" w14:textId="36115063"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for (let</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Pr>
          <w:rFonts w:cs="Segoe UI"/>
          <w:color w:val="FFFFFF"/>
          <w:shd w:val="clear" w:color="auto" w:fill="22272B"/>
        </w:rPr>
        <w:t xml:space="preserve"> </w:t>
      </w:r>
      <w:r w:rsidR="004F4A7C">
        <w:rPr>
          <w:rFonts w:cs="Segoe UI"/>
          <w:color w:val="FFFFFF"/>
          <w:shd w:val="clear" w:color="auto" w:fill="22272B"/>
        </w:rPr>
        <w:t>= 0;</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Pr>
          <w:rFonts w:cs="Segoe UI"/>
          <w:color w:val="FFFFFF"/>
          <w:shd w:val="clear" w:color="auto" w:fill="22272B"/>
        </w:rPr>
        <w:t xml:space="preserve"> </w:t>
      </w:r>
      <w:r w:rsidR="004F4A7C">
        <w:rPr>
          <w:rFonts w:cs="Segoe UI"/>
          <w:color w:val="FFFFFF"/>
          <w:shd w:val="clear" w:color="auto" w:fill="22272B"/>
        </w:rPr>
        <w:t>&lt;</w:t>
      </w:r>
      <w:r>
        <w:rPr>
          <w:rFonts w:cs="Segoe UI"/>
          <w:color w:val="FFFFFF"/>
          <w:shd w:val="clear" w:color="auto" w:fill="22272B"/>
        </w:rPr>
        <w:t xml:space="preserve"> </w:t>
      </w:r>
      <w:proofErr w:type="spellStart"/>
      <w:r w:rsidR="004F4A7C">
        <w:rPr>
          <w:rFonts w:cs="Segoe UI"/>
          <w:color w:val="FFFFFF"/>
          <w:shd w:val="clear" w:color="auto" w:fill="22272B"/>
        </w:rPr>
        <w:t>arr.length</w:t>
      </w:r>
      <w:proofErr w:type="spellEnd"/>
      <w:r w:rsidR="004F4A7C">
        <w:rPr>
          <w:rFonts w:cs="Segoe UI"/>
          <w:color w:val="FFFFFF"/>
          <w:shd w:val="clear" w:color="auto" w:fill="22272B"/>
        </w:rPr>
        <w:t>;</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sidR="004F4A7C">
        <w:rPr>
          <w:rFonts w:cs="Segoe UI"/>
          <w:color w:val="FFFFFF"/>
          <w:shd w:val="clear" w:color="auto" w:fill="22272B"/>
        </w:rPr>
        <w:t>++) {</w:t>
      </w:r>
      <w:r w:rsidRPr="003B3C22">
        <w:t xml:space="preserve"> </w:t>
      </w:r>
    </w:p>
    <w:p w14:paraId="7014F506" w14:textId="74CCF5A2"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ascii="Calibri" w:hAnsi="Calibri" w:cs="Calibri"/>
          <w:color w:val="FFFFFF"/>
        </w:rPr>
        <w:tab/>
      </w:r>
      <w:r w:rsidR="004F4A7C">
        <w:rPr>
          <w:rFonts w:cs="Segoe UI"/>
          <w:color w:val="FFFFFF"/>
          <w:shd w:val="clear" w:color="auto" w:fill="22272B"/>
        </w:rPr>
        <w:t>if (</w:t>
      </w:r>
      <w:proofErr w:type="spellStart"/>
      <w:r w:rsidR="004F4A7C">
        <w:rPr>
          <w:rFonts w:cs="Segoe UI"/>
          <w:color w:val="FFFFFF"/>
          <w:shd w:val="clear" w:color="auto" w:fill="22272B"/>
        </w:rPr>
        <w:t>arr</w:t>
      </w:r>
      <w:proofErr w:type="spellEnd"/>
      <w:r w:rsidR="004F4A7C">
        <w:rPr>
          <w:rFonts w:cs="Segoe UI"/>
          <w:color w:val="FFFFFF"/>
          <w:shd w:val="clear" w:color="auto" w:fill="22272B"/>
        </w:rPr>
        <w:t>[</w:t>
      </w:r>
      <w:proofErr w:type="spellStart"/>
      <w:r w:rsidR="004F4A7C">
        <w:rPr>
          <w:rFonts w:cs="Segoe UI"/>
          <w:color w:val="FFFFFF"/>
          <w:shd w:val="clear" w:color="auto" w:fill="22272B"/>
        </w:rPr>
        <w:t>i</w:t>
      </w:r>
      <w:proofErr w:type="spellEnd"/>
      <w:r w:rsidR="004F4A7C">
        <w:rPr>
          <w:rFonts w:cs="Segoe UI"/>
          <w:color w:val="FFFFFF"/>
          <w:shd w:val="clear" w:color="auto" w:fill="22272B"/>
        </w:rPr>
        <w:t>] === value) return</w:t>
      </w:r>
      <w:r>
        <w:rPr>
          <w:rFonts w:cs="Segoe UI"/>
          <w:color w:val="FFFFFF"/>
          <w:shd w:val="clear" w:color="auto" w:fill="22272B"/>
        </w:rPr>
        <w:t xml:space="preserve"> </w:t>
      </w:r>
      <w:proofErr w:type="spellStart"/>
      <w:r w:rsidR="004F4A7C">
        <w:rPr>
          <w:rFonts w:cs="Segoe UI"/>
          <w:color w:val="FFFFFF"/>
          <w:shd w:val="clear" w:color="auto" w:fill="22272B"/>
        </w:rPr>
        <w:t>i</w:t>
      </w:r>
      <w:proofErr w:type="spellEnd"/>
      <w:r w:rsidR="004F4A7C">
        <w:rPr>
          <w:rFonts w:cs="Segoe UI"/>
          <w:color w:val="FFFFFF"/>
          <w:shd w:val="clear" w:color="auto" w:fill="22272B"/>
        </w:rPr>
        <w:t>;</w:t>
      </w:r>
      <w:r w:rsidRPr="003B3C22">
        <w:t xml:space="preserve"> </w:t>
      </w:r>
    </w:p>
    <w:p w14:paraId="6F08C968" w14:textId="4454BD3B"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w:t>
      </w:r>
      <w:r w:rsidRPr="003B3C22">
        <w:t xml:space="preserve"> </w:t>
      </w:r>
    </w:p>
    <w:p w14:paraId="3F23A014" w14:textId="008CE5A3"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return</w:t>
      </w:r>
      <w:r>
        <w:rPr>
          <w:rFonts w:cs="Segoe UI"/>
          <w:color w:val="FFFFFF"/>
          <w:shd w:val="clear" w:color="auto" w:fill="22272B"/>
        </w:rPr>
        <w:t xml:space="preserve"> </w:t>
      </w:r>
      <w:r w:rsidR="004F4A7C">
        <w:rPr>
          <w:rFonts w:cs="Segoe UI"/>
          <w:color w:val="FFFFFF"/>
          <w:shd w:val="clear" w:color="auto" w:fill="22272B"/>
        </w:rPr>
        <w:t>-1;</w:t>
      </w:r>
      <w:r w:rsidRPr="003B3C22">
        <w:t xml:space="preserve"> </w:t>
      </w:r>
    </w:p>
    <w:p w14:paraId="54C0FE80" w14:textId="4A9033E7" w:rsidR="004F4A7C" w:rsidRDefault="004F4A7C" w:rsidP="00B627A8">
      <w:pPr>
        <w:pStyle w:val="ComputerCode"/>
        <w:rPr>
          <w:rFonts w:ascii="Segoe UI" w:hAnsi="Segoe UI"/>
          <w:sz w:val="18"/>
          <w:szCs w:val="18"/>
        </w:rPr>
      </w:pPr>
      <w:r>
        <w:rPr>
          <w:rFonts w:cs="Segoe UI"/>
          <w:color w:val="FFFFFF"/>
          <w:shd w:val="clear" w:color="auto" w:fill="22272B"/>
        </w:rPr>
        <w:t>}</w:t>
      </w:r>
      <w:r w:rsidR="00BB4DB3" w:rsidRPr="003B3C22">
        <w:t xml:space="preserve"> </w:t>
      </w:r>
    </w:p>
    <w:p w14:paraId="0AF0492C" w14:textId="158F430A" w:rsidR="004F4A7C" w:rsidRPr="007E3E38" w:rsidRDefault="00BB4DB3" w:rsidP="007E3E38">
      <w:pPr>
        <w:pStyle w:val="ComputerCode"/>
      </w:pPr>
      <w:r w:rsidRPr="007E3E38">
        <w:t xml:space="preserve"> </w:t>
      </w:r>
    </w:p>
    <w:p w14:paraId="3F33DA33" w14:textId="0A99A677" w:rsidR="004F4A7C" w:rsidRDefault="004F4A7C" w:rsidP="00B627A8">
      <w:pPr>
        <w:pStyle w:val="ComputerCode"/>
        <w:rPr>
          <w:rFonts w:ascii="Segoe UI" w:hAnsi="Segoe UI"/>
          <w:sz w:val="18"/>
          <w:szCs w:val="18"/>
        </w:rPr>
      </w:pPr>
      <w:r>
        <w:rPr>
          <w:rFonts w:cs="Segoe UI"/>
          <w:color w:val="FFFFFF"/>
          <w:shd w:val="clear" w:color="auto" w:fill="22272B"/>
        </w:rPr>
        <w:t>function</w:t>
      </w:r>
      <w:r w:rsidR="00BB4DB3">
        <w:rPr>
          <w:rFonts w:cs="Segoe UI"/>
          <w:color w:val="FFFFFF"/>
          <w:shd w:val="clear" w:color="auto" w:fill="22272B"/>
        </w:rPr>
        <w:t xml:space="preserve"> </w:t>
      </w:r>
      <w:proofErr w:type="spellStart"/>
      <w:r>
        <w:rPr>
          <w:rFonts w:cs="Segoe UI"/>
          <w:color w:val="FFFFFF"/>
          <w:shd w:val="clear" w:color="auto" w:fill="22272B"/>
        </w:rPr>
        <w:t>binarySearch</w:t>
      </w:r>
      <w:proofErr w:type="spellEnd"/>
      <w:r>
        <w:rPr>
          <w:rFonts w:cs="Segoe UI"/>
          <w:color w:val="FFFFFF"/>
          <w:shd w:val="clear" w:color="auto" w:fill="22272B"/>
        </w:rPr>
        <w:t>(</w:t>
      </w:r>
      <w:proofErr w:type="spellStart"/>
      <w:r>
        <w:rPr>
          <w:rFonts w:cs="Segoe UI"/>
          <w:color w:val="FFFFFF"/>
          <w:shd w:val="clear" w:color="auto" w:fill="22272B"/>
        </w:rPr>
        <w:t>arr</w:t>
      </w:r>
      <w:proofErr w:type="spellEnd"/>
      <w:r>
        <w:rPr>
          <w:rFonts w:cs="Segoe UI"/>
          <w:color w:val="FFFFFF"/>
          <w:shd w:val="clear" w:color="auto" w:fill="22272B"/>
        </w:rPr>
        <w:t>, value) {</w:t>
      </w:r>
      <w:r w:rsidR="00BB4DB3" w:rsidRPr="003B3C22">
        <w:t xml:space="preserve"> </w:t>
      </w:r>
    </w:p>
    <w:p w14:paraId="4346BFBA" w14:textId="01C81055"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let low =</w:t>
      </w:r>
      <w:r>
        <w:rPr>
          <w:rFonts w:cs="Segoe UI"/>
          <w:color w:val="FFFFFF"/>
          <w:shd w:val="clear" w:color="auto" w:fill="22272B"/>
        </w:rPr>
        <w:t xml:space="preserve"> </w:t>
      </w:r>
      <w:r w:rsidR="004F4A7C">
        <w:rPr>
          <w:rFonts w:cs="Segoe UI"/>
          <w:color w:val="FFFFFF"/>
          <w:shd w:val="clear" w:color="auto" w:fill="22272B"/>
        </w:rPr>
        <w:t>0;</w:t>
      </w:r>
      <w:r w:rsidRPr="003B3C22">
        <w:t xml:space="preserve"> </w:t>
      </w:r>
    </w:p>
    <w:p w14:paraId="0C361D50" w14:textId="314423A5"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let high =</w:t>
      </w:r>
      <w:r>
        <w:rPr>
          <w:rFonts w:cs="Segoe UI"/>
          <w:color w:val="FFFFFF"/>
          <w:shd w:val="clear" w:color="auto" w:fill="22272B"/>
        </w:rPr>
        <w:t xml:space="preserve"> </w:t>
      </w:r>
      <w:proofErr w:type="spellStart"/>
      <w:r w:rsidR="004F4A7C">
        <w:rPr>
          <w:rFonts w:cs="Segoe UI"/>
          <w:color w:val="FFFFFF"/>
          <w:shd w:val="clear" w:color="auto" w:fill="22272B"/>
        </w:rPr>
        <w:t>arr.length</w:t>
      </w:r>
      <w:proofErr w:type="spellEnd"/>
      <w:r>
        <w:rPr>
          <w:rFonts w:cs="Segoe UI"/>
          <w:color w:val="FFFFFF"/>
          <w:shd w:val="clear" w:color="auto" w:fill="22272B"/>
        </w:rPr>
        <w:t xml:space="preserve"> </w:t>
      </w:r>
      <w:r w:rsidR="004F4A7C">
        <w:rPr>
          <w:rFonts w:cs="Segoe UI"/>
          <w:color w:val="FFFFFF"/>
          <w:shd w:val="clear" w:color="auto" w:fill="22272B"/>
        </w:rPr>
        <w:t>-</w:t>
      </w:r>
      <w:r>
        <w:rPr>
          <w:rFonts w:cs="Segoe UI"/>
          <w:color w:val="FFFFFF"/>
          <w:shd w:val="clear" w:color="auto" w:fill="22272B"/>
        </w:rPr>
        <w:t xml:space="preserve"> </w:t>
      </w:r>
      <w:r w:rsidR="004F4A7C">
        <w:rPr>
          <w:rFonts w:cs="Segoe UI"/>
          <w:color w:val="FFFFFF"/>
          <w:shd w:val="clear" w:color="auto" w:fill="22272B"/>
        </w:rPr>
        <w:t>1;</w:t>
      </w:r>
      <w:r w:rsidRPr="003B3C22">
        <w:t xml:space="preserve"> </w:t>
      </w:r>
    </w:p>
    <w:p w14:paraId="130F3844" w14:textId="1E73EDFC"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while (low &lt;= high) {</w:t>
      </w:r>
      <w:r w:rsidRPr="003B3C22">
        <w:t xml:space="preserve"> </w:t>
      </w:r>
    </w:p>
    <w:p w14:paraId="49EE5701" w14:textId="3EE0F339"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ascii="Calibri" w:hAnsi="Calibri" w:cs="Calibri"/>
          <w:color w:val="FFFFFF"/>
        </w:rPr>
        <w:tab/>
      </w:r>
      <w:r w:rsidR="004F4A7C">
        <w:rPr>
          <w:rFonts w:cs="Segoe UI"/>
          <w:color w:val="FFFFFF"/>
          <w:shd w:val="clear" w:color="auto" w:fill="22272B"/>
        </w:rPr>
        <w:t>const mid =</w:t>
      </w:r>
      <w:r>
        <w:rPr>
          <w:rFonts w:cs="Segoe UI"/>
          <w:color w:val="FFFFFF"/>
          <w:shd w:val="clear" w:color="auto" w:fill="22272B"/>
        </w:rPr>
        <w:t xml:space="preserve"> </w:t>
      </w:r>
      <w:proofErr w:type="spellStart"/>
      <w:r w:rsidR="004F4A7C">
        <w:rPr>
          <w:rFonts w:cs="Segoe UI"/>
          <w:color w:val="FFFFFF"/>
          <w:shd w:val="clear" w:color="auto" w:fill="22272B"/>
        </w:rPr>
        <w:t>Math.floor</w:t>
      </w:r>
      <w:proofErr w:type="spellEnd"/>
      <w:r w:rsidR="004F4A7C">
        <w:rPr>
          <w:rFonts w:cs="Segoe UI"/>
          <w:color w:val="FFFFFF"/>
          <w:shd w:val="clear" w:color="auto" w:fill="22272B"/>
        </w:rPr>
        <w:t>((low + high) / 2);</w:t>
      </w:r>
      <w:r w:rsidRPr="003B3C22">
        <w:t xml:space="preserve"> </w:t>
      </w:r>
    </w:p>
    <w:p w14:paraId="578C9415" w14:textId="61C1D407"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ascii="Calibri" w:hAnsi="Calibri" w:cs="Calibri"/>
          <w:color w:val="FFFFFF"/>
        </w:rPr>
        <w:tab/>
      </w:r>
      <w:r w:rsidR="004F4A7C">
        <w:rPr>
          <w:rFonts w:cs="Segoe UI"/>
          <w:color w:val="FFFFFF"/>
          <w:shd w:val="clear" w:color="auto" w:fill="22272B"/>
        </w:rPr>
        <w:t>if (</w:t>
      </w:r>
      <w:proofErr w:type="spellStart"/>
      <w:r w:rsidR="004F4A7C">
        <w:rPr>
          <w:rFonts w:cs="Segoe UI"/>
          <w:color w:val="FFFFFF"/>
          <w:shd w:val="clear" w:color="auto" w:fill="22272B"/>
        </w:rPr>
        <w:t>arr</w:t>
      </w:r>
      <w:proofErr w:type="spellEnd"/>
      <w:r w:rsidR="004F4A7C">
        <w:rPr>
          <w:rFonts w:cs="Segoe UI"/>
          <w:color w:val="FFFFFF"/>
          <w:shd w:val="clear" w:color="auto" w:fill="22272B"/>
        </w:rPr>
        <w:t>[mid] === value) return</w:t>
      </w:r>
      <w:r>
        <w:rPr>
          <w:rFonts w:cs="Segoe UI"/>
          <w:color w:val="FFFFFF"/>
          <w:shd w:val="clear" w:color="auto" w:fill="22272B"/>
        </w:rPr>
        <w:t xml:space="preserve"> </w:t>
      </w:r>
      <w:r w:rsidR="004F4A7C">
        <w:rPr>
          <w:rFonts w:cs="Segoe UI"/>
          <w:color w:val="FFFFFF"/>
          <w:shd w:val="clear" w:color="auto" w:fill="22272B"/>
        </w:rPr>
        <w:t>mid;</w:t>
      </w:r>
      <w:r w:rsidRPr="003B3C22">
        <w:t xml:space="preserve"> </w:t>
      </w:r>
    </w:p>
    <w:p w14:paraId="4719D7D9" w14:textId="7D875A0C"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ascii="Calibri" w:hAnsi="Calibri" w:cs="Calibri"/>
          <w:color w:val="FFFFFF"/>
        </w:rPr>
        <w:tab/>
      </w:r>
      <w:r w:rsidR="004F4A7C">
        <w:rPr>
          <w:rFonts w:cs="Segoe UI"/>
          <w:color w:val="FFFFFF"/>
          <w:shd w:val="clear" w:color="auto" w:fill="22272B"/>
        </w:rPr>
        <w:t>if (</w:t>
      </w:r>
      <w:proofErr w:type="spellStart"/>
      <w:r w:rsidR="004F4A7C">
        <w:rPr>
          <w:rFonts w:cs="Segoe UI"/>
          <w:color w:val="FFFFFF"/>
          <w:shd w:val="clear" w:color="auto" w:fill="22272B"/>
        </w:rPr>
        <w:t>arr</w:t>
      </w:r>
      <w:proofErr w:type="spellEnd"/>
      <w:r w:rsidR="004F4A7C">
        <w:rPr>
          <w:rFonts w:cs="Segoe UI"/>
          <w:color w:val="FFFFFF"/>
          <w:shd w:val="clear" w:color="auto" w:fill="22272B"/>
        </w:rPr>
        <w:t>[mid] &lt; value) low = mid +</w:t>
      </w:r>
      <w:r>
        <w:rPr>
          <w:rFonts w:cs="Segoe UI"/>
          <w:color w:val="FFFFFF"/>
          <w:shd w:val="clear" w:color="auto" w:fill="22272B"/>
        </w:rPr>
        <w:t xml:space="preserve"> </w:t>
      </w:r>
      <w:r w:rsidR="004F4A7C">
        <w:rPr>
          <w:rFonts w:cs="Segoe UI"/>
          <w:color w:val="FFFFFF"/>
          <w:shd w:val="clear" w:color="auto" w:fill="22272B"/>
        </w:rPr>
        <w:t>1;</w:t>
      </w:r>
      <w:r w:rsidRPr="003B3C22">
        <w:t xml:space="preserve"> </w:t>
      </w:r>
    </w:p>
    <w:p w14:paraId="457A8117" w14:textId="061DF6D7"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ascii="Calibri" w:hAnsi="Calibri" w:cs="Calibri"/>
          <w:color w:val="FFFFFF"/>
        </w:rPr>
        <w:tab/>
      </w:r>
      <w:r w:rsidR="004F4A7C">
        <w:rPr>
          <w:rFonts w:cs="Segoe UI"/>
          <w:color w:val="FFFFFF"/>
          <w:shd w:val="clear" w:color="auto" w:fill="22272B"/>
        </w:rPr>
        <w:t>else high = mid -</w:t>
      </w:r>
      <w:r>
        <w:rPr>
          <w:rFonts w:cs="Segoe UI"/>
          <w:color w:val="FFFFFF"/>
          <w:shd w:val="clear" w:color="auto" w:fill="22272B"/>
        </w:rPr>
        <w:t xml:space="preserve"> </w:t>
      </w:r>
      <w:r w:rsidR="004F4A7C">
        <w:rPr>
          <w:rFonts w:cs="Segoe UI"/>
          <w:color w:val="FFFFFF"/>
          <w:shd w:val="clear" w:color="auto" w:fill="22272B"/>
        </w:rPr>
        <w:t>1;</w:t>
      </w:r>
      <w:r w:rsidRPr="003B3C22">
        <w:t xml:space="preserve"> </w:t>
      </w:r>
    </w:p>
    <w:p w14:paraId="07B7205B" w14:textId="42CEDCF4"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w:t>
      </w:r>
      <w:r w:rsidRPr="003B3C22">
        <w:t xml:space="preserve"> </w:t>
      </w:r>
    </w:p>
    <w:p w14:paraId="17610419" w14:textId="311C6A7E" w:rsidR="004F4A7C" w:rsidRDefault="00BB4DB3" w:rsidP="00B627A8">
      <w:pPr>
        <w:pStyle w:val="ComputerCode"/>
        <w:rPr>
          <w:rFonts w:ascii="Segoe UI" w:hAnsi="Segoe UI"/>
          <w:sz w:val="18"/>
          <w:szCs w:val="18"/>
        </w:rPr>
      </w:pPr>
      <w:r>
        <w:rPr>
          <w:rFonts w:cs="Segoe UI"/>
          <w:color w:val="FFFFFF"/>
          <w:shd w:val="clear" w:color="auto" w:fill="22272B"/>
        </w:rPr>
        <w:t xml:space="preserve">  </w:t>
      </w:r>
      <w:r w:rsidR="004F4A7C">
        <w:rPr>
          <w:rFonts w:ascii="Calibri" w:hAnsi="Calibri" w:cs="Calibri"/>
          <w:color w:val="FFFFFF"/>
        </w:rPr>
        <w:tab/>
      </w:r>
      <w:r w:rsidR="004F4A7C">
        <w:rPr>
          <w:rFonts w:cs="Segoe UI"/>
          <w:color w:val="FFFFFF"/>
          <w:shd w:val="clear" w:color="auto" w:fill="22272B"/>
        </w:rPr>
        <w:t>return</w:t>
      </w:r>
      <w:r>
        <w:rPr>
          <w:rFonts w:cs="Segoe UI"/>
          <w:color w:val="FFFFFF"/>
          <w:shd w:val="clear" w:color="auto" w:fill="22272B"/>
        </w:rPr>
        <w:t xml:space="preserve"> </w:t>
      </w:r>
      <w:r w:rsidR="004F4A7C">
        <w:rPr>
          <w:rFonts w:cs="Segoe UI"/>
          <w:color w:val="FFFFFF"/>
          <w:shd w:val="clear" w:color="auto" w:fill="22272B"/>
        </w:rPr>
        <w:t>-1;</w:t>
      </w:r>
      <w:r w:rsidRPr="003B3C22">
        <w:t xml:space="preserve"> </w:t>
      </w:r>
    </w:p>
    <w:p w14:paraId="7FE70008" w14:textId="4B0FC0EE" w:rsidR="004F4A7C" w:rsidRDefault="004F4A7C" w:rsidP="00B627A8">
      <w:pPr>
        <w:pStyle w:val="ComputerCode"/>
        <w:rPr>
          <w:rFonts w:ascii="Segoe UI" w:hAnsi="Segoe UI"/>
          <w:sz w:val="18"/>
          <w:szCs w:val="18"/>
        </w:rPr>
      </w:pPr>
      <w:r>
        <w:rPr>
          <w:rFonts w:cs="Segoe UI"/>
          <w:color w:val="FFFFFF"/>
          <w:shd w:val="clear" w:color="auto" w:fill="22272B"/>
        </w:rPr>
        <w:t>}</w:t>
      </w:r>
      <w:r w:rsidR="00BB4DB3" w:rsidRPr="003B3C22">
        <w:t xml:space="preserve"> </w:t>
      </w:r>
    </w:p>
    <w:p w14:paraId="392659DF" w14:textId="77777777" w:rsidR="004F4A7C" w:rsidRDefault="004F4A7C" w:rsidP="004F4A7C">
      <w:pPr>
        <w:rPr>
          <w:rStyle w:val="Strong"/>
        </w:rPr>
      </w:pPr>
      <w:r w:rsidRPr="0003089C">
        <w:rPr>
          <w:rStyle w:val="Strong"/>
        </w:rPr>
        <w:t>Test your algorithms:</w:t>
      </w:r>
    </w:p>
    <w:p w14:paraId="6A32B436" w14:textId="0167F8E3" w:rsidR="00B96D70" w:rsidRPr="00BB4DB3" w:rsidRDefault="00B96D70" w:rsidP="00CC75E8">
      <w:pPr>
        <w:pStyle w:val="ListNumber"/>
        <w:numPr>
          <w:ilvl w:val="0"/>
          <w:numId w:val="95"/>
        </w:numPr>
      </w:pPr>
      <w:r w:rsidRPr="00B2546B">
        <w:rPr>
          <w:rFonts w:ascii="Aptos" w:hAnsi="Aptos"/>
          <w:color w:val="000000"/>
          <w:shd w:val="clear" w:color="auto" w:fill="FFFFFF"/>
        </w:rPr>
        <w:t>Test the algorithms using the following test</w:t>
      </w:r>
      <w:r w:rsidRPr="00BB4DB3">
        <w:t>:</w:t>
      </w:r>
      <w:r w:rsidR="00BB4DB3">
        <w:t xml:space="preserve"> </w:t>
      </w:r>
    </w:p>
    <w:p w14:paraId="31F958E1" w14:textId="2D62BFB9" w:rsidR="00B96D70" w:rsidRDefault="00B96D70" w:rsidP="00524161">
      <w:pPr>
        <w:pStyle w:val="ListNumber"/>
        <w:numPr>
          <w:ilvl w:val="1"/>
          <w:numId w:val="6"/>
        </w:numPr>
      </w:pPr>
      <w:r>
        <w:rPr>
          <w:rFonts w:ascii="Aptos" w:hAnsi="Aptos" w:cs="Segoe UI"/>
        </w:rPr>
        <w:t>Insert: Use</w:t>
      </w:r>
      <w:r w:rsidR="00BB4DB3">
        <w:rPr>
          <w:rFonts w:ascii="Aptos" w:hAnsi="Aptos" w:cs="Segoe UI"/>
        </w:rPr>
        <w:t xml:space="preserve"> </w:t>
      </w:r>
      <w:proofErr w:type="spellStart"/>
      <w:r>
        <w:rPr>
          <w:rFonts w:ascii="Aptos" w:hAnsi="Aptos" w:cs="Segoe UI"/>
        </w:rPr>
        <w:t>insertAt</w:t>
      </w:r>
      <w:proofErr w:type="spellEnd"/>
      <w:r>
        <w:rPr>
          <w:rFonts w:ascii="Aptos" w:hAnsi="Aptos" w:cs="Segoe UI"/>
        </w:rPr>
        <w:t>() to add a new skill to an array and view the result.</w:t>
      </w:r>
      <w:r w:rsidR="00BB4DB3" w:rsidRPr="003B3C22">
        <w:t xml:space="preserve"> </w:t>
      </w:r>
    </w:p>
    <w:p w14:paraId="45D38648" w14:textId="4F73AF79" w:rsidR="00B96D70" w:rsidRDefault="00B96D70" w:rsidP="00B627A8">
      <w:pPr>
        <w:pStyle w:val="ComputerCode"/>
        <w:rPr>
          <w:rFonts w:ascii="Segoe UI" w:hAnsi="Segoe UI"/>
          <w:sz w:val="18"/>
          <w:szCs w:val="18"/>
        </w:rPr>
      </w:pPr>
      <w:proofErr w:type="spellStart"/>
      <w:r>
        <w:rPr>
          <w:rFonts w:cs="Segoe UI"/>
          <w:color w:val="FFFFFF"/>
          <w:shd w:val="clear" w:color="auto" w:fill="22272B"/>
        </w:rPr>
        <w:lastRenderedPageBreak/>
        <w:t>insertAt</w:t>
      </w:r>
      <w:proofErr w:type="spellEnd"/>
      <w:r>
        <w:rPr>
          <w:rFonts w:cs="Segoe UI"/>
          <w:color w:val="FFFFFF"/>
          <w:shd w:val="clear" w:color="auto" w:fill="22272B"/>
        </w:rPr>
        <w:t>(</w:t>
      </w:r>
      <w:proofErr w:type="spellStart"/>
      <w:r>
        <w:rPr>
          <w:rFonts w:cs="Segoe UI"/>
          <w:color w:val="FFFFFF"/>
          <w:shd w:val="clear" w:color="auto" w:fill="22272B"/>
        </w:rPr>
        <w:t>techSkills</w:t>
      </w:r>
      <w:proofErr w:type="spellEnd"/>
      <w:r>
        <w:rPr>
          <w:rFonts w:cs="Segoe UI"/>
          <w:color w:val="FFFFFF"/>
          <w:shd w:val="clear" w:color="auto" w:fill="22272B"/>
        </w:rPr>
        <w:t>,</w:t>
      </w:r>
      <w:r w:rsidR="00BB4DB3">
        <w:rPr>
          <w:rFonts w:cs="Segoe UI"/>
          <w:color w:val="FFFFFF"/>
          <w:shd w:val="clear" w:color="auto" w:fill="22272B"/>
        </w:rPr>
        <w:t xml:space="preserve"> </w:t>
      </w:r>
      <w:proofErr w:type="spellStart"/>
      <w:r>
        <w:rPr>
          <w:rFonts w:cs="Segoe UI"/>
          <w:color w:val="FFFFFF"/>
          <w:shd w:val="clear" w:color="auto" w:fill="22272B"/>
        </w:rPr>
        <w:t>techSkills.length</w:t>
      </w:r>
      <w:proofErr w:type="spellEnd"/>
      <w:r>
        <w:rPr>
          <w:rFonts w:cs="Segoe UI"/>
          <w:color w:val="FFFFFF"/>
          <w:shd w:val="clear" w:color="auto" w:fill="22272B"/>
        </w:rPr>
        <w:t>, "Python");</w:t>
      </w:r>
      <w:r w:rsidR="00BB4DB3" w:rsidRPr="003B3C22">
        <w:t xml:space="preserve"> </w:t>
      </w:r>
    </w:p>
    <w:p w14:paraId="5ED34A20" w14:textId="6CF79446" w:rsidR="00B96D70" w:rsidRDefault="00B96D70" w:rsidP="00B627A8">
      <w:pPr>
        <w:pStyle w:val="ComputerCode"/>
        <w:rPr>
          <w:rFonts w:ascii="Segoe UI" w:hAnsi="Segoe UI"/>
          <w:sz w:val="18"/>
          <w:szCs w:val="18"/>
        </w:rPr>
      </w:pPr>
      <w:r>
        <w:rPr>
          <w:rFonts w:cs="Segoe UI"/>
          <w:color w:val="FFFFFF"/>
          <w:shd w:val="clear" w:color="auto" w:fill="22272B"/>
        </w:rPr>
        <w:t>console.log(</w:t>
      </w:r>
      <w:proofErr w:type="spellStart"/>
      <w:r>
        <w:rPr>
          <w:rFonts w:cs="Segoe UI"/>
          <w:color w:val="FFFFFF"/>
          <w:shd w:val="clear" w:color="auto" w:fill="22272B"/>
        </w:rPr>
        <w:t>techSkills</w:t>
      </w:r>
      <w:proofErr w:type="spellEnd"/>
      <w:r>
        <w:rPr>
          <w:rFonts w:cs="Segoe UI"/>
          <w:color w:val="FFFFFF"/>
          <w:shd w:val="clear" w:color="auto" w:fill="22272B"/>
        </w:rPr>
        <w:t>);</w:t>
      </w:r>
      <w:r w:rsidR="00BB4DB3" w:rsidRPr="003B3C22">
        <w:t xml:space="preserve"> </w:t>
      </w:r>
    </w:p>
    <w:p w14:paraId="6ACFA2E3" w14:textId="483A0C7E" w:rsidR="00B96D70" w:rsidRDefault="00B96D70" w:rsidP="00524161">
      <w:pPr>
        <w:pStyle w:val="ListNumber"/>
        <w:numPr>
          <w:ilvl w:val="1"/>
          <w:numId w:val="6"/>
        </w:numPr>
      </w:pPr>
      <w:r>
        <w:rPr>
          <w:rFonts w:ascii="Aptos" w:hAnsi="Aptos" w:cs="Segoe UI"/>
        </w:rPr>
        <w:t>Delete: Use</w:t>
      </w:r>
      <w:r w:rsidR="00BB4DB3">
        <w:rPr>
          <w:rFonts w:ascii="Aptos" w:hAnsi="Aptos" w:cs="Segoe UI"/>
        </w:rPr>
        <w:t xml:space="preserve"> </w:t>
      </w:r>
      <w:proofErr w:type="spellStart"/>
      <w:r>
        <w:rPr>
          <w:rFonts w:ascii="Aptos" w:hAnsi="Aptos" w:cs="Segoe UI"/>
        </w:rPr>
        <w:t>removeAt</w:t>
      </w:r>
      <w:proofErr w:type="spellEnd"/>
      <w:r>
        <w:rPr>
          <w:rFonts w:ascii="Aptos" w:hAnsi="Aptos" w:cs="Segoe UI"/>
        </w:rPr>
        <w:t>() to remove a skill at a chosen index.</w:t>
      </w:r>
      <w:r w:rsidR="00BB4DB3" w:rsidRPr="003B3C22">
        <w:t xml:space="preserve"> </w:t>
      </w:r>
    </w:p>
    <w:p w14:paraId="3AA8C292" w14:textId="3146E36A" w:rsidR="00B96D70" w:rsidRDefault="00B96D70" w:rsidP="00B627A8">
      <w:pPr>
        <w:pStyle w:val="ComputerCode"/>
        <w:rPr>
          <w:rFonts w:ascii="Segoe UI" w:hAnsi="Segoe UI"/>
          <w:sz w:val="18"/>
          <w:szCs w:val="18"/>
        </w:rPr>
      </w:pPr>
      <w:proofErr w:type="spellStart"/>
      <w:r>
        <w:rPr>
          <w:rFonts w:cs="Segoe UI"/>
          <w:color w:val="FFFFFF"/>
          <w:shd w:val="clear" w:color="auto" w:fill="22272B"/>
        </w:rPr>
        <w:t>removeAt</w:t>
      </w:r>
      <w:proofErr w:type="spellEnd"/>
      <w:r>
        <w:rPr>
          <w:rFonts w:cs="Segoe UI"/>
          <w:color w:val="FFFFFF"/>
          <w:shd w:val="clear" w:color="auto" w:fill="22272B"/>
        </w:rPr>
        <w:t>(</w:t>
      </w:r>
      <w:proofErr w:type="spellStart"/>
      <w:r>
        <w:rPr>
          <w:rFonts w:cs="Segoe UI"/>
          <w:color w:val="FFFFFF"/>
          <w:shd w:val="clear" w:color="auto" w:fill="22272B"/>
        </w:rPr>
        <w:t>softSkills</w:t>
      </w:r>
      <w:proofErr w:type="spellEnd"/>
      <w:r>
        <w:rPr>
          <w:rFonts w:cs="Segoe UI"/>
          <w:color w:val="FFFFFF"/>
          <w:shd w:val="clear" w:color="auto" w:fill="22272B"/>
        </w:rPr>
        <w:t>, 1);</w:t>
      </w:r>
      <w:r w:rsidR="00BB4DB3" w:rsidRPr="003B3C22">
        <w:t xml:space="preserve"> </w:t>
      </w:r>
    </w:p>
    <w:p w14:paraId="773D2849" w14:textId="188CD338" w:rsidR="00B96D70" w:rsidRDefault="00B96D70" w:rsidP="00B627A8">
      <w:pPr>
        <w:pStyle w:val="ComputerCode"/>
        <w:rPr>
          <w:rFonts w:ascii="Segoe UI" w:hAnsi="Segoe UI"/>
          <w:sz w:val="18"/>
          <w:szCs w:val="18"/>
        </w:rPr>
      </w:pPr>
      <w:r>
        <w:rPr>
          <w:rFonts w:cs="Segoe UI"/>
          <w:color w:val="FFFFFF"/>
          <w:shd w:val="clear" w:color="auto" w:fill="22272B"/>
        </w:rPr>
        <w:t>console.log(</w:t>
      </w:r>
      <w:proofErr w:type="spellStart"/>
      <w:r>
        <w:rPr>
          <w:rFonts w:cs="Segoe UI"/>
          <w:color w:val="FFFFFF"/>
          <w:shd w:val="clear" w:color="auto" w:fill="22272B"/>
        </w:rPr>
        <w:t>softSkills</w:t>
      </w:r>
      <w:proofErr w:type="spellEnd"/>
      <w:r>
        <w:rPr>
          <w:rFonts w:cs="Segoe UI"/>
          <w:color w:val="FFFFFF"/>
          <w:shd w:val="clear" w:color="auto" w:fill="22272B"/>
        </w:rPr>
        <w:t>);</w:t>
      </w:r>
      <w:r w:rsidR="00BB4DB3" w:rsidRPr="003B3C22">
        <w:t xml:space="preserve"> </w:t>
      </w:r>
    </w:p>
    <w:p w14:paraId="003F8324" w14:textId="7DE2B83C" w:rsidR="00B96D70" w:rsidRDefault="00B96D70" w:rsidP="00524161">
      <w:pPr>
        <w:pStyle w:val="ListNumber"/>
        <w:numPr>
          <w:ilvl w:val="1"/>
          <w:numId w:val="6"/>
        </w:numPr>
      </w:pPr>
      <w:r>
        <w:rPr>
          <w:rFonts w:ascii="Aptos" w:hAnsi="Aptos" w:cs="Segoe UI"/>
        </w:rPr>
        <w:t>Search: Use</w:t>
      </w:r>
      <w:r w:rsidR="00BB4DB3">
        <w:rPr>
          <w:rFonts w:ascii="Aptos" w:hAnsi="Aptos" w:cs="Segoe UI"/>
        </w:rPr>
        <w:t xml:space="preserve"> </w:t>
      </w:r>
      <w:proofErr w:type="spellStart"/>
      <w:r>
        <w:rPr>
          <w:rFonts w:ascii="Aptos" w:hAnsi="Aptos" w:cs="Segoe UI"/>
        </w:rPr>
        <w:t>linearSearch</w:t>
      </w:r>
      <w:proofErr w:type="spellEnd"/>
      <w:r>
        <w:rPr>
          <w:rFonts w:ascii="Aptos" w:hAnsi="Aptos" w:cs="Segoe UI"/>
        </w:rPr>
        <w:t>() or</w:t>
      </w:r>
      <w:r w:rsidR="00BB4DB3">
        <w:rPr>
          <w:rFonts w:ascii="Aptos" w:hAnsi="Aptos" w:cs="Segoe UI"/>
        </w:rPr>
        <w:t xml:space="preserve"> </w:t>
      </w:r>
      <w:proofErr w:type="spellStart"/>
      <w:r>
        <w:rPr>
          <w:rFonts w:ascii="Aptos" w:hAnsi="Aptos" w:cs="Segoe UI"/>
        </w:rPr>
        <w:t>binarySearch</w:t>
      </w:r>
      <w:proofErr w:type="spellEnd"/>
      <w:r>
        <w:rPr>
          <w:rFonts w:ascii="Aptos" w:hAnsi="Aptos" w:cs="Segoe UI"/>
        </w:rPr>
        <w:t>() to find a skill.</w:t>
      </w:r>
      <w:r w:rsidR="00BB4DB3" w:rsidRPr="003B3C22">
        <w:t xml:space="preserve"> </w:t>
      </w:r>
    </w:p>
    <w:p w14:paraId="1F96B10E" w14:textId="260D7F5E" w:rsidR="00B96D70" w:rsidRDefault="00B96D70" w:rsidP="00B627A8">
      <w:pPr>
        <w:pStyle w:val="ComputerCode"/>
        <w:rPr>
          <w:rFonts w:ascii="Segoe UI" w:hAnsi="Segoe UI"/>
          <w:sz w:val="18"/>
          <w:szCs w:val="18"/>
        </w:rPr>
      </w:pPr>
      <w:proofErr w:type="spellStart"/>
      <w:r>
        <w:rPr>
          <w:rFonts w:cs="Segoe UI"/>
          <w:color w:val="FFFFFF"/>
          <w:shd w:val="clear" w:color="auto" w:fill="22272B"/>
        </w:rPr>
        <w:t>linearSearch</w:t>
      </w:r>
      <w:proofErr w:type="spellEnd"/>
      <w:r>
        <w:rPr>
          <w:rFonts w:cs="Segoe UI"/>
          <w:color w:val="FFFFFF"/>
          <w:shd w:val="clear" w:color="auto" w:fill="22272B"/>
        </w:rPr>
        <w:t>(</w:t>
      </w:r>
      <w:proofErr w:type="spellStart"/>
      <w:r>
        <w:rPr>
          <w:rFonts w:cs="Segoe UI"/>
          <w:color w:val="FFFFFF"/>
          <w:shd w:val="clear" w:color="auto" w:fill="22272B"/>
        </w:rPr>
        <w:t>techSkills</w:t>
      </w:r>
      <w:proofErr w:type="spellEnd"/>
      <w:r>
        <w:rPr>
          <w:rFonts w:cs="Segoe UI"/>
          <w:color w:val="FFFFFF"/>
          <w:shd w:val="clear" w:color="auto" w:fill="22272B"/>
        </w:rPr>
        <w:t>, "CSS");</w:t>
      </w:r>
      <w:r w:rsidR="00BB4DB3">
        <w:rPr>
          <w:rFonts w:cs="Segoe UI"/>
          <w:color w:val="FFFFFF"/>
          <w:shd w:val="clear" w:color="auto" w:fill="22272B"/>
        </w:rPr>
        <w:t xml:space="preserve">    </w:t>
      </w:r>
      <w:r>
        <w:rPr>
          <w:rFonts w:cs="Segoe UI"/>
          <w:color w:val="FFFFFF"/>
          <w:shd w:val="clear" w:color="auto" w:fill="22272B"/>
        </w:rPr>
        <w:t xml:space="preserve"> // works for unsorted lists</w:t>
      </w:r>
      <w:r w:rsidR="00BB4DB3" w:rsidRPr="003B3C22">
        <w:t xml:space="preserve"> </w:t>
      </w:r>
    </w:p>
    <w:p w14:paraId="731329AC" w14:textId="71AF1EAD" w:rsidR="00B96D70" w:rsidRDefault="00B96D70" w:rsidP="00B627A8">
      <w:pPr>
        <w:pStyle w:val="ComputerCode"/>
        <w:rPr>
          <w:rFonts w:ascii="Segoe UI" w:hAnsi="Segoe UI"/>
          <w:sz w:val="18"/>
          <w:szCs w:val="18"/>
        </w:rPr>
      </w:pPr>
      <w:proofErr w:type="spellStart"/>
      <w:r>
        <w:rPr>
          <w:rFonts w:cs="Segoe UI"/>
          <w:color w:val="FFFFFF"/>
          <w:shd w:val="clear" w:color="auto" w:fill="22272B"/>
        </w:rPr>
        <w:t>binarySearch</w:t>
      </w:r>
      <w:proofErr w:type="spellEnd"/>
      <w:r>
        <w:rPr>
          <w:rFonts w:cs="Segoe UI"/>
          <w:color w:val="FFFFFF"/>
          <w:shd w:val="clear" w:color="auto" w:fill="22272B"/>
        </w:rPr>
        <w:t>(</w:t>
      </w:r>
      <w:proofErr w:type="spellStart"/>
      <w:r>
        <w:rPr>
          <w:rFonts w:cs="Segoe UI"/>
          <w:color w:val="FFFFFF"/>
          <w:shd w:val="clear" w:color="auto" w:fill="22272B"/>
        </w:rPr>
        <w:t>techSkills</w:t>
      </w:r>
      <w:proofErr w:type="spellEnd"/>
      <w:r>
        <w:rPr>
          <w:rFonts w:cs="Segoe UI"/>
          <w:color w:val="FFFFFF"/>
          <w:shd w:val="clear" w:color="auto" w:fill="22272B"/>
        </w:rPr>
        <w:t>, "HTML");</w:t>
      </w:r>
      <w:r w:rsidR="00BB4DB3">
        <w:rPr>
          <w:rFonts w:cs="Segoe UI"/>
          <w:color w:val="FFFFFF"/>
          <w:shd w:val="clear" w:color="auto" w:fill="22272B"/>
        </w:rPr>
        <w:t xml:space="preserve">    </w:t>
      </w:r>
      <w:r>
        <w:rPr>
          <w:rFonts w:cs="Segoe UI"/>
          <w:color w:val="FFFFFF"/>
          <w:shd w:val="clear" w:color="auto" w:fill="22272B"/>
        </w:rPr>
        <w:t>// works only after sorting (next)</w:t>
      </w:r>
      <w:r w:rsidR="00BB4DB3" w:rsidRPr="003B3C22">
        <w:t xml:space="preserve"> </w:t>
      </w:r>
    </w:p>
    <w:p w14:paraId="41328D91" w14:textId="2D3EE8E2" w:rsidR="00B96D70" w:rsidRDefault="00B96D70" w:rsidP="00524161">
      <w:pPr>
        <w:pStyle w:val="ListNumber"/>
        <w:numPr>
          <w:ilvl w:val="1"/>
          <w:numId w:val="6"/>
        </w:numPr>
      </w:pPr>
      <w:r>
        <w:rPr>
          <w:rFonts w:ascii="Aptos" w:hAnsi="Aptos" w:cs="Segoe UI"/>
        </w:rPr>
        <w:t>Sort (optional): Sort the array to test binary search.</w:t>
      </w:r>
      <w:r w:rsidR="00BB4DB3" w:rsidRPr="003B3C22">
        <w:t xml:space="preserve"> </w:t>
      </w:r>
    </w:p>
    <w:p w14:paraId="750DB310" w14:textId="0016D6F1" w:rsidR="00121658" w:rsidRPr="00B627A8" w:rsidRDefault="00B96D70" w:rsidP="00B627A8">
      <w:pPr>
        <w:pStyle w:val="ComputerCode"/>
        <w:rPr>
          <w:rFonts w:ascii="Segoe UI" w:hAnsi="Segoe UI"/>
          <w:sz w:val="18"/>
          <w:szCs w:val="18"/>
        </w:rPr>
      </w:pPr>
      <w:proofErr w:type="spellStart"/>
      <w:r>
        <w:rPr>
          <w:rFonts w:cs="Segoe UI"/>
          <w:color w:val="FFFFFF"/>
          <w:shd w:val="clear" w:color="auto" w:fill="22272B"/>
        </w:rPr>
        <w:t>techSkills.sort</w:t>
      </w:r>
      <w:proofErr w:type="spellEnd"/>
      <w:r>
        <w:rPr>
          <w:rFonts w:cs="Segoe UI"/>
          <w:color w:val="FFFFFF"/>
          <w:shd w:val="clear" w:color="auto" w:fill="22272B"/>
        </w:rPr>
        <w:t>();</w:t>
      </w:r>
      <w:r w:rsidR="00BB4DB3" w:rsidRPr="003B3C22">
        <w:t xml:space="preserve"> </w:t>
      </w:r>
    </w:p>
    <w:p w14:paraId="580C24B4" w14:textId="77777777" w:rsidR="00F935CB" w:rsidRDefault="00F935CB" w:rsidP="00F935CB">
      <w:pPr>
        <w:pStyle w:val="Heading2"/>
        <w:rPr>
          <w:lang w:eastAsia="en-US"/>
        </w:rPr>
      </w:pPr>
      <w:bookmarkStart w:id="201" w:name="_Toc216707825"/>
      <w:r>
        <w:t>Lesson 5</w:t>
      </w:r>
      <w:bookmarkEnd w:id="201"/>
    </w:p>
    <w:p w14:paraId="5DED9C3C" w14:textId="210F3B7D"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_Ref215569275 \h </w:instrText>
      </w:r>
      <w:r>
        <w:rPr>
          <w:lang w:eastAsia="en-AU"/>
        </w:rPr>
      </w:r>
      <w:r>
        <w:rPr>
          <w:lang w:eastAsia="en-AU"/>
        </w:rPr>
        <w:fldChar w:fldCharType="separate"/>
      </w:r>
      <w:r w:rsidR="009769A3" w:rsidRPr="0056068F">
        <w:rPr>
          <w:noProof/>
        </w:rPr>
        <w:t xml:space="preserve">Activity </w:t>
      </w:r>
      <w:r w:rsidR="009769A3">
        <w:rPr>
          <w:noProof/>
        </w:rPr>
        <w:t>32</w:t>
      </w:r>
      <w:r w:rsidR="009769A3" w:rsidRPr="0056068F">
        <w:rPr>
          <w:noProof/>
        </w:rPr>
        <w:t xml:space="preserve">: </w:t>
      </w:r>
      <w:r w:rsidR="009769A3">
        <w:rPr>
          <w:noProof/>
        </w:rPr>
        <w:t>Apply d</w:t>
      </w:r>
      <w:r w:rsidR="009769A3" w:rsidRPr="0056068F">
        <w:rPr>
          <w:noProof/>
        </w:rPr>
        <w:t>ark theme toggle</w:t>
      </w:r>
      <w:r>
        <w:rPr>
          <w:lang w:eastAsia="en-AU"/>
        </w:rPr>
        <w:fldChar w:fldCharType="end"/>
      </w:r>
    </w:p>
    <w:p w14:paraId="0E2F5168" w14:textId="77777777" w:rsidR="00096000" w:rsidRDefault="00096000" w:rsidP="00096000">
      <w:pPr>
        <w:rPr>
          <w:lang w:eastAsia="en-AU"/>
        </w:rPr>
      </w:pPr>
      <w:r w:rsidRPr="00CA330F">
        <w:rPr>
          <w:lang w:eastAsia="en-AU"/>
        </w:rPr>
        <w:t>How did you go with this activity? Ask your teacher for feedback if needed.</w:t>
      </w:r>
    </w:p>
    <w:p w14:paraId="756DF114" w14:textId="3A701F95"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_Ref215569276 \h </w:instrText>
      </w:r>
      <w:r>
        <w:rPr>
          <w:lang w:eastAsia="en-AU"/>
        </w:rPr>
      </w:r>
      <w:r>
        <w:rPr>
          <w:lang w:eastAsia="en-AU"/>
        </w:rPr>
        <w:fldChar w:fldCharType="separate"/>
      </w:r>
      <w:r w:rsidR="009769A3" w:rsidRPr="0056068F">
        <w:rPr>
          <w:noProof/>
        </w:rPr>
        <w:t xml:space="preserve">Activity </w:t>
      </w:r>
      <w:r w:rsidR="009769A3">
        <w:rPr>
          <w:noProof/>
        </w:rPr>
        <w:t>33</w:t>
      </w:r>
      <w:r w:rsidR="009769A3" w:rsidRPr="0056068F">
        <w:rPr>
          <w:noProof/>
        </w:rPr>
        <w:t xml:space="preserve">: </w:t>
      </w:r>
      <w:r w:rsidR="009769A3">
        <w:rPr>
          <w:noProof/>
        </w:rPr>
        <w:t>Apply h</w:t>
      </w:r>
      <w:r w:rsidR="009769A3" w:rsidRPr="0056068F">
        <w:rPr>
          <w:noProof/>
        </w:rPr>
        <w:t>amburger menu toggle</w:t>
      </w:r>
      <w:r>
        <w:rPr>
          <w:lang w:eastAsia="en-AU"/>
        </w:rPr>
        <w:fldChar w:fldCharType="end"/>
      </w:r>
    </w:p>
    <w:p w14:paraId="0AED2092" w14:textId="77777777" w:rsidR="00096000" w:rsidRDefault="00096000" w:rsidP="00096000">
      <w:pPr>
        <w:rPr>
          <w:lang w:eastAsia="en-AU"/>
        </w:rPr>
      </w:pPr>
      <w:r w:rsidRPr="00CA330F">
        <w:rPr>
          <w:lang w:eastAsia="en-AU"/>
        </w:rPr>
        <w:t>How did you go with this activity? Ask your teacher for feedback if needed.</w:t>
      </w:r>
    </w:p>
    <w:p w14:paraId="2CFBDF46" w14:textId="7A6E4067"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_Ref215569277 \h </w:instrText>
      </w:r>
      <w:r>
        <w:rPr>
          <w:lang w:eastAsia="en-AU"/>
        </w:rPr>
      </w:r>
      <w:r>
        <w:rPr>
          <w:lang w:eastAsia="en-AU"/>
        </w:rPr>
        <w:fldChar w:fldCharType="separate"/>
      </w:r>
      <w:r w:rsidR="009769A3" w:rsidRPr="0056068F">
        <w:rPr>
          <w:noProof/>
        </w:rPr>
        <w:t xml:space="preserve">Activity </w:t>
      </w:r>
      <w:r w:rsidR="009769A3">
        <w:rPr>
          <w:noProof/>
        </w:rPr>
        <w:t>34</w:t>
      </w:r>
      <w:r w:rsidR="009769A3" w:rsidRPr="0056068F">
        <w:rPr>
          <w:noProof/>
        </w:rPr>
        <w:t xml:space="preserve">: </w:t>
      </w:r>
      <w:r w:rsidR="009769A3">
        <w:rPr>
          <w:noProof/>
        </w:rPr>
        <w:t>Develop r</w:t>
      </w:r>
      <w:r w:rsidR="009769A3" w:rsidRPr="0056068F">
        <w:rPr>
          <w:noProof/>
        </w:rPr>
        <w:t>andom hex code colour generator</w:t>
      </w:r>
      <w:r>
        <w:rPr>
          <w:lang w:eastAsia="en-AU"/>
        </w:rPr>
        <w:fldChar w:fldCharType="end"/>
      </w:r>
    </w:p>
    <w:p w14:paraId="7D9340E0" w14:textId="6F0BC33D" w:rsidR="002A69AD" w:rsidRDefault="008F4F7C" w:rsidP="002A69AD">
      <w:pPr>
        <w:rPr>
          <w:lang w:eastAsia="en-AU"/>
        </w:rPr>
      </w:pPr>
      <w:r>
        <w:rPr>
          <w:lang w:eastAsia="en-AU"/>
        </w:rPr>
        <w:t xml:space="preserve">Download and unzip the sample answer </w:t>
      </w:r>
      <w:hyperlink r:id="rId276" w:history="1">
        <w:r w:rsidR="00001476">
          <w:rPr>
            <w:rStyle w:val="Hyperlink"/>
            <w:lang w:eastAsia="en-AU"/>
          </w:rPr>
          <w:t>Hex code colour generator (zip)</w:t>
        </w:r>
      </w:hyperlink>
      <w:r>
        <w:rPr>
          <w:lang w:eastAsia="en-AU"/>
        </w:rPr>
        <w:t xml:space="preserve"> – yours may be different.</w:t>
      </w:r>
    </w:p>
    <w:p w14:paraId="7567F5F4" w14:textId="27502B2E"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_Ref215569278 \h </w:instrText>
      </w:r>
      <w:r>
        <w:rPr>
          <w:lang w:eastAsia="en-AU"/>
        </w:rPr>
      </w:r>
      <w:r>
        <w:rPr>
          <w:lang w:eastAsia="en-AU"/>
        </w:rPr>
        <w:fldChar w:fldCharType="separate"/>
      </w:r>
      <w:r w:rsidR="009769A3" w:rsidRPr="0056068F">
        <w:rPr>
          <w:noProof/>
        </w:rPr>
        <w:t xml:space="preserve">Activity </w:t>
      </w:r>
      <w:r w:rsidR="009769A3">
        <w:rPr>
          <w:noProof/>
        </w:rPr>
        <w:t>35</w:t>
      </w:r>
      <w:r w:rsidR="009769A3" w:rsidRPr="0056068F">
        <w:rPr>
          <w:noProof/>
        </w:rPr>
        <w:t xml:space="preserve">: Display skills on </w:t>
      </w:r>
      <w:r w:rsidR="009769A3">
        <w:rPr>
          <w:noProof/>
        </w:rPr>
        <w:t>your</w:t>
      </w:r>
      <w:r w:rsidR="009769A3" w:rsidRPr="0056068F">
        <w:rPr>
          <w:noProof/>
        </w:rPr>
        <w:t xml:space="preserve"> portfolio website</w:t>
      </w:r>
      <w:r>
        <w:rPr>
          <w:lang w:eastAsia="en-AU"/>
        </w:rPr>
        <w:fldChar w:fldCharType="end"/>
      </w:r>
    </w:p>
    <w:p w14:paraId="1B08E44C" w14:textId="7E478907" w:rsidR="000424E7" w:rsidRDefault="000424E7" w:rsidP="000424E7">
      <w:pPr>
        <w:rPr>
          <w:lang w:eastAsia="en-AU"/>
        </w:rPr>
      </w:pPr>
      <w:r>
        <w:rPr>
          <w:lang w:eastAsia="en-AU"/>
        </w:rPr>
        <w:t xml:space="preserve">Download and unzip the sample answer </w:t>
      </w:r>
      <w:hyperlink r:id="rId277" w:history="1">
        <w:r w:rsidR="005D7A29">
          <w:rPr>
            <w:rStyle w:val="Hyperlink"/>
            <w:lang w:eastAsia="en-AU"/>
          </w:rPr>
          <w:t>Display skills on portfolio (zip)</w:t>
        </w:r>
      </w:hyperlink>
      <w:r>
        <w:rPr>
          <w:lang w:eastAsia="en-AU"/>
        </w:rPr>
        <w:t xml:space="preserve"> – yours may be different.</w:t>
      </w:r>
    </w:p>
    <w:p w14:paraId="69921645" w14:textId="77777777" w:rsidR="00F27149" w:rsidRDefault="00F27149" w:rsidP="00F27149">
      <w:pPr>
        <w:pStyle w:val="Heading2"/>
        <w:rPr>
          <w:lang w:eastAsia="en-US"/>
        </w:rPr>
      </w:pPr>
      <w:bookmarkStart w:id="202" w:name="_Toc216707826"/>
      <w:r>
        <w:lastRenderedPageBreak/>
        <w:t>Lesson 6</w:t>
      </w:r>
      <w:bookmarkEnd w:id="202"/>
    </w:p>
    <w:p w14:paraId="729ADE66" w14:textId="02337EAF"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_Ref215569279 \h </w:instrText>
      </w:r>
      <w:r>
        <w:rPr>
          <w:lang w:eastAsia="en-AU"/>
        </w:rPr>
      </w:r>
      <w:r>
        <w:rPr>
          <w:lang w:eastAsia="en-AU"/>
        </w:rPr>
        <w:fldChar w:fldCharType="separate"/>
      </w:r>
      <w:r w:rsidR="009769A3" w:rsidRPr="00704DDD">
        <w:t xml:space="preserve">Activity </w:t>
      </w:r>
      <w:r w:rsidR="009769A3">
        <w:rPr>
          <w:noProof/>
        </w:rPr>
        <w:t>36</w:t>
      </w:r>
      <w:r w:rsidR="009769A3" w:rsidRPr="00704DDD">
        <w:t xml:space="preserve">: </w:t>
      </w:r>
      <w:r w:rsidR="009769A3">
        <w:t>Test your portfolio website</w:t>
      </w:r>
      <w:r>
        <w:rPr>
          <w:lang w:eastAsia="en-AU"/>
        </w:rPr>
        <w:fldChar w:fldCharType="end"/>
      </w:r>
    </w:p>
    <w:p w14:paraId="566FEFBE" w14:textId="4DF82C59" w:rsidR="002A6CB4" w:rsidRDefault="009041E0" w:rsidP="00CF20BC">
      <w:r w:rsidRPr="00CF20BC">
        <w:t>Answers will vary depending on your test plan</w:t>
      </w:r>
      <w:r w:rsidR="00CF20BC" w:rsidRPr="00CF20BC">
        <w:t xml:space="preserve"> and your code. </w:t>
      </w:r>
      <w:r w:rsidR="002A6CB4">
        <w:t>Refer to the table of example test results</w:t>
      </w:r>
      <w:r w:rsidR="00CE55A4">
        <w:t xml:space="preserve"> to see </w:t>
      </w:r>
      <w:r w:rsidR="00CB18F5">
        <w:t>the type of information you should include.</w:t>
      </w:r>
    </w:p>
    <w:p w14:paraId="122894F2" w14:textId="77777777" w:rsidR="00FE43CD" w:rsidRDefault="00FE43CD" w:rsidP="00FE43CD">
      <w:pPr>
        <w:pStyle w:val="Heading2"/>
        <w:rPr>
          <w:lang w:eastAsia="en-US"/>
        </w:rPr>
      </w:pPr>
      <w:bookmarkStart w:id="203" w:name="_Toc216707827"/>
      <w:r>
        <w:t>Lesson 7</w:t>
      </w:r>
      <w:bookmarkEnd w:id="203"/>
    </w:p>
    <w:p w14:paraId="76425EC9" w14:textId="53DBA6D7" w:rsidR="002A69AD" w:rsidRPr="002A69AD" w:rsidRDefault="002A69AD" w:rsidP="002A69AD">
      <w:pPr>
        <w:pStyle w:val="HeadingAnswersActivity"/>
        <w:rPr>
          <w:rFonts w:asciiTheme="minorHAnsi" w:eastAsiaTheme="minorHAnsi" w:hAnsiTheme="minorHAnsi" w:cstheme="minorBidi"/>
          <w:b w:val="0"/>
          <w:color w:val="auto"/>
          <w:sz w:val="24"/>
          <w:szCs w:val="24"/>
        </w:rPr>
      </w:pPr>
      <w:r>
        <w:rPr>
          <w:lang w:eastAsia="en-AU"/>
        </w:rPr>
        <w:fldChar w:fldCharType="begin"/>
      </w:r>
      <w:r>
        <w:rPr>
          <w:lang w:eastAsia="en-AU"/>
        </w:rPr>
        <w:instrText xml:space="preserve"> REF _Ref215569280 \h </w:instrText>
      </w:r>
      <w:r>
        <w:rPr>
          <w:lang w:eastAsia="en-AU"/>
        </w:rPr>
      </w:r>
      <w:r>
        <w:rPr>
          <w:lang w:eastAsia="en-AU"/>
        </w:rPr>
        <w:fldChar w:fldCharType="separate"/>
      </w:r>
      <w:r w:rsidR="009769A3" w:rsidRPr="00A24C8E">
        <w:t xml:space="preserve">Activity </w:t>
      </w:r>
      <w:r w:rsidR="009769A3">
        <w:rPr>
          <w:noProof/>
        </w:rPr>
        <w:t>37</w:t>
      </w:r>
      <w:r w:rsidR="009769A3" w:rsidRPr="00A24C8E">
        <w:t xml:space="preserve">: </w:t>
      </w:r>
      <w:r w:rsidR="009769A3">
        <w:t>Check your knowledge of finalising your website</w:t>
      </w:r>
      <w:r>
        <w:rPr>
          <w:lang w:eastAsia="en-AU"/>
        </w:rPr>
        <w:fldChar w:fldCharType="end"/>
      </w:r>
    </w:p>
    <w:p w14:paraId="6E773E75" w14:textId="1F8BBE8C" w:rsidR="002A69AD" w:rsidRDefault="009D442C" w:rsidP="00CC75E8">
      <w:pPr>
        <w:pStyle w:val="ListNumber"/>
        <w:numPr>
          <w:ilvl w:val="0"/>
          <w:numId w:val="91"/>
        </w:numPr>
      </w:pPr>
      <w:r w:rsidRPr="009D442C">
        <w:t>D, E, B, A, C</w:t>
      </w:r>
    </w:p>
    <w:p w14:paraId="4D07E31D" w14:textId="44E4A204" w:rsidR="00DE3011" w:rsidRPr="002A69AD" w:rsidRDefault="00DE3011" w:rsidP="00CC75E8">
      <w:pPr>
        <w:pStyle w:val="ListNumber"/>
        <w:numPr>
          <w:ilvl w:val="0"/>
          <w:numId w:val="91"/>
        </w:numPr>
      </w:pPr>
      <w:r>
        <w:t>A, C</w:t>
      </w:r>
    </w:p>
    <w:p w14:paraId="574F368A" w14:textId="77777777" w:rsidR="008E457D" w:rsidRPr="0056068F" w:rsidRDefault="008E457D" w:rsidP="008E457D"/>
    <w:p w14:paraId="14EC3257" w14:textId="77777777" w:rsidR="00494236" w:rsidRPr="0056068F" w:rsidRDefault="00494236" w:rsidP="005F1412">
      <w:pPr>
        <w:sectPr w:rsidR="00494236" w:rsidRPr="0056068F" w:rsidSect="00762193">
          <w:headerReference w:type="even" r:id="rId278"/>
          <w:footerReference w:type="even" r:id="rId279"/>
          <w:headerReference w:type="first" r:id="rId280"/>
          <w:footerReference w:type="first" r:id="rId281"/>
          <w:pgSz w:w="11906" w:h="16838" w:code="9"/>
          <w:pgMar w:top="1134" w:right="1134" w:bottom="1134" w:left="1134" w:header="567" w:footer="397" w:gutter="0"/>
          <w:cols w:space="4253"/>
          <w:docGrid w:linePitch="360"/>
        </w:sectPr>
      </w:pPr>
    </w:p>
    <w:p w14:paraId="4453DDCA" w14:textId="77777777" w:rsidR="00B1617B" w:rsidRPr="0056068F" w:rsidRDefault="00B1617B" w:rsidP="00E92E39">
      <w:pPr>
        <w:pStyle w:val="Heading1"/>
        <w:framePr w:wrap="notBeside"/>
        <w:rPr>
          <w:noProof/>
        </w:rPr>
      </w:pPr>
      <w:bookmarkStart w:id="204" w:name="_Toc216707828"/>
      <w:bookmarkStart w:id="205" w:name="_Hlk153541320"/>
      <w:r w:rsidRPr="0056068F">
        <w:rPr>
          <w:noProof/>
        </w:rPr>
        <w:lastRenderedPageBreak/>
        <w:t>References and attributions</w:t>
      </w:r>
      <w:bookmarkEnd w:id="204"/>
    </w:p>
    <w:bookmarkEnd w:id="205" w:displacedByCustomXml="next"/>
    <w:bookmarkStart w:id="206" w:name="_Toc216707829" w:displacedByCustomXml="next"/>
    <w:sdt>
      <w:sdtPr>
        <w:rPr>
          <w:rFonts w:eastAsiaTheme="minorEastAsia" w:cstheme="minorBidi"/>
          <w:b/>
          <w:bCs w:val="0"/>
          <w:color w:val="auto"/>
          <w:kern w:val="0"/>
          <w:sz w:val="24"/>
          <w:szCs w:val="24"/>
          <w:lang w:eastAsia="en-US"/>
        </w:rPr>
        <w:id w:val="-2083359563"/>
        <w:docPartObj>
          <w:docPartGallery w:val="Bibliographies"/>
          <w:docPartUnique/>
        </w:docPartObj>
      </w:sdtPr>
      <w:sdtEndPr>
        <w:rPr>
          <w:b w:val="0"/>
        </w:rPr>
      </w:sdtEndPr>
      <w:sdtContent>
        <w:p w14:paraId="60707256" w14:textId="77777777" w:rsidR="00B043F3" w:rsidRPr="0056068F" w:rsidRDefault="00B043F3" w:rsidP="00B5007F">
          <w:pPr>
            <w:pStyle w:val="Heading2"/>
            <w:rPr>
              <w:noProof/>
            </w:rPr>
          </w:pPr>
          <w:r w:rsidRPr="0056068F">
            <w:rPr>
              <w:noProof/>
            </w:rPr>
            <w:t>References</w:t>
          </w:r>
          <w:bookmarkEnd w:id="206"/>
        </w:p>
        <w:sdt>
          <w:sdtPr>
            <w:id w:val="-573587230"/>
            <w:bibliography/>
          </w:sdtPr>
          <w:sdtContent>
            <w:p w14:paraId="5053D7A9" w14:textId="77777777" w:rsidR="009769A3" w:rsidRDefault="00B043F3" w:rsidP="009769A3">
              <w:pPr>
                <w:pStyle w:val="Bibliography"/>
                <w:rPr>
                  <w:noProof/>
                </w:rPr>
              </w:pPr>
              <w:r w:rsidRPr="0056068F">
                <w:fldChar w:fldCharType="begin"/>
              </w:r>
              <w:r w:rsidRPr="0056068F">
                <w:instrText xml:space="preserve"> BIBLIOGRAPHY </w:instrText>
              </w:r>
              <w:r w:rsidRPr="0056068F">
                <w:fldChar w:fldCharType="separate"/>
              </w:r>
              <w:r w:rsidR="009769A3">
                <w:rPr>
                  <w:noProof/>
                </w:rPr>
                <w:t xml:space="preserve">BBC. (2025). </w:t>
              </w:r>
              <w:r w:rsidR="009769A3">
                <w:rPr>
                  <w:i/>
                  <w:iCs/>
                  <w:noProof/>
                </w:rPr>
                <w:t>The function of structural components of programs - Edexcel</w:t>
              </w:r>
              <w:r w:rsidR="009769A3">
                <w:rPr>
                  <w:noProof/>
                </w:rPr>
                <w:t>. Retrieved November 20, 2025, from BBC: https://www.bbc.co.uk/bitesize/guides/z433rwx/revision/1</w:t>
              </w:r>
            </w:p>
            <w:p w14:paraId="54DF32EB" w14:textId="30F5369C" w:rsidR="007E2268" w:rsidRPr="0056068F" w:rsidRDefault="00B043F3" w:rsidP="009769A3">
              <w:r w:rsidRPr="0056068F">
                <w:rPr>
                  <w:b/>
                  <w:bCs/>
                </w:rPr>
                <w:fldChar w:fldCharType="end"/>
              </w:r>
            </w:p>
          </w:sdtContent>
        </w:sdt>
      </w:sdtContent>
    </w:sdt>
    <w:bookmarkStart w:id="207" w:name="_Hlk10184735" w:displacedByCustomXml="prev"/>
    <w:p w14:paraId="11B14DDF" w14:textId="77777777" w:rsidR="00AC552B" w:rsidRPr="0056068F" w:rsidRDefault="0011605B" w:rsidP="00B5007F">
      <w:pPr>
        <w:pStyle w:val="Heading2"/>
        <w:rPr>
          <w:noProof/>
        </w:rPr>
      </w:pPr>
      <w:bookmarkStart w:id="208" w:name="_Toc216707830"/>
      <w:r w:rsidRPr="0056068F">
        <w:rPr>
          <w:noProof/>
        </w:rPr>
        <w:t>Image a</w:t>
      </w:r>
      <w:r w:rsidR="00AC552B" w:rsidRPr="0056068F">
        <w:rPr>
          <w:noProof/>
        </w:rPr>
        <w:t>ttribution</w:t>
      </w:r>
      <w:bookmarkEnd w:id="207"/>
      <w:r w:rsidR="00AC552B" w:rsidRPr="0056068F">
        <w:rPr>
          <w:noProof/>
        </w:rPr>
        <w:t>s</w:t>
      </w:r>
      <w:bookmarkEnd w:id="208"/>
    </w:p>
    <w:p w14:paraId="5A051816" w14:textId="3E1AFEBE" w:rsidR="00BF6773" w:rsidRPr="0056068F" w:rsidRDefault="00BF6773" w:rsidP="00BF6773">
      <w:pPr>
        <w:pStyle w:val="Caption"/>
        <w:rPr>
          <w:noProof/>
        </w:rPr>
      </w:pPr>
      <w:r w:rsidRPr="0056068F">
        <w:rPr>
          <w:noProof/>
        </w:rPr>
        <w:t xml:space="preserve">Table </w:t>
      </w:r>
      <w:r w:rsidRPr="0056068F">
        <w:rPr>
          <w:noProof/>
        </w:rPr>
        <w:fldChar w:fldCharType="begin"/>
      </w:r>
      <w:r w:rsidRPr="0056068F">
        <w:rPr>
          <w:noProof/>
        </w:rPr>
        <w:instrText xml:space="preserve"> SEQ Table \* ARABIC </w:instrText>
      </w:r>
      <w:r w:rsidRPr="0056068F">
        <w:rPr>
          <w:noProof/>
        </w:rPr>
        <w:fldChar w:fldCharType="separate"/>
      </w:r>
      <w:r w:rsidR="009769A3">
        <w:rPr>
          <w:noProof/>
        </w:rPr>
        <w:t>22</w:t>
      </w:r>
      <w:r w:rsidRPr="0056068F">
        <w:rPr>
          <w:noProof/>
        </w:rPr>
        <w:fldChar w:fldCharType="end"/>
      </w:r>
      <w:r w:rsidR="00BB329A" w:rsidRPr="0056068F">
        <w:rPr>
          <w:noProof/>
        </w:rPr>
        <w:t>:</w:t>
      </w:r>
      <w:r w:rsidRPr="0056068F">
        <w:rPr>
          <w:noProof/>
        </w:rPr>
        <w:t xml:space="preserve"> Image attributions</w:t>
      </w:r>
    </w:p>
    <w:tbl>
      <w:tblPr>
        <w:tblStyle w:val="TableGrid"/>
        <w:tblW w:w="5000" w:type="pct"/>
        <w:tblLayout w:type="fixed"/>
        <w:tblLook w:val="0620" w:firstRow="1" w:lastRow="0" w:firstColumn="0" w:lastColumn="0" w:noHBand="1" w:noVBand="1"/>
      </w:tblPr>
      <w:tblGrid>
        <w:gridCol w:w="3106"/>
        <w:gridCol w:w="1851"/>
        <w:gridCol w:w="2921"/>
        <w:gridCol w:w="1750"/>
      </w:tblGrid>
      <w:tr w:rsidR="00E80E2E" w:rsidRPr="0056068F" w14:paraId="687A96FA" w14:textId="77777777" w:rsidTr="0063085A">
        <w:trPr>
          <w:cnfStyle w:val="100000000000" w:firstRow="1" w:lastRow="0" w:firstColumn="0" w:lastColumn="0" w:oddVBand="0" w:evenVBand="0" w:oddHBand="0" w:evenHBand="0" w:firstRowFirstColumn="0" w:firstRowLastColumn="0" w:lastRowFirstColumn="0" w:lastRowLastColumn="0"/>
        </w:trPr>
        <w:tc>
          <w:tcPr>
            <w:tcW w:w="3106" w:type="dxa"/>
            <w:hideMark/>
          </w:tcPr>
          <w:p w14:paraId="1079E70D" w14:textId="77777777" w:rsidR="00E80E2E" w:rsidRPr="0056068F" w:rsidRDefault="00E80E2E" w:rsidP="00603DBF">
            <w:pPr>
              <w:spacing w:after="200" w:line="276" w:lineRule="auto"/>
            </w:pPr>
            <w:r w:rsidRPr="0056068F">
              <w:t>Title</w:t>
            </w:r>
          </w:p>
        </w:tc>
        <w:tc>
          <w:tcPr>
            <w:tcW w:w="1851" w:type="dxa"/>
            <w:hideMark/>
          </w:tcPr>
          <w:p w14:paraId="2FA19625" w14:textId="77777777" w:rsidR="00E80E2E" w:rsidRPr="0056068F" w:rsidRDefault="00E80E2E" w:rsidP="00603DBF">
            <w:pPr>
              <w:spacing w:after="200" w:line="276" w:lineRule="auto"/>
            </w:pPr>
            <w:r w:rsidRPr="0056068F">
              <w:t>Creator</w:t>
            </w:r>
          </w:p>
        </w:tc>
        <w:tc>
          <w:tcPr>
            <w:tcW w:w="2921" w:type="dxa"/>
            <w:hideMark/>
          </w:tcPr>
          <w:p w14:paraId="6509DAA9" w14:textId="77777777" w:rsidR="00E80E2E" w:rsidRPr="0056068F" w:rsidRDefault="00E80E2E" w:rsidP="00603DBF">
            <w:pPr>
              <w:spacing w:after="200" w:line="276" w:lineRule="auto"/>
            </w:pPr>
            <w:r w:rsidRPr="0056068F">
              <w:t>Licence</w:t>
            </w:r>
          </w:p>
        </w:tc>
        <w:tc>
          <w:tcPr>
            <w:tcW w:w="1750" w:type="dxa"/>
            <w:hideMark/>
          </w:tcPr>
          <w:p w14:paraId="461681B3" w14:textId="77777777" w:rsidR="00E80E2E" w:rsidRPr="0056068F" w:rsidRDefault="00E80E2E" w:rsidP="00603DBF">
            <w:pPr>
              <w:spacing w:after="200" w:line="276" w:lineRule="auto"/>
            </w:pPr>
            <w:r w:rsidRPr="0056068F">
              <w:t>Modified/By</w:t>
            </w:r>
          </w:p>
        </w:tc>
      </w:tr>
      <w:tr w:rsidR="00A67A94" w:rsidRPr="0056068F" w14:paraId="24D85C28" w14:textId="77777777" w:rsidTr="0063085A">
        <w:tc>
          <w:tcPr>
            <w:tcW w:w="3106" w:type="dxa"/>
            <w:hideMark/>
          </w:tcPr>
          <w:p w14:paraId="41FEE4B0" w14:textId="4FC074B0" w:rsidR="00A67A94" w:rsidRPr="0056068F" w:rsidRDefault="00A67A94" w:rsidP="00A67A94">
            <w:pPr>
              <w:rPr>
                <w:rFonts w:cstheme="minorHAnsi"/>
              </w:rPr>
            </w:pPr>
            <w:r w:rsidRPr="0056068F">
              <w:rPr>
                <w:rFonts w:cstheme="minorHAnsi"/>
              </w:rPr>
              <w:t xml:space="preserve">Cover image – </w:t>
            </w:r>
            <w:hyperlink r:id="rId282" w:history="1">
              <w:r w:rsidR="00971AC7">
                <w:rPr>
                  <w:rStyle w:val="Hyperlink"/>
                  <w:rFonts w:cstheme="minorHAnsi"/>
                </w:rPr>
                <w:t>Adobe Stock 375315317</w:t>
              </w:r>
            </w:hyperlink>
          </w:p>
        </w:tc>
        <w:tc>
          <w:tcPr>
            <w:tcW w:w="1851" w:type="dxa"/>
            <w:hideMark/>
          </w:tcPr>
          <w:p w14:paraId="6A98150B" w14:textId="77777777" w:rsidR="00A67A94" w:rsidRPr="0056068F" w:rsidRDefault="00A67A94" w:rsidP="00A67A94">
            <w:r w:rsidRPr="0056068F">
              <w:t>Unknown</w:t>
            </w:r>
          </w:p>
        </w:tc>
        <w:tc>
          <w:tcPr>
            <w:tcW w:w="2921" w:type="dxa"/>
            <w:hideMark/>
          </w:tcPr>
          <w:p w14:paraId="676C306B" w14:textId="3DA2FFE0" w:rsidR="00A67A94" w:rsidRPr="0056068F" w:rsidRDefault="00A67A94" w:rsidP="00A67A94">
            <w:r w:rsidRPr="0056068F">
              <w:t xml:space="preserve">© Adobe Stock </w:t>
            </w:r>
            <w:r w:rsidR="00971AC7">
              <w:t>copied</w:t>
            </w:r>
            <w:r w:rsidRPr="0056068F">
              <w:t xml:space="preserve"> under licence</w:t>
            </w:r>
          </w:p>
        </w:tc>
        <w:tc>
          <w:tcPr>
            <w:tcW w:w="1750" w:type="dxa"/>
            <w:hideMark/>
          </w:tcPr>
          <w:p w14:paraId="3C8A6884" w14:textId="54A71AC2" w:rsidR="00A67A94" w:rsidRPr="0056068F" w:rsidRDefault="00971AC7" w:rsidP="00A67A94">
            <w:r>
              <w:t>N/A</w:t>
            </w:r>
          </w:p>
        </w:tc>
      </w:tr>
      <w:tr w:rsidR="00180A8E" w:rsidRPr="0056068F" w14:paraId="61AD690A" w14:textId="77777777" w:rsidTr="0063085A">
        <w:tc>
          <w:tcPr>
            <w:tcW w:w="3106" w:type="dxa"/>
          </w:tcPr>
          <w:p w14:paraId="1B5439F5" w14:textId="64D71F4A" w:rsidR="00180A8E" w:rsidRPr="0056068F" w:rsidRDefault="005E728F" w:rsidP="00180A8E">
            <w:pPr>
              <w:rPr>
                <w:rFonts w:cstheme="minorHAnsi"/>
              </w:rPr>
            </w:pPr>
            <w:r>
              <w:fldChar w:fldCharType="begin"/>
            </w:r>
            <w:r>
              <w:instrText xml:space="preserve"> REF _Ref216685659 \h </w:instrText>
            </w:r>
            <w:r>
              <w:fldChar w:fldCharType="separate"/>
            </w:r>
            <w:r w:rsidR="009769A3" w:rsidRPr="0056068F">
              <w:rPr>
                <w:noProof/>
              </w:rPr>
              <w:t xml:space="preserve">Figure </w:t>
            </w:r>
            <w:r w:rsidR="009769A3">
              <w:rPr>
                <w:noProof/>
              </w:rPr>
              <w:t>7</w:t>
            </w:r>
            <w:r>
              <w:fldChar w:fldCharType="end"/>
            </w:r>
            <w:r w:rsidR="00180A8E">
              <w:t xml:space="preserve"> – </w:t>
            </w:r>
            <w:hyperlink r:id="rId283" w:history="1">
              <w:r w:rsidR="00180A8E" w:rsidRPr="00C93C99">
                <w:rPr>
                  <w:rStyle w:val="Hyperlink"/>
                </w:rPr>
                <w:t>Getty image 1253774851</w:t>
              </w:r>
            </w:hyperlink>
          </w:p>
        </w:tc>
        <w:tc>
          <w:tcPr>
            <w:tcW w:w="1851" w:type="dxa"/>
          </w:tcPr>
          <w:p w14:paraId="0940342A" w14:textId="3631F0CA" w:rsidR="00180A8E" w:rsidRPr="0056068F" w:rsidRDefault="00180A8E" w:rsidP="00180A8E">
            <w:r>
              <w:t>Unknown</w:t>
            </w:r>
          </w:p>
        </w:tc>
        <w:tc>
          <w:tcPr>
            <w:tcW w:w="2921" w:type="dxa"/>
          </w:tcPr>
          <w:p w14:paraId="7F1DDFA8" w14:textId="34EF5046" w:rsidR="00180A8E" w:rsidRPr="0056068F" w:rsidRDefault="00180A8E" w:rsidP="00180A8E">
            <w:pPr>
              <w:rPr>
                <w:rFonts w:cstheme="minorHAnsi"/>
              </w:rPr>
            </w:pPr>
            <w:r>
              <w:t>© Getty Images modified under licence</w:t>
            </w:r>
          </w:p>
        </w:tc>
        <w:tc>
          <w:tcPr>
            <w:tcW w:w="1750" w:type="dxa"/>
          </w:tcPr>
          <w:p w14:paraId="381A3D46" w14:textId="5BE74D91" w:rsidR="00180A8E" w:rsidRPr="0056068F" w:rsidRDefault="00180A8E" w:rsidP="00180A8E">
            <w:r>
              <w:t>TAFE NSW</w:t>
            </w:r>
          </w:p>
        </w:tc>
      </w:tr>
      <w:tr w:rsidR="008C2DED" w:rsidRPr="0056068F" w14:paraId="558DC4A3" w14:textId="77777777" w:rsidTr="0063085A">
        <w:tc>
          <w:tcPr>
            <w:tcW w:w="3106" w:type="dxa"/>
          </w:tcPr>
          <w:p w14:paraId="68668B70" w14:textId="39A4A7A6" w:rsidR="008C2DED" w:rsidRPr="0056068F" w:rsidRDefault="005E728F" w:rsidP="008C2DED">
            <w:pPr>
              <w:rPr>
                <w:rFonts w:cstheme="minorHAnsi"/>
              </w:rPr>
            </w:pPr>
            <w:r>
              <w:fldChar w:fldCharType="begin"/>
            </w:r>
            <w:r>
              <w:instrText xml:space="preserve"> REF _Ref216685667 \h </w:instrText>
            </w:r>
            <w:r>
              <w:fldChar w:fldCharType="separate"/>
            </w:r>
            <w:r w:rsidR="009769A3" w:rsidRPr="0056068F">
              <w:rPr>
                <w:noProof/>
              </w:rPr>
              <w:t xml:space="preserve">Figure </w:t>
            </w:r>
            <w:r w:rsidR="009769A3">
              <w:rPr>
                <w:noProof/>
              </w:rPr>
              <w:t>10</w:t>
            </w:r>
            <w:r>
              <w:fldChar w:fldCharType="end"/>
            </w:r>
            <w:r>
              <w:t xml:space="preserve"> – </w:t>
            </w:r>
            <w:r w:rsidR="008C2DED">
              <w:t>S</w:t>
            </w:r>
            <w:r w:rsidR="008C2DED" w:rsidRPr="00EA15C5">
              <w:t xml:space="preserve">creenshot from </w:t>
            </w:r>
            <w:r w:rsidR="008C2DED" w:rsidRPr="00940113">
              <w:t>validator.w3.org</w:t>
            </w:r>
          </w:p>
        </w:tc>
        <w:tc>
          <w:tcPr>
            <w:tcW w:w="1851" w:type="dxa"/>
          </w:tcPr>
          <w:p w14:paraId="41003CA7" w14:textId="54B8D6F4" w:rsidR="008C2DED" w:rsidRPr="0056068F" w:rsidRDefault="008C2DED" w:rsidP="008C2DED">
            <w:r>
              <w:t>W3C</w:t>
            </w:r>
          </w:p>
        </w:tc>
        <w:tc>
          <w:tcPr>
            <w:tcW w:w="2921" w:type="dxa"/>
          </w:tcPr>
          <w:p w14:paraId="41239AE6" w14:textId="521B2F99" w:rsidR="008C2DED" w:rsidRPr="0056068F" w:rsidRDefault="008C2DED" w:rsidP="008C2DED">
            <w:pPr>
              <w:rPr>
                <w:rFonts w:cstheme="minorHAnsi"/>
              </w:rPr>
            </w:pPr>
            <w:r>
              <w:t xml:space="preserve">Copied under s113P, W3C, </w:t>
            </w:r>
            <w:r w:rsidRPr="00214CF5">
              <w:t>https://validator.w3.org</w:t>
            </w:r>
            <w:r>
              <w:t>, accessed 12/12/2025</w:t>
            </w:r>
          </w:p>
        </w:tc>
        <w:tc>
          <w:tcPr>
            <w:tcW w:w="1750" w:type="dxa"/>
          </w:tcPr>
          <w:p w14:paraId="0DFA474B" w14:textId="77FDDC11" w:rsidR="008C2DED" w:rsidRPr="0056068F" w:rsidRDefault="008C2DED" w:rsidP="008C2DED">
            <w:r>
              <w:t>N/A</w:t>
            </w:r>
          </w:p>
        </w:tc>
      </w:tr>
      <w:tr w:rsidR="00323B54" w:rsidRPr="0056068F" w14:paraId="53A7E2BB" w14:textId="77777777" w:rsidTr="0063085A">
        <w:tc>
          <w:tcPr>
            <w:tcW w:w="3106" w:type="dxa"/>
          </w:tcPr>
          <w:p w14:paraId="5FB5B524" w14:textId="1D2CC2EE" w:rsidR="00323B54" w:rsidRPr="0056068F" w:rsidRDefault="0017172B" w:rsidP="00323B54">
            <w:pPr>
              <w:rPr>
                <w:rFonts w:cstheme="minorHAnsi"/>
              </w:rPr>
            </w:pPr>
            <w:r>
              <w:fldChar w:fldCharType="begin"/>
            </w:r>
            <w:r>
              <w:instrText xml:space="preserve"> REF _Ref216685684 \h </w:instrText>
            </w:r>
            <w:r>
              <w:fldChar w:fldCharType="separate"/>
            </w:r>
            <w:r w:rsidR="009769A3" w:rsidRPr="0056068F">
              <w:rPr>
                <w:noProof/>
              </w:rPr>
              <w:t xml:space="preserve">Figure </w:t>
            </w:r>
            <w:r w:rsidR="009769A3">
              <w:rPr>
                <w:noProof/>
              </w:rPr>
              <w:t>23</w:t>
            </w:r>
            <w:r>
              <w:fldChar w:fldCharType="end"/>
            </w:r>
            <w:r>
              <w:t xml:space="preserve"> – </w:t>
            </w:r>
            <w:r w:rsidR="00323B54">
              <w:t>S</w:t>
            </w:r>
            <w:r w:rsidR="00323B54" w:rsidRPr="00EA15C5">
              <w:t xml:space="preserve">creenshot from </w:t>
            </w:r>
            <w:r w:rsidR="00323B54" w:rsidRPr="00940113">
              <w:t>validator.w3.org</w:t>
            </w:r>
          </w:p>
        </w:tc>
        <w:tc>
          <w:tcPr>
            <w:tcW w:w="1851" w:type="dxa"/>
          </w:tcPr>
          <w:p w14:paraId="58F2FFB1" w14:textId="2A6B29F7" w:rsidR="00323B54" w:rsidRPr="0056068F" w:rsidRDefault="00323B54" w:rsidP="00323B54">
            <w:r>
              <w:t>W3C</w:t>
            </w:r>
          </w:p>
        </w:tc>
        <w:tc>
          <w:tcPr>
            <w:tcW w:w="2921" w:type="dxa"/>
          </w:tcPr>
          <w:p w14:paraId="7D480C6D" w14:textId="6C35A2CC" w:rsidR="00323B54" w:rsidRPr="0056068F" w:rsidRDefault="00323B54" w:rsidP="00323B54">
            <w:pPr>
              <w:rPr>
                <w:rFonts w:cstheme="minorHAnsi"/>
              </w:rPr>
            </w:pPr>
            <w:r>
              <w:t xml:space="preserve">Copied under s113P, W3C, </w:t>
            </w:r>
            <w:r w:rsidRPr="00214CF5">
              <w:t>https://validator.w3.org</w:t>
            </w:r>
            <w:r>
              <w:t>, accessed 12/12/2025</w:t>
            </w:r>
          </w:p>
        </w:tc>
        <w:tc>
          <w:tcPr>
            <w:tcW w:w="1750" w:type="dxa"/>
          </w:tcPr>
          <w:p w14:paraId="5011BDB7" w14:textId="60B3638B" w:rsidR="00323B54" w:rsidRPr="0056068F" w:rsidRDefault="00323B54" w:rsidP="00323B54">
            <w:r>
              <w:t>N/A</w:t>
            </w:r>
          </w:p>
        </w:tc>
      </w:tr>
      <w:tr w:rsidR="005E728F" w:rsidRPr="0056068F" w14:paraId="3CFEAFD9" w14:textId="77777777" w:rsidTr="0063085A">
        <w:tc>
          <w:tcPr>
            <w:tcW w:w="3106" w:type="dxa"/>
          </w:tcPr>
          <w:p w14:paraId="1C34D3A4" w14:textId="3D43A107" w:rsidR="005E728F" w:rsidRPr="0056068F" w:rsidRDefault="0017172B" w:rsidP="005E728F">
            <w:pPr>
              <w:rPr>
                <w:rFonts w:cstheme="minorHAnsi"/>
              </w:rPr>
            </w:pPr>
            <w:r>
              <w:fldChar w:fldCharType="begin"/>
            </w:r>
            <w:r>
              <w:instrText xml:space="preserve"> REF _Ref216685693 \h </w:instrText>
            </w:r>
            <w:r>
              <w:fldChar w:fldCharType="separate"/>
            </w:r>
            <w:r w:rsidR="009769A3" w:rsidRPr="0056068F">
              <w:rPr>
                <w:noProof/>
              </w:rPr>
              <w:t xml:space="preserve">Figure </w:t>
            </w:r>
            <w:r w:rsidR="009769A3">
              <w:rPr>
                <w:noProof/>
              </w:rPr>
              <w:t>24</w:t>
            </w:r>
            <w:r>
              <w:fldChar w:fldCharType="end"/>
            </w:r>
            <w:r w:rsidR="005E728F">
              <w:t xml:space="preserve"> – </w:t>
            </w:r>
            <w:hyperlink r:id="rId284" w:history="1">
              <w:r w:rsidR="005E728F" w:rsidRPr="000733E9">
                <w:rPr>
                  <w:rStyle w:val="Hyperlink"/>
                </w:rPr>
                <w:t>Getty image 1138858214</w:t>
              </w:r>
            </w:hyperlink>
          </w:p>
        </w:tc>
        <w:tc>
          <w:tcPr>
            <w:tcW w:w="1851" w:type="dxa"/>
          </w:tcPr>
          <w:p w14:paraId="31A7ED4E" w14:textId="3367497A" w:rsidR="005E728F" w:rsidRPr="0056068F" w:rsidRDefault="005E728F" w:rsidP="005E728F">
            <w:r>
              <w:t>Unknown</w:t>
            </w:r>
          </w:p>
        </w:tc>
        <w:tc>
          <w:tcPr>
            <w:tcW w:w="2921" w:type="dxa"/>
          </w:tcPr>
          <w:p w14:paraId="1247A20E" w14:textId="1C7A99AD" w:rsidR="005E728F" w:rsidRPr="0056068F" w:rsidRDefault="005E728F" w:rsidP="005E728F">
            <w:pPr>
              <w:rPr>
                <w:rFonts w:cstheme="minorHAnsi"/>
              </w:rPr>
            </w:pPr>
            <w:r>
              <w:t>© Getty Images modified under licence</w:t>
            </w:r>
          </w:p>
        </w:tc>
        <w:tc>
          <w:tcPr>
            <w:tcW w:w="1750" w:type="dxa"/>
          </w:tcPr>
          <w:p w14:paraId="6120A8F5" w14:textId="266638D9" w:rsidR="005E728F" w:rsidRPr="0056068F" w:rsidRDefault="005E728F" w:rsidP="005E728F">
            <w:r>
              <w:t>TAFE NSW</w:t>
            </w:r>
          </w:p>
        </w:tc>
      </w:tr>
    </w:tbl>
    <w:p w14:paraId="54A390D4" w14:textId="77777777" w:rsidR="0045130F" w:rsidRPr="0056068F" w:rsidRDefault="0045130F" w:rsidP="00F43D2F"/>
    <w:p w14:paraId="21F7F9F2" w14:textId="77777777" w:rsidR="0045130F" w:rsidRPr="0056068F" w:rsidRDefault="0045130F" w:rsidP="00F43D2F">
      <w:pPr>
        <w:sectPr w:rsidR="0045130F" w:rsidRPr="0056068F" w:rsidSect="00762193">
          <w:headerReference w:type="even" r:id="rId285"/>
          <w:footerReference w:type="even" r:id="rId286"/>
          <w:headerReference w:type="first" r:id="rId287"/>
          <w:footerReference w:type="first" r:id="rId288"/>
          <w:pgSz w:w="11906" w:h="16838" w:code="9"/>
          <w:pgMar w:top="1134" w:right="1134" w:bottom="1134" w:left="1134" w:header="567" w:footer="397" w:gutter="0"/>
          <w:cols w:space="4253"/>
          <w:docGrid w:linePitch="360"/>
        </w:sectPr>
      </w:pPr>
    </w:p>
    <w:p w14:paraId="413C8617" w14:textId="77777777" w:rsidR="00B847C0" w:rsidRPr="0056068F" w:rsidRDefault="00B847C0" w:rsidP="00E92E39">
      <w:pPr>
        <w:pStyle w:val="Heading1"/>
        <w:framePr w:wrap="notBeside"/>
        <w:rPr>
          <w:noProof/>
        </w:rPr>
      </w:pPr>
      <w:bookmarkStart w:id="209" w:name="_Toc216707831"/>
      <w:r w:rsidRPr="0056068F">
        <w:rPr>
          <w:noProof/>
        </w:rPr>
        <w:lastRenderedPageBreak/>
        <w:t xml:space="preserve">Appendix: </w:t>
      </w:r>
      <w:r w:rsidR="00BF6773" w:rsidRPr="0056068F">
        <w:rPr>
          <w:noProof/>
        </w:rPr>
        <w:t>L</w:t>
      </w:r>
      <w:r w:rsidRPr="0056068F">
        <w:rPr>
          <w:noProof/>
        </w:rPr>
        <w:t>inks</w:t>
      </w:r>
      <w:bookmarkEnd w:id="209"/>
    </w:p>
    <w:p w14:paraId="49F0FDA4" w14:textId="77777777" w:rsidR="008D6EBB" w:rsidRPr="0056068F" w:rsidRDefault="00BF6773" w:rsidP="00B847C0">
      <w:r w:rsidRPr="0056068F">
        <w:t xml:space="preserve">Below is a </w:t>
      </w:r>
      <w:r w:rsidR="00B847C0" w:rsidRPr="0056068F">
        <w:t xml:space="preserve">list of all URLs linked </w:t>
      </w:r>
      <w:r w:rsidRPr="0056068F">
        <w:t>i</w:t>
      </w:r>
      <w:r w:rsidR="00B847C0" w:rsidRPr="0056068F">
        <w:t xml:space="preserve">n this </w:t>
      </w:r>
      <w:r w:rsidR="00B6602F" w:rsidRPr="0056068F">
        <w:t>workbook</w:t>
      </w:r>
      <w:r w:rsidR="00B847C0" w:rsidRPr="0056068F">
        <w:t>.</w:t>
      </w:r>
    </w:p>
    <w:p w14:paraId="08F381FD" w14:textId="0BE9433E" w:rsidR="00BA691C" w:rsidRDefault="003B5482" w:rsidP="003B5482">
      <w:pPr>
        <w:pStyle w:val="Caption"/>
      </w:pPr>
      <w:r>
        <w:t xml:space="preserve">Table </w:t>
      </w:r>
      <w:r>
        <w:fldChar w:fldCharType="begin"/>
      </w:r>
      <w:r>
        <w:instrText xml:space="preserve"> SEQ Table \* ARABIC </w:instrText>
      </w:r>
      <w:r>
        <w:fldChar w:fldCharType="separate"/>
      </w:r>
      <w:r w:rsidR="009769A3">
        <w:rPr>
          <w:noProof/>
        </w:rPr>
        <w:t>23</w:t>
      </w:r>
      <w:r>
        <w:fldChar w:fldCharType="end"/>
      </w:r>
      <w:r>
        <w:t>: URLs</w:t>
      </w:r>
    </w:p>
    <w:tbl>
      <w:tblPr>
        <w:tblStyle w:val="TableGrid"/>
        <w:tblW w:w="0" w:type="auto"/>
        <w:tblLayout w:type="fixed"/>
        <w:tblLook w:val="0620" w:firstRow="1" w:lastRow="0" w:firstColumn="0" w:lastColumn="0" w:noHBand="1" w:noVBand="1"/>
      </w:tblPr>
      <w:tblGrid>
        <w:gridCol w:w="3539"/>
        <w:gridCol w:w="6089"/>
      </w:tblGrid>
      <w:tr w:rsidR="003B5482" w14:paraId="0D2EBE60" w14:textId="77777777" w:rsidTr="00FB20C8">
        <w:trPr>
          <w:cnfStyle w:val="100000000000" w:firstRow="1" w:lastRow="0" w:firstColumn="0" w:lastColumn="0" w:oddVBand="0" w:evenVBand="0" w:oddHBand="0" w:evenHBand="0" w:firstRowFirstColumn="0" w:firstRowLastColumn="0" w:lastRowFirstColumn="0" w:lastRowLastColumn="0"/>
        </w:trPr>
        <w:tc>
          <w:tcPr>
            <w:tcW w:w="3539" w:type="dxa"/>
          </w:tcPr>
          <w:p w14:paraId="10FD1EB8" w14:textId="77777777" w:rsidR="003B5482" w:rsidRDefault="003B5482" w:rsidP="003B5482">
            <w:r>
              <w:t>Link title</w:t>
            </w:r>
          </w:p>
        </w:tc>
        <w:tc>
          <w:tcPr>
            <w:tcW w:w="6089" w:type="dxa"/>
          </w:tcPr>
          <w:p w14:paraId="59903ADB" w14:textId="77777777" w:rsidR="003B5482" w:rsidRDefault="003B5482" w:rsidP="003B5482">
            <w:r>
              <w:t>URL</w:t>
            </w:r>
          </w:p>
        </w:tc>
      </w:tr>
      <w:tr w:rsidR="003B5482" w14:paraId="2A00B13B" w14:textId="77777777" w:rsidTr="00FB20C8">
        <w:tc>
          <w:tcPr>
            <w:tcW w:w="3539" w:type="dxa"/>
          </w:tcPr>
          <w:p w14:paraId="554A220B" w14:textId="77777777" w:rsidR="003B5482" w:rsidRDefault="003B5482" w:rsidP="003B5482">
            <w:r>
              <w:t xml:space="preserve">@use </w:t>
            </w:r>
            <w:proofErr w:type="spellStart"/>
            <w:r>
              <w:t>JSDoc</w:t>
            </w:r>
            <w:proofErr w:type="spellEnd"/>
          </w:p>
        </w:tc>
        <w:tc>
          <w:tcPr>
            <w:tcW w:w="6089" w:type="dxa"/>
          </w:tcPr>
          <w:p w14:paraId="1808F08B" w14:textId="77777777" w:rsidR="003B5482" w:rsidRDefault="003B5482" w:rsidP="003B5482">
            <w:r>
              <w:t>https://jsdoc.app/</w:t>
            </w:r>
          </w:p>
        </w:tc>
      </w:tr>
      <w:tr w:rsidR="003B5482" w14:paraId="5D52294A" w14:textId="77777777" w:rsidTr="00FB20C8">
        <w:tc>
          <w:tcPr>
            <w:tcW w:w="3539" w:type="dxa"/>
          </w:tcPr>
          <w:p w14:paraId="779BE8C4" w14:textId="77777777" w:rsidR="003B5482" w:rsidRDefault="003B5482" w:rsidP="003B5482">
            <w:r>
              <w:t>Accessibility, Usability, and Inclusion</w:t>
            </w:r>
          </w:p>
        </w:tc>
        <w:tc>
          <w:tcPr>
            <w:tcW w:w="6089" w:type="dxa"/>
          </w:tcPr>
          <w:p w14:paraId="333D9A38" w14:textId="77777777" w:rsidR="003B5482" w:rsidRDefault="003B5482" w:rsidP="003B5482">
            <w:r>
              <w:t>https://www.w3.org/WAI/fundamentals/accessibility-usability-inclusion/</w:t>
            </w:r>
          </w:p>
        </w:tc>
      </w:tr>
      <w:tr w:rsidR="003B5482" w14:paraId="19BD11DE" w14:textId="77777777" w:rsidTr="00FB20C8">
        <w:tc>
          <w:tcPr>
            <w:tcW w:w="3539" w:type="dxa"/>
          </w:tcPr>
          <w:p w14:paraId="3406D8A5" w14:textId="77777777" w:rsidR="003B5482" w:rsidRDefault="003B5482" w:rsidP="003B5482">
            <w:r>
              <w:t>Active listening</w:t>
            </w:r>
          </w:p>
        </w:tc>
        <w:tc>
          <w:tcPr>
            <w:tcW w:w="6089" w:type="dxa"/>
          </w:tcPr>
          <w:p w14:paraId="05B206D7" w14:textId="77777777" w:rsidR="003B5482" w:rsidRDefault="003B5482" w:rsidP="003B5482">
            <w:r>
              <w:t>https://www.linkedin.com/learning/facilitation-skills-for-managers-and-leaders/active-listening?resume=false&amp;u=57684225</w:t>
            </w:r>
          </w:p>
        </w:tc>
      </w:tr>
      <w:tr w:rsidR="003B5482" w14:paraId="50F5DEA0" w14:textId="77777777" w:rsidTr="00FB20C8">
        <w:tc>
          <w:tcPr>
            <w:tcW w:w="3539" w:type="dxa"/>
          </w:tcPr>
          <w:p w14:paraId="05632820" w14:textId="77777777" w:rsidR="003B5482" w:rsidRDefault="003B5482" w:rsidP="003B5482">
            <w:r>
              <w:t>Activity files (zip)</w:t>
            </w:r>
          </w:p>
        </w:tc>
        <w:tc>
          <w:tcPr>
            <w:tcW w:w="6089" w:type="dxa"/>
          </w:tcPr>
          <w:p w14:paraId="48070920" w14:textId="77777777" w:rsidR="003B5482" w:rsidRDefault="003B5482" w:rsidP="003B5482">
            <w:r>
              <w:t>https://share.tafensw.edu.au/share/items/2fca9229-cf58-41b2-a256-1a59bd7bd0b1/0/?attachment.uuid=46e9bf33-25be-4488-ac30-263c40e884db</w:t>
            </w:r>
          </w:p>
        </w:tc>
      </w:tr>
      <w:tr w:rsidR="003B5482" w14:paraId="552347E3" w14:textId="77777777" w:rsidTr="00FB20C8">
        <w:tc>
          <w:tcPr>
            <w:tcW w:w="3539" w:type="dxa"/>
          </w:tcPr>
          <w:p w14:paraId="036A7D57" w14:textId="77777777" w:rsidR="003B5482" w:rsidRDefault="003B5482" w:rsidP="003B5482">
            <w:r>
              <w:t xml:space="preserve">Adobe </w:t>
            </w:r>
            <w:proofErr w:type="spellStart"/>
            <w:r>
              <w:t>Color</w:t>
            </w:r>
            <w:proofErr w:type="spellEnd"/>
          </w:p>
        </w:tc>
        <w:tc>
          <w:tcPr>
            <w:tcW w:w="6089" w:type="dxa"/>
          </w:tcPr>
          <w:p w14:paraId="27572496" w14:textId="77777777" w:rsidR="003B5482" w:rsidRDefault="003B5482" w:rsidP="003B5482">
            <w:r>
              <w:t>https://color.adobe.com/</w:t>
            </w:r>
          </w:p>
        </w:tc>
      </w:tr>
      <w:tr w:rsidR="003B5482" w14:paraId="031D45AC" w14:textId="77777777" w:rsidTr="00FB20C8">
        <w:tc>
          <w:tcPr>
            <w:tcW w:w="3539" w:type="dxa"/>
          </w:tcPr>
          <w:p w14:paraId="584A6851" w14:textId="77777777" w:rsidR="003B5482" w:rsidRDefault="003B5482" w:rsidP="003B5482">
            <w:r>
              <w:t>Array</w:t>
            </w:r>
          </w:p>
        </w:tc>
        <w:tc>
          <w:tcPr>
            <w:tcW w:w="6089" w:type="dxa"/>
          </w:tcPr>
          <w:p w14:paraId="3990CD35" w14:textId="77777777" w:rsidR="003B5482" w:rsidRDefault="003B5482" w:rsidP="003B5482">
            <w:r>
              <w:t>https://developer.mozilla.org/en-US/docs/Web/JavaScript/Reference/Global_Objects/Array</w:t>
            </w:r>
          </w:p>
        </w:tc>
      </w:tr>
      <w:tr w:rsidR="003B5482" w14:paraId="47FCFB54" w14:textId="77777777" w:rsidTr="00FB20C8">
        <w:tc>
          <w:tcPr>
            <w:tcW w:w="3539" w:type="dxa"/>
          </w:tcPr>
          <w:p w14:paraId="15067BAD" w14:textId="77777777" w:rsidR="003B5482" w:rsidRDefault="003B5482" w:rsidP="003B5482">
            <w:r>
              <w:t>Ask powerful questions</w:t>
            </w:r>
          </w:p>
        </w:tc>
        <w:tc>
          <w:tcPr>
            <w:tcW w:w="6089" w:type="dxa"/>
          </w:tcPr>
          <w:p w14:paraId="34C36B6D" w14:textId="77777777" w:rsidR="003B5482" w:rsidRDefault="003B5482" w:rsidP="003B5482">
            <w:r>
              <w:t>https://www.linkedin.com/learning/facilitation-skills-for-managers-and-leaders/ask-powerful-questions?resume=false&amp;u=57684225</w:t>
            </w:r>
          </w:p>
        </w:tc>
      </w:tr>
      <w:tr w:rsidR="003B5482" w14:paraId="4EB22015" w14:textId="77777777" w:rsidTr="00FB20C8">
        <w:tc>
          <w:tcPr>
            <w:tcW w:w="3539" w:type="dxa"/>
          </w:tcPr>
          <w:p w14:paraId="4F42B156" w14:textId="77777777" w:rsidR="003B5482" w:rsidRDefault="003B5482" w:rsidP="003B5482">
            <w:r>
              <w:t>Balsamiq</w:t>
            </w:r>
          </w:p>
        </w:tc>
        <w:tc>
          <w:tcPr>
            <w:tcW w:w="6089" w:type="dxa"/>
          </w:tcPr>
          <w:p w14:paraId="4C9A18B1" w14:textId="77777777" w:rsidR="003B5482" w:rsidRDefault="003B5482" w:rsidP="003B5482">
            <w:r>
              <w:t>https://balsamiq.com/</w:t>
            </w:r>
          </w:p>
        </w:tc>
      </w:tr>
      <w:tr w:rsidR="003B5482" w14:paraId="75C909CB" w14:textId="77777777" w:rsidTr="00FB20C8">
        <w:tc>
          <w:tcPr>
            <w:tcW w:w="3539" w:type="dxa"/>
          </w:tcPr>
          <w:p w14:paraId="2285A10B" w14:textId="77777777" w:rsidR="003B5482" w:rsidRDefault="003B5482" w:rsidP="003B5482">
            <w:proofErr w:type="spellStart"/>
            <w:r>
              <w:t>Browserling</w:t>
            </w:r>
            <w:proofErr w:type="spellEnd"/>
          </w:p>
        </w:tc>
        <w:tc>
          <w:tcPr>
            <w:tcW w:w="6089" w:type="dxa"/>
          </w:tcPr>
          <w:p w14:paraId="7B7FED8C" w14:textId="77777777" w:rsidR="003B5482" w:rsidRDefault="003B5482" w:rsidP="003B5482">
            <w:r>
              <w:t>https://www.browserling.com/</w:t>
            </w:r>
          </w:p>
        </w:tc>
      </w:tr>
      <w:tr w:rsidR="003B5482" w14:paraId="726585D4" w14:textId="77777777" w:rsidTr="00FB20C8">
        <w:tc>
          <w:tcPr>
            <w:tcW w:w="3539" w:type="dxa"/>
          </w:tcPr>
          <w:p w14:paraId="235BE882" w14:textId="77777777" w:rsidR="003B5482" w:rsidRDefault="003B5482" w:rsidP="003B5482">
            <w:proofErr w:type="spellStart"/>
            <w:r>
              <w:t>Browserling</w:t>
            </w:r>
            <w:proofErr w:type="spellEnd"/>
            <w:r>
              <w:t xml:space="preserve"> Tutorial for Beginners</w:t>
            </w:r>
          </w:p>
        </w:tc>
        <w:tc>
          <w:tcPr>
            <w:tcW w:w="6089" w:type="dxa"/>
          </w:tcPr>
          <w:p w14:paraId="17F37894" w14:textId="77777777" w:rsidR="003B5482" w:rsidRDefault="003B5482" w:rsidP="003B5482">
            <w:r>
              <w:t>https://qa.world/browserling-tutorial-for-beginners/</w:t>
            </w:r>
          </w:p>
        </w:tc>
      </w:tr>
      <w:tr w:rsidR="003B5482" w14:paraId="398543E7" w14:textId="77777777" w:rsidTr="00FB20C8">
        <w:tc>
          <w:tcPr>
            <w:tcW w:w="3539" w:type="dxa"/>
          </w:tcPr>
          <w:p w14:paraId="04D9BD52" w14:textId="77777777" w:rsidR="003B5482" w:rsidRDefault="003B5482" w:rsidP="003B5482">
            <w:proofErr w:type="spellStart"/>
            <w:r>
              <w:t>Colorblind</w:t>
            </w:r>
            <w:proofErr w:type="spellEnd"/>
            <w:r>
              <w:t xml:space="preserve"> Web Page Filter</w:t>
            </w:r>
          </w:p>
        </w:tc>
        <w:tc>
          <w:tcPr>
            <w:tcW w:w="6089" w:type="dxa"/>
          </w:tcPr>
          <w:p w14:paraId="30409AF4" w14:textId="77777777" w:rsidR="003B5482" w:rsidRDefault="003B5482" w:rsidP="003B5482">
            <w:r>
              <w:t>https://www.toptal.com/designers/colorfilter</w:t>
            </w:r>
          </w:p>
        </w:tc>
      </w:tr>
      <w:tr w:rsidR="003B5482" w14:paraId="69A25F7E" w14:textId="77777777" w:rsidTr="00FB20C8">
        <w:tc>
          <w:tcPr>
            <w:tcW w:w="3539" w:type="dxa"/>
          </w:tcPr>
          <w:p w14:paraId="488AD6C6" w14:textId="77777777" w:rsidR="003B5482" w:rsidRDefault="003B5482" w:rsidP="003B5482">
            <w:proofErr w:type="spellStart"/>
            <w:r>
              <w:t>Coolors</w:t>
            </w:r>
            <w:proofErr w:type="spellEnd"/>
          </w:p>
        </w:tc>
        <w:tc>
          <w:tcPr>
            <w:tcW w:w="6089" w:type="dxa"/>
          </w:tcPr>
          <w:p w14:paraId="115E4C50" w14:textId="77777777" w:rsidR="003B5482" w:rsidRDefault="003B5482" w:rsidP="003B5482">
            <w:r>
              <w:t>https://coolors.co/</w:t>
            </w:r>
          </w:p>
        </w:tc>
      </w:tr>
      <w:tr w:rsidR="003B5482" w14:paraId="3A109FCE" w14:textId="77777777" w:rsidTr="00FB20C8">
        <w:tc>
          <w:tcPr>
            <w:tcW w:w="3539" w:type="dxa"/>
          </w:tcPr>
          <w:p w14:paraId="7DD529B7" w14:textId="77777777" w:rsidR="003B5482" w:rsidRDefault="003B5482" w:rsidP="003B5482">
            <w:r>
              <w:lastRenderedPageBreak/>
              <w:t xml:space="preserve">Cross Browser Testing Quick Demo | How To Perform Cross Browser Testing With </w:t>
            </w:r>
            <w:proofErr w:type="spellStart"/>
            <w:r>
              <w:t>LambdaTest</w:t>
            </w:r>
            <w:proofErr w:type="spellEnd"/>
          </w:p>
        </w:tc>
        <w:tc>
          <w:tcPr>
            <w:tcW w:w="6089" w:type="dxa"/>
          </w:tcPr>
          <w:p w14:paraId="75AE4817" w14:textId="77777777" w:rsidR="003B5482" w:rsidRDefault="003B5482" w:rsidP="003B5482">
            <w:r>
              <w:t>https://www.youtube.com/watch?v=na07BInGXpM</w:t>
            </w:r>
          </w:p>
        </w:tc>
      </w:tr>
      <w:tr w:rsidR="003B5482" w14:paraId="5E41507A" w14:textId="77777777" w:rsidTr="00FB20C8">
        <w:tc>
          <w:tcPr>
            <w:tcW w:w="3539" w:type="dxa"/>
          </w:tcPr>
          <w:p w14:paraId="2ACF68A5" w14:textId="77777777" w:rsidR="003B5482" w:rsidRDefault="003B5482" w:rsidP="003B5482">
            <w:r>
              <w:t>CSS Borders</w:t>
            </w:r>
          </w:p>
        </w:tc>
        <w:tc>
          <w:tcPr>
            <w:tcW w:w="6089" w:type="dxa"/>
          </w:tcPr>
          <w:p w14:paraId="71EE4E5E" w14:textId="77777777" w:rsidR="003B5482" w:rsidRDefault="003B5482" w:rsidP="003B5482">
            <w:r>
              <w:t>https://www.w3schools.com/css/css_border.asp</w:t>
            </w:r>
          </w:p>
        </w:tc>
      </w:tr>
      <w:tr w:rsidR="003B5482" w14:paraId="73AA87D1" w14:textId="77777777" w:rsidTr="00FB20C8">
        <w:tc>
          <w:tcPr>
            <w:tcW w:w="3539" w:type="dxa"/>
          </w:tcPr>
          <w:p w14:paraId="0AB93A8E" w14:textId="77777777" w:rsidR="003B5482" w:rsidRDefault="003B5482" w:rsidP="003B5482">
            <w:r>
              <w:t>CSS Box Model</w:t>
            </w:r>
          </w:p>
        </w:tc>
        <w:tc>
          <w:tcPr>
            <w:tcW w:w="6089" w:type="dxa"/>
          </w:tcPr>
          <w:p w14:paraId="7F081214" w14:textId="77777777" w:rsidR="003B5482" w:rsidRDefault="003B5482" w:rsidP="003B5482">
            <w:r>
              <w:t>https://www.w3schools.com/css/css_boxmodel.asp</w:t>
            </w:r>
          </w:p>
        </w:tc>
      </w:tr>
      <w:tr w:rsidR="003B5482" w14:paraId="678A1051" w14:textId="77777777" w:rsidTr="00FB20C8">
        <w:tc>
          <w:tcPr>
            <w:tcW w:w="3539" w:type="dxa"/>
          </w:tcPr>
          <w:p w14:paraId="7029552F" w14:textId="77777777" w:rsidR="003B5482" w:rsidRDefault="003B5482" w:rsidP="003B5482">
            <w:r>
              <w:t>CSS Comments</w:t>
            </w:r>
          </w:p>
        </w:tc>
        <w:tc>
          <w:tcPr>
            <w:tcW w:w="6089" w:type="dxa"/>
          </w:tcPr>
          <w:p w14:paraId="7CB5DA71" w14:textId="77777777" w:rsidR="003B5482" w:rsidRDefault="003B5482" w:rsidP="003B5482">
            <w:r>
              <w:t>https://www.w3schools.com/css/css_comments.asp</w:t>
            </w:r>
          </w:p>
        </w:tc>
      </w:tr>
      <w:tr w:rsidR="003B5482" w14:paraId="3F5545EF" w14:textId="77777777" w:rsidTr="00FB20C8">
        <w:tc>
          <w:tcPr>
            <w:tcW w:w="3539" w:type="dxa"/>
          </w:tcPr>
          <w:p w14:paraId="36A0E997" w14:textId="77777777" w:rsidR="003B5482" w:rsidRDefault="003B5482" w:rsidP="003B5482">
            <w:r>
              <w:t>CSS Errors</w:t>
            </w:r>
          </w:p>
        </w:tc>
        <w:tc>
          <w:tcPr>
            <w:tcW w:w="6089" w:type="dxa"/>
          </w:tcPr>
          <w:p w14:paraId="562E0A7D" w14:textId="77777777" w:rsidR="003B5482" w:rsidRDefault="003B5482" w:rsidP="003B5482">
            <w:r>
              <w:t>https://www.w3schools.com/css/css_errors.asp</w:t>
            </w:r>
          </w:p>
        </w:tc>
      </w:tr>
      <w:tr w:rsidR="003B5482" w14:paraId="362EB798" w14:textId="77777777" w:rsidTr="00FB20C8">
        <w:tc>
          <w:tcPr>
            <w:tcW w:w="3539" w:type="dxa"/>
          </w:tcPr>
          <w:p w14:paraId="4568CA93" w14:textId="77777777" w:rsidR="003B5482" w:rsidRDefault="003B5482" w:rsidP="003B5482">
            <w:r>
              <w:t>CSS Flex Container Properties</w:t>
            </w:r>
          </w:p>
        </w:tc>
        <w:tc>
          <w:tcPr>
            <w:tcW w:w="6089" w:type="dxa"/>
          </w:tcPr>
          <w:p w14:paraId="603040B1" w14:textId="77777777" w:rsidR="003B5482" w:rsidRDefault="003B5482" w:rsidP="003B5482">
            <w:r>
              <w:t>https://www.w3schools.com/css/css3_flexbox_container.asp</w:t>
            </w:r>
          </w:p>
        </w:tc>
      </w:tr>
      <w:tr w:rsidR="003B5482" w14:paraId="082C8BC6" w14:textId="77777777" w:rsidTr="00FB20C8">
        <w:tc>
          <w:tcPr>
            <w:tcW w:w="3539" w:type="dxa"/>
          </w:tcPr>
          <w:p w14:paraId="39460E46" w14:textId="77777777" w:rsidR="003B5482" w:rsidRDefault="003B5482" w:rsidP="003B5482">
            <w:r>
              <w:t>CSS Flexbox (Flexible Box Layout)</w:t>
            </w:r>
          </w:p>
        </w:tc>
        <w:tc>
          <w:tcPr>
            <w:tcW w:w="6089" w:type="dxa"/>
          </w:tcPr>
          <w:p w14:paraId="4F9E54EB" w14:textId="77777777" w:rsidR="003B5482" w:rsidRDefault="003B5482" w:rsidP="003B5482">
            <w:r>
              <w:t>https://www.w3schools.com/css/css3_flexbox.asp</w:t>
            </w:r>
          </w:p>
        </w:tc>
      </w:tr>
      <w:tr w:rsidR="003B5482" w14:paraId="3790DC1B" w14:textId="77777777" w:rsidTr="00FB20C8">
        <w:tc>
          <w:tcPr>
            <w:tcW w:w="3539" w:type="dxa"/>
          </w:tcPr>
          <w:p w14:paraId="2FFADA96" w14:textId="77777777" w:rsidR="003B5482" w:rsidRDefault="003B5482" w:rsidP="003B5482">
            <w:r>
              <w:t>CSS Grid Items</w:t>
            </w:r>
          </w:p>
        </w:tc>
        <w:tc>
          <w:tcPr>
            <w:tcW w:w="6089" w:type="dxa"/>
          </w:tcPr>
          <w:p w14:paraId="45A0740C" w14:textId="77777777" w:rsidR="003B5482" w:rsidRDefault="003B5482" w:rsidP="003B5482">
            <w:r>
              <w:t>https://www.w3schools.com/css/css_grid_item.asp</w:t>
            </w:r>
          </w:p>
        </w:tc>
      </w:tr>
      <w:tr w:rsidR="003B5482" w14:paraId="2A40E70F" w14:textId="77777777" w:rsidTr="00FB20C8">
        <w:tc>
          <w:tcPr>
            <w:tcW w:w="3539" w:type="dxa"/>
          </w:tcPr>
          <w:p w14:paraId="4B58D94A" w14:textId="77777777" w:rsidR="003B5482" w:rsidRDefault="003B5482" w:rsidP="003B5482">
            <w:r>
              <w:t>CSS Grid Layout</w:t>
            </w:r>
          </w:p>
        </w:tc>
        <w:tc>
          <w:tcPr>
            <w:tcW w:w="6089" w:type="dxa"/>
          </w:tcPr>
          <w:p w14:paraId="2A94D1C9" w14:textId="77777777" w:rsidR="003B5482" w:rsidRDefault="003B5482" w:rsidP="003B5482">
            <w:r>
              <w:t>https://www.w3schools.com/css/css_grid.asp</w:t>
            </w:r>
          </w:p>
        </w:tc>
      </w:tr>
      <w:tr w:rsidR="003B5482" w14:paraId="561E9C24" w14:textId="77777777" w:rsidTr="00FB20C8">
        <w:tc>
          <w:tcPr>
            <w:tcW w:w="3539" w:type="dxa"/>
          </w:tcPr>
          <w:p w14:paraId="16ECF887" w14:textId="77777777" w:rsidR="003B5482" w:rsidRDefault="003B5482" w:rsidP="003B5482">
            <w:r>
              <w:t>CSS Grid vs. Flexbox: Which should you use and when?</w:t>
            </w:r>
          </w:p>
        </w:tc>
        <w:tc>
          <w:tcPr>
            <w:tcW w:w="6089" w:type="dxa"/>
          </w:tcPr>
          <w:p w14:paraId="1C0710DD" w14:textId="77777777" w:rsidR="003B5482" w:rsidRDefault="003B5482" w:rsidP="003B5482">
            <w:r>
              <w:t>https://webdesign.tutsplus.com/articles/flexbox-vs-css-grid-which-should-you-use--cms-30184</w:t>
            </w:r>
          </w:p>
        </w:tc>
      </w:tr>
      <w:tr w:rsidR="003B5482" w14:paraId="73843D59" w14:textId="77777777" w:rsidTr="00FB20C8">
        <w:tc>
          <w:tcPr>
            <w:tcW w:w="3539" w:type="dxa"/>
          </w:tcPr>
          <w:p w14:paraId="6F58F135" w14:textId="77777777" w:rsidR="003B5482" w:rsidRDefault="003B5482" w:rsidP="003B5482">
            <w:r>
              <w:t>CSS Height, Width and Max-width</w:t>
            </w:r>
          </w:p>
        </w:tc>
        <w:tc>
          <w:tcPr>
            <w:tcW w:w="6089" w:type="dxa"/>
          </w:tcPr>
          <w:p w14:paraId="422A802E" w14:textId="77777777" w:rsidR="003B5482" w:rsidRDefault="003B5482" w:rsidP="003B5482">
            <w:r>
              <w:t>https://www.w3schools.com/css/css_dimension.asp</w:t>
            </w:r>
          </w:p>
        </w:tc>
      </w:tr>
      <w:tr w:rsidR="003B5482" w14:paraId="5E1858DA" w14:textId="77777777" w:rsidTr="00FB20C8">
        <w:tc>
          <w:tcPr>
            <w:tcW w:w="3539" w:type="dxa"/>
          </w:tcPr>
          <w:p w14:paraId="33327AF7" w14:textId="77777777" w:rsidR="003B5482" w:rsidRDefault="003B5482" w:rsidP="003B5482">
            <w:r>
              <w:t>CSS Introduction</w:t>
            </w:r>
          </w:p>
        </w:tc>
        <w:tc>
          <w:tcPr>
            <w:tcW w:w="6089" w:type="dxa"/>
          </w:tcPr>
          <w:p w14:paraId="32A4247B" w14:textId="77777777" w:rsidR="003B5482" w:rsidRDefault="003B5482" w:rsidP="003B5482">
            <w:r>
              <w:t>https://www.w3schools.com/css/css_intro.asp</w:t>
            </w:r>
          </w:p>
        </w:tc>
      </w:tr>
      <w:tr w:rsidR="003B5482" w14:paraId="1DC66049" w14:textId="77777777" w:rsidTr="00FB20C8">
        <w:tc>
          <w:tcPr>
            <w:tcW w:w="3539" w:type="dxa"/>
          </w:tcPr>
          <w:p w14:paraId="671578B0" w14:textId="77777777" w:rsidR="003B5482" w:rsidRDefault="003B5482" w:rsidP="003B5482">
            <w:r>
              <w:t>CSS Margins</w:t>
            </w:r>
          </w:p>
        </w:tc>
        <w:tc>
          <w:tcPr>
            <w:tcW w:w="6089" w:type="dxa"/>
          </w:tcPr>
          <w:p w14:paraId="3DC3DB71" w14:textId="77777777" w:rsidR="003B5482" w:rsidRDefault="003B5482" w:rsidP="003B5482">
            <w:r>
              <w:t>https://www.w3schools.com/css/css_margin.asp</w:t>
            </w:r>
          </w:p>
        </w:tc>
      </w:tr>
      <w:tr w:rsidR="003B5482" w14:paraId="720629C3" w14:textId="77777777" w:rsidTr="00FB20C8">
        <w:tc>
          <w:tcPr>
            <w:tcW w:w="3539" w:type="dxa"/>
          </w:tcPr>
          <w:p w14:paraId="5E688904" w14:textId="77777777" w:rsidR="003B5482" w:rsidRDefault="003B5482" w:rsidP="003B5482">
            <w:r>
              <w:t>CSS Media Queries - Examples</w:t>
            </w:r>
          </w:p>
        </w:tc>
        <w:tc>
          <w:tcPr>
            <w:tcW w:w="6089" w:type="dxa"/>
          </w:tcPr>
          <w:p w14:paraId="6B5D36A4" w14:textId="77777777" w:rsidR="003B5482" w:rsidRDefault="003B5482" w:rsidP="003B5482">
            <w:r>
              <w:t>https://www.w3schools.com/css/css3_mediaqueries_ex.asp</w:t>
            </w:r>
          </w:p>
        </w:tc>
      </w:tr>
      <w:tr w:rsidR="003B5482" w14:paraId="6E25CEC1" w14:textId="77777777" w:rsidTr="00FB20C8">
        <w:tc>
          <w:tcPr>
            <w:tcW w:w="3539" w:type="dxa"/>
          </w:tcPr>
          <w:p w14:paraId="717D052A" w14:textId="77777777" w:rsidR="003B5482" w:rsidRDefault="003B5482" w:rsidP="003B5482">
            <w:r>
              <w:t>CSS Padding</w:t>
            </w:r>
          </w:p>
        </w:tc>
        <w:tc>
          <w:tcPr>
            <w:tcW w:w="6089" w:type="dxa"/>
          </w:tcPr>
          <w:p w14:paraId="643C08AD" w14:textId="77777777" w:rsidR="003B5482" w:rsidRDefault="003B5482" w:rsidP="003B5482">
            <w:r>
              <w:t>https://www.w3schools.com/css/css_padding.asp</w:t>
            </w:r>
          </w:p>
        </w:tc>
      </w:tr>
      <w:tr w:rsidR="003B5482" w14:paraId="2C0EFB91" w14:textId="77777777" w:rsidTr="00FB20C8">
        <w:tc>
          <w:tcPr>
            <w:tcW w:w="3539" w:type="dxa"/>
          </w:tcPr>
          <w:p w14:paraId="3B79B042" w14:textId="77777777" w:rsidR="003B5482" w:rsidRDefault="003B5482" w:rsidP="003B5482">
            <w:r>
              <w:t>CSS position property</w:t>
            </w:r>
          </w:p>
        </w:tc>
        <w:tc>
          <w:tcPr>
            <w:tcW w:w="6089" w:type="dxa"/>
          </w:tcPr>
          <w:p w14:paraId="466BAE6A" w14:textId="77777777" w:rsidR="003B5482" w:rsidRDefault="003B5482" w:rsidP="003B5482">
            <w:r>
              <w:t>https://www.w3schools.com/cssref/pr_class_position.php</w:t>
            </w:r>
          </w:p>
        </w:tc>
      </w:tr>
      <w:tr w:rsidR="003B5482" w14:paraId="60D30847" w14:textId="77777777" w:rsidTr="00FB20C8">
        <w:tc>
          <w:tcPr>
            <w:tcW w:w="3539" w:type="dxa"/>
          </w:tcPr>
          <w:p w14:paraId="55D5A219" w14:textId="77777777" w:rsidR="003B5482" w:rsidRDefault="003B5482" w:rsidP="003B5482">
            <w:r>
              <w:t>CSS Reference</w:t>
            </w:r>
          </w:p>
        </w:tc>
        <w:tc>
          <w:tcPr>
            <w:tcW w:w="6089" w:type="dxa"/>
          </w:tcPr>
          <w:p w14:paraId="7FB86A4D" w14:textId="77777777" w:rsidR="003B5482" w:rsidRDefault="003B5482" w:rsidP="003B5482">
            <w:r>
              <w:t>https://www.w3schools.com/cssref/index.php</w:t>
            </w:r>
          </w:p>
        </w:tc>
      </w:tr>
      <w:tr w:rsidR="003B5482" w14:paraId="03ACBFD4" w14:textId="77777777" w:rsidTr="00FB20C8">
        <w:tc>
          <w:tcPr>
            <w:tcW w:w="3539" w:type="dxa"/>
          </w:tcPr>
          <w:p w14:paraId="1AF172D2" w14:textId="77777777" w:rsidR="003B5482" w:rsidRDefault="003B5482" w:rsidP="003B5482">
            <w:r>
              <w:lastRenderedPageBreak/>
              <w:t>CSS Selectors</w:t>
            </w:r>
          </w:p>
        </w:tc>
        <w:tc>
          <w:tcPr>
            <w:tcW w:w="6089" w:type="dxa"/>
          </w:tcPr>
          <w:p w14:paraId="3BCEB2C3" w14:textId="77777777" w:rsidR="003B5482" w:rsidRDefault="003B5482" w:rsidP="003B5482">
            <w:r>
              <w:t>https://www.w3schools.com/css/css_selectors.asp</w:t>
            </w:r>
          </w:p>
        </w:tc>
      </w:tr>
      <w:tr w:rsidR="003B5482" w14:paraId="11E40385" w14:textId="77777777" w:rsidTr="00FB20C8">
        <w:tc>
          <w:tcPr>
            <w:tcW w:w="3539" w:type="dxa"/>
          </w:tcPr>
          <w:p w14:paraId="1547EB74" w14:textId="77777777" w:rsidR="003B5482" w:rsidRDefault="003B5482" w:rsidP="003B5482">
            <w:r>
              <w:t>CSS Specificity</w:t>
            </w:r>
          </w:p>
        </w:tc>
        <w:tc>
          <w:tcPr>
            <w:tcW w:w="6089" w:type="dxa"/>
          </w:tcPr>
          <w:p w14:paraId="032086E7" w14:textId="77777777" w:rsidR="003B5482" w:rsidRDefault="003B5482" w:rsidP="003B5482">
            <w:r>
              <w:t>https://www.w3schools.com/css/css_specificity.asp</w:t>
            </w:r>
          </w:p>
        </w:tc>
      </w:tr>
      <w:tr w:rsidR="003B5482" w14:paraId="443ED419" w14:textId="77777777" w:rsidTr="00FB20C8">
        <w:tc>
          <w:tcPr>
            <w:tcW w:w="3539" w:type="dxa"/>
          </w:tcPr>
          <w:p w14:paraId="7367B040" w14:textId="77777777" w:rsidR="003B5482" w:rsidRDefault="003B5482" w:rsidP="003B5482">
            <w:r>
              <w:t>CSS Syntax</w:t>
            </w:r>
          </w:p>
        </w:tc>
        <w:tc>
          <w:tcPr>
            <w:tcW w:w="6089" w:type="dxa"/>
          </w:tcPr>
          <w:p w14:paraId="6BE17B29" w14:textId="77777777" w:rsidR="003B5482" w:rsidRDefault="003B5482" w:rsidP="003B5482">
            <w:r>
              <w:t>https://www.w3schools.com/css/css_syntax.asp</w:t>
            </w:r>
          </w:p>
        </w:tc>
      </w:tr>
      <w:tr w:rsidR="003B5482" w14:paraId="2BFC51FB" w14:textId="77777777" w:rsidTr="00FB20C8">
        <w:tc>
          <w:tcPr>
            <w:tcW w:w="3539" w:type="dxa"/>
          </w:tcPr>
          <w:p w14:paraId="395B94D4" w14:textId="77777777" w:rsidR="003B5482" w:rsidRDefault="003B5482" w:rsidP="003B5482">
            <w:r>
              <w:t>CSS The !important Rule</w:t>
            </w:r>
          </w:p>
        </w:tc>
        <w:tc>
          <w:tcPr>
            <w:tcW w:w="6089" w:type="dxa"/>
          </w:tcPr>
          <w:p w14:paraId="09696961" w14:textId="77777777" w:rsidR="003B5482" w:rsidRDefault="003B5482" w:rsidP="003B5482">
            <w:r>
              <w:t>https://www.w3schools.com/css/css_important.asp</w:t>
            </w:r>
          </w:p>
        </w:tc>
      </w:tr>
      <w:tr w:rsidR="003B5482" w14:paraId="47AD5198" w14:textId="77777777" w:rsidTr="00FB20C8">
        <w:tc>
          <w:tcPr>
            <w:tcW w:w="3539" w:type="dxa"/>
          </w:tcPr>
          <w:p w14:paraId="09E1D650" w14:textId="77777777" w:rsidR="003B5482" w:rsidRDefault="003B5482" w:rsidP="003B5482">
            <w:r>
              <w:t>CSS Tutorial</w:t>
            </w:r>
          </w:p>
        </w:tc>
        <w:tc>
          <w:tcPr>
            <w:tcW w:w="6089" w:type="dxa"/>
          </w:tcPr>
          <w:p w14:paraId="37E78385" w14:textId="77777777" w:rsidR="003B5482" w:rsidRDefault="003B5482" w:rsidP="003B5482">
            <w:r>
              <w:t>https://www.w3schools.com/css/default.asp</w:t>
            </w:r>
          </w:p>
        </w:tc>
      </w:tr>
      <w:tr w:rsidR="003B5482" w14:paraId="27EAA2AF" w14:textId="77777777" w:rsidTr="00FB20C8">
        <w:tc>
          <w:tcPr>
            <w:tcW w:w="3539" w:type="dxa"/>
          </w:tcPr>
          <w:p w14:paraId="5F200A9C" w14:textId="77777777" w:rsidR="003B5482" w:rsidRDefault="003B5482" w:rsidP="003B5482">
            <w:r>
              <w:t>CSS Validation Service</w:t>
            </w:r>
          </w:p>
        </w:tc>
        <w:tc>
          <w:tcPr>
            <w:tcW w:w="6089" w:type="dxa"/>
          </w:tcPr>
          <w:p w14:paraId="6B43ED11" w14:textId="77777777" w:rsidR="003B5482" w:rsidRDefault="003B5482" w:rsidP="003B5482">
            <w:r>
              <w:t>https://jigsaw.w3.org/css-validator/</w:t>
            </w:r>
          </w:p>
        </w:tc>
      </w:tr>
      <w:tr w:rsidR="003B5482" w14:paraId="6F94DC78" w14:textId="77777777" w:rsidTr="00FB20C8">
        <w:tc>
          <w:tcPr>
            <w:tcW w:w="3539" w:type="dxa"/>
          </w:tcPr>
          <w:p w14:paraId="28C3208D" w14:textId="77777777" w:rsidR="003B5482" w:rsidRDefault="003B5482" w:rsidP="003B5482">
            <w:r>
              <w:t>CSS Zen Garden</w:t>
            </w:r>
          </w:p>
        </w:tc>
        <w:tc>
          <w:tcPr>
            <w:tcW w:w="6089" w:type="dxa"/>
          </w:tcPr>
          <w:p w14:paraId="60C48E52" w14:textId="77777777" w:rsidR="003B5482" w:rsidRDefault="003B5482" w:rsidP="003B5482">
            <w:r>
              <w:t>https://www.csszengarden.com/</w:t>
            </w:r>
          </w:p>
        </w:tc>
      </w:tr>
      <w:tr w:rsidR="003B5482" w14:paraId="3E6E31E7" w14:textId="77777777" w:rsidTr="00FB20C8">
        <w:tc>
          <w:tcPr>
            <w:tcW w:w="3539" w:type="dxa"/>
          </w:tcPr>
          <w:p w14:paraId="3CDACB06" w14:textId="77777777" w:rsidR="003B5482" w:rsidRDefault="003B5482" w:rsidP="003B5482">
            <w:r>
              <w:t>Deadlink Checker</w:t>
            </w:r>
          </w:p>
        </w:tc>
        <w:tc>
          <w:tcPr>
            <w:tcW w:w="6089" w:type="dxa"/>
          </w:tcPr>
          <w:p w14:paraId="30AB8085" w14:textId="77777777" w:rsidR="003B5482" w:rsidRDefault="003B5482" w:rsidP="003B5482">
            <w:r>
              <w:t>https://www.deadlinkchecker.com/</w:t>
            </w:r>
          </w:p>
        </w:tc>
      </w:tr>
      <w:tr w:rsidR="003B5482" w14:paraId="3C22D829" w14:textId="77777777" w:rsidTr="00FB20C8">
        <w:tc>
          <w:tcPr>
            <w:tcW w:w="3539" w:type="dxa"/>
          </w:tcPr>
          <w:p w14:paraId="247D3E9D" w14:textId="77777777" w:rsidR="003B5482" w:rsidRDefault="003B5482" w:rsidP="003B5482">
            <w:r>
              <w:t>Debug code with Visual Studio Code</w:t>
            </w:r>
          </w:p>
        </w:tc>
        <w:tc>
          <w:tcPr>
            <w:tcW w:w="6089" w:type="dxa"/>
          </w:tcPr>
          <w:p w14:paraId="73D7E2C0" w14:textId="77777777" w:rsidR="003B5482" w:rsidRDefault="003B5482" w:rsidP="003B5482">
            <w:r>
              <w:t>https://code.visualstudio.com/docs/debugtest/debugging</w:t>
            </w:r>
          </w:p>
        </w:tc>
      </w:tr>
      <w:tr w:rsidR="003B5482" w14:paraId="5F34102B" w14:textId="77777777" w:rsidTr="00FB20C8">
        <w:tc>
          <w:tcPr>
            <w:tcW w:w="3539" w:type="dxa"/>
          </w:tcPr>
          <w:p w14:paraId="1FCB72D7" w14:textId="77777777" w:rsidR="003B5482" w:rsidRDefault="003B5482" w:rsidP="003B5482">
            <w:r>
              <w:t>Debugging HTML</w:t>
            </w:r>
          </w:p>
        </w:tc>
        <w:tc>
          <w:tcPr>
            <w:tcW w:w="6089" w:type="dxa"/>
          </w:tcPr>
          <w:p w14:paraId="5B0162B1" w14:textId="77777777" w:rsidR="003B5482" w:rsidRDefault="003B5482" w:rsidP="003B5482">
            <w:r>
              <w:t>https://www.linkedin.com/learning/html-for-programmers/debugging-html?resume=false&amp;u=57684225</w:t>
            </w:r>
          </w:p>
        </w:tc>
      </w:tr>
      <w:tr w:rsidR="003B5482" w14:paraId="72ED59FD" w14:textId="77777777" w:rsidTr="00FB20C8">
        <w:tc>
          <w:tcPr>
            <w:tcW w:w="3539" w:type="dxa"/>
          </w:tcPr>
          <w:p w14:paraId="6B5D22BA" w14:textId="77777777" w:rsidR="003B5482" w:rsidRDefault="003B5482" w:rsidP="003B5482">
            <w:r>
              <w:t>diagrams.net</w:t>
            </w:r>
          </w:p>
        </w:tc>
        <w:tc>
          <w:tcPr>
            <w:tcW w:w="6089" w:type="dxa"/>
          </w:tcPr>
          <w:p w14:paraId="6F0A22FE" w14:textId="77777777" w:rsidR="003B5482" w:rsidRDefault="003B5482" w:rsidP="003B5482">
            <w:r>
              <w:t>https://app.diagrams.net/</w:t>
            </w:r>
          </w:p>
        </w:tc>
      </w:tr>
      <w:tr w:rsidR="006942BC" w14:paraId="12B1B730" w14:textId="77777777" w:rsidTr="00FB20C8">
        <w:tc>
          <w:tcPr>
            <w:tcW w:w="3539" w:type="dxa"/>
          </w:tcPr>
          <w:p w14:paraId="0A9CC78F" w14:textId="05362D3E" w:rsidR="006942BC" w:rsidRDefault="006942BC" w:rsidP="003B5482">
            <w:r w:rsidRPr="006942BC">
              <w:rPr>
                <w:lang w:eastAsia="en-AU"/>
              </w:rPr>
              <w:t>Display skills on portfolio (zip)</w:t>
            </w:r>
          </w:p>
        </w:tc>
        <w:tc>
          <w:tcPr>
            <w:tcW w:w="6089" w:type="dxa"/>
          </w:tcPr>
          <w:p w14:paraId="3BA060E3" w14:textId="50884F6A" w:rsidR="006942BC" w:rsidRDefault="006942BC" w:rsidP="003B5482">
            <w:r w:rsidRPr="006942BC">
              <w:t>https://share.tafensw.edu.au/share/items/2fca9229-cf58-41b2-a256-1a59bd7bd0b1/0/?attachment.uuid=4242af62-0e79-4b47-af16-5688b2f93e0a</w:t>
            </w:r>
          </w:p>
        </w:tc>
      </w:tr>
      <w:tr w:rsidR="003B5482" w14:paraId="5E198674" w14:textId="77777777" w:rsidTr="00FB20C8">
        <w:tc>
          <w:tcPr>
            <w:tcW w:w="3539" w:type="dxa"/>
          </w:tcPr>
          <w:p w14:paraId="3598F737" w14:textId="77777777" w:rsidR="003B5482" w:rsidRDefault="003B5482" w:rsidP="003B5482">
            <w:r>
              <w:t>DSA Binary Search</w:t>
            </w:r>
          </w:p>
        </w:tc>
        <w:tc>
          <w:tcPr>
            <w:tcW w:w="6089" w:type="dxa"/>
          </w:tcPr>
          <w:p w14:paraId="4850C81B" w14:textId="77777777" w:rsidR="003B5482" w:rsidRDefault="003B5482" w:rsidP="003B5482">
            <w:r>
              <w:t>https://www.w3schools.com/dsa/dsa_algo_binarysearch.php</w:t>
            </w:r>
          </w:p>
        </w:tc>
      </w:tr>
      <w:tr w:rsidR="003B5482" w14:paraId="6E8A9C60" w14:textId="77777777" w:rsidTr="00FB20C8">
        <w:tc>
          <w:tcPr>
            <w:tcW w:w="3539" w:type="dxa"/>
          </w:tcPr>
          <w:p w14:paraId="1447F765" w14:textId="77777777" w:rsidR="003B5482" w:rsidRDefault="003B5482" w:rsidP="003B5482">
            <w:r>
              <w:t>DSA Linear Search</w:t>
            </w:r>
          </w:p>
        </w:tc>
        <w:tc>
          <w:tcPr>
            <w:tcW w:w="6089" w:type="dxa"/>
          </w:tcPr>
          <w:p w14:paraId="27EA9CB5" w14:textId="77777777" w:rsidR="003B5482" w:rsidRDefault="003B5482" w:rsidP="003B5482">
            <w:r>
              <w:t>https://www.w3schools.com/dsa/dsa_algo_linearsearch.php</w:t>
            </w:r>
          </w:p>
        </w:tc>
      </w:tr>
      <w:tr w:rsidR="003B5482" w14:paraId="56E18E80" w14:textId="77777777" w:rsidTr="00FB20C8">
        <w:tc>
          <w:tcPr>
            <w:tcW w:w="3539" w:type="dxa"/>
          </w:tcPr>
          <w:p w14:paraId="569DF9CC" w14:textId="77777777" w:rsidR="003B5482" w:rsidRDefault="003B5482" w:rsidP="003B5482">
            <w:r>
              <w:t>Emulate and test other browsers</w:t>
            </w:r>
          </w:p>
        </w:tc>
        <w:tc>
          <w:tcPr>
            <w:tcW w:w="6089" w:type="dxa"/>
          </w:tcPr>
          <w:p w14:paraId="0584E8BF" w14:textId="77777777" w:rsidR="003B5482" w:rsidRDefault="003B5482" w:rsidP="003B5482">
            <w:r>
              <w:t>https://learn.microsoft.com/en-us/microsoft-edge/devtools/device-mode/testing-other-browsers</w:t>
            </w:r>
          </w:p>
        </w:tc>
      </w:tr>
      <w:tr w:rsidR="003B5482" w14:paraId="29893876" w14:textId="77777777" w:rsidTr="00FB20C8">
        <w:tc>
          <w:tcPr>
            <w:tcW w:w="3539" w:type="dxa"/>
          </w:tcPr>
          <w:p w14:paraId="2624974C" w14:textId="77777777" w:rsidR="003B5482" w:rsidRDefault="003B5482" w:rsidP="003B5482">
            <w:r>
              <w:t>Emulate dual-screen and foldable devices</w:t>
            </w:r>
          </w:p>
        </w:tc>
        <w:tc>
          <w:tcPr>
            <w:tcW w:w="6089" w:type="dxa"/>
          </w:tcPr>
          <w:p w14:paraId="64CD0D6F" w14:textId="77777777" w:rsidR="003B5482" w:rsidRDefault="003B5482" w:rsidP="003B5482">
            <w:r>
              <w:t>https://learn.microsoft.com/en-us/microsoft-edge/devtools/device-mode/dual-screen-and-foldables</w:t>
            </w:r>
          </w:p>
        </w:tc>
      </w:tr>
      <w:tr w:rsidR="003B5482" w14:paraId="321FDE58" w14:textId="77777777" w:rsidTr="00FB20C8">
        <w:tc>
          <w:tcPr>
            <w:tcW w:w="3539" w:type="dxa"/>
          </w:tcPr>
          <w:p w14:paraId="1047D83E" w14:textId="77777777" w:rsidR="003B5482" w:rsidRDefault="003B5482" w:rsidP="003B5482">
            <w:r>
              <w:lastRenderedPageBreak/>
              <w:t>Emulate mobile devices (Device Emulation)</w:t>
            </w:r>
          </w:p>
        </w:tc>
        <w:tc>
          <w:tcPr>
            <w:tcW w:w="6089" w:type="dxa"/>
          </w:tcPr>
          <w:p w14:paraId="2F3F800A" w14:textId="77777777" w:rsidR="003B5482" w:rsidRDefault="003B5482" w:rsidP="003B5482">
            <w:r>
              <w:t>https://learn.microsoft.com/en-us/microsoft-edge/devtools/device-mode/</w:t>
            </w:r>
          </w:p>
        </w:tc>
      </w:tr>
      <w:tr w:rsidR="003B5482" w14:paraId="73CE6024" w14:textId="77777777" w:rsidTr="00FB20C8">
        <w:tc>
          <w:tcPr>
            <w:tcW w:w="3539" w:type="dxa"/>
          </w:tcPr>
          <w:p w14:paraId="0BA1A03A" w14:textId="77777777" w:rsidR="003B5482" w:rsidRDefault="003B5482" w:rsidP="003B5482">
            <w:r>
              <w:t>Emulate rendering on other devices</w:t>
            </w:r>
          </w:p>
        </w:tc>
        <w:tc>
          <w:tcPr>
            <w:tcW w:w="6089" w:type="dxa"/>
          </w:tcPr>
          <w:p w14:paraId="528C84C5" w14:textId="77777777" w:rsidR="003B5482" w:rsidRDefault="003B5482" w:rsidP="003B5482">
            <w:r>
              <w:t>https://www.linkedin.com/learning/learning-chrome-web-developer-tools-2/emulate-rendering-on-other-devices?resume=false&amp;u=57684225</w:t>
            </w:r>
          </w:p>
        </w:tc>
      </w:tr>
      <w:tr w:rsidR="003B5482" w14:paraId="19C35F1B" w14:textId="77777777" w:rsidTr="00FB20C8">
        <w:tc>
          <w:tcPr>
            <w:tcW w:w="3539" w:type="dxa"/>
          </w:tcPr>
          <w:p w14:paraId="4F4B3878" w14:textId="77777777" w:rsidR="003B5482" w:rsidRDefault="003B5482" w:rsidP="003B5482">
            <w:proofErr w:type="spellStart"/>
            <w:r>
              <w:t>ESLint</w:t>
            </w:r>
            <w:proofErr w:type="spellEnd"/>
          </w:p>
        </w:tc>
        <w:tc>
          <w:tcPr>
            <w:tcW w:w="6089" w:type="dxa"/>
          </w:tcPr>
          <w:p w14:paraId="13C222F2" w14:textId="77777777" w:rsidR="003B5482" w:rsidRDefault="003B5482" w:rsidP="003B5482">
            <w:r>
              <w:t>https://eslint.org/</w:t>
            </w:r>
          </w:p>
        </w:tc>
      </w:tr>
      <w:tr w:rsidR="003B5482" w14:paraId="0F8D47AA" w14:textId="77777777" w:rsidTr="00FB20C8">
        <w:tc>
          <w:tcPr>
            <w:tcW w:w="3539" w:type="dxa"/>
          </w:tcPr>
          <w:p w14:paraId="77244355" w14:textId="77777777" w:rsidR="003B5482" w:rsidRDefault="003B5482" w:rsidP="003B5482">
            <w:r>
              <w:t>Extensible Markup Language (XML) 1.0 (Fifth Edition)</w:t>
            </w:r>
          </w:p>
        </w:tc>
        <w:tc>
          <w:tcPr>
            <w:tcW w:w="6089" w:type="dxa"/>
          </w:tcPr>
          <w:p w14:paraId="4537FA61" w14:textId="77777777" w:rsidR="003B5482" w:rsidRDefault="003B5482" w:rsidP="003B5482">
            <w:r>
              <w:t>https://www.w3.org/TR/xml/</w:t>
            </w:r>
          </w:p>
        </w:tc>
      </w:tr>
      <w:tr w:rsidR="003B5482" w14:paraId="56D09747" w14:textId="77777777" w:rsidTr="00FB20C8">
        <w:tc>
          <w:tcPr>
            <w:tcW w:w="3539" w:type="dxa"/>
          </w:tcPr>
          <w:p w14:paraId="3A02F1DE" w14:textId="77777777" w:rsidR="003B5482" w:rsidRDefault="003B5482" w:rsidP="003B5482">
            <w:r>
              <w:t>Figma</w:t>
            </w:r>
          </w:p>
        </w:tc>
        <w:tc>
          <w:tcPr>
            <w:tcW w:w="6089" w:type="dxa"/>
          </w:tcPr>
          <w:p w14:paraId="1E059277" w14:textId="77777777" w:rsidR="003B5482" w:rsidRDefault="003B5482" w:rsidP="003B5482">
            <w:r>
              <w:t>https://www.figma.com/</w:t>
            </w:r>
          </w:p>
        </w:tc>
      </w:tr>
      <w:tr w:rsidR="003B5482" w14:paraId="655F3557" w14:textId="77777777" w:rsidTr="00FB20C8">
        <w:tc>
          <w:tcPr>
            <w:tcW w:w="3539" w:type="dxa"/>
          </w:tcPr>
          <w:p w14:paraId="291638FA" w14:textId="77777777" w:rsidR="003B5482" w:rsidRDefault="003B5482" w:rsidP="003B5482">
            <w:r>
              <w:t>Flexbox Alignment Overview</w:t>
            </w:r>
          </w:p>
        </w:tc>
        <w:tc>
          <w:tcPr>
            <w:tcW w:w="6089" w:type="dxa"/>
          </w:tcPr>
          <w:p w14:paraId="5494A3DD" w14:textId="77777777" w:rsidR="003B5482" w:rsidRDefault="003B5482" w:rsidP="003B5482">
            <w:r>
              <w:t>https://www.linkedin.com/learning/responsive-layout/flexbox-alignment-overview?resume=false&amp;u=57684225</w:t>
            </w:r>
          </w:p>
        </w:tc>
      </w:tr>
      <w:tr w:rsidR="003B5482" w14:paraId="16F8280F" w14:textId="77777777" w:rsidTr="00FB20C8">
        <w:tc>
          <w:tcPr>
            <w:tcW w:w="3539" w:type="dxa"/>
          </w:tcPr>
          <w:p w14:paraId="108E4591" w14:textId="77777777" w:rsidR="003B5482" w:rsidRDefault="003B5482" w:rsidP="003B5482">
            <w:r>
              <w:t>Float layout to flexbox (zip)</w:t>
            </w:r>
          </w:p>
        </w:tc>
        <w:tc>
          <w:tcPr>
            <w:tcW w:w="6089" w:type="dxa"/>
          </w:tcPr>
          <w:p w14:paraId="3D0F81ED" w14:textId="77777777" w:rsidR="003B5482" w:rsidRDefault="003B5482" w:rsidP="003B5482">
            <w:r>
              <w:t>https://share.tafensw.edu.au/share/items/2fca9229-cf58-41b2-a256-1a59bd7bd0b1/0/?attachment.uuid=27226b97-daa1-4b7c-be90-b983e71429bb</w:t>
            </w:r>
          </w:p>
        </w:tc>
      </w:tr>
      <w:tr w:rsidR="00BB4674" w14:paraId="77A68838" w14:textId="77777777" w:rsidTr="00FB20C8">
        <w:tc>
          <w:tcPr>
            <w:tcW w:w="3539" w:type="dxa"/>
          </w:tcPr>
          <w:p w14:paraId="57802457" w14:textId="53D05845" w:rsidR="00BB4674" w:rsidRDefault="00BB4674" w:rsidP="00BB4674">
            <w:proofErr w:type="spellStart"/>
            <w:r>
              <w:t>Gelos</w:t>
            </w:r>
            <w:proofErr w:type="spellEnd"/>
            <w:r>
              <w:t xml:space="preserve"> Coding and Testing Guidelines (pdf)</w:t>
            </w:r>
          </w:p>
        </w:tc>
        <w:tc>
          <w:tcPr>
            <w:tcW w:w="6089" w:type="dxa"/>
          </w:tcPr>
          <w:p w14:paraId="69FF066E" w14:textId="7AD73C29" w:rsidR="00BB4674" w:rsidRDefault="00BB4674" w:rsidP="00BB4674">
            <w:r>
              <w:t>https://share.tafensw.edu.au/share/items/5b8d7262-59f2-4d6e-b775-7ecae35665a7/0/?attachment.uuid=29fb5c49-ee24-4648-8b96-a26df7a92f61</w:t>
            </w:r>
          </w:p>
        </w:tc>
      </w:tr>
      <w:tr w:rsidR="00BB4674" w14:paraId="40824179" w14:textId="77777777" w:rsidTr="00FB20C8">
        <w:tc>
          <w:tcPr>
            <w:tcW w:w="3539" w:type="dxa"/>
          </w:tcPr>
          <w:p w14:paraId="43F65270" w14:textId="55193232" w:rsidR="00BB4674" w:rsidRDefault="00BB4674" w:rsidP="00BB4674">
            <w:proofErr w:type="spellStart"/>
            <w:r>
              <w:t>Gelos</w:t>
            </w:r>
            <w:proofErr w:type="spellEnd"/>
            <w:r>
              <w:t xml:space="preserve"> Software Test Report (docx)</w:t>
            </w:r>
          </w:p>
        </w:tc>
        <w:tc>
          <w:tcPr>
            <w:tcW w:w="6089" w:type="dxa"/>
          </w:tcPr>
          <w:p w14:paraId="5BC570B9" w14:textId="42A79855" w:rsidR="00BB4674" w:rsidRDefault="00BB4674" w:rsidP="00BB4674">
            <w:r>
              <w:t>https://share.tafensw.edu.au/share/items/02285ff1-cfb2-4af4-b402-fdc23bf4bf11/0/?attachment.uuid=074bd9cc-f9e2-46fc-81ad-a43cc32c218e</w:t>
            </w:r>
          </w:p>
        </w:tc>
      </w:tr>
      <w:tr w:rsidR="00BB4674" w14:paraId="6CF55A14" w14:textId="77777777" w:rsidTr="00FB20C8">
        <w:tc>
          <w:tcPr>
            <w:tcW w:w="3539" w:type="dxa"/>
          </w:tcPr>
          <w:p w14:paraId="6ABB5693" w14:textId="328BCB7F" w:rsidR="00BB4674" w:rsidRDefault="00BB4674" w:rsidP="00BB4674">
            <w:proofErr w:type="spellStart"/>
            <w:r>
              <w:t>Gelos</w:t>
            </w:r>
            <w:proofErr w:type="spellEnd"/>
            <w:r>
              <w:t xml:space="preserve"> Style Guide Company (pdf)</w:t>
            </w:r>
          </w:p>
        </w:tc>
        <w:tc>
          <w:tcPr>
            <w:tcW w:w="6089" w:type="dxa"/>
          </w:tcPr>
          <w:p w14:paraId="2FF534BF" w14:textId="380AA014" w:rsidR="00BB4674" w:rsidRDefault="00BB4674" w:rsidP="00BB4674">
            <w:r>
              <w:t>https://share.tafensw.edu.au/share/items/5f1cec7b-1d03-446a-85b7-edb42692c34e/0/?attachment.uuid=7f4fb7d3-3c6e-4e89-ad1b-2443d7e7b2fe</w:t>
            </w:r>
          </w:p>
        </w:tc>
      </w:tr>
      <w:tr w:rsidR="00BB4674" w14:paraId="239EE1A2" w14:textId="77777777" w:rsidTr="00FB20C8">
        <w:tc>
          <w:tcPr>
            <w:tcW w:w="3539" w:type="dxa"/>
          </w:tcPr>
          <w:p w14:paraId="2C163538" w14:textId="6C6330BE" w:rsidR="00BB4674" w:rsidRDefault="00BB4674" w:rsidP="00BB4674">
            <w:proofErr w:type="spellStart"/>
            <w:r>
              <w:t>Gelos</w:t>
            </w:r>
            <w:proofErr w:type="spellEnd"/>
            <w:r>
              <w:t xml:space="preserve"> Website Development Policy and Procedure (pdf)</w:t>
            </w:r>
          </w:p>
        </w:tc>
        <w:tc>
          <w:tcPr>
            <w:tcW w:w="6089" w:type="dxa"/>
          </w:tcPr>
          <w:p w14:paraId="6B046B8D" w14:textId="3451D166" w:rsidR="00BB4674" w:rsidRDefault="00BB4674" w:rsidP="00BB4674">
            <w:r>
              <w:t>https://share.tafensw.edu.au/share/items/5f1cec7b-1d03-446a-85b7-edb42692c34e/0/?attachment.uuid=c472c865-44cd-4db0-aa7c-20781257db5a</w:t>
            </w:r>
          </w:p>
        </w:tc>
      </w:tr>
      <w:tr w:rsidR="00BB4674" w14:paraId="4BC2EF31" w14:textId="77777777" w:rsidTr="00FB20C8">
        <w:tc>
          <w:tcPr>
            <w:tcW w:w="3539" w:type="dxa"/>
          </w:tcPr>
          <w:p w14:paraId="49257B73" w14:textId="77777777" w:rsidR="00BB4674" w:rsidRDefault="00BB4674" w:rsidP="00BB4674">
            <w:r>
              <w:t>Grid Alignment Overview</w:t>
            </w:r>
          </w:p>
        </w:tc>
        <w:tc>
          <w:tcPr>
            <w:tcW w:w="6089" w:type="dxa"/>
          </w:tcPr>
          <w:p w14:paraId="3DFDC6DD" w14:textId="77777777" w:rsidR="00BB4674" w:rsidRDefault="00BB4674" w:rsidP="00BB4674">
            <w:r>
              <w:t>https://www.linkedin.com/learning/responsive-layout/grid-alignment-overview?resume=false&amp;u=57684225</w:t>
            </w:r>
          </w:p>
        </w:tc>
      </w:tr>
      <w:tr w:rsidR="00BB4674" w14:paraId="5036A2C2" w14:textId="77777777" w:rsidTr="00FB20C8">
        <w:tc>
          <w:tcPr>
            <w:tcW w:w="3539" w:type="dxa"/>
          </w:tcPr>
          <w:p w14:paraId="105EFBA7" w14:textId="77777777" w:rsidR="00BB4674" w:rsidRDefault="00BB4674" w:rsidP="00BB4674">
            <w:r>
              <w:lastRenderedPageBreak/>
              <w:t>Grid rainbow box (zip)</w:t>
            </w:r>
          </w:p>
        </w:tc>
        <w:tc>
          <w:tcPr>
            <w:tcW w:w="6089" w:type="dxa"/>
          </w:tcPr>
          <w:p w14:paraId="26E8E8C5" w14:textId="77777777" w:rsidR="00BB4674" w:rsidRDefault="00BB4674" w:rsidP="00BB4674">
            <w:r>
              <w:t>https://share.tafensw.edu.au/share/items/2fca9229-cf58-41b2-a256-1a59bd7bd0b1/0/?attachment.uuid=67258ac3-a3e9-48cf-8b6c-62695d752443</w:t>
            </w:r>
          </w:p>
        </w:tc>
      </w:tr>
      <w:tr w:rsidR="00BB4674" w14:paraId="28445410" w14:textId="77777777" w:rsidTr="00FB20C8">
        <w:tc>
          <w:tcPr>
            <w:tcW w:w="3539" w:type="dxa"/>
          </w:tcPr>
          <w:p w14:paraId="5B0EDA78" w14:textId="77777777" w:rsidR="00BB4674" w:rsidRDefault="00BB4674" w:rsidP="00BB4674">
            <w:r>
              <w:t>Grid vs. Flexbox</w:t>
            </w:r>
          </w:p>
        </w:tc>
        <w:tc>
          <w:tcPr>
            <w:tcW w:w="6089" w:type="dxa"/>
          </w:tcPr>
          <w:p w14:paraId="63E0204F" w14:textId="77777777" w:rsidR="00BB4674" w:rsidRDefault="00BB4674" w:rsidP="00BB4674">
            <w:r>
              <w:t>https://www.linkedin.com/learning/css-combining-grid-and-flexbox/grid-vs-flexbox?u=57684225</w:t>
            </w:r>
          </w:p>
        </w:tc>
      </w:tr>
      <w:tr w:rsidR="00BB4674" w14:paraId="732F57D3" w14:textId="77777777" w:rsidTr="00FB20C8">
        <w:tc>
          <w:tcPr>
            <w:tcW w:w="3539" w:type="dxa"/>
          </w:tcPr>
          <w:p w14:paraId="6059A9BA" w14:textId="77777777" w:rsidR="00BB4674" w:rsidRDefault="00BB4674" w:rsidP="00BB4674">
            <w:r>
              <w:t>Handling common HTML and CSS problems</w:t>
            </w:r>
          </w:p>
        </w:tc>
        <w:tc>
          <w:tcPr>
            <w:tcW w:w="6089" w:type="dxa"/>
          </w:tcPr>
          <w:p w14:paraId="6AD11C16" w14:textId="77777777" w:rsidR="00BB4674" w:rsidRDefault="00BB4674" w:rsidP="00BB4674">
            <w:r>
              <w:t>https://developer.mozilla.org/en-US/docs/Learn/Tools_and_testing/Cross_browser_testing/HTML_and_CSS</w:t>
            </w:r>
          </w:p>
        </w:tc>
      </w:tr>
      <w:tr w:rsidR="00702F92" w14:paraId="2142DF16" w14:textId="77777777" w:rsidTr="00FB20C8">
        <w:tc>
          <w:tcPr>
            <w:tcW w:w="3539" w:type="dxa"/>
          </w:tcPr>
          <w:p w14:paraId="1C6A8827" w14:textId="48AD27F1" w:rsidR="00702F92" w:rsidRDefault="00265BE8" w:rsidP="00BB4674">
            <w:r w:rsidRPr="00265BE8">
              <w:rPr>
                <w:lang w:eastAsia="en-AU"/>
              </w:rPr>
              <w:t>Hex code colour generator (zip)</w:t>
            </w:r>
          </w:p>
        </w:tc>
        <w:tc>
          <w:tcPr>
            <w:tcW w:w="6089" w:type="dxa"/>
          </w:tcPr>
          <w:p w14:paraId="3DF5FEF5" w14:textId="18F26FF8" w:rsidR="00702F92" w:rsidRDefault="00265BE8" w:rsidP="00BB4674">
            <w:r w:rsidRPr="00265BE8">
              <w:t>https://share.tafensw.edu.au/share/items/2fca9229-cf58-41b2-a256-1a59bd7bd0b1/0/?attachment.uuid=4a2097a3-5f8e-4f5d-b9cd-f1935fd064c1</w:t>
            </w:r>
          </w:p>
        </w:tc>
      </w:tr>
      <w:tr w:rsidR="00BB4674" w14:paraId="72B996D1" w14:textId="77777777" w:rsidTr="00FB20C8">
        <w:tc>
          <w:tcPr>
            <w:tcW w:w="3539" w:type="dxa"/>
          </w:tcPr>
          <w:p w14:paraId="7A491FC7" w14:textId="77777777" w:rsidR="00BB4674" w:rsidRDefault="00BB4674" w:rsidP="00BB4674">
            <w:r>
              <w:t>How To Add CSS</w:t>
            </w:r>
          </w:p>
        </w:tc>
        <w:tc>
          <w:tcPr>
            <w:tcW w:w="6089" w:type="dxa"/>
          </w:tcPr>
          <w:p w14:paraId="6255054F" w14:textId="77777777" w:rsidR="00BB4674" w:rsidRDefault="00BB4674" w:rsidP="00BB4674">
            <w:r>
              <w:t>https://www.w3schools.com/css/css_howto.asp</w:t>
            </w:r>
          </w:p>
        </w:tc>
      </w:tr>
      <w:tr w:rsidR="00BB4674" w14:paraId="7629A953" w14:textId="77777777" w:rsidTr="00FB20C8">
        <w:tc>
          <w:tcPr>
            <w:tcW w:w="3539" w:type="dxa"/>
          </w:tcPr>
          <w:p w14:paraId="0A2156F1" w14:textId="77777777" w:rsidR="00BB4674" w:rsidRDefault="00BB4674" w:rsidP="00BB4674">
            <w:r>
              <w:t>How to Meet WCAG (Quick Reference)</w:t>
            </w:r>
          </w:p>
        </w:tc>
        <w:tc>
          <w:tcPr>
            <w:tcW w:w="6089" w:type="dxa"/>
          </w:tcPr>
          <w:p w14:paraId="3C111399" w14:textId="77777777" w:rsidR="00BB4674" w:rsidRDefault="00BB4674" w:rsidP="00BB4674">
            <w:r>
              <w:t>https://www.w3.org/WAI/WCAG22/quickref/</w:t>
            </w:r>
          </w:p>
        </w:tc>
      </w:tr>
      <w:tr w:rsidR="00BB4674" w14:paraId="280675AA" w14:textId="77777777" w:rsidTr="00FB20C8">
        <w:tc>
          <w:tcPr>
            <w:tcW w:w="3539" w:type="dxa"/>
          </w:tcPr>
          <w:p w14:paraId="3751BFB4" w14:textId="77777777" w:rsidR="00BB4674" w:rsidRDefault="00BB4674" w:rsidP="00BB4674">
            <w:r>
              <w:t>HTML Attribute Reference</w:t>
            </w:r>
          </w:p>
        </w:tc>
        <w:tc>
          <w:tcPr>
            <w:tcW w:w="6089" w:type="dxa"/>
          </w:tcPr>
          <w:p w14:paraId="56341B41" w14:textId="77777777" w:rsidR="00BB4674" w:rsidRDefault="00BB4674" w:rsidP="00BB4674">
            <w:r>
              <w:t>https://www.w3schools.com/tags/ref_attributes.asp</w:t>
            </w:r>
          </w:p>
        </w:tc>
      </w:tr>
      <w:tr w:rsidR="00BB4674" w14:paraId="1D777508" w14:textId="77777777" w:rsidTr="00FB20C8">
        <w:tc>
          <w:tcPr>
            <w:tcW w:w="3539" w:type="dxa"/>
          </w:tcPr>
          <w:p w14:paraId="1ADCC790" w14:textId="77777777" w:rsidR="00BB4674" w:rsidRDefault="00BB4674" w:rsidP="00BB4674">
            <w:r>
              <w:t>HTML Attributes</w:t>
            </w:r>
          </w:p>
        </w:tc>
        <w:tc>
          <w:tcPr>
            <w:tcW w:w="6089" w:type="dxa"/>
          </w:tcPr>
          <w:p w14:paraId="22E099C2" w14:textId="77777777" w:rsidR="00BB4674" w:rsidRDefault="00BB4674" w:rsidP="00BB4674">
            <w:r>
              <w:t>https://www.w3schools.com/html/html_attributes.asp</w:t>
            </w:r>
          </w:p>
        </w:tc>
      </w:tr>
      <w:tr w:rsidR="00BB4674" w14:paraId="0B69A8EF" w14:textId="77777777" w:rsidTr="00FB20C8">
        <w:tc>
          <w:tcPr>
            <w:tcW w:w="3539" w:type="dxa"/>
          </w:tcPr>
          <w:p w14:paraId="0AD16750" w14:textId="77777777" w:rsidR="00BB4674" w:rsidRDefault="00BB4674" w:rsidP="00BB4674">
            <w:r>
              <w:t xml:space="preserve">HTML </w:t>
            </w:r>
            <w:proofErr w:type="spellStart"/>
            <w:r>
              <w:t>Color</w:t>
            </w:r>
            <w:proofErr w:type="spellEnd"/>
            <w:r>
              <w:t xml:space="preserve"> Names</w:t>
            </w:r>
          </w:p>
        </w:tc>
        <w:tc>
          <w:tcPr>
            <w:tcW w:w="6089" w:type="dxa"/>
          </w:tcPr>
          <w:p w14:paraId="1E750C68" w14:textId="77777777" w:rsidR="00BB4674" w:rsidRDefault="00BB4674" w:rsidP="00BB4674">
            <w:r>
              <w:t>https://www.w3schools.com/colors/colors_names.asp</w:t>
            </w:r>
          </w:p>
        </w:tc>
      </w:tr>
      <w:tr w:rsidR="00BB4674" w14:paraId="075A5FFA" w14:textId="77777777" w:rsidTr="00FB20C8">
        <w:tc>
          <w:tcPr>
            <w:tcW w:w="3539" w:type="dxa"/>
          </w:tcPr>
          <w:p w14:paraId="6F82804F" w14:textId="77777777" w:rsidR="00BB4674" w:rsidRDefault="00BB4674" w:rsidP="00BB4674">
            <w:r>
              <w:t>HTML Element Reference</w:t>
            </w:r>
          </w:p>
        </w:tc>
        <w:tc>
          <w:tcPr>
            <w:tcW w:w="6089" w:type="dxa"/>
          </w:tcPr>
          <w:p w14:paraId="7C814C55" w14:textId="77777777" w:rsidR="00BB4674" w:rsidRDefault="00BB4674" w:rsidP="00BB4674">
            <w:r>
              <w:t>https://www.w3schools.com/tags/</w:t>
            </w:r>
          </w:p>
        </w:tc>
      </w:tr>
      <w:tr w:rsidR="00BB4674" w14:paraId="168B9D8F" w14:textId="77777777" w:rsidTr="00FB20C8">
        <w:tc>
          <w:tcPr>
            <w:tcW w:w="3539" w:type="dxa"/>
          </w:tcPr>
          <w:p w14:paraId="3120C07B" w14:textId="77777777" w:rsidR="00BB4674" w:rsidRDefault="00BB4674" w:rsidP="00BB4674">
            <w:r>
              <w:t>HTML Input Types</w:t>
            </w:r>
          </w:p>
        </w:tc>
        <w:tc>
          <w:tcPr>
            <w:tcW w:w="6089" w:type="dxa"/>
          </w:tcPr>
          <w:p w14:paraId="5084ED2C" w14:textId="77777777" w:rsidR="00BB4674" w:rsidRDefault="00BB4674" w:rsidP="00BB4674">
            <w:r>
              <w:t>https://www.w3schools.com/html/html_form_input_types.asp</w:t>
            </w:r>
          </w:p>
        </w:tc>
      </w:tr>
      <w:tr w:rsidR="00BB4674" w14:paraId="53CB1C69" w14:textId="77777777" w:rsidTr="00FB20C8">
        <w:tc>
          <w:tcPr>
            <w:tcW w:w="3539" w:type="dxa"/>
          </w:tcPr>
          <w:p w14:paraId="052831FF" w14:textId="77777777" w:rsidR="00BB4674" w:rsidRDefault="00BB4674" w:rsidP="00BB4674">
            <w:r>
              <w:t>HTML Living Standard</w:t>
            </w:r>
          </w:p>
        </w:tc>
        <w:tc>
          <w:tcPr>
            <w:tcW w:w="6089" w:type="dxa"/>
          </w:tcPr>
          <w:p w14:paraId="7212BC34" w14:textId="77777777" w:rsidR="00BB4674" w:rsidRDefault="00BB4674" w:rsidP="00BB4674">
            <w:r>
              <w:t>https://html.spec.whatwg.org/</w:t>
            </w:r>
          </w:p>
        </w:tc>
      </w:tr>
      <w:tr w:rsidR="00BB4674" w14:paraId="12AE8140" w14:textId="77777777" w:rsidTr="00FB20C8">
        <w:tc>
          <w:tcPr>
            <w:tcW w:w="3539" w:type="dxa"/>
          </w:tcPr>
          <w:p w14:paraId="320DDC5C" w14:textId="77777777" w:rsidR="00BB4674" w:rsidRDefault="00BB4674" w:rsidP="00BB4674">
            <w:r>
              <w:t>HTML Style Guide</w:t>
            </w:r>
          </w:p>
        </w:tc>
        <w:tc>
          <w:tcPr>
            <w:tcW w:w="6089" w:type="dxa"/>
          </w:tcPr>
          <w:p w14:paraId="58CB84B2" w14:textId="77777777" w:rsidR="00BB4674" w:rsidRDefault="00BB4674" w:rsidP="00BB4674">
            <w:r>
              <w:t>https://www.w3schools.com/html/html5_syntax.asp</w:t>
            </w:r>
          </w:p>
        </w:tc>
      </w:tr>
      <w:tr w:rsidR="00BB4674" w14:paraId="30719A5F" w14:textId="77777777" w:rsidTr="00FB20C8">
        <w:tc>
          <w:tcPr>
            <w:tcW w:w="3539" w:type="dxa"/>
          </w:tcPr>
          <w:p w14:paraId="4BA12CE5" w14:textId="77777777" w:rsidR="00BB4674" w:rsidRDefault="00BB4674" w:rsidP="00BB4674">
            <w:r>
              <w:t>HTTP Observatory</w:t>
            </w:r>
          </w:p>
        </w:tc>
        <w:tc>
          <w:tcPr>
            <w:tcW w:w="6089" w:type="dxa"/>
          </w:tcPr>
          <w:p w14:paraId="01443353" w14:textId="77777777" w:rsidR="00BB4674" w:rsidRDefault="00BB4674" w:rsidP="00BB4674">
            <w:r>
              <w:t>https://developer.mozilla.org/en-US/observatory</w:t>
            </w:r>
          </w:p>
        </w:tc>
      </w:tr>
      <w:tr w:rsidR="00BB4674" w14:paraId="7A6F98E4" w14:textId="77777777" w:rsidTr="00FB20C8">
        <w:tc>
          <w:tcPr>
            <w:tcW w:w="3539" w:type="dxa"/>
          </w:tcPr>
          <w:p w14:paraId="113BF03A" w14:textId="77777777" w:rsidR="00BB4674" w:rsidRDefault="00BB4674" w:rsidP="00BB4674">
            <w:r>
              <w:t>imagecolorpicker.com</w:t>
            </w:r>
          </w:p>
        </w:tc>
        <w:tc>
          <w:tcPr>
            <w:tcW w:w="6089" w:type="dxa"/>
          </w:tcPr>
          <w:p w14:paraId="437BAB83" w14:textId="77777777" w:rsidR="00BB4674" w:rsidRDefault="00BB4674" w:rsidP="00BB4674">
            <w:r>
              <w:t>https://imagecolorpicker.com/</w:t>
            </w:r>
          </w:p>
        </w:tc>
      </w:tr>
      <w:tr w:rsidR="00BB4674" w14:paraId="0F31F88A" w14:textId="77777777" w:rsidTr="00FB20C8">
        <w:tc>
          <w:tcPr>
            <w:tcW w:w="3539" w:type="dxa"/>
          </w:tcPr>
          <w:p w14:paraId="26495253" w14:textId="77777777" w:rsidR="00BB4674" w:rsidRDefault="00BB4674" w:rsidP="00BB4674">
            <w:r>
              <w:lastRenderedPageBreak/>
              <w:t>Initial client discussions</w:t>
            </w:r>
          </w:p>
        </w:tc>
        <w:tc>
          <w:tcPr>
            <w:tcW w:w="6089" w:type="dxa"/>
          </w:tcPr>
          <w:p w14:paraId="65E7F86A" w14:textId="77777777" w:rsidR="00BB4674" w:rsidRDefault="00BB4674" w:rsidP="00BB4674">
            <w:r>
              <w:t>https://www.linkedin.com/learning/freelance-ux-managing-clients/initial-client-discussions?resume=false&amp;u=57684225</w:t>
            </w:r>
          </w:p>
        </w:tc>
      </w:tr>
      <w:tr w:rsidR="00BB4674" w14:paraId="7A623B45" w14:textId="77777777" w:rsidTr="00FB20C8">
        <w:tc>
          <w:tcPr>
            <w:tcW w:w="3539" w:type="dxa"/>
          </w:tcPr>
          <w:p w14:paraId="0B188D8B" w14:textId="77777777" w:rsidR="00BB4674" w:rsidRDefault="00BB4674" w:rsidP="00BB4674">
            <w:r>
              <w:t>Introduction to Certificate IV in Information Technology (Programming) (docx)</w:t>
            </w:r>
          </w:p>
        </w:tc>
        <w:tc>
          <w:tcPr>
            <w:tcW w:w="6089" w:type="dxa"/>
          </w:tcPr>
          <w:p w14:paraId="47FAC4F1" w14:textId="77777777" w:rsidR="00BB4674" w:rsidRDefault="00BB4674" w:rsidP="00BB4674">
            <w:r>
              <w:t>https://share.tafensw.edu.au/share/items/7a8103a6-5c74-4ad8-97b5-7f8c35167ce1/0/?attachment.uuid=194c3b8a-01f1-4a63-ad58-e9f1c08251a2</w:t>
            </w:r>
          </w:p>
        </w:tc>
      </w:tr>
      <w:tr w:rsidR="00BB4674" w14:paraId="1AA25F49" w14:textId="77777777" w:rsidTr="00FB20C8">
        <w:tc>
          <w:tcPr>
            <w:tcW w:w="3539" w:type="dxa"/>
          </w:tcPr>
          <w:p w14:paraId="2588D196" w14:textId="77777777" w:rsidR="00BB4674" w:rsidRDefault="00BB4674" w:rsidP="00BB4674">
            <w:r>
              <w:t>Introduction to Lighthouse</w:t>
            </w:r>
          </w:p>
        </w:tc>
        <w:tc>
          <w:tcPr>
            <w:tcW w:w="6089" w:type="dxa"/>
          </w:tcPr>
          <w:p w14:paraId="0CDD235D" w14:textId="77777777" w:rsidR="00BB4674" w:rsidRDefault="00BB4674" w:rsidP="00BB4674">
            <w:r>
              <w:t>https://developer.chrome.com/docs/lighthouse/overview</w:t>
            </w:r>
          </w:p>
        </w:tc>
      </w:tr>
      <w:tr w:rsidR="00BB4674" w14:paraId="180F547F" w14:textId="77777777" w:rsidTr="00FB20C8">
        <w:tc>
          <w:tcPr>
            <w:tcW w:w="3539" w:type="dxa"/>
          </w:tcPr>
          <w:p w14:paraId="622E2558" w14:textId="77777777" w:rsidR="00BB4674" w:rsidRDefault="00BB4674" w:rsidP="00BB4674">
            <w:r>
              <w:t>Introduction to Web Accessibility</w:t>
            </w:r>
          </w:p>
        </w:tc>
        <w:tc>
          <w:tcPr>
            <w:tcW w:w="6089" w:type="dxa"/>
          </w:tcPr>
          <w:p w14:paraId="1F5B9928" w14:textId="77777777" w:rsidR="00BB4674" w:rsidRDefault="00BB4674" w:rsidP="00BB4674">
            <w:r>
              <w:t>https://www.w3.org/WAI/fundamentals/accessibility-intro/</w:t>
            </w:r>
          </w:p>
        </w:tc>
      </w:tr>
      <w:tr w:rsidR="00BB4674" w14:paraId="2E419323" w14:textId="77777777" w:rsidTr="00FB20C8">
        <w:tc>
          <w:tcPr>
            <w:tcW w:w="3539" w:type="dxa"/>
          </w:tcPr>
          <w:p w14:paraId="1F29521F" w14:textId="77777777" w:rsidR="00BB4674" w:rsidRDefault="00BB4674" w:rsidP="00BB4674">
            <w:r>
              <w:t>JavaScript</w:t>
            </w:r>
          </w:p>
        </w:tc>
        <w:tc>
          <w:tcPr>
            <w:tcW w:w="6089" w:type="dxa"/>
          </w:tcPr>
          <w:p w14:paraId="0F403BC4" w14:textId="77777777" w:rsidR="00BB4674" w:rsidRDefault="00BB4674" w:rsidP="00BB4674">
            <w:r>
              <w:t>https://exercism.org/tracks/javascript</w:t>
            </w:r>
          </w:p>
        </w:tc>
      </w:tr>
      <w:tr w:rsidR="00BB4674" w14:paraId="75A3B33D" w14:textId="77777777" w:rsidTr="00FB20C8">
        <w:tc>
          <w:tcPr>
            <w:tcW w:w="3539" w:type="dxa"/>
          </w:tcPr>
          <w:p w14:paraId="24B683C0" w14:textId="77777777" w:rsidR="00BB4674" w:rsidRDefault="00BB4674" w:rsidP="00BB4674">
            <w:r>
              <w:t>JavaScript Conditionals</w:t>
            </w:r>
          </w:p>
        </w:tc>
        <w:tc>
          <w:tcPr>
            <w:tcW w:w="6089" w:type="dxa"/>
          </w:tcPr>
          <w:p w14:paraId="08E93505" w14:textId="77777777" w:rsidR="00BB4674" w:rsidRDefault="00BB4674" w:rsidP="00BB4674">
            <w:r>
              <w:t>https://www.w3schools.com/js/js_conditionals.asp</w:t>
            </w:r>
          </w:p>
        </w:tc>
      </w:tr>
      <w:tr w:rsidR="00BB4674" w14:paraId="76DEF639" w14:textId="77777777" w:rsidTr="00FB20C8">
        <w:tc>
          <w:tcPr>
            <w:tcW w:w="3539" w:type="dxa"/>
          </w:tcPr>
          <w:p w14:paraId="242034BB" w14:textId="77777777" w:rsidR="00BB4674" w:rsidRDefault="00BB4674" w:rsidP="00BB4674">
            <w:r>
              <w:t>JavaScript Loops</w:t>
            </w:r>
          </w:p>
        </w:tc>
        <w:tc>
          <w:tcPr>
            <w:tcW w:w="6089" w:type="dxa"/>
          </w:tcPr>
          <w:p w14:paraId="0293B04C" w14:textId="77777777" w:rsidR="00BB4674" w:rsidRDefault="00BB4674" w:rsidP="00BB4674">
            <w:r>
              <w:t>https://www.w3schools.com/js/js_loops.asp</w:t>
            </w:r>
          </w:p>
        </w:tc>
      </w:tr>
      <w:tr w:rsidR="00BB4674" w14:paraId="629389B4" w14:textId="77777777" w:rsidTr="00FB20C8">
        <w:tc>
          <w:tcPr>
            <w:tcW w:w="3539" w:type="dxa"/>
          </w:tcPr>
          <w:p w14:paraId="6298E5C3" w14:textId="77777777" w:rsidR="00BB4674" w:rsidRDefault="00BB4674" w:rsidP="00BB4674">
            <w:r>
              <w:t>JavaScript Tutorial</w:t>
            </w:r>
          </w:p>
        </w:tc>
        <w:tc>
          <w:tcPr>
            <w:tcW w:w="6089" w:type="dxa"/>
          </w:tcPr>
          <w:p w14:paraId="1EB360C1" w14:textId="77777777" w:rsidR="00BB4674" w:rsidRDefault="00BB4674" w:rsidP="00BB4674">
            <w:r>
              <w:t>https://www.w3schools.com/js/default.asp</w:t>
            </w:r>
          </w:p>
        </w:tc>
      </w:tr>
      <w:tr w:rsidR="00BB4674" w14:paraId="796FFCEB" w14:textId="77777777" w:rsidTr="00FB20C8">
        <w:tc>
          <w:tcPr>
            <w:tcW w:w="3539" w:type="dxa"/>
          </w:tcPr>
          <w:p w14:paraId="5116A411" w14:textId="77777777" w:rsidR="00BB4674" w:rsidRDefault="00BB4674" w:rsidP="00BB4674">
            <w:proofErr w:type="spellStart"/>
            <w:r>
              <w:t>LambdaTest</w:t>
            </w:r>
            <w:proofErr w:type="spellEnd"/>
            <w:r>
              <w:t xml:space="preserve"> Cross Browser Testing</w:t>
            </w:r>
          </w:p>
        </w:tc>
        <w:tc>
          <w:tcPr>
            <w:tcW w:w="6089" w:type="dxa"/>
          </w:tcPr>
          <w:p w14:paraId="6CA10CAB" w14:textId="77777777" w:rsidR="00BB4674" w:rsidRDefault="00BB4674" w:rsidP="00BB4674">
            <w:r>
              <w:t>https://www.lambdatest.com/cross-browser-testing</w:t>
            </w:r>
          </w:p>
        </w:tc>
      </w:tr>
      <w:tr w:rsidR="00BB4674" w14:paraId="679237DC" w14:textId="77777777" w:rsidTr="00FB20C8">
        <w:tc>
          <w:tcPr>
            <w:tcW w:w="3539" w:type="dxa"/>
          </w:tcPr>
          <w:p w14:paraId="75C02881" w14:textId="77777777" w:rsidR="00BB4674" w:rsidRDefault="00BB4674" w:rsidP="00BB4674">
            <w:r>
              <w:t>Lighthouse performance scoring</w:t>
            </w:r>
          </w:p>
        </w:tc>
        <w:tc>
          <w:tcPr>
            <w:tcW w:w="6089" w:type="dxa"/>
          </w:tcPr>
          <w:p w14:paraId="67DEC0AA" w14:textId="77777777" w:rsidR="00BB4674" w:rsidRDefault="00BB4674" w:rsidP="00BB4674">
            <w:r>
              <w:t>https://developer.chrome.com/docs/lighthouse/performance/performance-scoring</w:t>
            </w:r>
          </w:p>
        </w:tc>
      </w:tr>
      <w:tr w:rsidR="00BB4674" w14:paraId="0AB9C7CE" w14:textId="77777777" w:rsidTr="00FB20C8">
        <w:tc>
          <w:tcPr>
            <w:tcW w:w="3539" w:type="dxa"/>
          </w:tcPr>
          <w:p w14:paraId="6F75E7A8" w14:textId="77777777" w:rsidR="00BB4674" w:rsidRDefault="00BB4674" w:rsidP="00BB4674">
            <w:r>
              <w:t>Lighthouse score and similar</w:t>
            </w:r>
          </w:p>
        </w:tc>
        <w:tc>
          <w:tcPr>
            <w:tcW w:w="6089" w:type="dxa"/>
          </w:tcPr>
          <w:p w14:paraId="19451816" w14:textId="77777777" w:rsidR="00BB4674" w:rsidRDefault="00BB4674" w:rsidP="00BB4674">
            <w:r>
              <w:t>https://www.linkedin.com/learning/simplifying-web-development-with-accessibility-best-practices/lighthouse-score-and-similar?resume=false&amp;u=57684225</w:t>
            </w:r>
          </w:p>
        </w:tc>
      </w:tr>
      <w:tr w:rsidR="00BB4674" w14:paraId="4A07DD26" w14:textId="77777777" w:rsidTr="00FB20C8">
        <w:tc>
          <w:tcPr>
            <w:tcW w:w="3539" w:type="dxa"/>
          </w:tcPr>
          <w:p w14:paraId="1432EC13" w14:textId="77777777" w:rsidR="00BB4674" w:rsidRDefault="00BB4674" w:rsidP="00BB4674">
            <w:proofErr w:type="spellStart"/>
            <w:r>
              <w:t>Logoipsum</w:t>
            </w:r>
            <w:proofErr w:type="spellEnd"/>
          </w:p>
        </w:tc>
        <w:tc>
          <w:tcPr>
            <w:tcW w:w="6089" w:type="dxa"/>
          </w:tcPr>
          <w:p w14:paraId="00975E43" w14:textId="77777777" w:rsidR="00BB4674" w:rsidRDefault="00BB4674" w:rsidP="00BB4674">
            <w:r>
              <w:t>https://logoipsum.com/</w:t>
            </w:r>
          </w:p>
        </w:tc>
      </w:tr>
      <w:tr w:rsidR="00BB4674" w14:paraId="5FC2E0D9" w14:textId="77777777" w:rsidTr="00FB20C8">
        <w:tc>
          <w:tcPr>
            <w:tcW w:w="3539" w:type="dxa"/>
          </w:tcPr>
          <w:p w14:paraId="2ABBC61C" w14:textId="77777777" w:rsidR="00BB4674" w:rsidRDefault="00BB4674" w:rsidP="00BB4674">
            <w:proofErr w:type="spellStart"/>
            <w:r>
              <w:t>Lucidchart</w:t>
            </w:r>
            <w:proofErr w:type="spellEnd"/>
          </w:p>
        </w:tc>
        <w:tc>
          <w:tcPr>
            <w:tcW w:w="6089" w:type="dxa"/>
          </w:tcPr>
          <w:p w14:paraId="00ABF42C" w14:textId="77777777" w:rsidR="00BB4674" w:rsidRDefault="00BB4674" w:rsidP="00BB4674">
            <w:r>
              <w:t>https://www.lucidchart.com/pages</w:t>
            </w:r>
          </w:p>
        </w:tc>
      </w:tr>
      <w:tr w:rsidR="00BB4674" w14:paraId="0E0CA41C" w14:textId="77777777" w:rsidTr="00FB20C8">
        <w:tc>
          <w:tcPr>
            <w:tcW w:w="3539" w:type="dxa"/>
          </w:tcPr>
          <w:p w14:paraId="5223845A" w14:textId="77777777" w:rsidR="00BB4674" w:rsidRDefault="00BB4674" w:rsidP="00BB4674">
            <w:r>
              <w:t>Markup Validation Service</w:t>
            </w:r>
          </w:p>
        </w:tc>
        <w:tc>
          <w:tcPr>
            <w:tcW w:w="6089" w:type="dxa"/>
          </w:tcPr>
          <w:p w14:paraId="37994584" w14:textId="77777777" w:rsidR="00BB4674" w:rsidRDefault="00BB4674" w:rsidP="00BB4674">
            <w:r>
              <w:t>https://validator.w3.org/</w:t>
            </w:r>
          </w:p>
        </w:tc>
      </w:tr>
      <w:tr w:rsidR="00BB4674" w14:paraId="62FEE9D2" w14:textId="77777777" w:rsidTr="00FB20C8">
        <w:tc>
          <w:tcPr>
            <w:tcW w:w="3539" w:type="dxa"/>
          </w:tcPr>
          <w:p w14:paraId="160080C5" w14:textId="77777777" w:rsidR="00BB4674" w:rsidRDefault="00BB4674" w:rsidP="00BB4674">
            <w:proofErr w:type="spellStart"/>
            <w:r>
              <w:t>Moqups</w:t>
            </w:r>
            <w:proofErr w:type="spellEnd"/>
          </w:p>
        </w:tc>
        <w:tc>
          <w:tcPr>
            <w:tcW w:w="6089" w:type="dxa"/>
          </w:tcPr>
          <w:p w14:paraId="2C58BAB1" w14:textId="77777777" w:rsidR="00BB4674" w:rsidRDefault="00BB4674" w:rsidP="00BB4674">
            <w:r>
              <w:t>https://moqups.com/</w:t>
            </w:r>
          </w:p>
        </w:tc>
      </w:tr>
      <w:tr w:rsidR="00BB4674" w14:paraId="1A2A9C9E" w14:textId="77777777" w:rsidTr="00FB20C8">
        <w:tc>
          <w:tcPr>
            <w:tcW w:w="3539" w:type="dxa"/>
          </w:tcPr>
          <w:p w14:paraId="5CA71821" w14:textId="77777777" w:rsidR="00BB4674" w:rsidRDefault="00BB4674" w:rsidP="00BB4674">
            <w:r>
              <w:t xml:space="preserve">Open Chrome </w:t>
            </w:r>
            <w:proofErr w:type="spellStart"/>
            <w:r>
              <w:t>DevTools</w:t>
            </w:r>
            <w:proofErr w:type="spellEnd"/>
          </w:p>
        </w:tc>
        <w:tc>
          <w:tcPr>
            <w:tcW w:w="6089" w:type="dxa"/>
          </w:tcPr>
          <w:p w14:paraId="11558DB9" w14:textId="77777777" w:rsidR="00BB4674" w:rsidRDefault="00BB4674" w:rsidP="00BB4674">
            <w:r>
              <w:t>https://developer.chrome.com/docs/devtools/open</w:t>
            </w:r>
          </w:p>
        </w:tc>
      </w:tr>
      <w:tr w:rsidR="00BB4674" w14:paraId="5E9E477B" w14:textId="77777777" w:rsidTr="00FB20C8">
        <w:tc>
          <w:tcPr>
            <w:tcW w:w="3539" w:type="dxa"/>
          </w:tcPr>
          <w:p w14:paraId="6FC72BE4" w14:textId="77777777" w:rsidR="00BB4674" w:rsidRDefault="00BB4674" w:rsidP="00BB4674">
            <w:r>
              <w:lastRenderedPageBreak/>
              <w:t xml:space="preserve">Overview of </w:t>
            </w:r>
            <w:proofErr w:type="spellStart"/>
            <w:r>
              <w:t>DevTools</w:t>
            </w:r>
            <w:proofErr w:type="spellEnd"/>
          </w:p>
        </w:tc>
        <w:tc>
          <w:tcPr>
            <w:tcW w:w="6089" w:type="dxa"/>
          </w:tcPr>
          <w:p w14:paraId="46EBC981" w14:textId="77777777" w:rsidR="00BB4674" w:rsidRDefault="00BB4674" w:rsidP="00BB4674">
            <w:r>
              <w:t>https://learn.microsoft.com/en-us/microsoft-edge/devtools/overview</w:t>
            </w:r>
          </w:p>
        </w:tc>
      </w:tr>
      <w:tr w:rsidR="00BB4674" w14:paraId="3BB793B9" w14:textId="77777777" w:rsidTr="00FB20C8">
        <w:tc>
          <w:tcPr>
            <w:tcW w:w="3539" w:type="dxa"/>
          </w:tcPr>
          <w:p w14:paraId="79292FEB" w14:textId="77777777" w:rsidR="00BB4674" w:rsidRDefault="00BB4674" w:rsidP="00BB4674">
            <w:proofErr w:type="spellStart"/>
            <w:r>
              <w:t>PageSpeed</w:t>
            </w:r>
            <w:proofErr w:type="spellEnd"/>
            <w:r>
              <w:t xml:space="preserve"> Insights</w:t>
            </w:r>
          </w:p>
        </w:tc>
        <w:tc>
          <w:tcPr>
            <w:tcW w:w="6089" w:type="dxa"/>
          </w:tcPr>
          <w:p w14:paraId="3C203C56" w14:textId="77777777" w:rsidR="00BB4674" w:rsidRDefault="00BB4674" w:rsidP="00BB4674">
            <w:r>
              <w:t>https://developers.google.com/speed/pagespeed/insights/</w:t>
            </w:r>
          </w:p>
        </w:tc>
      </w:tr>
      <w:tr w:rsidR="00BB4674" w14:paraId="307ECDCE" w14:textId="77777777" w:rsidTr="00FB20C8">
        <w:tc>
          <w:tcPr>
            <w:tcW w:w="3539" w:type="dxa"/>
          </w:tcPr>
          <w:p w14:paraId="0CAAE9F1" w14:textId="77777777" w:rsidR="00BB4674" w:rsidRDefault="00BB4674" w:rsidP="00BB4674">
            <w:proofErr w:type="spellStart"/>
            <w:r>
              <w:t>Pexels</w:t>
            </w:r>
            <w:proofErr w:type="spellEnd"/>
          </w:p>
        </w:tc>
        <w:tc>
          <w:tcPr>
            <w:tcW w:w="6089" w:type="dxa"/>
          </w:tcPr>
          <w:p w14:paraId="13DD6BD7" w14:textId="77777777" w:rsidR="00BB4674" w:rsidRDefault="00BB4674" w:rsidP="00BB4674">
            <w:r>
              <w:t>https://www.pexels.com/</w:t>
            </w:r>
          </w:p>
        </w:tc>
      </w:tr>
      <w:tr w:rsidR="00BB4674" w14:paraId="598C113A" w14:textId="77777777" w:rsidTr="00FB20C8">
        <w:tc>
          <w:tcPr>
            <w:tcW w:w="3539" w:type="dxa"/>
          </w:tcPr>
          <w:p w14:paraId="0BAA223E" w14:textId="77777777" w:rsidR="00BB4674" w:rsidRDefault="00BB4674" w:rsidP="00BB4674">
            <w:r>
              <w:t>Pi.ai</w:t>
            </w:r>
          </w:p>
        </w:tc>
        <w:tc>
          <w:tcPr>
            <w:tcW w:w="6089" w:type="dxa"/>
          </w:tcPr>
          <w:p w14:paraId="18F0662A" w14:textId="77777777" w:rsidR="00BB4674" w:rsidRDefault="00BB4674" w:rsidP="00BB4674">
            <w:r>
              <w:t>https://pi.ai/onboarding</w:t>
            </w:r>
          </w:p>
        </w:tc>
      </w:tr>
      <w:tr w:rsidR="00BB4674" w14:paraId="14B32784" w14:textId="77777777" w:rsidTr="00FB20C8">
        <w:tc>
          <w:tcPr>
            <w:tcW w:w="3539" w:type="dxa"/>
          </w:tcPr>
          <w:p w14:paraId="6D7DD235" w14:textId="77777777" w:rsidR="00BB4674" w:rsidRDefault="00BB4674" w:rsidP="00BB4674">
            <w:r>
              <w:t>Portfolio structure (zip)</w:t>
            </w:r>
          </w:p>
        </w:tc>
        <w:tc>
          <w:tcPr>
            <w:tcW w:w="6089" w:type="dxa"/>
          </w:tcPr>
          <w:p w14:paraId="0EF629ED" w14:textId="77777777" w:rsidR="00BB4674" w:rsidRDefault="00BB4674" w:rsidP="00BB4674">
            <w:r>
              <w:t>https://share.tafensw.edu.au/share/items/2fca9229-cf58-41b2-a256-1a59bd7bd0b1/0/?attachment.uuid=d842baf8-2822-4f23-8cf1-3c18d65d09a3</w:t>
            </w:r>
          </w:p>
        </w:tc>
      </w:tr>
      <w:tr w:rsidR="00BB4674" w14:paraId="7EAE6012" w14:textId="77777777" w:rsidTr="00FB20C8">
        <w:tc>
          <w:tcPr>
            <w:tcW w:w="3539" w:type="dxa"/>
          </w:tcPr>
          <w:p w14:paraId="37FFB232" w14:textId="77777777" w:rsidR="00BB4674" w:rsidRDefault="00BB4674" w:rsidP="00BB4674">
            <w:r>
              <w:t>Search, Insert, and Delete in an Sorted Array | Array Operations</w:t>
            </w:r>
          </w:p>
        </w:tc>
        <w:tc>
          <w:tcPr>
            <w:tcW w:w="6089" w:type="dxa"/>
          </w:tcPr>
          <w:p w14:paraId="6763E754" w14:textId="77777777" w:rsidR="00BB4674" w:rsidRDefault="00BB4674" w:rsidP="00BB4674">
            <w:r>
              <w:t>https://www.geeksforgeeks.org/dsa/search-insert-and-delete-in-a-sorted-array/</w:t>
            </w:r>
          </w:p>
        </w:tc>
      </w:tr>
      <w:tr w:rsidR="00BB4674" w14:paraId="66BFB906" w14:textId="77777777" w:rsidTr="00FB20C8">
        <w:tc>
          <w:tcPr>
            <w:tcW w:w="3539" w:type="dxa"/>
          </w:tcPr>
          <w:p w14:paraId="02A89B96" w14:textId="77777777" w:rsidR="00BB4674" w:rsidRDefault="00BB4674" w:rsidP="00BB4674">
            <w:r>
              <w:t>Semantic HTML and Accessibility</w:t>
            </w:r>
          </w:p>
        </w:tc>
        <w:tc>
          <w:tcPr>
            <w:tcW w:w="6089" w:type="dxa"/>
          </w:tcPr>
          <w:p w14:paraId="19658583" w14:textId="77777777" w:rsidR="00BB4674" w:rsidRDefault="00BB4674" w:rsidP="00BB4674">
            <w:r>
              <w:t>https://www.linkedin.com/learning/html-for-programmers/semantic-html-and-accessibility?resume=false&amp;u=57684225</w:t>
            </w:r>
          </w:p>
        </w:tc>
      </w:tr>
      <w:tr w:rsidR="00BB4674" w14:paraId="7EE0EEB1" w14:textId="77777777" w:rsidTr="00FB20C8">
        <w:tc>
          <w:tcPr>
            <w:tcW w:w="3539" w:type="dxa"/>
          </w:tcPr>
          <w:p w14:paraId="41A2DAA7" w14:textId="77777777" w:rsidR="00BB4674" w:rsidRDefault="00BB4674" w:rsidP="00BB4674">
            <w:proofErr w:type="spellStart"/>
            <w:r>
              <w:t>Sucuri</w:t>
            </w:r>
            <w:proofErr w:type="spellEnd"/>
          </w:p>
        </w:tc>
        <w:tc>
          <w:tcPr>
            <w:tcW w:w="6089" w:type="dxa"/>
          </w:tcPr>
          <w:p w14:paraId="1FAB04B9" w14:textId="77777777" w:rsidR="00BB4674" w:rsidRDefault="00BB4674" w:rsidP="00BB4674">
            <w:r>
              <w:t>https://sitecheck.sucuri.net/</w:t>
            </w:r>
          </w:p>
        </w:tc>
      </w:tr>
      <w:tr w:rsidR="00BB4674" w14:paraId="4D18CCCE" w14:textId="77777777" w:rsidTr="00FB20C8">
        <w:tc>
          <w:tcPr>
            <w:tcW w:w="3539" w:type="dxa"/>
          </w:tcPr>
          <w:p w14:paraId="1631F311" w14:textId="77777777" w:rsidR="00BB4674" w:rsidRDefault="00BB4674" w:rsidP="00BB4674">
            <w:r>
              <w:t>TAFE NSW</w:t>
            </w:r>
          </w:p>
        </w:tc>
        <w:tc>
          <w:tcPr>
            <w:tcW w:w="6089" w:type="dxa"/>
          </w:tcPr>
          <w:p w14:paraId="154682E8" w14:textId="77777777" w:rsidR="00BB4674" w:rsidRDefault="00BB4674" w:rsidP="00BB4674">
            <w:r>
              <w:t>https://www.tafensw.edu.au/</w:t>
            </w:r>
          </w:p>
        </w:tc>
      </w:tr>
      <w:tr w:rsidR="00BB4674" w14:paraId="45B6FBF3" w14:textId="77777777" w:rsidTr="00FB20C8">
        <w:tc>
          <w:tcPr>
            <w:tcW w:w="3539" w:type="dxa"/>
          </w:tcPr>
          <w:p w14:paraId="2312304A" w14:textId="77777777" w:rsidR="00BB4674" w:rsidRDefault="00BB4674" w:rsidP="00BB4674">
            <w:r>
              <w:t>Test a responsive design</w:t>
            </w:r>
          </w:p>
        </w:tc>
        <w:tc>
          <w:tcPr>
            <w:tcW w:w="6089" w:type="dxa"/>
          </w:tcPr>
          <w:p w14:paraId="0BD356D6" w14:textId="77777777" w:rsidR="00BB4674" w:rsidRDefault="00BB4674" w:rsidP="00BB4674">
            <w:r>
              <w:t>https://www.linkedin.com/learning/learning-chrome-web-developer-tools-2/test-a-responsive-design?autoSkip=true&amp;resume=false&amp;u=57684225</w:t>
            </w:r>
          </w:p>
        </w:tc>
      </w:tr>
      <w:tr w:rsidR="00BB4674" w14:paraId="3481A807" w14:textId="77777777" w:rsidTr="00FB20C8">
        <w:tc>
          <w:tcPr>
            <w:tcW w:w="3539" w:type="dxa"/>
          </w:tcPr>
          <w:p w14:paraId="17EC7990" w14:textId="77777777" w:rsidR="00BB4674" w:rsidRDefault="00BB4674" w:rsidP="00BB4674">
            <w:r>
              <w:t>Test Cases Example for Web Application (Checklist)</w:t>
            </w:r>
          </w:p>
        </w:tc>
        <w:tc>
          <w:tcPr>
            <w:tcW w:w="6089" w:type="dxa"/>
          </w:tcPr>
          <w:p w14:paraId="66004C72" w14:textId="77777777" w:rsidR="00BB4674" w:rsidRDefault="00BB4674" w:rsidP="00BB4674">
            <w:r>
              <w:t>https://www.guru99.com/complete-web-application-testing-checklist.html</w:t>
            </w:r>
          </w:p>
        </w:tc>
      </w:tr>
      <w:tr w:rsidR="00BB4674" w14:paraId="568B09CE" w14:textId="77777777" w:rsidTr="00FB20C8">
        <w:tc>
          <w:tcPr>
            <w:tcW w:w="3539" w:type="dxa"/>
          </w:tcPr>
          <w:p w14:paraId="6D17DC9F" w14:textId="77777777" w:rsidR="00BB4674" w:rsidRDefault="00BB4674" w:rsidP="00BB4674">
            <w:r>
              <w:t>The CSS display property</w:t>
            </w:r>
          </w:p>
        </w:tc>
        <w:tc>
          <w:tcPr>
            <w:tcW w:w="6089" w:type="dxa"/>
          </w:tcPr>
          <w:p w14:paraId="4777B5EC" w14:textId="77777777" w:rsidR="00BB4674" w:rsidRDefault="00BB4674" w:rsidP="00BB4674">
            <w:r>
              <w:t>https://www.w3schools.com/css/css_display_visibility.asp</w:t>
            </w:r>
          </w:p>
        </w:tc>
      </w:tr>
      <w:tr w:rsidR="00BB4674" w14:paraId="54CFFD1B" w14:textId="77777777" w:rsidTr="00FB20C8">
        <w:tc>
          <w:tcPr>
            <w:tcW w:w="3539" w:type="dxa"/>
          </w:tcPr>
          <w:p w14:paraId="2F041355" w14:textId="77777777" w:rsidR="00BB4674" w:rsidRDefault="00BB4674" w:rsidP="00BB4674">
            <w:r>
              <w:t>The JavaScript Console</w:t>
            </w:r>
          </w:p>
        </w:tc>
        <w:tc>
          <w:tcPr>
            <w:tcW w:w="6089" w:type="dxa"/>
          </w:tcPr>
          <w:p w14:paraId="4A666225" w14:textId="77777777" w:rsidR="00BB4674" w:rsidRDefault="00BB4674" w:rsidP="00BB4674">
            <w:r>
              <w:t>https://www.linkedin.com/learning/web-development-tools-enhance-workflow-and-code-quality/the-javascript-console?u=57684225</w:t>
            </w:r>
          </w:p>
        </w:tc>
      </w:tr>
      <w:tr w:rsidR="00BB4674" w14:paraId="66606220" w14:textId="77777777" w:rsidTr="00FB20C8">
        <w:tc>
          <w:tcPr>
            <w:tcW w:w="3539" w:type="dxa"/>
          </w:tcPr>
          <w:p w14:paraId="4A2DE294" w14:textId="77777777" w:rsidR="00BB4674" w:rsidRDefault="00BB4674" w:rsidP="00BB4674">
            <w:r>
              <w:t>The position property</w:t>
            </w:r>
          </w:p>
        </w:tc>
        <w:tc>
          <w:tcPr>
            <w:tcW w:w="6089" w:type="dxa"/>
          </w:tcPr>
          <w:p w14:paraId="5D5A2593" w14:textId="77777777" w:rsidR="00BB4674" w:rsidRDefault="00BB4674" w:rsidP="00BB4674">
            <w:r>
              <w:t>https://www.linkedin.com/learning/css-essential-training-26985268/the-position-property?resume=false&amp;u=57684225</w:t>
            </w:r>
          </w:p>
        </w:tc>
      </w:tr>
      <w:tr w:rsidR="00BB4674" w14:paraId="029BB1CD" w14:textId="77777777" w:rsidTr="00FB20C8">
        <w:tc>
          <w:tcPr>
            <w:tcW w:w="3539" w:type="dxa"/>
          </w:tcPr>
          <w:p w14:paraId="1AA14AC8" w14:textId="77777777" w:rsidR="00BB4674" w:rsidRDefault="00BB4674" w:rsidP="00BB4674">
            <w:r>
              <w:lastRenderedPageBreak/>
              <w:t>The web design process in 7 simple steps</w:t>
            </w:r>
          </w:p>
        </w:tc>
        <w:tc>
          <w:tcPr>
            <w:tcW w:w="6089" w:type="dxa"/>
          </w:tcPr>
          <w:p w14:paraId="38BE9660" w14:textId="77777777" w:rsidR="00BB4674" w:rsidRDefault="00BB4674" w:rsidP="00BB4674">
            <w:r>
              <w:t>https://webflow.com/blog/the-web-design-process-in-7-simple-steps</w:t>
            </w:r>
          </w:p>
        </w:tc>
      </w:tr>
      <w:tr w:rsidR="00BB4674" w14:paraId="7D72A80B" w14:textId="77777777" w:rsidTr="00FB20C8">
        <w:tc>
          <w:tcPr>
            <w:tcW w:w="3539" w:type="dxa"/>
          </w:tcPr>
          <w:p w14:paraId="2A00BF8B" w14:textId="77777777" w:rsidR="00BB4674" w:rsidRDefault="00BB4674" w:rsidP="00BB4674">
            <w:r>
              <w:t>UI/UX Explained In 8 Minutes</w:t>
            </w:r>
          </w:p>
        </w:tc>
        <w:tc>
          <w:tcPr>
            <w:tcW w:w="6089" w:type="dxa"/>
          </w:tcPr>
          <w:p w14:paraId="79C10891" w14:textId="77777777" w:rsidR="00BB4674" w:rsidRDefault="00BB4674" w:rsidP="00BB4674">
            <w:r>
              <w:t>https://www.youtube.com/watch?v=ODpB9-MCa5s</w:t>
            </w:r>
          </w:p>
        </w:tc>
      </w:tr>
      <w:tr w:rsidR="00BB4674" w14:paraId="07B1AFDC" w14:textId="77777777" w:rsidTr="00FB20C8">
        <w:tc>
          <w:tcPr>
            <w:tcW w:w="3539" w:type="dxa"/>
          </w:tcPr>
          <w:p w14:paraId="32A5BA7D" w14:textId="77777777" w:rsidR="00BB4674" w:rsidRDefault="00BB4674" w:rsidP="00BB4674">
            <w:proofErr w:type="spellStart"/>
            <w:r>
              <w:t>Unsplash</w:t>
            </w:r>
            <w:proofErr w:type="spellEnd"/>
          </w:p>
        </w:tc>
        <w:tc>
          <w:tcPr>
            <w:tcW w:w="6089" w:type="dxa"/>
          </w:tcPr>
          <w:p w14:paraId="1AF01711" w14:textId="77777777" w:rsidR="00BB4674" w:rsidRDefault="00BB4674" w:rsidP="00BB4674">
            <w:r>
              <w:t>https://unsplash.com/</w:t>
            </w:r>
          </w:p>
        </w:tc>
      </w:tr>
      <w:tr w:rsidR="00BB4674" w14:paraId="2E79623F" w14:textId="77777777" w:rsidTr="00FB20C8">
        <w:tc>
          <w:tcPr>
            <w:tcW w:w="3539" w:type="dxa"/>
          </w:tcPr>
          <w:p w14:paraId="46B445BE" w14:textId="77777777" w:rsidR="00BB4674" w:rsidRDefault="00BB4674" w:rsidP="00BB4674">
            <w:r>
              <w:t>View a page in Device Mode</w:t>
            </w:r>
          </w:p>
        </w:tc>
        <w:tc>
          <w:tcPr>
            <w:tcW w:w="6089" w:type="dxa"/>
          </w:tcPr>
          <w:p w14:paraId="0CE4540E" w14:textId="77777777" w:rsidR="00BB4674" w:rsidRDefault="00BB4674" w:rsidP="00BB4674">
            <w:r>
              <w:t>https://www.linkedin.com/learning/learning-chrome-web-developer-tools-2/view-a-page-in-device-mode?resume=false&amp;u=57684225</w:t>
            </w:r>
          </w:p>
        </w:tc>
      </w:tr>
      <w:tr w:rsidR="00BB4674" w14:paraId="36863E45" w14:textId="77777777" w:rsidTr="00FB20C8">
        <w:tc>
          <w:tcPr>
            <w:tcW w:w="3539" w:type="dxa"/>
          </w:tcPr>
          <w:p w14:paraId="01BAD778" w14:textId="77777777" w:rsidR="00BB4674" w:rsidRDefault="00BB4674" w:rsidP="00BB4674">
            <w:r>
              <w:t>Visual Studio Code on Windows</w:t>
            </w:r>
          </w:p>
        </w:tc>
        <w:tc>
          <w:tcPr>
            <w:tcW w:w="6089" w:type="dxa"/>
          </w:tcPr>
          <w:p w14:paraId="77E8BC21" w14:textId="77777777" w:rsidR="00BB4674" w:rsidRDefault="00BB4674" w:rsidP="00BB4674">
            <w:r>
              <w:t>https://code.visualstudio.com/docs/setup/windows</w:t>
            </w:r>
          </w:p>
        </w:tc>
      </w:tr>
      <w:tr w:rsidR="00BB4674" w14:paraId="05C97117" w14:textId="77777777" w:rsidTr="00FB20C8">
        <w:tc>
          <w:tcPr>
            <w:tcW w:w="3539" w:type="dxa"/>
          </w:tcPr>
          <w:p w14:paraId="570FA66C" w14:textId="77777777" w:rsidR="00BB4674" w:rsidRDefault="00BB4674" w:rsidP="00BB4674">
            <w:r>
              <w:t>W3C Markup Validation Service</w:t>
            </w:r>
          </w:p>
        </w:tc>
        <w:tc>
          <w:tcPr>
            <w:tcW w:w="6089" w:type="dxa"/>
          </w:tcPr>
          <w:p w14:paraId="0E705068" w14:textId="77777777" w:rsidR="00BB4674" w:rsidRDefault="00BB4674" w:rsidP="00BB4674">
            <w:r>
              <w:t>https://validator.w3.org/</w:t>
            </w:r>
          </w:p>
        </w:tc>
      </w:tr>
      <w:tr w:rsidR="00BB4674" w14:paraId="03092A5F" w14:textId="77777777" w:rsidTr="00FB20C8">
        <w:tc>
          <w:tcPr>
            <w:tcW w:w="3539" w:type="dxa"/>
          </w:tcPr>
          <w:p w14:paraId="1C042186" w14:textId="77777777" w:rsidR="00BB4674" w:rsidRDefault="00BB4674" w:rsidP="00BB4674">
            <w:r>
              <w:t>W3Schools</w:t>
            </w:r>
          </w:p>
        </w:tc>
        <w:tc>
          <w:tcPr>
            <w:tcW w:w="6089" w:type="dxa"/>
          </w:tcPr>
          <w:p w14:paraId="6586E4EC" w14:textId="77777777" w:rsidR="00BB4674" w:rsidRDefault="00BB4674" w:rsidP="00BB4674">
            <w:r>
              <w:t>https://www.w3schools.com/</w:t>
            </w:r>
          </w:p>
        </w:tc>
      </w:tr>
      <w:tr w:rsidR="00BB4674" w14:paraId="301327D0" w14:textId="77777777" w:rsidTr="00FB20C8">
        <w:tc>
          <w:tcPr>
            <w:tcW w:w="3539" w:type="dxa"/>
          </w:tcPr>
          <w:p w14:paraId="11AB42ED" w14:textId="77777777" w:rsidR="00BB4674" w:rsidRDefault="00BB4674" w:rsidP="00BB4674">
            <w:r>
              <w:t>W3Schools CSS Float</w:t>
            </w:r>
          </w:p>
        </w:tc>
        <w:tc>
          <w:tcPr>
            <w:tcW w:w="6089" w:type="dxa"/>
          </w:tcPr>
          <w:p w14:paraId="72332B5B" w14:textId="77777777" w:rsidR="00BB4674" w:rsidRDefault="00BB4674" w:rsidP="00BB4674">
            <w:r>
              <w:t>https://www.w3schools.com/css/css_float.asp</w:t>
            </w:r>
          </w:p>
        </w:tc>
      </w:tr>
      <w:tr w:rsidR="00BB4674" w14:paraId="63DD1B1D" w14:textId="77777777" w:rsidTr="00FB20C8">
        <w:tc>
          <w:tcPr>
            <w:tcW w:w="3539" w:type="dxa"/>
          </w:tcPr>
          <w:p w14:paraId="69EB23D0" w14:textId="77777777" w:rsidR="00BB4674" w:rsidRDefault="00BB4674" w:rsidP="00BB4674">
            <w:r>
              <w:t>W3schools How To</w:t>
            </w:r>
          </w:p>
        </w:tc>
        <w:tc>
          <w:tcPr>
            <w:tcW w:w="6089" w:type="dxa"/>
          </w:tcPr>
          <w:p w14:paraId="7CC9C6D0" w14:textId="77777777" w:rsidR="00BB4674" w:rsidRDefault="00BB4674" w:rsidP="00BB4674">
            <w:r>
              <w:t>https://www.w3schools.com/howto/default.asp</w:t>
            </w:r>
          </w:p>
        </w:tc>
      </w:tr>
      <w:tr w:rsidR="00BB4674" w14:paraId="1BCFE9F9" w14:textId="77777777" w:rsidTr="00FB20C8">
        <w:tc>
          <w:tcPr>
            <w:tcW w:w="3539" w:type="dxa"/>
          </w:tcPr>
          <w:p w14:paraId="346603A0" w14:textId="77777777" w:rsidR="00BB4674" w:rsidRDefault="00BB4674" w:rsidP="00BB4674">
            <w:r>
              <w:t xml:space="preserve">W3Schools HTML </w:t>
            </w:r>
            <w:proofErr w:type="spellStart"/>
            <w:r>
              <w:t>Color</w:t>
            </w:r>
            <w:proofErr w:type="spellEnd"/>
            <w:r>
              <w:t xml:space="preserve"> Picker</w:t>
            </w:r>
          </w:p>
        </w:tc>
        <w:tc>
          <w:tcPr>
            <w:tcW w:w="6089" w:type="dxa"/>
          </w:tcPr>
          <w:p w14:paraId="48A5CDAB" w14:textId="77777777" w:rsidR="00BB4674" w:rsidRDefault="00BB4674" w:rsidP="00BB4674">
            <w:r>
              <w:t>https://www.w3schools.com/colors/colors_picker.asp</w:t>
            </w:r>
          </w:p>
        </w:tc>
      </w:tr>
      <w:tr w:rsidR="00BB4674" w14:paraId="14099213" w14:textId="77777777" w:rsidTr="00FB20C8">
        <w:tc>
          <w:tcPr>
            <w:tcW w:w="3539" w:type="dxa"/>
          </w:tcPr>
          <w:p w14:paraId="124FA890" w14:textId="77777777" w:rsidR="00BB4674" w:rsidRDefault="00BB4674" w:rsidP="00BB4674">
            <w:r>
              <w:t>Web Content Accessibility Guidelines (WCAG) 2.1</w:t>
            </w:r>
          </w:p>
        </w:tc>
        <w:tc>
          <w:tcPr>
            <w:tcW w:w="6089" w:type="dxa"/>
          </w:tcPr>
          <w:p w14:paraId="15024B25" w14:textId="77777777" w:rsidR="00BB4674" w:rsidRDefault="00BB4674" w:rsidP="00BB4674">
            <w:r>
              <w:t>https://www.w3.org/TR/WCAG21/</w:t>
            </w:r>
          </w:p>
        </w:tc>
      </w:tr>
      <w:tr w:rsidR="00BB4674" w14:paraId="689D8FBB" w14:textId="77777777" w:rsidTr="00FB20C8">
        <w:tc>
          <w:tcPr>
            <w:tcW w:w="3539" w:type="dxa"/>
          </w:tcPr>
          <w:p w14:paraId="4E35AF41" w14:textId="77777777" w:rsidR="00BB4674" w:rsidRDefault="00BB4674" w:rsidP="00BB4674">
            <w:r>
              <w:t>Web Standards</w:t>
            </w:r>
          </w:p>
        </w:tc>
        <w:tc>
          <w:tcPr>
            <w:tcW w:w="6089" w:type="dxa"/>
          </w:tcPr>
          <w:p w14:paraId="7C912DF8" w14:textId="77777777" w:rsidR="00BB4674" w:rsidRDefault="00BB4674" w:rsidP="00BB4674">
            <w:r>
              <w:t>https://www.w3.org/standards/</w:t>
            </w:r>
          </w:p>
        </w:tc>
      </w:tr>
      <w:tr w:rsidR="00BB4674" w14:paraId="1BE436E5" w14:textId="77777777" w:rsidTr="00FB20C8">
        <w:tc>
          <w:tcPr>
            <w:tcW w:w="3539" w:type="dxa"/>
          </w:tcPr>
          <w:p w14:paraId="2126CC81" w14:textId="77777777" w:rsidR="00BB4674" w:rsidRDefault="00BB4674" w:rsidP="00BB4674">
            <w:r>
              <w:t>What On Earth Is Semantic Markup? (And Why Should You Learn To Write It)</w:t>
            </w:r>
          </w:p>
        </w:tc>
        <w:tc>
          <w:tcPr>
            <w:tcW w:w="6089" w:type="dxa"/>
          </w:tcPr>
          <w:p w14:paraId="68804501" w14:textId="77777777" w:rsidR="00BB4674" w:rsidRDefault="00BB4674" w:rsidP="00BB4674">
            <w:r>
              <w:t>https://html.com/semantic-markup/</w:t>
            </w:r>
          </w:p>
        </w:tc>
      </w:tr>
      <w:tr w:rsidR="00BB4674" w14:paraId="27DFC79C" w14:textId="77777777" w:rsidTr="00FB20C8">
        <w:tc>
          <w:tcPr>
            <w:tcW w:w="3539" w:type="dxa"/>
          </w:tcPr>
          <w:p w14:paraId="1D1AA884" w14:textId="77777777" w:rsidR="00BB4674" w:rsidRDefault="00BB4674" w:rsidP="00BB4674">
            <w:r>
              <w:t>World Wide Web Consortium</w:t>
            </w:r>
          </w:p>
        </w:tc>
        <w:tc>
          <w:tcPr>
            <w:tcW w:w="6089" w:type="dxa"/>
          </w:tcPr>
          <w:p w14:paraId="22BF81B5" w14:textId="77777777" w:rsidR="00BB4674" w:rsidRDefault="00BB4674" w:rsidP="00BB4674">
            <w:r>
              <w:t>https://www.w3.org/</w:t>
            </w:r>
          </w:p>
        </w:tc>
      </w:tr>
      <w:tr w:rsidR="00BB4674" w14:paraId="68DC8403" w14:textId="77777777" w:rsidTr="00FB20C8">
        <w:tc>
          <w:tcPr>
            <w:tcW w:w="3539" w:type="dxa"/>
          </w:tcPr>
          <w:p w14:paraId="4EF970C1" w14:textId="77777777" w:rsidR="00BB4674" w:rsidRDefault="00BB4674" w:rsidP="00BB4674">
            <w:r>
              <w:t xml:space="preserve">XHTML™ 1.0 The Extensible </w:t>
            </w:r>
            <w:proofErr w:type="spellStart"/>
            <w:r>
              <w:t>HyperText</w:t>
            </w:r>
            <w:proofErr w:type="spellEnd"/>
            <w:r>
              <w:t xml:space="preserve"> Markup Language (Second Edition)</w:t>
            </w:r>
          </w:p>
        </w:tc>
        <w:tc>
          <w:tcPr>
            <w:tcW w:w="6089" w:type="dxa"/>
          </w:tcPr>
          <w:p w14:paraId="52678816" w14:textId="77777777" w:rsidR="00BB4674" w:rsidRDefault="00BB4674" w:rsidP="00BB4674">
            <w:r>
              <w:t>https://www.w3.org/TR/xhtml1/</w:t>
            </w:r>
          </w:p>
        </w:tc>
      </w:tr>
    </w:tbl>
    <w:p w14:paraId="7673F0A4" w14:textId="77777777" w:rsidR="003B5482" w:rsidRPr="003B5482" w:rsidRDefault="003B5482" w:rsidP="003B5482"/>
    <w:sectPr w:rsidR="003B5482" w:rsidRPr="003B5482" w:rsidSect="00762193">
      <w:headerReference w:type="even" r:id="rId289"/>
      <w:footerReference w:type="even" r:id="rId290"/>
      <w:headerReference w:type="first" r:id="rId291"/>
      <w:footerReference w:type="first" r:id="rId292"/>
      <w:pgSz w:w="11906" w:h="16838"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437C" w14:textId="77777777" w:rsidR="00B67201" w:rsidRPr="0056068F" w:rsidRDefault="00B67201" w:rsidP="005F1412">
      <w:r w:rsidRPr="0056068F">
        <w:separator/>
      </w:r>
    </w:p>
    <w:p w14:paraId="6D599C60" w14:textId="77777777" w:rsidR="00B67201" w:rsidRPr="0056068F" w:rsidRDefault="00B67201"/>
  </w:endnote>
  <w:endnote w:type="continuationSeparator" w:id="0">
    <w:p w14:paraId="67655BAD" w14:textId="77777777" w:rsidR="00B67201" w:rsidRPr="0056068F" w:rsidRDefault="00B67201" w:rsidP="005F1412">
      <w:r w:rsidRPr="0056068F">
        <w:continuationSeparator/>
      </w:r>
    </w:p>
    <w:p w14:paraId="367AE0B4" w14:textId="77777777" w:rsidR="00B67201" w:rsidRPr="0056068F" w:rsidRDefault="00B672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060" w14:textId="77777777" w:rsidR="001B514D" w:rsidRPr="0056068F" w:rsidRDefault="001B514D" w:rsidP="005F1412"/>
  <w:p w14:paraId="1FAA9D48" w14:textId="77777777" w:rsidR="001B514D" w:rsidRPr="0056068F" w:rsidRDefault="001B514D" w:rsidP="005F1412">
    <w:r w:rsidRPr="0056068F">
      <w:t xml:space="preserve">© 2011 Department of Education and Communities, TAFE NSW eLearning Hub | </w:t>
    </w:r>
    <w:r w:rsidRPr="0056068F">
      <w:rPr>
        <w:b/>
      </w:rPr>
      <w:t>Version: 0.0</w:t>
    </w:r>
    <w:r w:rsidR="00EA6D5B" w:rsidRPr="0056068F">
      <w:t xml:space="preserve"> </w:t>
    </w:r>
    <w:r w:rsidRPr="0056068F">
      <w:t xml:space="preserve">| </w:t>
    </w:r>
    <w:r w:rsidRPr="0056068F">
      <w:rPr>
        <w:b/>
      </w:rPr>
      <w:t>Created: dd/mm/2011</w:t>
    </w:r>
  </w:p>
  <w:p w14:paraId="6F6094CA" w14:textId="77777777" w:rsidR="001B514D" w:rsidRPr="0056068F" w:rsidRDefault="001B514D" w:rsidP="005F14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627F" w14:textId="77777777" w:rsidR="001B514D" w:rsidRPr="0056068F" w:rsidRDefault="001B514D"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2AA68DF6" w14:textId="77777777" w:rsidR="001B514D" w:rsidRPr="0056068F" w:rsidRDefault="001B514D" w:rsidP="005F1412">
    <w:r w:rsidRPr="0056068F">
      <w:t>Disclaimer:</w:t>
    </w:r>
    <w:r w:rsidR="00EA6D5B" w:rsidRPr="0056068F">
      <w:t xml:space="preserve"> </w:t>
    </w:r>
    <w:r w:rsidRPr="0056068F">
      <w:t xml:space="preserve">Printed copies of this document are regarded as uncontrolled. Please check </w:t>
    </w:r>
    <w:hyperlink r:id="rId1" w:history="1">
      <w:r w:rsidRPr="0056068F">
        <w:t>http://</w:t>
      </w:r>
    </w:hyperlink>
    <w:r w:rsidR="00EA6D5B" w:rsidRPr="0056068F">
      <w:t xml:space="preserve"> </w:t>
    </w:r>
    <w:r w:rsidRPr="0056068F">
      <w:t xml:space="preserve">to ensure this is the latest version. </w:t>
    </w:r>
  </w:p>
  <w:p w14:paraId="52A0D874" w14:textId="77777777" w:rsidR="001B514D" w:rsidRPr="0056068F" w:rsidRDefault="001B514D" w:rsidP="005F1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5736" w14:textId="2C1AAE4F" w:rsidR="00337C14" w:rsidRPr="0056068F" w:rsidRDefault="00337C14" w:rsidP="00337C14">
    <w:pPr>
      <w:pStyle w:val="Footer"/>
    </w:pPr>
    <w:r w:rsidRPr="0056068F">
      <w:t xml:space="preserve">Document filename: </w:t>
    </w:r>
    <w:fldSimple w:instr=" FILENAME   \* MERGEFORMAT ">
      <w:r w:rsidRPr="0056068F">
        <w:t>Cl_IntWebScripting_TL_SW</w:t>
      </w:r>
    </w:fldSimple>
    <w:r w:rsidRPr="0056068F">
      <w:tab/>
      <w:t xml:space="preserve">Page </w:t>
    </w:r>
    <w:r w:rsidRPr="0056068F">
      <w:fldChar w:fldCharType="begin"/>
    </w:r>
    <w:r w:rsidRPr="0056068F">
      <w:instrText xml:space="preserve"> PAGE  \* Arabic  \* MERGEFORMAT </w:instrText>
    </w:r>
    <w:r w:rsidRPr="0056068F">
      <w:fldChar w:fldCharType="separate"/>
    </w:r>
    <w:r w:rsidRPr="0056068F">
      <w:t>2</w:t>
    </w:r>
    <w:r w:rsidRPr="0056068F">
      <w:fldChar w:fldCharType="end"/>
    </w:r>
    <w:r w:rsidRPr="0056068F">
      <w:t xml:space="preserve"> of </w:t>
    </w:r>
    <w:fldSimple w:instr=" NUMPAGES  \* Arabic  \* MERGEFORMAT ">
      <w:r w:rsidRPr="0056068F">
        <w:t>12</w:t>
      </w:r>
    </w:fldSimple>
  </w:p>
  <w:p w14:paraId="1F2668BB" w14:textId="68FA792A" w:rsidR="008E1235" w:rsidRPr="0056068F" w:rsidRDefault="00337C14" w:rsidP="00337C14">
    <w:pPr>
      <w:pStyle w:val="Footer"/>
    </w:pPr>
    <w:r w:rsidRPr="0056068F">
      <w:t xml:space="preserve">Resource ID: </w:t>
    </w:r>
    <w:sdt>
      <w:sdtPr>
        <w:alias w:val="Resource ID"/>
        <w:id w:val="1542939125"/>
        <w:placeholder>
          <w:docPart w:val="628862BE94BE4060990EB0BAAB5988C3"/>
        </w:placeholder>
        <w:dataBinding w:prefixMappings="xmlns:ns0='http://purl.org/dc/elements/1.1/' xmlns:ns1='http://schemas.openxmlformats.org/package/2006/metadata/core-properties' " w:xpath="/ns1:coreProperties[1]/ns1:keywords[1]" w:storeItemID="{6C3C8BC8-F283-45AE-878A-BAB7291924A1}"/>
        <w:text/>
      </w:sdtPr>
      <w:sdtContent>
        <w:r w:rsidRPr="0056068F">
          <w:t>POP_25_001</w:t>
        </w:r>
      </w:sdtContent>
    </w:sdt>
    <w:r w:rsidRPr="0056068F">
      <w:t>_</w:t>
    </w:r>
    <w:fldSimple w:instr=" FILENAME   \* MERGEFORMAT ">
      <w:r w:rsidRPr="0056068F">
        <w:t>Cl_IntWebScripting_TL_SW</w:t>
      </w:r>
    </w:fldSimple>
    <w:r w:rsidRPr="0056068F">
      <w:t xml:space="preserve"> | Version: </w:t>
    </w:r>
    <w:sdt>
      <w:sdtPr>
        <w:alias w:val="Version date"/>
        <w:id w:val="1377809720"/>
        <w:placeholder>
          <w:docPart w:val="47591E752A3A496B9DC58525B9D474EF"/>
        </w:placeholder>
        <w:dataBinding w:prefixMappings="xmlns:ns0='http://purl.org/dc/elements/1.1/' xmlns:ns1='http://schemas.openxmlformats.org/package/2006/metadata/core-properties' " w:xpath="/ns1:coreProperties[1]/ns1:contentStatus[1]" w:storeItemID="{6C3C8BC8-F283-45AE-878A-BAB7291924A1}"/>
        <w:text/>
      </w:sdtPr>
      <w:sdtContent>
        <w:r w:rsidR="002C6ADE">
          <w:t>20251204</w:t>
        </w:r>
      </w:sdtContent>
    </w:sdt>
    <w:r w:rsidRPr="0056068F">
      <w:tab/>
      <w:t>© TAFE NSW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EC2A" w14:textId="77777777" w:rsidR="00C8268A" w:rsidRPr="0056068F" w:rsidRDefault="00C8268A" w:rsidP="005F1412"/>
  <w:p w14:paraId="5662DD80" w14:textId="77777777" w:rsidR="00C8268A" w:rsidRPr="0056068F" w:rsidRDefault="00C8268A"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29D853F7" w14:textId="77777777" w:rsidR="00C8268A" w:rsidRPr="0056068F" w:rsidRDefault="00C8268A" w:rsidP="005F141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EF25" w14:textId="77777777" w:rsidR="00C8268A" w:rsidRPr="0056068F" w:rsidRDefault="00C8268A"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676D56D9" w14:textId="77777777" w:rsidR="00C8268A" w:rsidRPr="0056068F" w:rsidRDefault="00C8268A"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68A9BF23" w14:textId="77777777" w:rsidR="00C8268A" w:rsidRPr="0056068F" w:rsidRDefault="00C8268A" w:rsidP="005F141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7318" w14:textId="77777777" w:rsidR="00495134" w:rsidRPr="0056068F" w:rsidRDefault="00495134" w:rsidP="005F1412"/>
  <w:p w14:paraId="0CD04C71" w14:textId="77777777" w:rsidR="00495134" w:rsidRPr="0056068F" w:rsidRDefault="00495134"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2E115408" w14:textId="77777777" w:rsidR="00495134" w:rsidRPr="0056068F" w:rsidRDefault="00495134" w:rsidP="005F141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3FC2" w14:textId="77777777" w:rsidR="00495134" w:rsidRPr="0056068F" w:rsidRDefault="00495134"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7CB8D468" w14:textId="77777777" w:rsidR="00495134" w:rsidRPr="0056068F" w:rsidRDefault="00495134"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59B99F4D" w14:textId="77777777" w:rsidR="00495134" w:rsidRPr="0056068F" w:rsidRDefault="00495134" w:rsidP="005F141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307E" w14:textId="77777777" w:rsidR="00C86EA0" w:rsidRPr="0056068F" w:rsidRDefault="00C86EA0" w:rsidP="005F1412"/>
  <w:p w14:paraId="0EA33D13" w14:textId="77777777" w:rsidR="00C86EA0" w:rsidRPr="0056068F" w:rsidRDefault="00C86EA0"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276AB993" w14:textId="77777777" w:rsidR="00C86EA0" w:rsidRPr="0056068F" w:rsidRDefault="00C86EA0" w:rsidP="005F141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975F" w14:textId="77777777" w:rsidR="00C86EA0" w:rsidRPr="0056068F" w:rsidRDefault="00C86EA0"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2897D122" w14:textId="77777777" w:rsidR="00C86EA0" w:rsidRPr="0056068F" w:rsidRDefault="00C86EA0"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633ED2FA" w14:textId="77777777" w:rsidR="00C86EA0" w:rsidRPr="0056068F" w:rsidRDefault="00C86EA0" w:rsidP="005F1412"/>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1616" w14:textId="77777777" w:rsidR="00C86EA0" w:rsidRPr="0056068F" w:rsidRDefault="00C86EA0" w:rsidP="005F1412"/>
  <w:p w14:paraId="77CD20D5" w14:textId="77777777" w:rsidR="00C86EA0" w:rsidRPr="0056068F" w:rsidRDefault="00C86EA0"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1371793A" w14:textId="77777777" w:rsidR="00C86EA0" w:rsidRPr="0056068F" w:rsidRDefault="00C86EA0" w:rsidP="005F1412"/>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5634" w14:textId="77777777" w:rsidR="00C86EA0" w:rsidRPr="0056068F" w:rsidRDefault="00C86EA0"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3880CC07" w14:textId="77777777" w:rsidR="00C86EA0" w:rsidRPr="0056068F" w:rsidRDefault="00C86EA0"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401FF8CB" w14:textId="77777777" w:rsidR="00C86EA0" w:rsidRPr="0056068F" w:rsidRDefault="00C86EA0" w:rsidP="005F1412"/>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7892" w14:textId="77777777" w:rsidR="00C86EA0" w:rsidRPr="0056068F" w:rsidRDefault="00C86EA0" w:rsidP="005F1412"/>
  <w:p w14:paraId="388C6DA1" w14:textId="77777777" w:rsidR="00C86EA0" w:rsidRPr="0056068F" w:rsidRDefault="00C86EA0"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7E56853D" w14:textId="77777777" w:rsidR="00C86EA0" w:rsidRPr="0056068F" w:rsidRDefault="00C86EA0" w:rsidP="005F1412"/>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3D25" w14:textId="77777777" w:rsidR="00C86EA0" w:rsidRPr="0056068F" w:rsidRDefault="00C86EA0"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7DCAB790" w14:textId="77777777" w:rsidR="00C86EA0" w:rsidRPr="0056068F" w:rsidRDefault="00C86EA0"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64F10AB8" w14:textId="77777777" w:rsidR="00C86EA0" w:rsidRPr="0056068F" w:rsidRDefault="00C86EA0" w:rsidP="005F1412"/>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DB87" w14:textId="77777777" w:rsidR="00C86EA0" w:rsidRPr="0056068F" w:rsidRDefault="00C86EA0" w:rsidP="005F1412"/>
  <w:p w14:paraId="7B72B423" w14:textId="77777777" w:rsidR="00C86EA0" w:rsidRPr="0056068F" w:rsidRDefault="00C86EA0"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7A75AAB5" w14:textId="77777777" w:rsidR="00C86EA0" w:rsidRPr="0056068F" w:rsidRDefault="00C86EA0" w:rsidP="005F141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0B88" w14:textId="77777777" w:rsidR="00C86EA0" w:rsidRPr="0056068F" w:rsidRDefault="00C86EA0"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0D3652D3" w14:textId="77777777" w:rsidR="00C86EA0" w:rsidRPr="0056068F" w:rsidRDefault="00C86EA0"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78142A36" w14:textId="77777777" w:rsidR="00C86EA0" w:rsidRPr="0056068F" w:rsidRDefault="00C86EA0" w:rsidP="005F1412"/>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1ED4" w14:textId="77777777" w:rsidR="0039454B" w:rsidRPr="004820C4" w:rsidRDefault="0039454B" w:rsidP="005F1412"/>
  <w:p w14:paraId="4F7C6E13" w14:textId="77777777" w:rsidR="0039454B" w:rsidRDefault="0039454B" w:rsidP="005F1412">
    <w:r w:rsidRPr="00A1234A">
      <w:t>© 2011 Department of Education and Communities</w:t>
    </w:r>
    <w:r>
      <w:t>, TAFE NSW eLearning Hub</w:t>
    </w:r>
    <w:r w:rsidRPr="00A1234A">
      <w:t xml:space="preserve"> | </w:t>
    </w:r>
    <w:r w:rsidRPr="00A1234A">
      <w:rPr>
        <w:b/>
      </w:rPr>
      <w:t>Version: 0.0</w:t>
    </w:r>
    <w:r>
      <w:t xml:space="preserve"> </w:t>
    </w:r>
    <w:r w:rsidRPr="00A1234A">
      <w:t xml:space="preserve">| </w:t>
    </w:r>
    <w:r w:rsidRPr="00A1234A">
      <w:rPr>
        <w:b/>
      </w:rPr>
      <w:t>Created: dd/mm/2011</w:t>
    </w:r>
  </w:p>
  <w:p w14:paraId="7397BE8B" w14:textId="77777777" w:rsidR="0039454B" w:rsidRDefault="0039454B" w:rsidP="005F1412"/>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271E" w14:textId="77777777" w:rsidR="0039454B" w:rsidRPr="008D467A" w:rsidRDefault="0039454B"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0AAB7A9A" w14:textId="77777777" w:rsidR="0039454B" w:rsidRDefault="0039454B"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Pr="008D467A">
        <w:t>http://</w:t>
      </w:r>
    </w:hyperlink>
    <w:r>
      <w:t xml:space="preserve"> </w:t>
    </w:r>
    <w:r w:rsidRPr="008D467A">
      <w:t>to ensure this is the latest version.</w:t>
    </w:r>
    <w:r>
      <w:t xml:space="preserve"> </w:t>
    </w:r>
  </w:p>
  <w:p w14:paraId="6F8B0B1B" w14:textId="77777777" w:rsidR="0039454B" w:rsidRDefault="0039454B" w:rsidP="005F141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8832" w14:textId="77777777" w:rsidR="00C86EA0" w:rsidRPr="0056068F" w:rsidRDefault="00C86EA0" w:rsidP="005F1412"/>
  <w:p w14:paraId="4296B98F" w14:textId="77777777" w:rsidR="00C86EA0" w:rsidRPr="0056068F" w:rsidRDefault="00C86EA0" w:rsidP="005F1412">
    <w:r w:rsidRPr="0056068F">
      <w:t xml:space="preserve">© 2011 Department of Education and Communities, TAFE NSW eLearning Hub | </w:t>
    </w:r>
    <w:r w:rsidRPr="0056068F">
      <w:rPr>
        <w:b/>
      </w:rPr>
      <w:t>Version: 0.0</w:t>
    </w:r>
    <w:r w:rsidRPr="0056068F">
      <w:t xml:space="preserve"> | </w:t>
    </w:r>
    <w:r w:rsidRPr="0056068F">
      <w:rPr>
        <w:b/>
      </w:rPr>
      <w:t>Created: dd/mm/2011</w:t>
    </w:r>
  </w:p>
  <w:p w14:paraId="2B598329" w14:textId="77777777" w:rsidR="00C86EA0" w:rsidRPr="0056068F" w:rsidRDefault="00C86EA0" w:rsidP="005F1412"/>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3C1B" w14:textId="77777777" w:rsidR="00C86EA0" w:rsidRPr="0056068F" w:rsidRDefault="00C86EA0"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3470A2BD" w14:textId="77777777" w:rsidR="00C86EA0" w:rsidRPr="0056068F" w:rsidRDefault="00C86EA0"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601FF8B6" w14:textId="77777777" w:rsidR="00C86EA0" w:rsidRPr="0056068F" w:rsidRDefault="00C86EA0" w:rsidP="005F1412"/>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A2A2" w14:textId="77777777" w:rsidR="001B514D" w:rsidRPr="0056068F" w:rsidRDefault="001B514D" w:rsidP="005F1412"/>
  <w:p w14:paraId="1E3108EF" w14:textId="77777777" w:rsidR="001B514D" w:rsidRPr="0056068F" w:rsidRDefault="001B514D" w:rsidP="005F1412">
    <w:r w:rsidRPr="0056068F">
      <w:t xml:space="preserve">© 2011 Department of Education and Communities, TAFE NSW eLearning Hub | </w:t>
    </w:r>
    <w:r w:rsidRPr="0056068F">
      <w:rPr>
        <w:b/>
      </w:rPr>
      <w:t>Version: 0.0</w:t>
    </w:r>
    <w:r w:rsidR="00EA6D5B" w:rsidRPr="0056068F">
      <w:t xml:space="preserve"> </w:t>
    </w:r>
    <w:r w:rsidRPr="0056068F">
      <w:t xml:space="preserve">| </w:t>
    </w:r>
    <w:r w:rsidRPr="0056068F">
      <w:rPr>
        <w:b/>
      </w:rPr>
      <w:t>Created: dd/mm/2011</w:t>
    </w:r>
  </w:p>
  <w:p w14:paraId="5A306867" w14:textId="77777777" w:rsidR="001B514D" w:rsidRPr="0056068F" w:rsidRDefault="001B514D" w:rsidP="005F1412"/>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23BB" w14:textId="77777777" w:rsidR="001B514D" w:rsidRPr="0056068F" w:rsidRDefault="001B514D"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6DA5B2B8" w14:textId="77777777" w:rsidR="001B514D" w:rsidRPr="0056068F" w:rsidRDefault="001B514D" w:rsidP="005F1412">
    <w:r w:rsidRPr="0056068F">
      <w:t>Disclaimer:</w:t>
    </w:r>
    <w:r w:rsidR="00EA6D5B" w:rsidRPr="0056068F">
      <w:t xml:space="preserve"> </w:t>
    </w:r>
    <w:r w:rsidRPr="0056068F">
      <w:t xml:space="preserve">Printed copies of this document are regarded as uncontrolled. Please check </w:t>
    </w:r>
    <w:hyperlink r:id="rId1" w:history="1">
      <w:r w:rsidRPr="0056068F">
        <w:t>http://</w:t>
      </w:r>
    </w:hyperlink>
    <w:r w:rsidR="00EA6D5B" w:rsidRPr="0056068F">
      <w:t xml:space="preserve"> </w:t>
    </w:r>
    <w:r w:rsidRPr="0056068F">
      <w:t xml:space="preserve">to ensure this is the latest version. </w:t>
    </w:r>
  </w:p>
  <w:p w14:paraId="08C62B5E" w14:textId="77777777" w:rsidR="001B514D" w:rsidRPr="0056068F" w:rsidRDefault="001B514D" w:rsidP="005F1412"/>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1BE9D" w14:textId="77777777" w:rsidR="0045130F" w:rsidRPr="0056068F" w:rsidRDefault="0045130F" w:rsidP="005F1412"/>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77C8" w14:textId="77777777" w:rsidR="0045130F" w:rsidRPr="0056068F" w:rsidRDefault="0045130F"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5C222C37" w14:textId="77777777" w:rsidR="0045130F" w:rsidRPr="0056068F" w:rsidRDefault="0045130F" w:rsidP="005F1412">
    <w:r w:rsidRPr="0056068F">
      <w:t>Disclaimer:</w:t>
    </w:r>
    <w:r w:rsidR="00EA6D5B" w:rsidRPr="0056068F">
      <w:t xml:space="preserve"> </w:t>
    </w:r>
    <w:r w:rsidRPr="0056068F">
      <w:t xml:space="preserve">Printed copies of this document are regarded as uncontrolled. Please check </w:t>
    </w:r>
    <w:hyperlink r:id="rId1" w:history="1">
      <w:r w:rsidRPr="0056068F">
        <w:t>http://</w:t>
      </w:r>
    </w:hyperlink>
    <w:r w:rsidR="00EA6D5B" w:rsidRPr="0056068F">
      <w:t xml:space="preserve"> </w:t>
    </w:r>
    <w:r w:rsidRPr="0056068F">
      <w:t xml:space="preserve">to ensure this is the latest version. </w:t>
    </w:r>
  </w:p>
  <w:p w14:paraId="26071DDD" w14:textId="77777777" w:rsidR="0045130F" w:rsidRPr="0056068F" w:rsidRDefault="0045130F" w:rsidP="005F1412"/>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7CA7" w14:textId="77777777" w:rsidR="006B53C7" w:rsidRPr="0056068F" w:rsidRDefault="006B53C7" w:rsidP="005F1412"/>
  <w:p w14:paraId="0377F6B4" w14:textId="77777777" w:rsidR="005B6505" w:rsidRPr="0056068F" w:rsidRDefault="005B6505"/>
  <w:p w14:paraId="2C3FF750" w14:textId="77777777" w:rsidR="008605BE" w:rsidRPr="0056068F" w:rsidRDefault="008605BE"/>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A0D0" w14:textId="77777777" w:rsidR="006B53C7" w:rsidRPr="0056068F" w:rsidRDefault="006B53C7" w:rsidP="005F1412">
    <w:r w:rsidRPr="0056068F">
      <w:t>Document title</w:t>
    </w:r>
    <w:r w:rsidRPr="0056068F">
      <w:tab/>
      <w:t>Version 1.0</w:t>
    </w:r>
    <w:r w:rsidRPr="0056068F">
      <w:tab/>
      <w:t xml:space="preserve">Page </w:t>
    </w:r>
    <w:r w:rsidRPr="0056068F">
      <w:fldChar w:fldCharType="begin"/>
    </w:r>
    <w:r w:rsidRPr="0056068F">
      <w:instrText xml:space="preserve"> PAGE  \* Arabic  \* MERGEFORMAT </w:instrText>
    </w:r>
    <w:r w:rsidRPr="0056068F">
      <w:fldChar w:fldCharType="separate"/>
    </w:r>
    <w:r w:rsidRPr="0056068F">
      <w:t>1</w:t>
    </w:r>
    <w:r w:rsidRPr="0056068F">
      <w:fldChar w:fldCharType="end"/>
    </w:r>
    <w:r w:rsidRPr="0056068F">
      <w:t xml:space="preserve"> of </w:t>
    </w:r>
    <w:fldSimple w:instr=" NUMPAGES  \* Arabic  \* MERGEFORMAT ">
      <w:r w:rsidRPr="0056068F">
        <w:t>3</w:t>
      </w:r>
    </w:fldSimple>
  </w:p>
  <w:p w14:paraId="4CC9FAFE" w14:textId="77777777" w:rsidR="006B53C7" w:rsidRPr="0056068F" w:rsidRDefault="006B53C7" w:rsidP="005F1412">
    <w:r w:rsidRPr="0056068F">
      <w:t xml:space="preserve">Disclaimer: Printed copies of this document are regarded as uncontrolled. Please check </w:t>
    </w:r>
    <w:hyperlink r:id="rId1" w:history="1">
      <w:r w:rsidRPr="0056068F">
        <w:t>http://</w:t>
      </w:r>
    </w:hyperlink>
    <w:r w:rsidRPr="0056068F">
      <w:t xml:space="preserve"> to ensure this is the latest version. </w:t>
    </w:r>
  </w:p>
  <w:p w14:paraId="7BAEBB49" w14:textId="77777777" w:rsidR="006B53C7" w:rsidRPr="0056068F" w:rsidRDefault="006B53C7" w:rsidP="005F1412"/>
  <w:p w14:paraId="7953D7A0" w14:textId="77777777" w:rsidR="005B6505" w:rsidRPr="0056068F" w:rsidRDefault="005B6505"/>
  <w:p w14:paraId="20841BEC" w14:textId="77777777" w:rsidR="008605BE" w:rsidRPr="0056068F" w:rsidRDefault="00860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A7E8C" w14:textId="77777777" w:rsidR="00B67201" w:rsidRPr="0056068F" w:rsidRDefault="00B67201" w:rsidP="005F1412">
      <w:r w:rsidRPr="0056068F">
        <w:separator/>
      </w:r>
    </w:p>
    <w:p w14:paraId="59C59EE5" w14:textId="77777777" w:rsidR="00B67201" w:rsidRPr="0056068F" w:rsidRDefault="00B67201"/>
  </w:footnote>
  <w:footnote w:type="continuationSeparator" w:id="0">
    <w:p w14:paraId="3F25544B" w14:textId="77777777" w:rsidR="00B67201" w:rsidRPr="0056068F" w:rsidRDefault="00B67201" w:rsidP="005F1412">
      <w:r w:rsidRPr="0056068F">
        <w:continuationSeparator/>
      </w:r>
    </w:p>
    <w:p w14:paraId="161FA474" w14:textId="77777777" w:rsidR="00B67201" w:rsidRPr="0056068F" w:rsidRDefault="00B672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15D" w14:textId="77777777" w:rsidR="001B514D" w:rsidRPr="0056068F" w:rsidRDefault="001B514D" w:rsidP="005F1412"/>
  <w:p w14:paraId="6B8768C4" w14:textId="77777777" w:rsidR="001B514D" w:rsidRPr="0056068F" w:rsidRDefault="001B514D" w:rsidP="005F1412"/>
  <w:p w14:paraId="44CB18F2" w14:textId="77777777" w:rsidR="001B514D" w:rsidRPr="0056068F" w:rsidRDefault="001B514D" w:rsidP="005F14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097C" w14:textId="77777777" w:rsidR="001B514D" w:rsidRPr="0056068F" w:rsidRDefault="001B514D" w:rsidP="004D0B57">
    <w:pPr>
      <w:pStyle w:val="Header"/>
      <w:rPr>
        <w:noProof/>
      </w:rPr>
    </w:pPr>
  </w:p>
  <w:p w14:paraId="6B1E82F5" w14:textId="77777777" w:rsidR="001B514D" w:rsidRPr="0056068F" w:rsidRDefault="001B514D" w:rsidP="005F1412"/>
  <w:p w14:paraId="0C92D197" w14:textId="77777777" w:rsidR="001B514D" w:rsidRPr="0056068F" w:rsidRDefault="001B514D" w:rsidP="005F14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2826" w14:textId="77777777" w:rsidR="008E1235" w:rsidRPr="0056068F" w:rsidRDefault="008E1235">
    <w:pPr>
      <w:pStyle w:val="Header"/>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1C21" w14:textId="77777777" w:rsidR="00C8268A" w:rsidRPr="0056068F" w:rsidRDefault="00C8268A" w:rsidP="005F1412"/>
  <w:p w14:paraId="7252FFD8" w14:textId="77777777" w:rsidR="00C8268A" w:rsidRPr="0056068F" w:rsidRDefault="00C8268A" w:rsidP="005F1412"/>
  <w:p w14:paraId="752DE3FF" w14:textId="77777777" w:rsidR="00C8268A" w:rsidRPr="0056068F" w:rsidRDefault="00C8268A" w:rsidP="005F141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1F5B" w14:textId="77777777" w:rsidR="00C8268A" w:rsidRPr="0056068F" w:rsidRDefault="00C8268A">
    <w:pPr>
      <w:pStyle w:val="Header"/>
      <w:rPr>
        <w:noProof/>
      </w:rPr>
    </w:pPr>
  </w:p>
  <w:p w14:paraId="3916C166" w14:textId="77777777" w:rsidR="00C8268A" w:rsidRPr="0056068F" w:rsidRDefault="00C8268A" w:rsidP="005F1412"/>
  <w:p w14:paraId="390629A4" w14:textId="77777777" w:rsidR="00C8268A" w:rsidRPr="0056068F" w:rsidRDefault="00C8268A" w:rsidP="005F141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D1A1" w14:textId="77777777" w:rsidR="00495134" w:rsidRPr="0056068F" w:rsidRDefault="00495134" w:rsidP="005F1412"/>
  <w:p w14:paraId="02C7C83C" w14:textId="77777777" w:rsidR="00495134" w:rsidRPr="0056068F" w:rsidRDefault="00495134" w:rsidP="005F1412"/>
  <w:p w14:paraId="455968DC" w14:textId="77777777" w:rsidR="00495134" w:rsidRPr="0056068F" w:rsidRDefault="00495134" w:rsidP="005F141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067E" w14:textId="77777777" w:rsidR="00495134" w:rsidRPr="0056068F" w:rsidRDefault="00495134">
    <w:pPr>
      <w:pStyle w:val="Header"/>
      <w:rPr>
        <w:noProof/>
      </w:rPr>
    </w:pPr>
  </w:p>
  <w:p w14:paraId="452FD66E" w14:textId="77777777" w:rsidR="00495134" w:rsidRPr="0056068F" w:rsidRDefault="00495134" w:rsidP="005F1412"/>
  <w:p w14:paraId="57421ED0" w14:textId="77777777" w:rsidR="00495134" w:rsidRPr="0056068F" w:rsidRDefault="00495134" w:rsidP="005F141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0742" w14:textId="77777777" w:rsidR="00C86EA0" w:rsidRPr="0056068F" w:rsidRDefault="00C86EA0" w:rsidP="005F1412"/>
  <w:p w14:paraId="4D3B3170" w14:textId="77777777" w:rsidR="00C86EA0" w:rsidRPr="0056068F" w:rsidRDefault="00C86EA0" w:rsidP="005F1412"/>
  <w:p w14:paraId="72E473F2" w14:textId="77777777" w:rsidR="00C86EA0" w:rsidRPr="0056068F" w:rsidRDefault="00C86EA0" w:rsidP="005F141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BCE9" w14:textId="77777777" w:rsidR="00C86EA0" w:rsidRPr="0056068F" w:rsidRDefault="00C86EA0">
    <w:pPr>
      <w:pStyle w:val="Header"/>
      <w:rPr>
        <w:noProof/>
      </w:rPr>
    </w:pPr>
  </w:p>
  <w:p w14:paraId="3C9B19DA" w14:textId="77777777" w:rsidR="00C86EA0" w:rsidRPr="0056068F" w:rsidRDefault="00C86EA0" w:rsidP="005F1412"/>
  <w:p w14:paraId="253B868E" w14:textId="77777777" w:rsidR="00C86EA0" w:rsidRPr="0056068F" w:rsidRDefault="00C86EA0" w:rsidP="005F141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ED71" w14:textId="77777777" w:rsidR="00C86EA0" w:rsidRPr="0056068F" w:rsidRDefault="00C86EA0" w:rsidP="005F1412"/>
  <w:p w14:paraId="23E7E830" w14:textId="77777777" w:rsidR="00C86EA0" w:rsidRPr="0056068F" w:rsidRDefault="00C86EA0" w:rsidP="005F1412"/>
  <w:p w14:paraId="12C32EA4" w14:textId="77777777" w:rsidR="00C86EA0" w:rsidRPr="0056068F" w:rsidRDefault="00C86EA0" w:rsidP="005F141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8E63" w14:textId="77777777" w:rsidR="00C86EA0" w:rsidRPr="0056068F" w:rsidRDefault="00C86EA0">
    <w:pPr>
      <w:pStyle w:val="Header"/>
      <w:rPr>
        <w:noProof/>
      </w:rPr>
    </w:pPr>
  </w:p>
  <w:p w14:paraId="28C46F9E" w14:textId="77777777" w:rsidR="00C86EA0" w:rsidRPr="0056068F" w:rsidRDefault="00C86EA0" w:rsidP="005F1412"/>
  <w:p w14:paraId="12FAD05A" w14:textId="77777777" w:rsidR="00C86EA0" w:rsidRPr="0056068F" w:rsidRDefault="00C86EA0" w:rsidP="005F141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24B2" w14:textId="77777777" w:rsidR="00C86EA0" w:rsidRPr="0056068F" w:rsidRDefault="00C86EA0" w:rsidP="005F1412"/>
  <w:p w14:paraId="69CFB493" w14:textId="77777777" w:rsidR="00C86EA0" w:rsidRPr="0056068F" w:rsidRDefault="00C86EA0" w:rsidP="005F1412"/>
  <w:p w14:paraId="604F6B9A" w14:textId="77777777" w:rsidR="00C86EA0" w:rsidRPr="0056068F" w:rsidRDefault="00C86EA0" w:rsidP="005F141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7A89" w14:textId="77777777" w:rsidR="00C86EA0" w:rsidRPr="0056068F" w:rsidRDefault="00C86EA0">
    <w:pPr>
      <w:pStyle w:val="Header"/>
      <w:rPr>
        <w:noProof/>
      </w:rPr>
    </w:pPr>
  </w:p>
  <w:p w14:paraId="632E95DC" w14:textId="77777777" w:rsidR="00C86EA0" w:rsidRPr="0056068F" w:rsidRDefault="00C86EA0" w:rsidP="005F1412"/>
  <w:p w14:paraId="0D380CB1" w14:textId="77777777" w:rsidR="00C86EA0" w:rsidRPr="0056068F" w:rsidRDefault="00C86EA0" w:rsidP="005F141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B264" w14:textId="77777777" w:rsidR="00C86EA0" w:rsidRPr="0056068F" w:rsidRDefault="00C86EA0" w:rsidP="005F1412"/>
  <w:p w14:paraId="2D4F8AF5" w14:textId="77777777" w:rsidR="00C86EA0" w:rsidRPr="0056068F" w:rsidRDefault="00C86EA0" w:rsidP="005F1412"/>
  <w:p w14:paraId="5F92B0BE" w14:textId="77777777" w:rsidR="00C86EA0" w:rsidRPr="0056068F" w:rsidRDefault="00C86EA0" w:rsidP="005F141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DAF6" w14:textId="77777777" w:rsidR="00C86EA0" w:rsidRPr="0056068F" w:rsidRDefault="00C86EA0">
    <w:pPr>
      <w:pStyle w:val="Header"/>
      <w:rPr>
        <w:noProof/>
      </w:rPr>
    </w:pPr>
  </w:p>
  <w:p w14:paraId="32BBE10A" w14:textId="77777777" w:rsidR="00C86EA0" w:rsidRPr="0056068F" w:rsidRDefault="00C86EA0" w:rsidP="005F1412"/>
  <w:p w14:paraId="6CB51605" w14:textId="77777777" w:rsidR="00C86EA0" w:rsidRPr="0056068F" w:rsidRDefault="00C86EA0" w:rsidP="005F141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01F3" w14:textId="77777777" w:rsidR="0039454B" w:rsidRDefault="0039454B" w:rsidP="005F1412"/>
  <w:p w14:paraId="35AC76DC" w14:textId="77777777" w:rsidR="0039454B" w:rsidRDefault="0039454B" w:rsidP="005F1412"/>
  <w:p w14:paraId="34589683" w14:textId="77777777" w:rsidR="0039454B" w:rsidRDefault="0039454B" w:rsidP="005F1412"/>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AE51" w14:textId="77777777" w:rsidR="0039454B" w:rsidRDefault="0039454B">
    <w:pPr>
      <w:pStyle w:val="Header"/>
    </w:pPr>
  </w:p>
  <w:p w14:paraId="50540230" w14:textId="77777777" w:rsidR="0039454B" w:rsidRDefault="0039454B" w:rsidP="005F1412"/>
  <w:p w14:paraId="41E4BE15" w14:textId="77777777" w:rsidR="0039454B" w:rsidRDefault="0039454B" w:rsidP="005F1412"/>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C70B" w14:textId="77777777" w:rsidR="00C86EA0" w:rsidRPr="0056068F" w:rsidRDefault="00C86EA0" w:rsidP="005F1412"/>
  <w:p w14:paraId="7B78DEFD" w14:textId="77777777" w:rsidR="00C86EA0" w:rsidRPr="0056068F" w:rsidRDefault="00C86EA0" w:rsidP="005F1412"/>
  <w:p w14:paraId="670F82A0" w14:textId="77777777" w:rsidR="00C86EA0" w:rsidRPr="0056068F" w:rsidRDefault="00C86EA0" w:rsidP="005F141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D22F" w14:textId="77777777" w:rsidR="00C86EA0" w:rsidRPr="0056068F" w:rsidRDefault="00C86EA0">
    <w:pPr>
      <w:pStyle w:val="Header"/>
      <w:rPr>
        <w:noProof/>
      </w:rPr>
    </w:pPr>
  </w:p>
  <w:p w14:paraId="033F1CC9" w14:textId="77777777" w:rsidR="00C86EA0" w:rsidRPr="0056068F" w:rsidRDefault="00C86EA0" w:rsidP="005F1412"/>
  <w:p w14:paraId="273FF7FA" w14:textId="77777777" w:rsidR="00C86EA0" w:rsidRPr="0056068F" w:rsidRDefault="00C86EA0" w:rsidP="005F1412"/>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9DB6" w14:textId="77777777" w:rsidR="001B514D" w:rsidRPr="0056068F" w:rsidRDefault="001B514D" w:rsidP="005F1412"/>
  <w:p w14:paraId="18852FB4" w14:textId="77777777" w:rsidR="001B514D" w:rsidRPr="0056068F" w:rsidRDefault="001B514D" w:rsidP="005F1412"/>
  <w:p w14:paraId="4883C509" w14:textId="77777777" w:rsidR="001B514D" w:rsidRPr="0056068F" w:rsidRDefault="001B514D" w:rsidP="005F1412"/>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EC04" w14:textId="77777777" w:rsidR="001B514D" w:rsidRPr="0056068F" w:rsidRDefault="001B514D" w:rsidP="004D0B57">
    <w:pPr>
      <w:pStyle w:val="Header"/>
      <w:rPr>
        <w:noProof/>
      </w:rPr>
    </w:pPr>
  </w:p>
  <w:p w14:paraId="21B23690" w14:textId="77777777" w:rsidR="001B514D" w:rsidRPr="0056068F" w:rsidRDefault="001B514D" w:rsidP="005F1412"/>
  <w:p w14:paraId="4CE3F55F" w14:textId="77777777" w:rsidR="001B514D" w:rsidRPr="0056068F" w:rsidRDefault="001B514D" w:rsidP="005F1412"/>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98F9" w14:textId="77777777" w:rsidR="0045130F" w:rsidRPr="0056068F" w:rsidRDefault="0045130F" w:rsidP="004D0B57">
    <w:pPr>
      <w:pStyle w:val="Header"/>
      <w:rPr>
        <w:noProof/>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DCE0" w14:textId="77777777" w:rsidR="0045130F" w:rsidRPr="0056068F" w:rsidRDefault="0045130F" w:rsidP="004D0B57">
    <w:pPr>
      <w:pStyle w:val="Header"/>
      <w:rPr>
        <w:noProof/>
      </w:rPr>
    </w:pPr>
  </w:p>
  <w:p w14:paraId="79AB39B0" w14:textId="77777777" w:rsidR="0045130F" w:rsidRPr="0056068F" w:rsidRDefault="0045130F" w:rsidP="005F1412"/>
  <w:p w14:paraId="38D11D9C" w14:textId="77777777" w:rsidR="0045130F" w:rsidRPr="0056068F" w:rsidRDefault="0045130F" w:rsidP="005F1412"/>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941C" w14:textId="77777777" w:rsidR="006B53C7" w:rsidRPr="0056068F" w:rsidRDefault="006B53C7" w:rsidP="004D0B57">
    <w:pPr>
      <w:pStyle w:val="Header"/>
      <w:rPr>
        <w:noProof/>
      </w:rPr>
    </w:pPr>
  </w:p>
  <w:p w14:paraId="03D4A9F4" w14:textId="77777777" w:rsidR="005B6505" w:rsidRPr="0056068F" w:rsidRDefault="005B6505"/>
  <w:p w14:paraId="10889676" w14:textId="77777777" w:rsidR="008605BE" w:rsidRPr="0056068F" w:rsidRDefault="008605BE"/>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05B7" w14:textId="77777777" w:rsidR="006B53C7" w:rsidRPr="0056068F" w:rsidRDefault="006B53C7" w:rsidP="004D0B57">
    <w:pPr>
      <w:pStyle w:val="Header"/>
      <w:rPr>
        <w:noProof/>
      </w:rPr>
    </w:pPr>
  </w:p>
  <w:p w14:paraId="3C171D04" w14:textId="77777777" w:rsidR="006B53C7" w:rsidRPr="0056068F" w:rsidRDefault="006B53C7" w:rsidP="005F1412"/>
  <w:p w14:paraId="5DC0ECA1" w14:textId="77777777" w:rsidR="006B53C7" w:rsidRPr="0056068F" w:rsidRDefault="006B53C7" w:rsidP="005F1412"/>
  <w:p w14:paraId="4D42D5F2" w14:textId="77777777" w:rsidR="005B6505" w:rsidRPr="0056068F" w:rsidRDefault="005B6505"/>
  <w:p w14:paraId="18168F9D" w14:textId="77777777" w:rsidR="008605BE" w:rsidRPr="0056068F" w:rsidRDefault="008605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DAD49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E67652"/>
    <w:multiLevelType w:val="multilevel"/>
    <w:tmpl w:val="D204A12C"/>
    <w:lvl w:ilvl="0">
      <w:start w:val="1"/>
      <w:numFmt w:val="decimal"/>
      <w:lvlText w:val="%1."/>
      <w:lvlJc w:val="left"/>
      <w:pPr>
        <w:ind w:left="720" w:hanging="363"/>
      </w:pPr>
      <w:rPr>
        <w:rFonts w:hint="default"/>
      </w:rPr>
    </w:lvl>
    <w:lvl w:ilvl="1">
      <w:start w:val="1"/>
      <w:numFmt w:val="lowerLetter"/>
      <w:lvlText w:val="%2."/>
      <w:lvlJc w:val="left"/>
      <w:pPr>
        <w:ind w:left="1437" w:hanging="360"/>
      </w:p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91A38B3"/>
    <w:multiLevelType w:val="hybridMultilevel"/>
    <w:tmpl w:val="DA3CDDB0"/>
    <w:lvl w:ilvl="0" w:tplc="E9564448">
      <w:start w:val="1"/>
      <w:numFmt w:val="upperLetter"/>
      <w:pStyle w:val="List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C4F27D8"/>
    <w:multiLevelType w:val="multilevel"/>
    <w:tmpl w:val="1554B76C"/>
    <w:lvl w:ilvl="0">
      <w:start w:val="1"/>
      <w:numFmt w:val="decimal"/>
      <w:pStyle w:val="ListNumber"/>
      <w:lvlText w:val="%1."/>
      <w:lvlJc w:val="left"/>
      <w:pPr>
        <w:ind w:left="720" w:hanging="363"/>
      </w:pPr>
      <w:rPr>
        <w:rFonts w:hint="default"/>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2133CF"/>
    <w:multiLevelType w:val="multilevel"/>
    <w:tmpl w:val="601ED68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557671"/>
    <w:multiLevelType w:val="multilevel"/>
    <w:tmpl w:val="D736D646"/>
    <w:lvl w:ilvl="0">
      <w:start w:val="1"/>
      <w:numFmt w:val="decimal"/>
      <w:pStyle w:val="ComputerCodeNumber"/>
      <w:lvlText w:val="%1"/>
      <w:lvlJc w:val="left"/>
      <w:pPr>
        <w:ind w:left="567" w:hanging="425"/>
      </w:pPr>
      <w:rPr>
        <w:rFonts w:hint="default"/>
      </w:rPr>
    </w:lvl>
    <w:lvl w:ilvl="1">
      <w:start w:val="1"/>
      <w:numFmt w:val="lowerLetter"/>
      <w:lvlText w:val="%2."/>
      <w:lvlJc w:val="left"/>
      <w:pPr>
        <w:ind w:left="1582" w:hanging="360"/>
      </w:pPr>
      <w:rPr>
        <w:rFonts w:hint="default"/>
      </w:rPr>
    </w:lvl>
    <w:lvl w:ilvl="2">
      <w:start w:val="1"/>
      <w:numFmt w:val="lowerRoman"/>
      <w:lvlText w:val="%3."/>
      <w:lvlJc w:val="right"/>
      <w:pPr>
        <w:ind w:left="2302" w:hanging="180"/>
      </w:pPr>
      <w:rPr>
        <w:rFonts w:hint="default"/>
      </w:rPr>
    </w:lvl>
    <w:lvl w:ilvl="3">
      <w:start w:val="1"/>
      <w:numFmt w:val="decimal"/>
      <w:lvlText w:val="%4."/>
      <w:lvlJc w:val="left"/>
      <w:pPr>
        <w:ind w:left="3022" w:hanging="360"/>
      </w:pPr>
      <w:rPr>
        <w:rFonts w:hint="default"/>
      </w:rPr>
    </w:lvl>
    <w:lvl w:ilvl="4">
      <w:start w:val="1"/>
      <w:numFmt w:val="lowerLetter"/>
      <w:lvlText w:val="%5."/>
      <w:lvlJc w:val="left"/>
      <w:pPr>
        <w:ind w:left="3742" w:hanging="360"/>
      </w:pPr>
      <w:rPr>
        <w:rFonts w:hint="default"/>
      </w:rPr>
    </w:lvl>
    <w:lvl w:ilvl="5">
      <w:start w:val="1"/>
      <w:numFmt w:val="lowerRoman"/>
      <w:lvlText w:val="%6."/>
      <w:lvlJc w:val="right"/>
      <w:pPr>
        <w:ind w:left="4462" w:hanging="180"/>
      </w:pPr>
      <w:rPr>
        <w:rFonts w:hint="default"/>
      </w:rPr>
    </w:lvl>
    <w:lvl w:ilvl="6">
      <w:start w:val="1"/>
      <w:numFmt w:val="decimal"/>
      <w:lvlText w:val="%7."/>
      <w:lvlJc w:val="left"/>
      <w:pPr>
        <w:ind w:left="5182" w:hanging="360"/>
      </w:pPr>
      <w:rPr>
        <w:rFonts w:hint="default"/>
      </w:rPr>
    </w:lvl>
    <w:lvl w:ilvl="7">
      <w:start w:val="1"/>
      <w:numFmt w:val="lowerLetter"/>
      <w:lvlText w:val="%8."/>
      <w:lvlJc w:val="left"/>
      <w:pPr>
        <w:ind w:left="5902" w:hanging="360"/>
      </w:pPr>
      <w:rPr>
        <w:rFonts w:hint="default"/>
      </w:rPr>
    </w:lvl>
    <w:lvl w:ilvl="8">
      <w:start w:val="1"/>
      <w:numFmt w:val="lowerRoman"/>
      <w:lvlText w:val="%9."/>
      <w:lvlJc w:val="right"/>
      <w:pPr>
        <w:ind w:left="6622" w:hanging="180"/>
      </w:pPr>
      <w:rPr>
        <w:rFonts w:hint="default"/>
      </w:rPr>
    </w:lvl>
  </w:abstractNum>
  <w:abstractNum w:abstractNumId="8" w15:restartNumberingAfterBreak="0">
    <w:nsid w:val="280F13A5"/>
    <w:multiLevelType w:val="multilevel"/>
    <w:tmpl w:val="28ACA3EA"/>
    <w:styleLink w:val="ListNumbers"/>
    <w:lvl w:ilvl="0">
      <w:start w:val="1"/>
      <w:numFmt w:val="decimal"/>
      <w:lvlText w:val="%1."/>
      <w:lvlJc w:val="left"/>
      <w:pPr>
        <w:ind w:left="720" w:hanging="363"/>
      </w:pPr>
      <w:rPr>
        <w:rFonts w:hint="default"/>
      </w:rPr>
    </w:lvl>
    <w:lvl w:ilvl="1">
      <w:start w:val="1"/>
      <w:numFmt w:val="lowerLetter"/>
      <w:lvlText w:val="%2."/>
      <w:lvlJc w:val="left"/>
      <w:pPr>
        <w:tabs>
          <w:tab w:val="num" w:pos="737"/>
        </w:tabs>
        <w:ind w:left="1077" w:hanging="357"/>
      </w:pPr>
      <w:rPr>
        <w:rFonts w:hint="default"/>
      </w:rPr>
    </w:lvl>
    <w:lvl w:ilvl="2">
      <w:start w:val="1"/>
      <w:numFmt w:val="lowerRoman"/>
      <w:lvlText w:val="%3."/>
      <w:lvlJc w:val="left"/>
      <w:pPr>
        <w:ind w:left="1435" w:hanging="35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F4D5F42"/>
    <w:multiLevelType w:val="multilevel"/>
    <w:tmpl w:val="F35E2522"/>
    <w:styleLink w:val="Body-ListNumbered"/>
    <w:lvl w:ilvl="0">
      <w:start w:val="1"/>
      <w:numFmt w:val="decimal"/>
      <w:lvlText w:val="%1."/>
      <w:lvlJc w:val="left"/>
      <w:pPr>
        <w:tabs>
          <w:tab w:val="num" w:pos="283"/>
        </w:tabs>
        <w:ind w:left="283" w:hanging="283"/>
      </w:pPr>
      <w:rPr>
        <w:rFonts w:hint="default"/>
        <w:color w:val="808080"/>
        <w:sz w:val="21"/>
      </w:rPr>
    </w:lvl>
    <w:lvl w:ilvl="1">
      <w:start w:val="1"/>
      <w:numFmt w:val="lowerLetter"/>
      <w:lvlText w:val="%2."/>
      <w:lvlJc w:val="left"/>
      <w:pPr>
        <w:tabs>
          <w:tab w:val="num" w:pos="567"/>
        </w:tabs>
        <w:ind w:left="567" w:hanging="284"/>
      </w:pPr>
      <w:rPr>
        <w:rFonts w:hint="default"/>
        <w:color w:val="808080"/>
        <w:sz w:val="21"/>
      </w:rPr>
    </w:lvl>
    <w:lvl w:ilvl="2">
      <w:start w:val="1"/>
      <w:numFmt w:val="lowerRoman"/>
      <w:lvlText w:val="%3."/>
      <w:lvlJc w:val="left"/>
      <w:pPr>
        <w:tabs>
          <w:tab w:val="num" w:pos="793"/>
        </w:tabs>
        <w:ind w:left="793" w:hanging="226"/>
      </w:pPr>
      <w:rPr>
        <w:rFonts w:hint="default"/>
        <w:color w:val="808080"/>
        <w:sz w:val="21"/>
      </w:rPr>
    </w:lvl>
    <w:lvl w:ilvl="3">
      <w:start w:val="1"/>
      <w:numFmt w:val="decimal"/>
      <w:lvlText w:val="%4."/>
      <w:lvlJc w:val="left"/>
      <w:pPr>
        <w:tabs>
          <w:tab w:val="num" w:pos="1134"/>
        </w:tabs>
        <w:ind w:left="1134" w:hanging="284"/>
      </w:pPr>
      <w:rPr>
        <w:rFonts w:hint="default"/>
        <w:color w:val="808080"/>
        <w:sz w:val="21"/>
      </w:rPr>
    </w:lvl>
    <w:lvl w:ilvl="4">
      <w:start w:val="1"/>
      <w:numFmt w:val="lowerLetter"/>
      <w:lvlText w:val="%5."/>
      <w:lvlJc w:val="left"/>
      <w:pPr>
        <w:tabs>
          <w:tab w:val="num" w:pos="2749"/>
        </w:tabs>
        <w:ind w:left="2749" w:hanging="360"/>
      </w:pPr>
      <w:rPr>
        <w:rFonts w:hint="default"/>
        <w:color w:val="808080"/>
        <w:sz w:val="21"/>
      </w:rPr>
    </w:lvl>
    <w:lvl w:ilvl="5">
      <w:start w:val="1"/>
      <w:numFmt w:val="lowerRoman"/>
      <w:lvlText w:val="%6."/>
      <w:lvlJc w:val="right"/>
      <w:pPr>
        <w:tabs>
          <w:tab w:val="num" w:pos="3469"/>
        </w:tabs>
        <w:ind w:left="3469" w:hanging="180"/>
      </w:pPr>
      <w:rPr>
        <w:rFonts w:hint="default"/>
        <w:color w:val="808080"/>
        <w:sz w:val="21"/>
      </w:rPr>
    </w:lvl>
    <w:lvl w:ilvl="6">
      <w:start w:val="1"/>
      <w:numFmt w:val="decimal"/>
      <w:lvlText w:val="%7."/>
      <w:lvlJc w:val="left"/>
      <w:pPr>
        <w:tabs>
          <w:tab w:val="num" w:pos="4189"/>
        </w:tabs>
        <w:ind w:left="4189" w:hanging="360"/>
      </w:pPr>
      <w:rPr>
        <w:rFonts w:hint="default"/>
        <w:color w:val="808080"/>
        <w:sz w:val="21"/>
      </w:rPr>
    </w:lvl>
    <w:lvl w:ilvl="7">
      <w:start w:val="1"/>
      <w:numFmt w:val="lowerLetter"/>
      <w:lvlText w:val="%8."/>
      <w:lvlJc w:val="left"/>
      <w:pPr>
        <w:tabs>
          <w:tab w:val="num" w:pos="4909"/>
        </w:tabs>
        <w:ind w:left="4909" w:hanging="360"/>
      </w:pPr>
      <w:rPr>
        <w:rFonts w:hint="default"/>
        <w:color w:val="808080"/>
        <w:sz w:val="21"/>
      </w:rPr>
    </w:lvl>
    <w:lvl w:ilvl="8">
      <w:start w:val="1"/>
      <w:numFmt w:val="lowerRoman"/>
      <w:lvlText w:val="%9."/>
      <w:lvlJc w:val="right"/>
      <w:pPr>
        <w:tabs>
          <w:tab w:val="num" w:pos="5629"/>
        </w:tabs>
        <w:ind w:left="5629" w:hanging="180"/>
      </w:pPr>
      <w:rPr>
        <w:rFonts w:hint="default"/>
        <w:color w:val="808080"/>
        <w:sz w:val="21"/>
        <w:szCs w:val="21"/>
      </w:rPr>
    </w:lvl>
  </w:abstractNum>
  <w:abstractNum w:abstractNumId="10" w15:restartNumberingAfterBreak="0">
    <w:nsid w:val="3E7D020F"/>
    <w:multiLevelType w:val="multilevel"/>
    <w:tmpl w:val="0F7C7B1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67B2F55"/>
    <w:multiLevelType w:val="hybridMultilevel"/>
    <w:tmpl w:val="42B208F4"/>
    <w:lvl w:ilvl="0" w:tplc="D666AA7E">
      <w:numFmt w:val="bullet"/>
      <w:lvlText w:val="-"/>
      <w:lvlJc w:val="left"/>
      <w:pPr>
        <w:ind w:left="785" w:hanging="360"/>
      </w:pPr>
      <w:rPr>
        <w:rFonts w:ascii="Calibri" w:eastAsiaTheme="minorHAnsi" w:hAnsi="Calibri" w:cs="Calibri"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2" w15:restartNumberingAfterBreak="0">
    <w:nsid w:val="49D0754E"/>
    <w:multiLevelType w:val="hybridMultilevel"/>
    <w:tmpl w:val="321E26EC"/>
    <w:lvl w:ilvl="0" w:tplc="7E1EEB48">
      <w:start w:val="1"/>
      <w:numFmt w:val="bullet"/>
      <w:pStyle w:val="ListBullet"/>
      <w:lvlText w:val=""/>
      <w:lvlJc w:val="left"/>
      <w:pPr>
        <w:ind w:left="720" w:hanging="360"/>
      </w:pPr>
      <w:rPr>
        <w:rFonts w:ascii="Symbol" w:hAnsi="Symbol" w:hint="default"/>
      </w:rPr>
    </w:lvl>
    <w:lvl w:ilvl="1" w:tplc="728CD7D8">
      <w:numFmt w:val="bullet"/>
      <w:lvlText w:val="–"/>
      <w:lvlJc w:val="left"/>
      <w:pPr>
        <w:ind w:left="1440" w:hanging="360"/>
      </w:pPr>
      <w:rPr>
        <w:rFonts w:ascii="Calibri" w:eastAsiaTheme="minorEastAsia" w:hAnsi="Calibri"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EBF28DF"/>
    <w:multiLevelType w:val="hybridMultilevel"/>
    <w:tmpl w:val="EA2AF9B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4C54A96"/>
    <w:multiLevelType w:val="hybridMultilevel"/>
    <w:tmpl w:val="5A340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6A7E82"/>
    <w:multiLevelType w:val="hybridMultilevel"/>
    <w:tmpl w:val="DC2E8BB0"/>
    <w:lvl w:ilvl="0" w:tplc="61E4DE9E">
      <w:start w:val="1"/>
      <w:numFmt w:val="decimal"/>
      <w:pStyle w:val="ListNoActivity"/>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7E6B1E8F"/>
    <w:multiLevelType w:val="hybridMultilevel"/>
    <w:tmpl w:val="2B0481B0"/>
    <w:lvl w:ilvl="0" w:tplc="0C090001">
      <w:start w:val="1"/>
      <w:numFmt w:val="bullet"/>
      <w:lvlText w:val=""/>
      <w:lvlJc w:val="left"/>
      <w:pPr>
        <w:ind w:left="717" w:hanging="360"/>
      </w:pPr>
      <w:rPr>
        <w:rFonts w:ascii="Symbol" w:hAnsi="Symbol"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num w:numId="1" w16cid:durableId="192109645">
    <w:abstractNumId w:val="12"/>
  </w:num>
  <w:num w:numId="2" w16cid:durableId="1260260902">
    <w:abstractNumId w:val="15"/>
    <w:lvlOverride w:ilvl="0">
      <w:startOverride w:val="1"/>
    </w:lvlOverride>
  </w:num>
  <w:num w:numId="3" w16cid:durableId="240483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2670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9747594">
    <w:abstractNumId w:val="8"/>
  </w:num>
  <w:num w:numId="6" w16cid:durableId="350767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5735242">
    <w:abstractNumId w:val="10"/>
  </w:num>
  <w:num w:numId="8" w16cid:durableId="1709911640">
    <w:abstractNumId w:val="4"/>
  </w:num>
  <w:num w:numId="9" w16cid:durableId="1001588090">
    <w:abstractNumId w:val="7"/>
  </w:num>
  <w:num w:numId="10" w16cid:durableId="1541042849">
    <w:abstractNumId w:val="9"/>
  </w:num>
  <w:num w:numId="11" w16cid:durableId="1215384883">
    <w:abstractNumId w:val="14"/>
  </w:num>
  <w:num w:numId="12" w16cid:durableId="1783301975">
    <w:abstractNumId w:val="13"/>
  </w:num>
  <w:num w:numId="13" w16cid:durableId="1380784118">
    <w:abstractNumId w:val="16"/>
  </w:num>
  <w:num w:numId="14" w16cid:durableId="1460489054">
    <w:abstractNumId w:val="6"/>
  </w:num>
  <w:num w:numId="15" w16cid:durableId="15673005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21970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01642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57337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97395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04083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7259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23153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09914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031224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7503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62857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492217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26199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00576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752435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60525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558113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415835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51558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569374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4668346">
    <w:abstractNumId w:val="1"/>
  </w:num>
  <w:num w:numId="37" w16cid:durableId="5267968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26634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7502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681657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930180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137663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111446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56257552">
    <w:abstractNumId w:val="15"/>
    <w:lvlOverride w:ilvl="0">
      <w:startOverride w:val="1"/>
    </w:lvlOverride>
  </w:num>
  <w:num w:numId="45" w16cid:durableId="19697735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80300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76669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000321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54823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438783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95791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58873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450004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259804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996307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393565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22372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964072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811444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332468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508410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6109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680552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11236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593242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153735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188620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84465463">
    <w:abstractNumId w:val="3"/>
  </w:num>
  <w:num w:numId="69" w16cid:durableId="2052680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63923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10465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976815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739916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13726515">
    <w:abstractNumId w:val="11"/>
  </w:num>
  <w:num w:numId="75" w16cid:durableId="7298902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389764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4916739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933668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240598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497151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836022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533686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48413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22517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15213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1374811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945544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128326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970703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629818435">
    <w:abstractNumId w:val="3"/>
    <w:lvlOverride w:ilvl="0">
      <w:startOverride w:val="1"/>
    </w:lvlOverride>
  </w:num>
  <w:num w:numId="91" w16cid:durableId="19776837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372925692">
    <w:abstractNumId w:val="15"/>
    <w:lvlOverride w:ilvl="0">
      <w:startOverride w:val="1"/>
    </w:lvlOverride>
  </w:num>
  <w:num w:numId="93" w16cid:durableId="13411980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182355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061760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9647268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4815370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9714043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155609813">
    <w:abstractNumId w:val="15"/>
    <w:lvlOverride w:ilvl="0">
      <w:startOverride w:val="1"/>
    </w:lvlOverride>
  </w:num>
  <w:num w:numId="100" w16cid:durableId="1124158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743753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214468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09974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22511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453809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13395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65245373">
    <w:abstractNumId w:val="15"/>
  </w:num>
  <w:num w:numId="108" w16cid:durableId="1080639642">
    <w:abstractNumId w:val="15"/>
    <w:lvlOverride w:ilvl="0">
      <w:startOverride w:val="1"/>
    </w:lvlOverride>
  </w:num>
  <w:num w:numId="109" w16cid:durableId="393236200">
    <w:abstractNumId w:val="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Mq8FABft7wUtAAAA"/>
  </w:docVars>
  <w:rsids>
    <w:rsidRoot w:val="00C032C5"/>
    <w:rsid w:val="000002B1"/>
    <w:rsid w:val="00000313"/>
    <w:rsid w:val="00000327"/>
    <w:rsid w:val="000006B1"/>
    <w:rsid w:val="000008CE"/>
    <w:rsid w:val="00000D70"/>
    <w:rsid w:val="00001476"/>
    <w:rsid w:val="000016AD"/>
    <w:rsid w:val="00001772"/>
    <w:rsid w:val="00001C7F"/>
    <w:rsid w:val="00001E21"/>
    <w:rsid w:val="00002838"/>
    <w:rsid w:val="00002CCF"/>
    <w:rsid w:val="00003F7E"/>
    <w:rsid w:val="0000413B"/>
    <w:rsid w:val="000043EA"/>
    <w:rsid w:val="00004474"/>
    <w:rsid w:val="00004602"/>
    <w:rsid w:val="00004642"/>
    <w:rsid w:val="000049AD"/>
    <w:rsid w:val="00004BF2"/>
    <w:rsid w:val="00005891"/>
    <w:rsid w:val="00005EFD"/>
    <w:rsid w:val="000065EE"/>
    <w:rsid w:val="0000674C"/>
    <w:rsid w:val="00006B2C"/>
    <w:rsid w:val="00006D3D"/>
    <w:rsid w:val="00006F1A"/>
    <w:rsid w:val="00007056"/>
    <w:rsid w:val="000072C0"/>
    <w:rsid w:val="000072D4"/>
    <w:rsid w:val="0000732D"/>
    <w:rsid w:val="0000785B"/>
    <w:rsid w:val="00007896"/>
    <w:rsid w:val="00007BF3"/>
    <w:rsid w:val="00007DBC"/>
    <w:rsid w:val="00007F04"/>
    <w:rsid w:val="000100DC"/>
    <w:rsid w:val="00010A90"/>
    <w:rsid w:val="00010BB0"/>
    <w:rsid w:val="00010E23"/>
    <w:rsid w:val="00011DA8"/>
    <w:rsid w:val="00011ED4"/>
    <w:rsid w:val="00011EF2"/>
    <w:rsid w:val="00011F42"/>
    <w:rsid w:val="00012073"/>
    <w:rsid w:val="00012582"/>
    <w:rsid w:val="000128D5"/>
    <w:rsid w:val="00012951"/>
    <w:rsid w:val="00012C9C"/>
    <w:rsid w:val="000130A2"/>
    <w:rsid w:val="000136F8"/>
    <w:rsid w:val="00013D53"/>
    <w:rsid w:val="0001488B"/>
    <w:rsid w:val="00014A66"/>
    <w:rsid w:val="00014C8B"/>
    <w:rsid w:val="00014CFF"/>
    <w:rsid w:val="00014F0D"/>
    <w:rsid w:val="00014FF0"/>
    <w:rsid w:val="00016395"/>
    <w:rsid w:val="00016BDB"/>
    <w:rsid w:val="00016FB5"/>
    <w:rsid w:val="000171BD"/>
    <w:rsid w:val="00017BF0"/>
    <w:rsid w:val="0002047B"/>
    <w:rsid w:val="0002072C"/>
    <w:rsid w:val="00020738"/>
    <w:rsid w:val="00020944"/>
    <w:rsid w:val="000209C3"/>
    <w:rsid w:val="00020BE1"/>
    <w:rsid w:val="00020C51"/>
    <w:rsid w:val="00020E47"/>
    <w:rsid w:val="00021177"/>
    <w:rsid w:val="00021584"/>
    <w:rsid w:val="0002227C"/>
    <w:rsid w:val="000226D4"/>
    <w:rsid w:val="000229C8"/>
    <w:rsid w:val="00022C8D"/>
    <w:rsid w:val="0002323C"/>
    <w:rsid w:val="000233FC"/>
    <w:rsid w:val="00023BC9"/>
    <w:rsid w:val="0002456D"/>
    <w:rsid w:val="00024835"/>
    <w:rsid w:val="00024A06"/>
    <w:rsid w:val="00025798"/>
    <w:rsid w:val="00025BA1"/>
    <w:rsid w:val="0002694D"/>
    <w:rsid w:val="000269D6"/>
    <w:rsid w:val="00026B24"/>
    <w:rsid w:val="00026B62"/>
    <w:rsid w:val="00026EDB"/>
    <w:rsid w:val="0002726B"/>
    <w:rsid w:val="0002748F"/>
    <w:rsid w:val="00027773"/>
    <w:rsid w:val="00027797"/>
    <w:rsid w:val="00027A98"/>
    <w:rsid w:val="0003089C"/>
    <w:rsid w:val="00030A4E"/>
    <w:rsid w:val="0003153A"/>
    <w:rsid w:val="0003197C"/>
    <w:rsid w:val="00031A68"/>
    <w:rsid w:val="00031D28"/>
    <w:rsid w:val="00031FB9"/>
    <w:rsid w:val="00032195"/>
    <w:rsid w:val="00032B56"/>
    <w:rsid w:val="000330C9"/>
    <w:rsid w:val="00033244"/>
    <w:rsid w:val="0003332F"/>
    <w:rsid w:val="0003429B"/>
    <w:rsid w:val="000345D7"/>
    <w:rsid w:val="00034A19"/>
    <w:rsid w:val="00034A67"/>
    <w:rsid w:val="00034B6D"/>
    <w:rsid w:val="00034C11"/>
    <w:rsid w:val="000357C1"/>
    <w:rsid w:val="00035F1B"/>
    <w:rsid w:val="000360FA"/>
    <w:rsid w:val="000362C7"/>
    <w:rsid w:val="00036714"/>
    <w:rsid w:val="000369F2"/>
    <w:rsid w:val="00036BFF"/>
    <w:rsid w:val="00036D97"/>
    <w:rsid w:val="00037672"/>
    <w:rsid w:val="000376D1"/>
    <w:rsid w:val="0003798E"/>
    <w:rsid w:val="00037D52"/>
    <w:rsid w:val="00037E69"/>
    <w:rsid w:val="00037FA0"/>
    <w:rsid w:val="00040B41"/>
    <w:rsid w:val="00040B8D"/>
    <w:rsid w:val="00040CDD"/>
    <w:rsid w:val="00040E71"/>
    <w:rsid w:val="000412AD"/>
    <w:rsid w:val="000416A5"/>
    <w:rsid w:val="00041C23"/>
    <w:rsid w:val="00041D9C"/>
    <w:rsid w:val="00041FDE"/>
    <w:rsid w:val="000424E7"/>
    <w:rsid w:val="00042649"/>
    <w:rsid w:val="0004295F"/>
    <w:rsid w:val="00043373"/>
    <w:rsid w:val="00043682"/>
    <w:rsid w:val="00043DEA"/>
    <w:rsid w:val="000446F5"/>
    <w:rsid w:val="0004488E"/>
    <w:rsid w:val="00044A89"/>
    <w:rsid w:val="00044E24"/>
    <w:rsid w:val="000453CE"/>
    <w:rsid w:val="000456B4"/>
    <w:rsid w:val="0004586F"/>
    <w:rsid w:val="00045D8D"/>
    <w:rsid w:val="000460FF"/>
    <w:rsid w:val="000462A8"/>
    <w:rsid w:val="00046301"/>
    <w:rsid w:val="00046A71"/>
    <w:rsid w:val="00046BE8"/>
    <w:rsid w:val="00046CA6"/>
    <w:rsid w:val="000470A7"/>
    <w:rsid w:val="000475C1"/>
    <w:rsid w:val="000476F2"/>
    <w:rsid w:val="00047714"/>
    <w:rsid w:val="00047BC2"/>
    <w:rsid w:val="00047FFA"/>
    <w:rsid w:val="0005009F"/>
    <w:rsid w:val="00050861"/>
    <w:rsid w:val="00050EE6"/>
    <w:rsid w:val="000511D5"/>
    <w:rsid w:val="00051301"/>
    <w:rsid w:val="000514BD"/>
    <w:rsid w:val="00051A2F"/>
    <w:rsid w:val="00051C79"/>
    <w:rsid w:val="00051D64"/>
    <w:rsid w:val="00052737"/>
    <w:rsid w:val="00052808"/>
    <w:rsid w:val="000533A7"/>
    <w:rsid w:val="000534F4"/>
    <w:rsid w:val="00053E4C"/>
    <w:rsid w:val="000548B5"/>
    <w:rsid w:val="00054F09"/>
    <w:rsid w:val="00055029"/>
    <w:rsid w:val="00055162"/>
    <w:rsid w:val="00055660"/>
    <w:rsid w:val="00055982"/>
    <w:rsid w:val="00055E9A"/>
    <w:rsid w:val="00056248"/>
    <w:rsid w:val="000564B8"/>
    <w:rsid w:val="00056561"/>
    <w:rsid w:val="00057493"/>
    <w:rsid w:val="0005792F"/>
    <w:rsid w:val="000579EC"/>
    <w:rsid w:val="00057D79"/>
    <w:rsid w:val="00057F0D"/>
    <w:rsid w:val="000600AB"/>
    <w:rsid w:val="0006011B"/>
    <w:rsid w:val="00060252"/>
    <w:rsid w:val="000605B8"/>
    <w:rsid w:val="00060ADF"/>
    <w:rsid w:val="00060CC5"/>
    <w:rsid w:val="0006119B"/>
    <w:rsid w:val="000614F3"/>
    <w:rsid w:val="00062513"/>
    <w:rsid w:val="00062A1D"/>
    <w:rsid w:val="00062AEB"/>
    <w:rsid w:val="00062DC2"/>
    <w:rsid w:val="000635FB"/>
    <w:rsid w:val="00063680"/>
    <w:rsid w:val="00064075"/>
    <w:rsid w:val="000646F2"/>
    <w:rsid w:val="0006472B"/>
    <w:rsid w:val="000648C3"/>
    <w:rsid w:val="00064BF3"/>
    <w:rsid w:val="00064F5A"/>
    <w:rsid w:val="000654FA"/>
    <w:rsid w:val="00065D7B"/>
    <w:rsid w:val="0006622F"/>
    <w:rsid w:val="000668BF"/>
    <w:rsid w:val="00066D76"/>
    <w:rsid w:val="00066F50"/>
    <w:rsid w:val="00067298"/>
    <w:rsid w:val="00067738"/>
    <w:rsid w:val="00067897"/>
    <w:rsid w:val="00067D6B"/>
    <w:rsid w:val="0007077D"/>
    <w:rsid w:val="000707B8"/>
    <w:rsid w:val="00070E88"/>
    <w:rsid w:val="00071230"/>
    <w:rsid w:val="000718A5"/>
    <w:rsid w:val="00071FBC"/>
    <w:rsid w:val="00072551"/>
    <w:rsid w:val="000726FD"/>
    <w:rsid w:val="00072DE3"/>
    <w:rsid w:val="000733DC"/>
    <w:rsid w:val="000747EC"/>
    <w:rsid w:val="00074A25"/>
    <w:rsid w:val="00074B39"/>
    <w:rsid w:val="00074B48"/>
    <w:rsid w:val="00074DD9"/>
    <w:rsid w:val="0007532D"/>
    <w:rsid w:val="00075656"/>
    <w:rsid w:val="00075686"/>
    <w:rsid w:val="000756EF"/>
    <w:rsid w:val="000758FF"/>
    <w:rsid w:val="00075A94"/>
    <w:rsid w:val="00075FC5"/>
    <w:rsid w:val="000762C8"/>
    <w:rsid w:val="00076CDA"/>
    <w:rsid w:val="000773D7"/>
    <w:rsid w:val="00077450"/>
    <w:rsid w:val="000775E6"/>
    <w:rsid w:val="00077939"/>
    <w:rsid w:val="00077DF8"/>
    <w:rsid w:val="00080D24"/>
    <w:rsid w:val="00080EA1"/>
    <w:rsid w:val="00081B4B"/>
    <w:rsid w:val="00081C08"/>
    <w:rsid w:val="00081FAB"/>
    <w:rsid w:val="00083062"/>
    <w:rsid w:val="000835BA"/>
    <w:rsid w:val="000838E9"/>
    <w:rsid w:val="00083E66"/>
    <w:rsid w:val="00083FFB"/>
    <w:rsid w:val="00084567"/>
    <w:rsid w:val="00085028"/>
    <w:rsid w:val="0008545A"/>
    <w:rsid w:val="00085B71"/>
    <w:rsid w:val="00085C24"/>
    <w:rsid w:val="00086054"/>
    <w:rsid w:val="0008619F"/>
    <w:rsid w:val="00086392"/>
    <w:rsid w:val="000868EE"/>
    <w:rsid w:val="00086A05"/>
    <w:rsid w:val="0008761F"/>
    <w:rsid w:val="00087958"/>
    <w:rsid w:val="00087D71"/>
    <w:rsid w:val="0009055A"/>
    <w:rsid w:val="00091079"/>
    <w:rsid w:val="0009115B"/>
    <w:rsid w:val="00091275"/>
    <w:rsid w:val="000914F2"/>
    <w:rsid w:val="000915C0"/>
    <w:rsid w:val="000919BF"/>
    <w:rsid w:val="00091A99"/>
    <w:rsid w:val="000923BC"/>
    <w:rsid w:val="00092BF9"/>
    <w:rsid w:val="0009331B"/>
    <w:rsid w:val="00093EFE"/>
    <w:rsid w:val="000946DB"/>
    <w:rsid w:val="00094CD6"/>
    <w:rsid w:val="00094E6E"/>
    <w:rsid w:val="00095074"/>
    <w:rsid w:val="00095201"/>
    <w:rsid w:val="0009535C"/>
    <w:rsid w:val="000953D5"/>
    <w:rsid w:val="00095747"/>
    <w:rsid w:val="00095E4C"/>
    <w:rsid w:val="00095E93"/>
    <w:rsid w:val="00096000"/>
    <w:rsid w:val="0009627E"/>
    <w:rsid w:val="000967AB"/>
    <w:rsid w:val="000970CA"/>
    <w:rsid w:val="00097221"/>
    <w:rsid w:val="000976EE"/>
    <w:rsid w:val="0009776E"/>
    <w:rsid w:val="00097B61"/>
    <w:rsid w:val="00097CA1"/>
    <w:rsid w:val="000A0001"/>
    <w:rsid w:val="000A0123"/>
    <w:rsid w:val="000A0617"/>
    <w:rsid w:val="000A0801"/>
    <w:rsid w:val="000A0823"/>
    <w:rsid w:val="000A0C98"/>
    <w:rsid w:val="000A0E2A"/>
    <w:rsid w:val="000A101C"/>
    <w:rsid w:val="000A104B"/>
    <w:rsid w:val="000A111E"/>
    <w:rsid w:val="000A11A3"/>
    <w:rsid w:val="000A22EE"/>
    <w:rsid w:val="000A23FB"/>
    <w:rsid w:val="000A271B"/>
    <w:rsid w:val="000A2AE8"/>
    <w:rsid w:val="000A2B76"/>
    <w:rsid w:val="000A340D"/>
    <w:rsid w:val="000A389B"/>
    <w:rsid w:val="000A3DBD"/>
    <w:rsid w:val="000A4343"/>
    <w:rsid w:val="000A4AF4"/>
    <w:rsid w:val="000A4F32"/>
    <w:rsid w:val="000A5054"/>
    <w:rsid w:val="000A59BC"/>
    <w:rsid w:val="000A5F6D"/>
    <w:rsid w:val="000A663D"/>
    <w:rsid w:val="000A7A7E"/>
    <w:rsid w:val="000A7EF3"/>
    <w:rsid w:val="000B06CA"/>
    <w:rsid w:val="000B0924"/>
    <w:rsid w:val="000B0FF3"/>
    <w:rsid w:val="000B13F3"/>
    <w:rsid w:val="000B14FD"/>
    <w:rsid w:val="000B18EF"/>
    <w:rsid w:val="000B1928"/>
    <w:rsid w:val="000B1CA3"/>
    <w:rsid w:val="000B205F"/>
    <w:rsid w:val="000B23BF"/>
    <w:rsid w:val="000B2676"/>
    <w:rsid w:val="000B28F7"/>
    <w:rsid w:val="000B3464"/>
    <w:rsid w:val="000B3775"/>
    <w:rsid w:val="000B37DF"/>
    <w:rsid w:val="000B3E0D"/>
    <w:rsid w:val="000B447B"/>
    <w:rsid w:val="000B4CEA"/>
    <w:rsid w:val="000B4D88"/>
    <w:rsid w:val="000B4E87"/>
    <w:rsid w:val="000B4FD5"/>
    <w:rsid w:val="000B5189"/>
    <w:rsid w:val="000B551C"/>
    <w:rsid w:val="000B5951"/>
    <w:rsid w:val="000B5D7C"/>
    <w:rsid w:val="000B6788"/>
    <w:rsid w:val="000B698C"/>
    <w:rsid w:val="000B6FC4"/>
    <w:rsid w:val="000C05C3"/>
    <w:rsid w:val="000C06C2"/>
    <w:rsid w:val="000C07B5"/>
    <w:rsid w:val="000C0CBA"/>
    <w:rsid w:val="000C0EC8"/>
    <w:rsid w:val="000C0FBE"/>
    <w:rsid w:val="000C187B"/>
    <w:rsid w:val="000C1B47"/>
    <w:rsid w:val="000C2075"/>
    <w:rsid w:val="000C2092"/>
    <w:rsid w:val="000C24CE"/>
    <w:rsid w:val="000C26BA"/>
    <w:rsid w:val="000C2826"/>
    <w:rsid w:val="000C2985"/>
    <w:rsid w:val="000C2CAD"/>
    <w:rsid w:val="000C3948"/>
    <w:rsid w:val="000C4662"/>
    <w:rsid w:val="000C4876"/>
    <w:rsid w:val="000C532F"/>
    <w:rsid w:val="000C5766"/>
    <w:rsid w:val="000C5896"/>
    <w:rsid w:val="000C5B08"/>
    <w:rsid w:val="000C5E05"/>
    <w:rsid w:val="000C5F57"/>
    <w:rsid w:val="000C6000"/>
    <w:rsid w:val="000C64D5"/>
    <w:rsid w:val="000C6E63"/>
    <w:rsid w:val="000C725D"/>
    <w:rsid w:val="000C7A28"/>
    <w:rsid w:val="000C7B13"/>
    <w:rsid w:val="000D0124"/>
    <w:rsid w:val="000D074B"/>
    <w:rsid w:val="000D0AC8"/>
    <w:rsid w:val="000D0AEA"/>
    <w:rsid w:val="000D0B65"/>
    <w:rsid w:val="000D0F52"/>
    <w:rsid w:val="000D16E3"/>
    <w:rsid w:val="000D1C00"/>
    <w:rsid w:val="000D1DA8"/>
    <w:rsid w:val="000D21BD"/>
    <w:rsid w:val="000D2A3F"/>
    <w:rsid w:val="000D2D1D"/>
    <w:rsid w:val="000D2D2C"/>
    <w:rsid w:val="000D33E7"/>
    <w:rsid w:val="000D33FD"/>
    <w:rsid w:val="000D3AEC"/>
    <w:rsid w:val="000D3E6C"/>
    <w:rsid w:val="000D4D08"/>
    <w:rsid w:val="000D4DC0"/>
    <w:rsid w:val="000D539A"/>
    <w:rsid w:val="000D572D"/>
    <w:rsid w:val="000D5A38"/>
    <w:rsid w:val="000D61B2"/>
    <w:rsid w:val="000D66BE"/>
    <w:rsid w:val="000D698F"/>
    <w:rsid w:val="000D69FD"/>
    <w:rsid w:val="000D6B63"/>
    <w:rsid w:val="000D71CC"/>
    <w:rsid w:val="000D761C"/>
    <w:rsid w:val="000D7CA4"/>
    <w:rsid w:val="000E03D6"/>
    <w:rsid w:val="000E139E"/>
    <w:rsid w:val="000E14C7"/>
    <w:rsid w:val="000E17ED"/>
    <w:rsid w:val="000E1DAD"/>
    <w:rsid w:val="000E1EE3"/>
    <w:rsid w:val="000E1F93"/>
    <w:rsid w:val="000E22FF"/>
    <w:rsid w:val="000E265B"/>
    <w:rsid w:val="000E371C"/>
    <w:rsid w:val="000E4609"/>
    <w:rsid w:val="000E4AEA"/>
    <w:rsid w:val="000E522A"/>
    <w:rsid w:val="000E5709"/>
    <w:rsid w:val="000E5A47"/>
    <w:rsid w:val="000E5AF4"/>
    <w:rsid w:val="000E65F5"/>
    <w:rsid w:val="000E69A0"/>
    <w:rsid w:val="000E738A"/>
    <w:rsid w:val="000E7401"/>
    <w:rsid w:val="000E7C42"/>
    <w:rsid w:val="000F0103"/>
    <w:rsid w:val="000F01FB"/>
    <w:rsid w:val="000F09C0"/>
    <w:rsid w:val="000F0D67"/>
    <w:rsid w:val="000F0D6C"/>
    <w:rsid w:val="000F15A1"/>
    <w:rsid w:val="000F178E"/>
    <w:rsid w:val="000F18AD"/>
    <w:rsid w:val="000F1B87"/>
    <w:rsid w:val="000F2433"/>
    <w:rsid w:val="000F2746"/>
    <w:rsid w:val="000F2949"/>
    <w:rsid w:val="000F2D6E"/>
    <w:rsid w:val="000F2DE8"/>
    <w:rsid w:val="000F32F3"/>
    <w:rsid w:val="000F330B"/>
    <w:rsid w:val="000F334E"/>
    <w:rsid w:val="000F35C5"/>
    <w:rsid w:val="000F3854"/>
    <w:rsid w:val="000F3917"/>
    <w:rsid w:val="000F3AF4"/>
    <w:rsid w:val="000F3B78"/>
    <w:rsid w:val="000F3C0B"/>
    <w:rsid w:val="000F3D9A"/>
    <w:rsid w:val="000F3EF5"/>
    <w:rsid w:val="000F443F"/>
    <w:rsid w:val="000F48AC"/>
    <w:rsid w:val="000F4B24"/>
    <w:rsid w:val="000F4BAA"/>
    <w:rsid w:val="000F506A"/>
    <w:rsid w:val="000F5340"/>
    <w:rsid w:val="000F53E3"/>
    <w:rsid w:val="000F5D62"/>
    <w:rsid w:val="000F60E7"/>
    <w:rsid w:val="000F69E1"/>
    <w:rsid w:val="000F6ABD"/>
    <w:rsid w:val="000F6F2E"/>
    <w:rsid w:val="0010007A"/>
    <w:rsid w:val="00100292"/>
    <w:rsid w:val="00100624"/>
    <w:rsid w:val="001006B7"/>
    <w:rsid w:val="00100B80"/>
    <w:rsid w:val="00100CFA"/>
    <w:rsid w:val="00100F6D"/>
    <w:rsid w:val="0010136E"/>
    <w:rsid w:val="001015A6"/>
    <w:rsid w:val="0010186F"/>
    <w:rsid w:val="00101879"/>
    <w:rsid w:val="0010199E"/>
    <w:rsid w:val="00101A6E"/>
    <w:rsid w:val="00101E64"/>
    <w:rsid w:val="001021CA"/>
    <w:rsid w:val="001021FA"/>
    <w:rsid w:val="0010268F"/>
    <w:rsid w:val="00102A52"/>
    <w:rsid w:val="001035AE"/>
    <w:rsid w:val="00103691"/>
    <w:rsid w:val="001038EE"/>
    <w:rsid w:val="00103A9C"/>
    <w:rsid w:val="00104290"/>
    <w:rsid w:val="00104476"/>
    <w:rsid w:val="001053A0"/>
    <w:rsid w:val="001055D0"/>
    <w:rsid w:val="00106481"/>
    <w:rsid w:val="00106DCD"/>
    <w:rsid w:val="001071C6"/>
    <w:rsid w:val="00107713"/>
    <w:rsid w:val="00107755"/>
    <w:rsid w:val="00107960"/>
    <w:rsid w:val="00107BB2"/>
    <w:rsid w:val="001101CA"/>
    <w:rsid w:val="001111A3"/>
    <w:rsid w:val="00111A61"/>
    <w:rsid w:val="00112028"/>
    <w:rsid w:val="001122A7"/>
    <w:rsid w:val="00112362"/>
    <w:rsid w:val="001128D3"/>
    <w:rsid w:val="00112943"/>
    <w:rsid w:val="0011333C"/>
    <w:rsid w:val="00113DF0"/>
    <w:rsid w:val="0011404B"/>
    <w:rsid w:val="00114A24"/>
    <w:rsid w:val="00115698"/>
    <w:rsid w:val="00115724"/>
    <w:rsid w:val="0011587C"/>
    <w:rsid w:val="00115F6E"/>
    <w:rsid w:val="0011605B"/>
    <w:rsid w:val="00116640"/>
    <w:rsid w:val="0011691F"/>
    <w:rsid w:val="001169B1"/>
    <w:rsid w:val="00116ACF"/>
    <w:rsid w:val="00116B72"/>
    <w:rsid w:val="0011700D"/>
    <w:rsid w:val="0011705F"/>
    <w:rsid w:val="0011718F"/>
    <w:rsid w:val="001171B4"/>
    <w:rsid w:val="00117261"/>
    <w:rsid w:val="001177DC"/>
    <w:rsid w:val="001178E3"/>
    <w:rsid w:val="00117A75"/>
    <w:rsid w:val="00117BFE"/>
    <w:rsid w:val="00117C80"/>
    <w:rsid w:val="00117D86"/>
    <w:rsid w:val="00117D9B"/>
    <w:rsid w:val="0012032B"/>
    <w:rsid w:val="00120615"/>
    <w:rsid w:val="0012061B"/>
    <w:rsid w:val="00120A0E"/>
    <w:rsid w:val="00120A37"/>
    <w:rsid w:val="00120B8F"/>
    <w:rsid w:val="00120F76"/>
    <w:rsid w:val="001210E6"/>
    <w:rsid w:val="00121658"/>
    <w:rsid w:val="001220F7"/>
    <w:rsid w:val="001221B8"/>
    <w:rsid w:val="00123656"/>
    <w:rsid w:val="001236E7"/>
    <w:rsid w:val="001242EA"/>
    <w:rsid w:val="00124BC2"/>
    <w:rsid w:val="00124C2D"/>
    <w:rsid w:val="00124D87"/>
    <w:rsid w:val="001253B0"/>
    <w:rsid w:val="00125ABE"/>
    <w:rsid w:val="00125BE5"/>
    <w:rsid w:val="00125F39"/>
    <w:rsid w:val="0012643F"/>
    <w:rsid w:val="001264EE"/>
    <w:rsid w:val="00126EB0"/>
    <w:rsid w:val="00127341"/>
    <w:rsid w:val="00127690"/>
    <w:rsid w:val="00127845"/>
    <w:rsid w:val="001278B3"/>
    <w:rsid w:val="001279E4"/>
    <w:rsid w:val="00127F75"/>
    <w:rsid w:val="0013012D"/>
    <w:rsid w:val="001301DF"/>
    <w:rsid w:val="0013069C"/>
    <w:rsid w:val="00130B60"/>
    <w:rsid w:val="001312CC"/>
    <w:rsid w:val="00131860"/>
    <w:rsid w:val="00131D7E"/>
    <w:rsid w:val="00132878"/>
    <w:rsid w:val="001328FC"/>
    <w:rsid w:val="001330BB"/>
    <w:rsid w:val="00133A26"/>
    <w:rsid w:val="00133BBC"/>
    <w:rsid w:val="00133D07"/>
    <w:rsid w:val="001341C1"/>
    <w:rsid w:val="001344B0"/>
    <w:rsid w:val="00134D41"/>
    <w:rsid w:val="0013502F"/>
    <w:rsid w:val="00135232"/>
    <w:rsid w:val="0013572C"/>
    <w:rsid w:val="00135C9A"/>
    <w:rsid w:val="0013623B"/>
    <w:rsid w:val="00136D3E"/>
    <w:rsid w:val="0013743F"/>
    <w:rsid w:val="00137702"/>
    <w:rsid w:val="00137A98"/>
    <w:rsid w:val="00137AB6"/>
    <w:rsid w:val="001401A8"/>
    <w:rsid w:val="00140402"/>
    <w:rsid w:val="001407EF"/>
    <w:rsid w:val="001411B0"/>
    <w:rsid w:val="0014233E"/>
    <w:rsid w:val="00142449"/>
    <w:rsid w:val="00142D77"/>
    <w:rsid w:val="00143010"/>
    <w:rsid w:val="001430CD"/>
    <w:rsid w:val="0014372B"/>
    <w:rsid w:val="00143DEB"/>
    <w:rsid w:val="001446F6"/>
    <w:rsid w:val="00145056"/>
    <w:rsid w:val="00145931"/>
    <w:rsid w:val="00145FC5"/>
    <w:rsid w:val="00146CB5"/>
    <w:rsid w:val="00146F4D"/>
    <w:rsid w:val="0014728C"/>
    <w:rsid w:val="00147516"/>
    <w:rsid w:val="0014752A"/>
    <w:rsid w:val="001476C9"/>
    <w:rsid w:val="00147759"/>
    <w:rsid w:val="00147EE5"/>
    <w:rsid w:val="0015071A"/>
    <w:rsid w:val="00150CEA"/>
    <w:rsid w:val="00151543"/>
    <w:rsid w:val="00151B7D"/>
    <w:rsid w:val="00152084"/>
    <w:rsid w:val="001524C6"/>
    <w:rsid w:val="001526BD"/>
    <w:rsid w:val="00152CA1"/>
    <w:rsid w:val="00152F10"/>
    <w:rsid w:val="0015303F"/>
    <w:rsid w:val="00153964"/>
    <w:rsid w:val="00153E80"/>
    <w:rsid w:val="00153EC8"/>
    <w:rsid w:val="00154038"/>
    <w:rsid w:val="0015425C"/>
    <w:rsid w:val="00154352"/>
    <w:rsid w:val="00154A69"/>
    <w:rsid w:val="00154F3E"/>
    <w:rsid w:val="001550B0"/>
    <w:rsid w:val="00155417"/>
    <w:rsid w:val="00155591"/>
    <w:rsid w:val="0015586E"/>
    <w:rsid w:val="001558DD"/>
    <w:rsid w:val="00155B75"/>
    <w:rsid w:val="001562F2"/>
    <w:rsid w:val="00156373"/>
    <w:rsid w:val="001564AE"/>
    <w:rsid w:val="00156603"/>
    <w:rsid w:val="0015670F"/>
    <w:rsid w:val="00156D40"/>
    <w:rsid w:val="0015747C"/>
    <w:rsid w:val="00157705"/>
    <w:rsid w:val="0015779E"/>
    <w:rsid w:val="00157A9F"/>
    <w:rsid w:val="00157ED3"/>
    <w:rsid w:val="0016055F"/>
    <w:rsid w:val="0016067D"/>
    <w:rsid w:val="00161149"/>
    <w:rsid w:val="001613CA"/>
    <w:rsid w:val="0016151D"/>
    <w:rsid w:val="0016177B"/>
    <w:rsid w:val="00161D01"/>
    <w:rsid w:val="00161F91"/>
    <w:rsid w:val="00162291"/>
    <w:rsid w:val="001629D9"/>
    <w:rsid w:val="00162CEA"/>
    <w:rsid w:val="00163166"/>
    <w:rsid w:val="001633E2"/>
    <w:rsid w:val="001639CD"/>
    <w:rsid w:val="00163F24"/>
    <w:rsid w:val="0016422F"/>
    <w:rsid w:val="00164648"/>
    <w:rsid w:val="001646BE"/>
    <w:rsid w:val="00164F5E"/>
    <w:rsid w:val="0016513F"/>
    <w:rsid w:val="00165307"/>
    <w:rsid w:val="0016561D"/>
    <w:rsid w:val="00165A44"/>
    <w:rsid w:val="00165ABD"/>
    <w:rsid w:val="00165C1C"/>
    <w:rsid w:val="00166869"/>
    <w:rsid w:val="00167248"/>
    <w:rsid w:val="00167276"/>
    <w:rsid w:val="00167371"/>
    <w:rsid w:val="001675B3"/>
    <w:rsid w:val="0016778D"/>
    <w:rsid w:val="00167E9E"/>
    <w:rsid w:val="001705A5"/>
    <w:rsid w:val="00170679"/>
    <w:rsid w:val="00170B5F"/>
    <w:rsid w:val="00171399"/>
    <w:rsid w:val="00171413"/>
    <w:rsid w:val="0017172B"/>
    <w:rsid w:val="0017172C"/>
    <w:rsid w:val="0017185A"/>
    <w:rsid w:val="00171D52"/>
    <w:rsid w:val="00171FBF"/>
    <w:rsid w:val="00172918"/>
    <w:rsid w:val="00172AA2"/>
    <w:rsid w:val="00172FA8"/>
    <w:rsid w:val="0017337C"/>
    <w:rsid w:val="00173673"/>
    <w:rsid w:val="0017373B"/>
    <w:rsid w:val="00173EA4"/>
    <w:rsid w:val="00174501"/>
    <w:rsid w:val="001748DF"/>
    <w:rsid w:val="00174D2A"/>
    <w:rsid w:val="00174F41"/>
    <w:rsid w:val="00174F97"/>
    <w:rsid w:val="0017590C"/>
    <w:rsid w:val="0017591A"/>
    <w:rsid w:val="001760A2"/>
    <w:rsid w:val="00176402"/>
    <w:rsid w:val="0017658D"/>
    <w:rsid w:val="001765C5"/>
    <w:rsid w:val="00176C54"/>
    <w:rsid w:val="00176DEA"/>
    <w:rsid w:val="00177193"/>
    <w:rsid w:val="0017719B"/>
    <w:rsid w:val="00177C85"/>
    <w:rsid w:val="00177C95"/>
    <w:rsid w:val="00180841"/>
    <w:rsid w:val="00180A8E"/>
    <w:rsid w:val="00180BE8"/>
    <w:rsid w:val="00180D51"/>
    <w:rsid w:val="00181162"/>
    <w:rsid w:val="00181CDD"/>
    <w:rsid w:val="001821E4"/>
    <w:rsid w:val="0018253D"/>
    <w:rsid w:val="001826C0"/>
    <w:rsid w:val="00182D13"/>
    <w:rsid w:val="00182F8D"/>
    <w:rsid w:val="00183825"/>
    <w:rsid w:val="001838DE"/>
    <w:rsid w:val="0018406D"/>
    <w:rsid w:val="001843A1"/>
    <w:rsid w:val="001843BC"/>
    <w:rsid w:val="00184CD2"/>
    <w:rsid w:val="00184E6A"/>
    <w:rsid w:val="0018559D"/>
    <w:rsid w:val="00185A66"/>
    <w:rsid w:val="00185E88"/>
    <w:rsid w:val="0018683A"/>
    <w:rsid w:val="00186856"/>
    <w:rsid w:val="00186878"/>
    <w:rsid w:val="0018698C"/>
    <w:rsid w:val="0018764C"/>
    <w:rsid w:val="00187FAE"/>
    <w:rsid w:val="00190461"/>
    <w:rsid w:val="00190738"/>
    <w:rsid w:val="0019114B"/>
    <w:rsid w:val="00191A54"/>
    <w:rsid w:val="00191D62"/>
    <w:rsid w:val="00191F96"/>
    <w:rsid w:val="0019208B"/>
    <w:rsid w:val="0019296D"/>
    <w:rsid w:val="0019299C"/>
    <w:rsid w:val="00193650"/>
    <w:rsid w:val="0019419F"/>
    <w:rsid w:val="0019429E"/>
    <w:rsid w:val="001943C8"/>
    <w:rsid w:val="001947E0"/>
    <w:rsid w:val="00194A57"/>
    <w:rsid w:val="00195114"/>
    <w:rsid w:val="00195662"/>
    <w:rsid w:val="00195A3A"/>
    <w:rsid w:val="00195B78"/>
    <w:rsid w:val="00195B9E"/>
    <w:rsid w:val="00196329"/>
    <w:rsid w:val="00196604"/>
    <w:rsid w:val="00196CC7"/>
    <w:rsid w:val="00196F56"/>
    <w:rsid w:val="001970AE"/>
    <w:rsid w:val="001973D9"/>
    <w:rsid w:val="00197436"/>
    <w:rsid w:val="001A07E9"/>
    <w:rsid w:val="001A0953"/>
    <w:rsid w:val="001A0F59"/>
    <w:rsid w:val="001A0FD0"/>
    <w:rsid w:val="001A11FD"/>
    <w:rsid w:val="001A13D8"/>
    <w:rsid w:val="001A1DE1"/>
    <w:rsid w:val="001A24F9"/>
    <w:rsid w:val="001A2878"/>
    <w:rsid w:val="001A2C53"/>
    <w:rsid w:val="001A36AA"/>
    <w:rsid w:val="001A3D5E"/>
    <w:rsid w:val="001A3D7E"/>
    <w:rsid w:val="001A3E7D"/>
    <w:rsid w:val="001A419A"/>
    <w:rsid w:val="001A41BF"/>
    <w:rsid w:val="001A4880"/>
    <w:rsid w:val="001A5226"/>
    <w:rsid w:val="001A52B9"/>
    <w:rsid w:val="001A57B8"/>
    <w:rsid w:val="001A59D3"/>
    <w:rsid w:val="001A5A59"/>
    <w:rsid w:val="001A5B16"/>
    <w:rsid w:val="001A5CBC"/>
    <w:rsid w:val="001A6CB8"/>
    <w:rsid w:val="001A6D27"/>
    <w:rsid w:val="001A7016"/>
    <w:rsid w:val="001A7214"/>
    <w:rsid w:val="001A72CC"/>
    <w:rsid w:val="001A78A0"/>
    <w:rsid w:val="001B049B"/>
    <w:rsid w:val="001B07F1"/>
    <w:rsid w:val="001B0A94"/>
    <w:rsid w:val="001B0BEF"/>
    <w:rsid w:val="001B0C35"/>
    <w:rsid w:val="001B0F22"/>
    <w:rsid w:val="001B1038"/>
    <w:rsid w:val="001B1621"/>
    <w:rsid w:val="001B19C2"/>
    <w:rsid w:val="001B1F73"/>
    <w:rsid w:val="001B2085"/>
    <w:rsid w:val="001B2F03"/>
    <w:rsid w:val="001B2F78"/>
    <w:rsid w:val="001B363C"/>
    <w:rsid w:val="001B390F"/>
    <w:rsid w:val="001B3CCC"/>
    <w:rsid w:val="001B4A8D"/>
    <w:rsid w:val="001B4CEB"/>
    <w:rsid w:val="001B4DA7"/>
    <w:rsid w:val="001B4DD1"/>
    <w:rsid w:val="001B514D"/>
    <w:rsid w:val="001B5241"/>
    <w:rsid w:val="001B5C39"/>
    <w:rsid w:val="001B5D72"/>
    <w:rsid w:val="001B5FDC"/>
    <w:rsid w:val="001B5FF4"/>
    <w:rsid w:val="001B60C2"/>
    <w:rsid w:val="001B6B25"/>
    <w:rsid w:val="001B720A"/>
    <w:rsid w:val="001B72D3"/>
    <w:rsid w:val="001B76DE"/>
    <w:rsid w:val="001B77EC"/>
    <w:rsid w:val="001B7BC8"/>
    <w:rsid w:val="001B7BF8"/>
    <w:rsid w:val="001C15B8"/>
    <w:rsid w:val="001C187B"/>
    <w:rsid w:val="001C2654"/>
    <w:rsid w:val="001C3671"/>
    <w:rsid w:val="001C3761"/>
    <w:rsid w:val="001C3886"/>
    <w:rsid w:val="001C449D"/>
    <w:rsid w:val="001C4B28"/>
    <w:rsid w:val="001C560B"/>
    <w:rsid w:val="001C5859"/>
    <w:rsid w:val="001C58DA"/>
    <w:rsid w:val="001C5E82"/>
    <w:rsid w:val="001C6629"/>
    <w:rsid w:val="001C6AD8"/>
    <w:rsid w:val="001C6EEC"/>
    <w:rsid w:val="001C70F5"/>
    <w:rsid w:val="001C7417"/>
    <w:rsid w:val="001C7646"/>
    <w:rsid w:val="001C7968"/>
    <w:rsid w:val="001C7BC3"/>
    <w:rsid w:val="001C7D2B"/>
    <w:rsid w:val="001C7FEE"/>
    <w:rsid w:val="001D041C"/>
    <w:rsid w:val="001D0A0B"/>
    <w:rsid w:val="001D1624"/>
    <w:rsid w:val="001D1D7E"/>
    <w:rsid w:val="001D223D"/>
    <w:rsid w:val="001D24B0"/>
    <w:rsid w:val="001D3D7F"/>
    <w:rsid w:val="001D3DFA"/>
    <w:rsid w:val="001D3F4C"/>
    <w:rsid w:val="001D405E"/>
    <w:rsid w:val="001D445C"/>
    <w:rsid w:val="001D450B"/>
    <w:rsid w:val="001D4533"/>
    <w:rsid w:val="001D4C9B"/>
    <w:rsid w:val="001D4D82"/>
    <w:rsid w:val="001D61C7"/>
    <w:rsid w:val="001D6503"/>
    <w:rsid w:val="001D653F"/>
    <w:rsid w:val="001D6A8C"/>
    <w:rsid w:val="001D6F0B"/>
    <w:rsid w:val="001D71C0"/>
    <w:rsid w:val="001D73A1"/>
    <w:rsid w:val="001D7477"/>
    <w:rsid w:val="001D7B91"/>
    <w:rsid w:val="001E0125"/>
    <w:rsid w:val="001E0DDF"/>
    <w:rsid w:val="001E0FBD"/>
    <w:rsid w:val="001E12FA"/>
    <w:rsid w:val="001E2754"/>
    <w:rsid w:val="001E2B18"/>
    <w:rsid w:val="001E30ED"/>
    <w:rsid w:val="001E3247"/>
    <w:rsid w:val="001E337E"/>
    <w:rsid w:val="001E33DB"/>
    <w:rsid w:val="001E3C85"/>
    <w:rsid w:val="001E3D1B"/>
    <w:rsid w:val="001E411B"/>
    <w:rsid w:val="001E47FE"/>
    <w:rsid w:val="001E4D09"/>
    <w:rsid w:val="001E4E2D"/>
    <w:rsid w:val="001E540A"/>
    <w:rsid w:val="001E5BE5"/>
    <w:rsid w:val="001E5C05"/>
    <w:rsid w:val="001E6D63"/>
    <w:rsid w:val="001E6F5D"/>
    <w:rsid w:val="001E6FE8"/>
    <w:rsid w:val="001E74E3"/>
    <w:rsid w:val="001E7B73"/>
    <w:rsid w:val="001E7C71"/>
    <w:rsid w:val="001F0096"/>
    <w:rsid w:val="001F0448"/>
    <w:rsid w:val="001F05CC"/>
    <w:rsid w:val="001F0B73"/>
    <w:rsid w:val="001F0E08"/>
    <w:rsid w:val="001F1500"/>
    <w:rsid w:val="001F1CAE"/>
    <w:rsid w:val="001F1D94"/>
    <w:rsid w:val="001F2240"/>
    <w:rsid w:val="001F26A0"/>
    <w:rsid w:val="001F2A78"/>
    <w:rsid w:val="001F2BE6"/>
    <w:rsid w:val="001F2C61"/>
    <w:rsid w:val="001F2D97"/>
    <w:rsid w:val="001F311B"/>
    <w:rsid w:val="001F3323"/>
    <w:rsid w:val="001F3728"/>
    <w:rsid w:val="001F391C"/>
    <w:rsid w:val="001F3AFC"/>
    <w:rsid w:val="001F3B2F"/>
    <w:rsid w:val="001F3DC8"/>
    <w:rsid w:val="001F41C3"/>
    <w:rsid w:val="001F4236"/>
    <w:rsid w:val="001F42BE"/>
    <w:rsid w:val="001F4610"/>
    <w:rsid w:val="001F49EC"/>
    <w:rsid w:val="001F516B"/>
    <w:rsid w:val="001F51EA"/>
    <w:rsid w:val="001F5358"/>
    <w:rsid w:val="001F5BD6"/>
    <w:rsid w:val="001F5CA4"/>
    <w:rsid w:val="001F5FA8"/>
    <w:rsid w:val="001F619F"/>
    <w:rsid w:val="001F6CA6"/>
    <w:rsid w:val="002000C3"/>
    <w:rsid w:val="0020039F"/>
    <w:rsid w:val="002004ED"/>
    <w:rsid w:val="0020099D"/>
    <w:rsid w:val="00200B0D"/>
    <w:rsid w:val="00200D4D"/>
    <w:rsid w:val="00200DCA"/>
    <w:rsid w:val="00200E96"/>
    <w:rsid w:val="00202352"/>
    <w:rsid w:val="00202788"/>
    <w:rsid w:val="0020301F"/>
    <w:rsid w:val="0020331D"/>
    <w:rsid w:val="0020355C"/>
    <w:rsid w:val="00203876"/>
    <w:rsid w:val="00203A90"/>
    <w:rsid w:val="00203D3B"/>
    <w:rsid w:val="00203E93"/>
    <w:rsid w:val="00204190"/>
    <w:rsid w:val="002042B6"/>
    <w:rsid w:val="002044A2"/>
    <w:rsid w:val="00204570"/>
    <w:rsid w:val="00204822"/>
    <w:rsid w:val="002048F2"/>
    <w:rsid w:val="00204B65"/>
    <w:rsid w:val="00204F17"/>
    <w:rsid w:val="00204FFB"/>
    <w:rsid w:val="00205175"/>
    <w:rsid w:val="00205BC8"/>
    <w:rsid w:val="0020606E"/>
    <w:rsid w:val="002063FC"/>
    <w:rsid w:val="002064E7"/>
    <w:rsid w:val="0020679E"/>
    <w:rsid w:val="002067A7"/>
    <w:rsid w:val="00206931"/>
    <w:rsid w:val="00206B3B"/>
    <w:rsid w:val="00206F24"/>
    <w:rsid w:val="002074AD"/>
    <w:rsid w:val="00207C5E"/>
    <w:rsid w:val="00207F87"/>
    <w:rsid w:val="00210286"/>
    <w:rsid w:val="00210809"/>
    <w:rsid w:val="00210930"/>
    <w:rsid w:val="00210C83"/>
    <w:rsid w:val="00210D10"/>
    <w:rsid w:val="00210FD4"/>
    <w:rsid w:val="002114DF"/>
    <w:rsid w:val="002116ED"/>
    <w:rsid w:val="00211962"/>
    <w:rsid w:val="00211E2D"/>
    <w:rsid w:val="00212199"/>
    <w:rsid w:val="00212499"/>
    <w:rsid w:val="002130D0"/>
    <w:rsid w:val="00213349"/>
    <w:rsid w:val="00214286"/>
    <w:rsid w:val="002145A6"/>
    <w:rsid w:val="00214E45"/>
    <w:rsid w:val="00215725"/>
    <w:rsid w:val="002158DA"/>
    <w:rsid w:val="00215DCC"/>
    <w:rsid w:val="00215EDC"/>
    <w:rsid w:val="00215F63"/>
    <w:rsid w:val="00216050"/>
    <w:rsid w:val="00216179"/>
    <w:rsid w:val="0021657B"/>
    <w:rsid w:val="00216975"/>
    <w:rsid w:val="00216B6B"/>
    <w:rsid w:val="00216C3C"/>
    <w:rsid w:val="00216F80"/>
    <w:rsid w:val="0021784E"/>
    <w:rsid w:val="00217A1E"/>
    <w:rsid w:val="00217DE5"/>
    <w:rsid w:val="00217FC3"/>
    <w:rsid w:val="00220ADB"/>
    <w:rsid w:val="002210BF"/>
    <w:rsid w:val="00221439"/>
    <w:rsid w:val="002217EA"/>
    <w:rsid w:val="00221904"/>
    <w:rsid w:val="002219D1"/>
    <w:rsid w:val="00221DC4"/>
    <w:rsid w:val="00222221"/>
    <w:rsid w:val="002225A8"/>
    <w:rsid w:val="002229E2"/>
    <w:rsid w:val="00222F73"/>
    <w:rsid w:val="00223239"/>
    <w:rsid w:val="002233E1"/>
    <w:rsid w:val="00223807"/>
    <w:rsid w:val="00223A78"/>
    <w:rsid w:val="00223D0A"/>
    <w:rsid w:val="00224005"/>
    <w:rsid w:val="002243FE"/>
    <w:rsid w:val="00224A62"/>
    <w:rsid w:val="00224A6F"/>
    <w:rsid w:val="00224F34"/>
    <w:rsid w:val="00224F4A"/>
    <w:rsid w:val="00225286"/>
    <w:rsid w:val="00225312"/>
    <w:rsid w:val="00225B0E"/>
    <w:rsid w:val="00225C1C"/>
    <w:rsid w:val="00225E84"/>
    <w:rsid w:val="00225FC0"/>
    <w:rsid w:val="002260D3"/>
    <w:rsid w:val="00226364"/>
    <w:rsid w:val="00226801"/>
    <w:rsid w:val="0022688A"/>
    <w:rsid w:val="00226A2A"/>
    <w:rsid w:val="00226F11"/>
    <w:rsid w:val="00227322"/>
    <w:rsid w:val="00227894"/>
    <w:rsid w:val="002279F7"/>
    <w:rsid w:val="002300B2"/>
    <w:rsid w:val="00230206"/>
    <w:rsid w:val="0023031D"/>
    <w:rsid w:val="002303B8"/>
    <w:rsid w:val="00230450"/>
    <w:rsid w:val="00230559"/>
    <w:rsid w:val="00230687"/>
    <w:rsid w:val="0023070A"/>
    <w:rsid w:val="00230B33"/>
    <w:rsid w:val="00230C89"/>
    <w:rsid w:val="00230F55"/>
    <w:rsid w:val="0023108D"/>
    <w:rsid w:val="00231C0F"/>
    <w:rsid w:val="00231C89"/>
    <w:rsid w:val="00231FC3"/>
    <w:rsid w:val="002329B1"/>
    <w:rsid w:val="00232C10"/>
    <w:rsid w:val="002336AD"/>
    <w:rsid w:val="00233E8C"/>
    <w:rsid w:val="00233F0A"/>
    <w:rsid w:val="0023458E"/>
    <w:rsid w:val="00234659"/>
    <w:rsid w:val="002346EC"/>
    <w:rsid w:val="002349F8"/>
    <w:rsid w:val="00234AD2"/>
    <w:rsid w:val="0023571E"/>
    <w:rsid w:val="002359EB"/>
    <w:rsid w:val="00235D0A"/>
    <w:rsid w:val="00235EA5"/>
    <w:rsid w:val="0023689F"/>
    <w:rsid w:val="00236934"/>
    <w:rsid w:val="00236CA4"/>
    <w:rsid w:val="00236EBA"/>
    <w:rsid w:val="00237137"/>
    <w:rsid w:val="00237558"/>
    <w:rsid w:val="00240691"/>
    <w:rsid w:val="00240878"/>
    <w:rsid w:val="0024095D"/>
    <w:rsid w:val="00240A83"/>
    <w:rsid w:val="00240CFE"/>
    <w:rsid w:val="00240E3C"/>
    <w:rsid w:val="0024163F"/>
    <w:rsid w:val="00241A73"/>
    <w:rsid w:val="002421F9"/>
    <w:rsid w:val="002427C5"/>
    <w:rsid w:val="00242DD3"/>
    <w:rsid w:val="00242E1A"/>
    <w:rsid w:val="0024339C"/>
    <w:rsid w:val="0024349E"/>
    <w:rsid w:val="0024358C"/>
    <w:rsid w:val="00243659"/>
    <w:rsid w:val="0024380A"/>
    <w:rsid w:val="00243ADE"/>
    <w:rsid w:val="00243B6C"/>
    <w:rsid w:val="00243CF2"/>
    <w:rsid w:val="00243E8B"/>
    <w:rsid w:val="00244621"/>
    <w:rsid w:val="00244F36"/>
    <w:rsid w:val="0024539B"/>
    <w:rsid w:val="00245E7D"/>
    <w:rsid w:val="00246AF9"/>
    <w:rsid w:val="00246E1F"/>
    <w:rsid w:val="002470A7"/>
    <w:rsid w:val="00247CE3"/>
    <w:rsid w:val="00247D6A"/>
    <w:rsid w:val="00247F4B"/>
    <w:rsid w:val="00250115"/>
    <w:rsid w:val="0025018C"/>
    <w:rsid w:val="002503B7"/>
    <w:rsid w:val="002506CD"/>
    <w:rsid w:val="002509EE"/>
    <w:rsid w:val="00250F46"/>
    <w:rsid w:val="0025153E"/>
    <w:rsid w:val="00251C26"/>
    <w:rsid w:val="00252096"/>
    <w:rsid w:val="002521E5"/>
    <w:rsid w:val="00252752"/>
    <w:rsid w:val="00252914"/>
    <w:rsid w:val="00252997"/>
    <w:rsid w:val="00253A5C"/>
    <w:rsid w:val="00253AA9"/>
    <w:rsid w:val="00254305"/>
    <w:rsid w:val="0025486B"/>
    <w:rsid w:val="00254EBA"/>
    <w:rsid w:val="00254F4C"/>
    <w:rsid w:val="00254FC7"/>
    <w:rsid w:val="002550BF"/>
    <w:rsid w:val="00255527"/>
    <w:rsid w:val="00255985"/>
    <w:rsid w:val="00255A19"/>
    <w:rsid w:val="00255D1A"/>
    <w:rsid w:val="00256037"/>
    <w:rsid w:val="002561DE"/>
    <w:rsid w:val="002568B6"/>
    <w:rsid w:val="00256E0F"/>
    <w:rsid w:val="00256F00"/>
    <w:rsid w:val="002573C4"/>
    <w:rsid w:val="002577E9"/>
    <w:rsid w:val="00257BE4"/>
    <w:rsid w:val="002608C7"/>
    <w:rsid w:val="00261133"/>
    <w:rsid w:val="00261330"/>
    <w:rsid w:val="002613B0"/>
    <w:rsid w:val="002614A9"/>
    <w:rsid w:val="00261CB4"/>
    <w:rsid w:val="00262004"/>
    <w:rsid w:val="00262BAF"/>
    <w:rsid w:val="00262FF3"/>
    <w:rsid w:val="00263263"/>
    <w:rsid w:val="00263370"/>
    <w:rsid w:val="0026394A"/>
    <w:rsid w:val="00263D59"/>
    <w:rsid w:val="00263F16"/>
    <w:rsid w:val="002644DD"/>
    <w:rsid w:val="00264A80"/>
    <w:rsid w:val="00264D3F"/>
    <w:rsid w:val="00264DCC"/>
    <w:rsid w:val="00265292"/>
    <w:rsid w:val="00265BE8"/>
    <w:rsid w:val="00265C2E"/>
    <w:rsid w:val="00266028"/>
    <w:rsid w:val="002661DA"/>
    <w:rsid w:val="00266465"/>
    <w:rsid w:val="00266494"/>
    <w:rsid w:val="0026687F"/>
    <w:rsid w:val="0026712D"/>
    <w:rsid w:val="002673F7"/>
    <w:rsid w:val="002676C5"/>
    <w:rsid w:val="00267A9E"/>
    <w:rsid w:val="002709B5"/>
    <w:rsid w:val="00270C79"/>
    <w:rsid w:val="0027254B"/>
    <w:rsid w:val="00272FC8"/>
    <w:rsid w:val="00273C86"/>
    <w:rsid w:val="00273CA0"/>
    <w:rsid w:val="00273F0A"/>
    <w:rsid w:val="002742D9"/>
    <w:rsid w:val="00274545"/>
    <w:rsid w:val="00274EFE"/>
    <w:rsid w:val="002750CA"/>
    <w:rsid w:val="00275204"/>
    <w:rsid w:val="00275434"/>
    <w:rsid w:val="002754E8"/>
    <w:rsid w:val="00275801"/>
    <w:rsid w:val="00275DCD"/>
    <w:rsid w:val="00275EDA"/>
    <w:rsid w:val="002760AF"/>
    <w:rsid w:val="0027689F"/>
    <w:rsid w:val="00276F03"/>
    <w:rsid w:val="002770ED"/>
    <w:rsid w:val="002772BC"/>
    <w:rsid w:val="00277C6B"/>
    <w:rsid w:val="00280A7F"/>
    <w:rsid w:val="00281480"/>
    <w:rsid w:val="00281779"/>
    <w:rsid w:val="00281C2C"/>
    <w:rsid w:val="00281C44"/>
    <w:rsid w:val="00281E62"/>
    <w:rsid w:val="00282077"/>
    <w:rsid w:val="002833E0"/>
    <w:rsid w:val="00283411"/>
    <w:rsid w:val="00283598"/>
    <w:rsid w:val="00283853"/>
    <w:rsid w:val="00283D9B"/>
    <w:rsid w:val="00283F52"/>
    <w:rsid w:val="00284402"/>
    <w:rsid w:val="00284B17"/>
    <w:rsid w:val="00284E59"/>
    <w:rsid w:val="002850A0"/>
    <w:rsid w:val="002860A7"/>
    <w:rsid w:val="002871B6"/>
    <w:rsid w:val="00287230"/>
    <w:rsid w:val="00287388"/>
    <w:rsid w:val="00287823"/>
    <w:rsid w:val="0028783C"/>
    <w:rsid w:val="00287B93"/>
    <w:rsid w:val="00287FBE"/>
    <w:rsid w:val="002913AF"/>
    <w:rsid w:val="00291502"/>
    <w:rsid w:val="002915E9"/>
    <w:rsid w:val="00291A31"/>
    <w:rsid w:val="00291DA6"/>
    <w:rsid w:val="00291F6C"/>
    <w:rsid w:val="0029236B"/>
    <w:rsid w:val="00292776"/>
    <w:rsid w:val="00292A3A"/>
    <w:rsid w:val="00293200"/>
    <w:rsid w:val="002936FA"/>
    <w:rsid w:val="00293972"/>
    <w:rsid w:val="00293BCB"/>
    <w:rsid w:val="00293C52"/>
    <w:rsid w:val="00293D3F"/>
    <w:rsid w:val="00293D4F"/>
    <w:rsid w:val="002941FF"/>
    <w:rsid w:val="0029422B"/>
    <w:rsid w:val="0029438E"/>
    <w:rsid w:val="002950F2"/>
    <w:rsid w:val="002954E0"/>
    <w:rsid w:val="00295941"/>
    <w:rsid w:val="0029595B"/>
    <w:rsid w:val="00295A6B"/>
    <w:rsid w:val="00295AD4"/>
    <w:rsid w:val="00295B26"/>
    <w:rsid w:val="00295E3C"/>
    <w:rsid w:val="0029601D"/>
    <w:rsid w:val="0029641A"/>
    <w:rsid w:val="0029648B"/>
    <w:rsid w:val="0029670A"/>
    <w:rsid w:val="002967EB"/>
    <w:rsid w:val="00296A99"/>
    <w:rsid w:val="00296CD7"/>
    <w:rsid w:val="002973D6"/>
    <w:rsid w:val="00297453"/>
    <w:rsid w:val="002974F4"/>
    <w:rsid w:val="00297803"/>
    <w:rsid w:val="00297B9A"/>
    <w:rsid w:val="002A0096"/>
    <w:rsid w:val="002A0461"/>
    <w:rsid w:val="002A0F3C"/>
    <w:rsid w:val="002A2022"/>
    <w:rsid w:val="002A2E96"/>
    <w:rsid w:val="002A352D"/>
    <w:rsid w:val="002A3BBC"/>
    <w:rsid w:val="002A41E8"/>
    <w:rsid w:val="002A447E"/>
    <w:rsid w:val="002A4D1C"/>
    <w:rsid w:val="002A4D48"/>
    <w:rsid w:val="002A5283"/>
    <w:rsid w:val="002A5D07"/>
    <w:rsid w:val="002A5EC6"/>
    <w:rsid w:val="002A6286"/>
    <w:rsid w:val="002A644E"/>
    <w:rsid w:val="002A6839"/>
    <w:rsid w:val="002A699C"/>
    <w:rsid w:val="002A69AD"/>
    <w:rsid w:val="002A6CB4"/>
    <w:rsid w:val="002A6E06"/>
    <w:rsid w:val="002A6F5F"/>
    <w:rsid w:val="002A707D"/>
    <w:rsid w:val="002A756C"/>
    <w:rsid w:val="002A7BAB"/>
    <w:rsid w:val="002B0153"/>
    <w:rsid w:val="002B037B"/>
    <w:rsid w:val="002B079D"/>
    <w:rsid w:val="002B1377"/>
    <w:rsid w:val="002B14FA"/>
    <w:rsid w:val="002B17FB"/>
    <w:rsid w:val="002B1895"/>
    <w:rsid w:val="002B1D08"/>
    <w:rsid w:val="002B21B4"/>
    <w:rsid w:val="002B2FD4"/>
    <w:rsid w:val="002B3147"/>
    <w:rsid w:val="002B33CF"/>
    <w:rsid w:val="002B356E"/>
    <w:rsid w:val="002B4559"/>
    <w:rsid w:val="002B48AE"/>
    <w:rsid w:val="002B4A04"/>
    <w:rsid w:val="002B4A28"/>
    <w:rsid w:val="002B546A"/>
    <w:rsid w:val="002B573C"/>
    <w:rsid w:val="002B5946"/>
    <w:rsid w:val="002B5A74"/>
    <w:rsid w:val="002B5D82"/>
    <w:rsid w:val="002B5DE8"/>
    <w:rsid w:val="002B60BD"/>
    <w:rsid w:val="002B6E29"/>
    <w:rsid w:val="002B7774"/>
    <w:rsid w:val="002B7BDC"/>
    <w:rsid w:val="002B7F02"/>
    <w:rsid w:val="002C023E"/>
    <w:rsid w:val="002C02F0"/>
    <w:rsid w:val="002C03E3"/>
    <w:rsid w:val="002C0581"/>
    <w:rsid w:val="002C060A"/>
    <w:rsid w:val="002C07F9"/>
    <w:rsid w:val="002C0945"/>
    <w:rsid w:val="002C0C7A"/>
    <w:rsid w:val="002C0DE4"/>
    <w:rsid w:val="002C1024"/>
    <w:rsid w:val="002C154A"/>
    <w:rsid w:val="002C17B3"/>
    <w:rsid w:val="002C1D05"/>
    <w:rsid w:val="002C2B54"/>
    <w:rsid w:val="002C2CE0"/>
    <w:rsid w:val="002C2EE7"/>
    <w:rsid w:val="002C3620"/>
    <w:rsid w:val="002C3683"/>
    <w:rsid w:val="002C3C9C"/>
    <w:rsid w:val="002C3DF3"/>
    <w:rsid w:val="002C458D"/>
    <w:rsid w:val="002C496D"/>
    <w:rsid w:val="002C4D03"/>
    <w:rsid w:val="002C4EFE"/>
    <w:rsid w:val="002C4F9F"/>
    <w:rsid w:val="002C501C"/>
    <w:rsid w:val="002C539B"/>
    <w:rsid w:val="002C5C41"/>
    <w:rsid w:val="002C602F"/>
    <w:rsid w:val="002C6812"/>
    <w:rsid w:val="002C6ADE"/>
    <w:rsid w:val="002C6DA0"/>
    <w:rsid w:val="002C7704"/>
    <w:rsid w:val="002C7BA9"/>
    <w:rsid w:val="002C7CD5"/>
    <w:rsid w:val="002D0263"/>
    <w:rsid w:val="002D071F"/>
    <w:rsid w:val="002D07A3"/>
    <w:rsid w:val="002D0C64"/>
    <w:rsid w:val="002D0E76"/>
    <w:rsid w:val="002D12DE"/>
    <w:rsid w:val="002D1CAF"/>
    <w:rsid w:val="002D2547"/>
    <w:rsid w:val="002D29B2"/>
    <w:rsid w:val="002D2B3E"/>
    <w:rsid w:val="002D2C9F"/>
    <w:rsid w:val="002D2CF8"/>
    <w:rsid w:val="002D2EB9"/>
    <w:rsid w:val="002D35E5"/>
    <w:rsid w:val="002D4320"/>
    <w:rsid w:val="002D4437"/>
    <w:rsid w:val="002D467F"/>
    <w:rsid w:val="002D4D2C"/>
    <w:rsid w:val="002D4EB3"/>
    <w:rsid w:val="002D5193"/>
    <w:rsid w:val="002D593A"/>
    <w:rsid w:val="002D5D9F"/>
    <w:rsid w:val="002D639B"/>
    <w:rsid w:val="002D6B7A"/>
    <w:rsid w:val="002D6D4E"/>
    <w:rsid w:val="002D6F76"/>
    <w:rsid w:val="002D7360"/>
    <w:rsid w:val="002D7849"/>
    <w:rsid w:val="002E005E"/>
    <w:rsid w:val="002E042E"/>
    <w:rsid w:val="002E061E"/>
    <w:rsid w:val="002E082B"/>
    <w:rsid w:val="002E0AE7"/>
    <w:rsid w:val="002E0B0B"/>
    <w:rsid w:val="002E0F37"/>
    <w:rsid w:val="002E1289"/>
    <w:rsid w:val="002E1670"/>
    <w:rsid w:val="002E182B"/>
    <w:rsid w:val="002E1897"/>
    <w:rsid w:val="002E18E6"/>
    <w:rsid w:val="002E19BD"/>
    <w:rsid w:val="002E1C50"/>
    <w:rsid w:val="002E21A9"/>
    <w:rsid w:val="002E2D1D"/>
    <w:rsid w:val="002E2FEF"/>
    <w:rsid w:val="002E3189"/>
    <w:rsid w:val="002E3315"/>
    <w:rsid w:val="002E3498"/>
    <w:rsid w:val="002E3CD8"/>
    <w:rsid w:val="002E3E41"/>
    <w:rsid w:val="002E4029"/>
    <w:rsid w:val="002E4408"/>
    <w:rsid w:val="002E44EE"/>
    <w:rsid w:val="002E463F"/>
    <w:rsid w:val="002E5135"/>
    <w:rsid w:val="002E52F4"/>
    <w:rsid w:val="002E58C6"/>
    <w:rsid w:val="002E62A5"/>
    <w:rsid w:val="002E6646"/>
    <w:rsid w:val="002E6804"/>
    <w:rsid w:val="002E6DC9"/>
    <w:rsid w:val="002E7414"/>
    <w:rsid w:val="002E74F1"/>
    <w:rsid w:val="002E7660"/>
    <w:rsid w:val="002E76D9"/>
    <w:rsid w:val="002E7E6B"/>
    <w:rsid w:val="002F03FB"/>
    <w:rsid w:val="002F04A3"/>
    <w:rsid w:val="002F0690"/>
    <w:rsid w:val="002F0830"/>
    <w:rsid w:val="002F0C55"/>
    <w:rsid w:val="002F12FB"/>
    <w:rsid w:val="002F149C"/>
    <w:rsid w:val="002F1804"/>
    <w:rsid w:val="002F21E8"/>
    <w:rsid w:val="002F239F"/>
    <w:rsid w:val="002F2401"/>
    <w:rsid w:val="002F27E2"/>
    <w:rsid w:val="002F2A4B"/>
    <w:rsid w:val="002F2F46"/>
    <w:rsid w:val="002F352D"/>
    <w:rsid w:val="002F3737"/>
    <w:rsid w:val="002F37D1"/>
    <w:rsid w:val="002F38F9"/>
    <w:rsid w:val="002F3ACF"/>
    <w:rsid w:val="002F3DCE"/>
    <w:rsid w:val="002F3F48"/>
    <w:rsid w:val="002F4559"/>
    <w:rsid w:val="002F4A04"/>
    <w:rsid w:val="002F4D82"/>
    <w:rsid w:val="002F4F09"/>
    <w:rsid w:val="002F4FE9"/>
    <w:rsid w:val="002F506C"/>
    <w:rsid w:val="002F598F"/>
    <w:rsid w:val="002F5E55"/>
    <w:rsid w:val="002F5FD9"/>
    <w:rsid w:val="002F5FDE"/>
    <w:rsid w:val="002F5FF0"/>
    <w:rsid w:val="002F6263"/>
    <w:rsid w:val="002F63F2"/>
    <w:rsid w:val="002F6609"/>
    <w:rsid w:val="002F67DB"/>
    <w:rsid w:val="002F683A"/>
    <w:rsid w:val="002F6CA0"/>
    <w:rsid w:val="002F703D"/>
    <w:rsid w:val="002F763E"/>
    <w:rsid w:val="002F7D7D"/>
    <w:rsid w:val="002F7D9A"/>
    <w:rsid w:val="002F7F26"/>
    <w:rsid w:val="002F7F93"/>
    <w:rsid w:val="00300475"/>
    <w:rsid w:val="003007F6"/>
    <w:rsid w:val="003009A8"/>
    <w:rsid w:val="00300C90"/>
    <w:rsid w:val="00300F5A"/>
    <w:rsid w:val="003018E2"/>
    <w:rsid w:val="00301A42"/>
    <w:rsid w:val="00301CCB"/>
    <w:rsid w:val="00301F44"/>
    <w:rsid w:val="0030214E"/>
    <w:rsid w:val="003027AD"/>
    <w:rsid w:val="0030300C"/>
    <w:rsid w:val="0030347D"/>
    <w:rsid w:val="003034D1"/>
    <w:rsid w:val="003039A4"/>
    <w:rsid w:val="003040F9"/>
    <w:rsid w:val="0030432D"/>
    <w:rsid w:val="00304622"/>
    <w:rsid w:val="00304E4C"/>
    <w:rsid w:val="00305C3C"/>
    <w:rsid w:val="003061BF"/>
    <w:rsid w:val="00306D4D"/>
    <w:rsid w:val="00306DA2"/>
    <w:rsid w:val="003070C7"/>
    <w:rsid w:val="0030712A"/>
    <w:rsid w:val="003077C4"/>
    <w:rsid w:val="00310827"/>
    <w:rsid w:val="0031114F"/>
    <w:rsid w:val="00311507"/>
    <w:rsid w:val="003115EB"/>
    <w:rsid w:val="00311AC3"/>
    <w:rsid w:val="00311AE5"/>
    <w:rsid w:val="00311B21"/>
    <w:rsid w:val="00312138"/>
    <w:rsid w:val="0031215D"/>
    <w:rsid w:val="00312201"/>
    <w:rsid w:val="0031250D"/>
    <w:rsid w:val="00312704"/>
    <w:rsid w:val="003127E4"/>
    <w:rsid w:val="00313172"/>
    <w:rsid w:val="00313408"/>
    <w:rsid w:val="00313643"/>
    <w:rsid w:val="0031392F"/>
    <w:rsid w:val="00313DD6"/>
    <w:rsid w:val="003141D7"/>
    <w:rsid w:val="003144A3"/>
    <w:rsid w:val="00314A40"/>
    <w:rsid w:val="00314B3C"/>
    <w:rsid w:val="003150B6"/>
    <w:rsid w:val="003156F8"/>
    <w:rsid w:val="00315C97"/>
    <w:rsid w:val="00316124"/>
    <w:rsid w:val="00316406"/>
    <w:rsid w:val="00316C6E"/>
    <w:rsid w:val="00317703"/>
    <w:rsid w:val="00317B6C"/>
    <w:rsid w:val="00320729"/>
    <w:rsid w:val="003209C0"/>
    <w:rsid w:val="00321BF4"/>
    <w:rsid w:val="003224A8"/>
    <w:rsid w:val="0032273C"/>
    <w:rsid w:val="00322A4E"/>
    <w:rsid w:val="00322B72"/>
    <w:rsid w:val="00323028"/>
    <w:rsid w:val="00323514"/>
    <w:rsid w:val="003236BC"/>
    <w:rsid w:val="00323B54"/>
    <w:rsid w:val="00323DC8"/>
    <w:rsid w:val="0032485C"/>
    <w:rsid w:val="003255F3"/>
    <w:rsid w:val="00325635"/>
    <w:rsid w:val="003259EB"/>
    <w:rsid w:val="00326444"/>
    <w:rsid w:val="003264F8"/>
    <w:rsid w:val="003266CB"/>
    <w:rsid w:val="00326A37"/>
    <w:rsid w:val="00326B13"/>
    <w:rsid w:val="00326C6B"/>
    <w:rsid w:val="00326D02"/>
    <w:rsid w:val="00326D08"/>
    <w:rsid w:val="00327370"/>
    <w:rsid w:val="003300C4"/>
    <w:rsid w:val="00330D18"/>
    <w:rsid w:val="00331181"/>
    <w:rsid w:val="003317F1"/>
    <w:rsid w:val="00331CCF"/>
    <w:rsid w:val="003327FF"/>
    <w:rsid w:val="00332D84"/>
    <w:rsid w:val="0033301E"/>
    <w:rsid w:val="00333163"/>
    <w:rsid w:val="00333854"/>
    <w:rsid w:val="00333985"/>
    <w:rsid w:val="00333D1B"/>
    <w:rsid w:val="00334352"/>
    <w:rsid w:val="00334B72"/>
    <w:rsid w:val="00335527"/>
    <w:rsid w:val="0033594C"/>
    <w:rsid w:val="0033652A"/>
    <w:rsid w:val="00336A19"/>
    <w:rsid w:val="00336A9F"/>
    <w:rsid w:val="00337A9D"/>
    <w:rsid w:val="00337C14"/>
    <w:rsid w:val="00337D57"/>
    <w:rsid w:val="00337D69"/>
    <w:rsid w:val="00340036"/>
    <w:rsid w:val="0034033B"/>
    <w:rsid w:val="00340B33"/>
    <w:rsid w:val="00341237"/>
    <w:rsid w:val="00341738"/>
    <w:rsid w:val="00341F0E"/>
    <w:rsid w:val="00341F60"/>
    <w:rsid w:val="00341FB1"/>
    <w:rsid w:val="003428EB"/>
    <w:rsid w:val="00342A16"/>
    <w:rsid w:val="00342C83"/>
    <w:rsid w:val="00342F16"/>
    <w:rsid w:val="0034356F"/>
    <w:rsid w:val="0034390D"/>
    <w:rsid w:val="00343B1A"/>
    <w:rsid w:val="00343D5B"/>
    <w:rsid w:val="003441EE"/>
    <w:rsid w:val="003447D8"/>
    <w:rsid w:val="00345A34"/>
    <w:rsid w:val="00346580"/>
    <w:rsid w:val="003470B3"/>
    <w:rsid w:val="00347129"/>
    <w:rsid w:val="003471ED"/>
    <w:rsid w:val="00347680"/>
    <w:rsid w:val="003479BA"/>
    <w:rsid w:val="00347B56"/>
    <w:rsid w:val="00347EA9"/>
    <w:rsid w:val="00350127"/>
    <w:rsid w:val="0035074E"/>
    <w:rsid w:val="00350F58"/>
    <w:rsid w:val="00351214"/>
    <w:rsid w:val="0035178D"/>
    <w:rsid w:val="00351B02"/>
    <w:rsid w:val="0035210E"/>
    <w:rsid w:val="0035228E"/>
    <w:rsid w:val="00352E35"/>
    <w:rsid w:val="0035308D"/>
    <w:rsid w:val="003533BB"/>
    <w:rsid w:val="00353695"/>
    <w:rsid w:val="003542EC"/>
    <w:rsid w:val="003549E9"/>
    <w:rsid w:val="00355770"/>
    <w:rsid w:val="00355B34"/>
    <w:rsid w:val="00355DE3"/>
    <w:rsid w:val="00355E31"/>
    <w:rsid w:val="00355F47"/>
    <w:rsid w:val="00355FA5"/>
    <w:rsid w:val="003562D2"/>
    <w:rsid w:val="00356B3F"/>
    <w:rsid w:val="00357689"/>
    <w:rsid w:val="00357753"/>
    <w:rsid w:val="00357C38"/>
    <w:rsid w:val="00357CEE"/>
    <w:rsid w:val="00360100"/>
    <w:rsid w:val="0036012F"/>
    <w:rsid w:val="0036026D"/>
    <w:rsid w:val="00360BE8"/>
    <w:rsid w:val="00360E78"/>
    <w:rsid w:val="00361A93"/>
    <w:rsid w:val="00361D6A"/>
    <w:rsid w:val="00362192"/>
    <w:rsid w:val="00362C20"/>
    <w:rsid w:val="00362D8C"/>
    <w:rsid w:val="00362DC7"/>
    <w:rsid w:val="00363046"/>
    <w:rsid w:val="00363239"/>
    <w:rsid w:val="003632A2"/>
    <w:rsid w:val="00363749"/>
    <w:rsid w:val="00363F40"/>
    <w:rsid w:val="0036444B"/>
    <w:rsid w:val="003644CE"/>
    <w:rsid w:val="003646B4"/>
    <w:rsid w:val="003647D4"/>
    <w:rsid w:val="00364920"/>
    <w:rsid w:val="0036496B"/>
    <w:rsid w:val="003649D5"/>
    <w:rsid w:val="00365581"/>
    <w:rsid w:val="00365A1A"/>
    <w:rsid w:val="003662D3"/>
    <w:rsid w:val="0036644F"/>
    <w:rsid w:val="003668BE"/>
    <w:rsid w:val="00366CEC"/>
    <w:rsid w:val="00366F3D"/>
    <w:rsid w:val="00366F9B"/>
    <w:rsid w:val="0036751A"/>
    <w:rsid w:val="00367616"/>
    <w:rsid w:val="003706AA"/>
    <w:rsid w:val="00370910"/>
    <w:rsid w:val="00370C9F"/>
    <w:rsid w:val="00370DDB"/>
    <w:rsid w:val="0037100B"/>
    <w:rsid w:val="0037141B"/>
    <w:rsid w:val="0037182C"/>
    <w:rsid w:val="00371837"/>
    <w:rsid w:val="00371AC7"/>
    <w:rsid w:val="00371BCA"/>
    <w:rsid w:val="0037242B"/>
    <w:rsid w:val="00372644"/>
    <w:rsid w:val="0037272F"/>
    <w:rsid w:val="003728A6"/>
    <w:rsid w:val="003729DC"/>
    <w:rsid w:val="00372B02"/>
    <w:rsid w:val="00372CDC"/>
    <w:rsid w:val="00372EB8"/>
    <w:rsid w:val="00373D8F"/>
    <w:rsid w:val="0037461E"/>
    <w:rsid w:val="00374B8B"/>
    <w:rsid w:val="00374C95"/>
    <w:rsid w:val="00374EBC"/>
    <w:rsid w:val="003753B8"/>
    <w:rsid w:val="003756F4"/>
    <w:rsid w:val="00375765"/>
    <w:rsid w:val="00375A18"/>
    <w:rsid w:val="00375BF1"/>
    <w:rsid w:val="00375F40"/>
    <w:rsid w:val="00375FF5"/>
    <w:rsid w:val="0037618F"/>
    <w:rsid w:val="003761B1"/>
    <w:rsid w:val="00376657"/>
    <w:rsid w:val="003767C8"/>
    <w:rsid w:val="00376929"/>
    <w:rsid w:val="00376A0A"/>
    <w:rsid w:val="00376C0B"/>
    <w:rsid w:val="00376DCA"/>
    <w:rsid w:val="003775D5"/>
    <w:rsid w:val="00377F84"/>
    <w:rsid w:val="003802A0"/>
    <w:rsid w:val="00380B52"/>
    <w:rsid w:val="00380E52"/>
    <w:rsid w:val="0038112A"/>
    <w:rsid w:val="00381E28"/>
    <w:rsid w:val="003820CC"/>
    <w:rsid w:val="00382A2C"/>
    <w:rsid w:val="00382A57"/>
    <w:rsid w:val="003833AE"/>
    <w:rsid w:val="0038349D"/>
    <w:rsid w:val="003839C6"/>
    <w:rsid w:val="00383E6C"/>
    <w:rsid w:val="003846E1"/>
    <w:rsid w:val="003850C9"/>
    <w:rsid w:val="0038548B"/>
    <w:rsid w:val="0038570C"/>
    <w:rsid w:val="00385AF9"/>
    <w:rsid w:val="00385E41"/>
    <w:rsid w:val="003874F9"/>
    <w:rsid w:val="00387BD2"/>
    <w:rsid w:val="00387CDE"/>
    <w:rsid w:val="00387FA6"/>
    <w:rsid w:val="00390904"/>
    <w:rsid w:val="00390C19"/>
    <w:rsid w:val="00390CF9"/>
    <w:rsid w:val="00390EFC"/>
    <w:rsid w:val="0039151E"/>
    <w:rsid w:val="00391547"/>
    <w:rsid w:val="00391D26"/>
    <w:rsid w:val="00393287"/>
    <w:rsid w:val="003933CA"/>
    <w:rsid w:val="003933E1"/>
    <w:rsid w:val="0039369E"/>
    <w:rsid w:val="003939C5"/>
    <w:rsid w:val="00393D00"/>
    <w:rsid w:val="00393FE4"/>
    <w:rsid w:val="003944DA"/>
    <w:rsid w:val="0039451D"/>
    <w:rsid w:val="0039454B"/>
    <w:rsid w:val="003945FE"/>
    <w:rsid w:val="00394709"/>
    <w:rsid w:val="00394C68"/>
    <w:rsid w:val="00394EF7"/>
    <w:rsid w:val="0039537B"/>
    <w:rsid w:val="003957B7"/>
    <w:rsid w:val="00395A4A"/>
    <w:rsid w:val="00395B17"/>
    <w:rsid w:val="00395C17"/>
    <w:rsid w:val="00395EFA"/>
    <w:rsid w:val="003964DF"/>
    <w:rsid w:val="0039681E"/>
    <w:rsid w:val="00396BAB"/>
    <w:rsid w:val="00397096"/>
    <w:rsid w:val="00397862"/>
    <w:rsid w:val="00397A4D"/>
    <w:rsid w:val="003A011E"/>
    <w:rsid w:val="003A0405"/>
    <w:rsid w:val="003A05EC"/>
    <w:rsid w:val="003A076A"/>
    <w:rsid w:val="003A07C8"/>
    <w:rsid w:val="003A08CE"/>
    <w:rsid w:val="003A0B41"/>
    <w:rsid w:val="003A0FFD"/>
    <w:rsid w:val="003A1175"/>
    <w:rsid w:val="003A11BA"/>
    <w:rsid w:val="003A1457"/>
    <w:rsid w:val="003A1B0B"/>
    <w:rsid w:val="003A1CBB"/>
    <w:rsid w:val="003A1ECB"/>
    <w:rsid w:val="003A2033"/>
    <w:rsid w:val="003A2160"/>
    <w:rsid w:val="003A2314"/>
    <w:rsid w:val="003A28F9"/>
    <w:rsid w:val="003A2AFC"/>
    <w:rsid w:val="003A2BAE"/>
    <w:rsid w:val="003A2E67"/>
    <w:rsid w:val="003A3061"/>
    <w:rsid w:val="003A30F9"/>
    <w:rsid w:val="003A3489"/>
    <w:rsid w:val="003A3863"/>
    <w:rsid w:val="003A3DB3"/>
    <w:rsid w:val="003A42EB"/>
    <w:rsid w:val="003A4AA4"/>
    <w:rsid w:val="003A4C8D"/>
    <w:rsid w:val="003A522E"/>
    <w:rsid w:val="003A5839"/>
    <w:rsid w:val="003A5A99"/>
    <w:rsid w:val="003A5F22"/>
    <w:rsid w:val="003A5F47"/>
    <w:rsid w:val="003A607A"/>
    <w:rsid w:val="003A6200"/>
    <w:rsid w:val="003A6724"/>
    <w:rsid w:val="003A681B"/>
    <w:rsid w:val="003A6D2B"/>
    <w:rsid w:val="003A7359"/>
    <w:rsid w:val="003A761B"/>
    <w:rsid w:val="003A76F8"/>
    <w:rsid w:val="003A799F"/>
    <w:rsid w:val="003A7B61"/>
    <w:rsid w:val="003A7F46"/>
    <w:rsid w:val="003B00E6"/>
    <w:rsid w:val="003B02A4"/>
    <w:rsid w:val="003B058A"/>
    <w:rsid w:val="003B0792"/>
    <w:rsid w:val="003B0AB4"/>
    <w:rsid w:val="003B14BC"/>
    <w:rsid w:val="003B2739"/>
    <w:rsid w:val="003B29DF"/>
    <w:rsid w:val="003B2C4A"/>
    <w:rsid w:val="003B302B"/>
    <w:rsid w:val="003B37EB"/>
    <w:rsid w:val="003B3C22"/>
    <w:rsid w:val="003B40A3"/>
    <w:rsid w:val="003B46DD"/>
    <w:rsid w:val="003B4710"/>
    <w:rsid w:val="003B4726"/>
    <w:rsid w:val="003B4751"/>
    <w:rsid w:val="003B5368"/>
    <w:rsid w:val="003B5450"/>
    <w:rsid w:val="003B5482"/>
    <w:rsid w:val="003B54FA"/>
    <w:rsid w:val="003B5642"/>
    <w:rsid w:val="003B5C74"/>
    <w:rsid w:val="003B617C"/>
    <w:rsid w:val="003B63FF"/>
    <w:rsid w:val="003B641F"/>
    <w:rsid w:val="003B64A1"/>
    <w:rsid w:val="003B6766"/>
    <w:rsid w:val="003B6779"/>
    <w:rsid w:val="003B6AE6"/>
    <w:rsid w:val="003B6FC9"/>
    <w:rsid w:val="003B7493"/>
    <w:rsid w:val="003B75CD"/>
    <w:rsid w:val="003B75F3"/>
    <w:rsid w:val="003B7E30"/>
    <w:rsid w:val="003C03E3"/>
    <w:rsid w:val="003C0581"/>
    <w:rsid w:val="003C0972"/>
    <w:rsid w:val="003C0B9D"/>
    <w:rsid w:val="003C0CE6"/>
    <w:rsid w:val="003C0F54"/>
    <w:rsid w:val="003C167E"/>
    <w:rsid w:val="003C1ED1"/>
    <w:rsid w:val="003C213A"/>
    <w:rsid w:val="003C22B2"/>
    <w:rsid w:val="003C236D"/>
    <w:rsid w:val="003C2646"/>
    <w:rsid w:val="003C2744"/>
    <w:rsid w:val="003C2F94"/>
    <w:rsid w:val="003C3651"/>
    <w:rsid w:val="003C36CD"/>
    <w:rsid w:val="003C3BBE"/>
    <w:rsid w:val="003C4987"/>
    <w:rsid w:val="003C4C7C"/>
    <w:rsid w:val="003C4D74"/>
    <w:rsid w:val="003C4FA9"/>
    <w:rsid w:val="003C5747"/>
    <w:rsid w:val="003C5D72"/>
    <w:rsid w:val="003C6B37"/>
    <w:rsid w:val="003C6D66"/>
    <w:rsid w:val="003C6EC5"/>
    <w:rsid w:val="003C7615"/>
    <w:rsid w:val="003C7843"/>
    <w:rsid w:val="003C7941"/>
    <w:rsid w:val="003D0F56"/>
    <w:rsid w:val="003D1647"/>
    <w:rsid w:val="003D21F9"/>
    <w:rsid w:val="003D2517"/>
    <w:rsid w:val="003D2572"/>
    <w:rsid w:val="003D2750"/>
    <w:rsid w:val="003D285C"/>
    <w:rsid w:val="003D2986"/>
    <w:rsid w:val="003D29E1"/>
    <w:rsid w:val="003D2C01"/>
    <w:rsid w:val="003D31CA"/>
    <w:rsid w:val="003D369F"/>
    <w:rsid w:val="003D3CA3"/>
    <w:rsid w:val="003D3D25"/>
    <w:rsid w:val="003D3D2F"/>
    <w:rsid w:val="003D3E6D"/>
    <w:rsid w:val="003D485B"/>
    <w:rsid w:val="003D4BFB"/>
    <w:rsid w:val="003D504B"/>
    <w:rsid w:val="003D5701"/>
    <w:rsid w:val="003D6727"/>
    <w:rsid w:val="003D6D6B"/>
    <w:rsid w:val="003D7D5C"/>
    <w:rsid w:val="003D7F8F"/>
    <w:rsid w:val="003E01E9"/>
    <w:rsid w:val="003E04EA"/>
    <w:rsid w:val="003E0979"/>
    <w:rsid w:val="003E12AD"/>
    <w:rsid w:val="003E1353"/>
    <w:rsid w:val="003E1BE1"/>
    <w:rsid w:val="003E20FB"/>
    <w:rsid w:val="003E2652"/>
    <w:rsid w:val="003E2680"/>
    <w:rsid w:val="003E27E4"/>
    <w:rsid w:val="003E3162"/>
    <w:rsid w:val="003E3544"/>
    <w:rsid w:val="003E3CCC"/>
    <w:rsid w:val="003E3D2A"/>
    <w:rsid w:val="003E3F9E"/>
    <w:rsid w:val="003E41ED"/>
    <w:rsid w:val="003E443F"/>
    <w:rsid w:val="003E466C"/>
    <w:rsid w:val="003E468C"/>
    <w:rsid w:val="003E4ED6"/>
    <w:rsid w:val="003E4F97"/>
    <w:rsid w:val="003E5228"/>
    <w:rsid w:val="003E53F7"/>
    <w:rsid w:val="003E55C2"/>
    <w:rsid w:val="003E5699"/>
    <w:rsid w:val="003E5A0F"/>
    <w:rsid w:val="003E5B4B"/>
    <w:rsid w:val="003E5FE0"/>
    <w:rsid w:val="003E6270"/>
    <w:rsid w:val="003E6727"/>
    <w:rsid w:val="003E70D3"/>
    <w:rsid w:val="003E797A"/>
    <w:rsid w:val="003E798C"/>
    <w:rsid w:val="003F0311"/>
    <w:rsid w:val="003F047F"/>
    <w:rsid w:val="003F09B9"/>
    <w:rsid w:val="003F0C4F"/>
    <w:rsid w:val="003F0DBD"/>
    <w:rsid w:val="003F0E55"/>
    <w:rsid w:val="003F17DA"/>
    <w:rsid w:val="003F1C36"/>
    <w:rsid w:val="003F1E80"/>
    <w:rsid w:val="003F25FF"/>
    <w:rsid w:val="003F2850"/>
    <w:rsid w:val="003F2A3C"/>
    <w:rsid w:val="003F34A0"/>
    <w:rsid w:val="003F34BA"/>
    <w:rsid w:val="003F3D83"/>
    <w:rsid w:val="003F3F5D"/>
    <w:rsid w:val="003F3FF8"/>
    <w:rsid w:val="003F41C9"/>
    <w:rsid w:val="003F4EEA"/>
    <w:rsid w:val="003F5540"/>
    <w:rsid w:val="003F5F1B"/>
    <w:rsid w:val="003F600D"/>
    <w:rsid w:val="003F6965"/>
    <w:rsid w:val="003F6A01"/>
    <w:rsid w:val="003F727E"/>
    <w:rsid w:val="003F736A"/>
    <w:rsid w:val="003F7C24"/>
    <w:rsid w:val="00400450"/>
    <w:rsid w:val="004005D6"/>
    <w:rsid w:val="00400D01"/>
    <w:rsid w:val="00401642"/>
    <w:rsid w:val="00401D32"/>
    <w:rsid w:val="00401DB8"/>
    <w:rsid w:val="00401F02"/>
    <w:rsid w:val="00401F90"/>
    <w:rsid w:val="00402102"/>
    <w:rsid w:val="00402AA4"/>
    <w:rsid w:val="00403102"/>
    <w:rsid w:val="0040312A"/>
    <w:rsid w:val="00403846"/>
    <w:rsid w:val="004038E4"/>
    <w:rsid w:val="00404E41"/>
    <w:rsid w:val="00405446"/>
    <w:rsid w:val="00405EB9"/>
    <w:rsid w:val="00406845"/>
    <w:rsid w:val="00406A16"/>
    <w:rsid w:val="00406DF4"/>
    <w:rsid w:val="004070B2"/>
    <w:rsid w:val="00407161"/>
    <w:rsid w:val="00407262"/>
    <w:rsid w:val="004073AD"/>
    <w:rsid w:val="004073BB"/>
    <w:rsid w:val="00407623"/>
    <w:rsid w:val="00407E11"/>
    <w:rsid w:val="00407E3B"/>
    <w:rsid w:val="00407F93"/>
    <w:rsid w:val="00410EEE"/>
    <w:rsid w:val="0041110C"/>
    <w:rsid w:val="00411775"/>
    <w:rsid w:val="004119EA"/>
    <w:rsid w:val="00411DEA"/>
    <w:rsid w:val="00411E50"/>
    <w:rsid w:val="00411F01"/>
    <w:rsid w:val="00412816"/>
    <w:rsid w:val="00412A6B"/>
    <w:rsid w:val="00413522"/>
    <w:rsid w:val="00413552"/>
    <w:rsid w:val="0041364F"/>
    <w:rsid w:val="00413777"/>
    <w:rsid w:val="00413C95"/>
    <w:rsid w:val="00413ED3"/>
    <w:rsid w:val="004142CF"/>
    <w:rsid w:val="00414EB0"/>
    <w:rsid w:val="00414EDD"/>
    <w:rsid w:val="00414F19"/>
    <w:rsid w:val="00414F6A"/>
    <w:rsid w:val="004154C6"/>
    <w:rsid w:val="00415506"/>
    <w:rsid w:val="00415685"/>
    <w:rsid w:val="00416176"/>
    <w:rsid w:val="004168FF"/>
    <w:rsid w:val="00416A8C"/>
    <w:rsid w:val="00416F2E"/>
    <w:rsid w:val="00416F6F"/>
    <w:rsid w:val="00417097"/>
    <w:rsid w:val="00417878"/>
    <w:rsid w:val="00420D32"/>
    <w:rsid w:val="00421301"/>
    <w:rsid w:val="004219C3"/>
    <w:rsid w:val="00421C08"/>
    <w:rsid w:val="00421F8B"/>
    <w:rsid w:val="0042262C"/>
    <w:rsid w:val="00422654"/>
    <w:rsid w:val="0042268D"/>
    <w:rsid w:val="00423699"/>
    <w:rsid w:val="00423760"/>
    <w:rsid w:val="004237BA"/>
    <w:rsid w:val="004238CB"/>
    <w:rsid w:val="00423C97"/>
    <w:rsid w:val="00423D70"/>
    <w:rsid w:val="00425393"/>
    <w:rsid w:val="00425542"/>
    <w:rsid w:val="004258ED"/>
    <w:rsid w:val="00425A03"/>
    <w:rsid w:val="004260F6"/>
    <w:rsid w:val="0042700C"/>
    <w:rsid w:val="0042740D"/>
    <w:rsid w:val="00427517"/>
    <w:rsid w:val="004277D1"/>
    <w:rsid w:val="00427907"/>
    <w:rsid w:val="00427933"/>
    <w:rsid w:val="00427D81"/>
    <w:rsid w:val="00427F5E"/>
    <w:rsid w:val="004318E0"/>
    <w:rsid w:val="00431D88"/>
    <w:rsid w:val="00431ED3"/>
    <w:rsid w:val="00431F49"/>
    <w:rsid w:val="00432125"/>
    <w:rsid w:val="004321EC"/>
    <w:rsid w:val="00432809"/>
    <w:rsid w:val="00432A8B"/>
    <w:rsid w:val="00432FB4"/>
    <w:rsid w:val="00433413"/>
    <w:rsid w:val="004334C4"/>
    <w:rsid w:val="004340B5"/>
    <w:rsid w:val="004345C5"/>
    <w:rsid w:val="00434C86"/>
    <w:rsid w:val="00434E1A"/>
    <w:rsid w:val="004358F5"/>
    <w:rsid w:val="00435A9B"/>
    <w:rsid w:val="00435B0D"/>
    <w:rsid w:val="00436378"/>
    <w:rsid w:val="00436736"/>
    <w:rsid w:val="00436DA6"/>
    <w:rsid w:val="00437098"/>
    <w:rsid w:val="0043751B"/>
    <w:rsid w:val="00437AE2"/>
    <w:rsid w:val="00437BFD"/>
    <w:rsid w:val="004400DC"/>
    <w:rsid w:val="0044015B"/>
    <w:rsid w:val="00440846"/>
    <w:rsid w:val="00440891"/>
    <w:rsid w:val="004419CF"/>
    <w:rsid w:val="00442344"/>
    <w:rsid w:val="00442541"/>
    <w:rsid w:val="00442E3E"/>
    <w:rsid w:val="00442E49"/>
    <w:rsid w:val="00442F59"/>
    <w:rsid w:val="00443469"/>
    <w:rsid w:val="00443E1C"/>
    <w:rsid w:val="0044412B"/>
    <w:rsid w:val="0044477A"/>
    <w:rsid w:val="00444C00"/>
    <w:rsid w:val="00444C82"/>
    <w:rsid w:val="00445F65"/>
    <w:rsid w:val="00446185"/>
    <w:rsid w:val="00446493"/>
    <w:rsid w:val="0044650E"/>
    <w:rsid w:val="00446946"/>
    <w:rsid w:val="00447158"/>
    <w:rsid w:val="00447276"/>
    <w:rsid w:val="0044736B"/>
    <w:rsid w:val="0044777B"/>
    <w:rsid w:val="004478DA"/>
    <w:rsid w:val="00447D93"/>
    <w:rsid w:val="00447E30"/>
    <w:rsid w:val="00450046"/>
    <w:rsid w:val="0045030B"/>
    <w:rsid w:val="004504E7"/>
    <w:rsid w:val="00450715"/>
    <w:rsid w:val="0045079A"/>
    <w:rsid w:val="004507B6"/>
    <w:rsid w:val="00450A27"/>
    <w:rsid w:val="00450D54"/>
    <w:rsid w:val="0045130F"/>
    <w:rsid w:val="00451512"/>
    <w:rsid w:val="00451A60"/>
    <w:rsid w:val="00451B7F"/>
    <w:rsid w:val="00451FF7"/>
    <w:rsid w:val="00452743"/>
    <w:rsid w:val="00452B7D"/>
    <w:rsid w:val="00452C97"/>
    <w:rsid w:val="004544D1"/>
    <w:rsid w:val="004549F0"/>
    <w:rsid w:val="0045571A"/>
    <w:rsid w:val="00455FC5"/>
    <w:rsid w:val="0045601E"/>
    <w:rsid w:val="004565C6"/>
    <w:rsid w:val="00456A49"/>
    <w:rsid w:val="00456A91"/>
    <w:rsid w:val="00456DD6"/>
    <w:rsid w:val="00457234"/>
    <w:rsid w:val="00457691"/>
    <w:rsid w:val="004577E1"/>
    <w:rsid w:val="00457950"/>
    <w:rsid w:val="004579A0"/>
    <w:rsid w:val="00457A24"/>
    <w:rsid w:val="00457B07"/>
    <w:rsid w:val="004605D7"/>
    <w:rsid w:val="00460B89"/>
    <w:rsid w:val="00460BCD"/>
    <w:rsid w:val="00460BDC"/>
    <w:rsid w:val="0046132E"/>
    <w:rsid w:val="00461A08"/>
    <w:rsid w:val="00461DAD"/>
    <w:rsid w:val="00461F80"/>
    <w:rsid w:val="004625CF"/>
    <w:rsid w:val="0046295B"/>
    <w:rsid w:val="00462AF2"/>
    <w:rsid w:val="00462B07"/>
    <w:rsid w:val="00463004"/>
    <w:rsid w:val="00463755"/>
    <w:rsid w:val="00463FD2"/>
    <w:rsid w:val="004644D3"/>
    <w:rsid w:val="004648F1"/>
    <w:rsid w:val="00464A06"/>
    <w:rsid w:val="00464B90"/>
    <w:rsid w:val="00464D1B"/>
    <w:rsid w:val="00464F27"/>
    <w:rsid w:val="00465C6D"/>
    <w:rsid w:val="00465CBF"/>
    <w:rsid w:val="00466170"/>
    <w:rsid w:val="0046618F"/>
    <w:rsid w:val="00466511"/>
    <w:rsid w:val="004665AF"/>
    <w:rsid w:val="004666A7"/>
    <w:rsid w:val="004667D8"/>
    <w:rsid w:val="004670C7"/>
    <w:rsid w:val="004674F6"/>
    <w:rsid w:val="00470819"/>
    <w:rsid w:val="00471026"/>
    <w:rsid w:val="004717A3"/>
    <w:rsid w:val="004718DD"/>
    <w:rsid w:val="00471990"/>
    <w:rsid w:val="00471BC2"/>
    <w:rsid w:val="004721F5"/>
    <w:rsid w:val="00472751"/>
    <w:rsid w:val="00472ADF"/>
    <w:rsid w:val="00472DA9"/>
    <w:rsid w:val="00472E82"/>
    <w:rsid w:val="00472FB2"/>
    <w:rsid w:val="0047359E"/>
    <w:rsid w:val="0047368E"/>
    <w:rsid w:val="00473D51"/>
    <w:rsid w:val="00473DA9"/>
    <w:rsid w:val="00474A5D"/>
    <w:rsid w:val="00474AD8"/>
    <w:rsid w:val="00474C77"/>
    <w:rsid w:val="00474D34"/>
    <w:rsid w:val="00474DA7"/>
    <w:rsid w:val="0047536E"/>
    <w:rsid w:val="0047577C"/>
    <w:rsid w:val="00475FDD"/>
    <w:rsid w:val="00477413"/>
    <w:rsid w:val="00477518"/>
    <w:rsid w:val="004779A1"/>
    <w:rsid w:val="004800EF"/>
    <w:rsid w:val="0048028A"/>
    <w:rsid w:val="00480565"/>
    <w:rsid w:val="00480705"/>
    <w:rsid w:val="00480844"/>
    <w:rsid w:val="00480944"/>
    <w:rsid w:val="00480AD0"/>
    <w:rsid w:val="00480DF9"/>
    <w:rsid w:val="00480F2A"/>
    <w:rsid w:val="00480F5D"/>
    <w:rsid w:val="00481062"/>
    <w:rsid w:val="004811CA"/>
    <w:rsid w:val="00481E3B"/>
    <w:rsid w:val="00481F02"/>
    <w:rsid w:val="004820E7"/>
    <w:rsid w:val="00482131"/>
    <w:rsid w:val="004823D4"/>
    <w:rsid w:val="00483051"/>
    <w:rsid w:val="00483287"/>
    <w:rsid w:val="00483681"/>
    <w:rsid w:val="00483CE2"/>
    <w:rsid w:val="00483E50"/>
    <w:rsid w:val="00483FAD"/>
    <w:rsid w:val="00483FE6"/>
    <w:rsid w:val="004845A6"/>
    <w:rsid w:val="004848A4"/>
    <w:rsid w:val="00484A53"/>
    <w:rsid w:val="004851FA"/>
    <w:rsid w:val="00485A43"/>
    <w:rsid w:val="00485B0F"/>
    <w:rsid w:val="00485CAB"/>
    <w:rsid w:val="00485E7C"/>
    <w:rsid w:val="00486033"/>
    <w:rsid w:val="00486067"/>
    <w:rsid w:val="00486246"/>
    <w:rsid w:val="004864A4"/>
    <w:rsid w:val="004867F0"/>
    <w:rsid w:val="004871C1"/>
    <w:rsid w:val="00487225"/>
    <w:rsid w:val="004873F8"/>
    <w:rsid w:val="0048764A"/>
    <w:rsid w:val="0048796D"/>
    <w:rsid w:val="00487A8A"/>
    <w:rsid w:val="00487BA6"/>
    <w:rsid w:val="00487D5D"/>
    <w:rsid w:val="00487E6D"/>
    <w:rsid w:val="004906CE"/>
    <w:rsid w:val="0049088C"/>
    <w:rsid w:val="00490ECB"/>
    <w:rsid w:val="00490FD0"/>
    <w:rsid w:val="00491632"/>
    <w:rsid w:val="0049173E"/>
    <w:rsid w:val="004917AD"/>
    <w:rsid w:val="00492216"/>
    <w:rsid w:val="00492CFD"/>
    <w:rsid w:val="00492F6F"/>
    <w:rsid w:val="004930BA"/>
    <w:rsid w:val="0049312F"/>
    <w:rsid w:val="00493A03"/>
    <w:rsid w:val="00493B63"/>
    <w:rsid w:val="00494236"/>
    <w:rsid w:val="0049441E"/>
    <w:rsid w:val="0049471C"/>
    <w:rsid w:val="004947F0"/>
    <w:rsid w:val="00494A2B"/>
    <w:rsid w:val="00494D52"/>
    <w:rsid w:val="00494EEB"/>
    <w:rsid w:val="00494EFA"/>
    <w:rsid w:val="00495134"/>
    <w:rsid w:val="00495237"/>
    <w:rsid w:val="004957A2"/>
    <w:rsid w:val="0049606D"/>
    <w:rsid w:val="004966B1"/>
    <w:rsid w:val="004966D6"/>
    <w:rsid w:val="004968F3"/>
    <w:rsid w:val="00496D8D"/>
    <w:rsid w:val="00497125"/>
    <w:rsid w:val="004971CC"/>
    <w:rsid w:val="00497379"/>
    <w:rsid w:val="004974C9"/>
    <w:rsid w:val="004976D2"/>
    <w:rsid w:val="004A0054"/>
    <w:rsid w:val="004A0285"/>
    <w:rsid w:val="004A077E"/>
    <w:rsid w:val="004A0C85"/>
    <w:rsid w:val="004A0E48"/>
    <w:rsid w:val="004A0F5B"/>
    <w:rsid w:val="004A10B1"/>
    <w:rsid w:val="004A1778"/>
    <w:rsid w:val="004A2599"/>
    <w:rsid w:val="004A2613"/>
    <w:rsid w:val="004A265A"/>
    <w:rsid w:val="004A2911"/>
    <w:rsid w:val="004A2C19"/>
    <w:rsid w:val="004A3283"/>
    <w:rsid w:val="004A32BA"/>
    <w:rsid w:val="004A33CE"/>
    <w:rsid w:val="004A3441"/>
    <w:rsid w:val="004A3B9B"/>
    <w:rsid w:val="004A3D20"/>
    <w:rsid w:val="004A4539"/>
    <w:rsid w:val="004A4854"/>
    <w:rsid w:val="004A4D45"/>
    <w:rsid w:val="004A5160"/>
    <w:rsid w:val="004A596F"/>
    <w:rsid w:val="004A5AB1"/>
    <w:rsid w:val="004A5D27"/>
    <w:rsid w:val="004A6196"/>
    <w:rsid w:val="004A621F"/>
    <w:rsid w:val="004A641D"/>
    <w:rsid w:val="004A6E54"/>
    <w:rsid w:val="004A6ED8"/>
    <w:rsid w:val="004A73F7"/>
    <w:rsid w:val="004A7611"/>
    <w:rsid w:val="004A7662"/>
    <w:rsid w:val="004A797F"/>
    <w:rsid w:val="004B022B"/>
    <w:rsid w:val="004B02DB"/>
    <w:rsid w:val="004B0391"/>
    <w:rsid w:val="004B03F6"/>
    <w:rsid w:val="004B0A5E"/>
    <w:rsid w:val="004B0A76"/>
    <w:rsid w:val="004B1214"/>
    <w:rsid w:val="004B157E"/>
    <w:rsid w:val="004B1593"/>
    <w:rsid w:val="004B21C1"/>
    <w:rsid w:val="004B267A"/>
    <w:rsid w:val="004B2885"/>
    <w:rsid w:val="004B2C0D"/>
    <w:rsid w:val="004B2D03"/>
    <w:rsid w:val="004B30C8"/>
    <w:rsid w:val="004B30FD"/>
    <w:rsid w:val="004B3CF1"/>
    <w:rsid w:val="004B44D0"/>
    <w:rsid w:val="004B461F"/>
    <w:rsid w:val="004B464D"/>
    <w:rsid w:val="004B47BA"/>
    <w:rsid w:val="004B4818"/>
    <w:rsid w:val="004B483B"/>
    <w:rsid w:val="004B4B4B"/>
    <w:rsid w:val="004B5015"/>
    <w:rsid w:val="004B51BC"/>
    <w:rsid w:val="004B5379"/>
    <w:rsid w:val="004B5A2D"/>
    <w:rsid w:val="004B62AB"/>
    <w:rsid w:val="004B6381"/>
    <w:rsid w:val="004B6416"/>
    <w:rsid w:val="004B64B7"/>
    <w:rsid w:val="004B6F6E"/>
    <w:rsid w:val="004B7057"/>
    <w:rsid w:val="004B7257"/>
    <w:rsid w:val="004B7281"/>
    <w:rsid w:val="004B7432"/>
    <w:rsid w:val="004B7831"/>
    <w:rsid w:val="004B78F5"/>
    <w:rsid w:val="004B798F"/>
    <w:rsid w:val="004B7A7C"/>
    <w:rsid w:val="004C0400"/>
    <w:rsid w:val="004C0DC5"/>
    <w:rsid w:val="004C0DE3"/>
    <w:rsid w:val="004C0FEE"/>
    <w:rsid w:val="004C144D"/>
    <w:rsid w:val="004C157A"/>
    <w:rsid w:val="004C17A7"/>
    <w:rsid w:val="004C1852"/>
    <w:rsid w:val="004C2052"/>
    <w:rsid w:val="004C2598"/>
    <w:rsid w:val="004C2F7F"/>
    <w:rsid w:val="004C30D1"/>
    <w:rsid w:val="004C32F6"/>
    <w:rsid w:val="004C3740"/>
    <w:rsid w:val="004C3826"/>
    <w:rsid w:val="004C3831"/>
    <w:rsid w:val="004C426A"/>
    <w:rsid w:val="004C4804"/>
    <w:rsid w:val="004C549E"/>
    <w:rsid w:val="004C59FC"/>
    <w:rsid w:val="004C6072"/>
    <w:rsid w:val="004C6637"/>
    <w:rsid w:val="004C6902"/>
    <w:rsid w:val="004C6D90"/>
    <w:rsid w:val="004C6FC6"/>
    <w:rsid w:val="004C73C1"/>
    <w:rsid w:val="004C7513"/>
    <w:rsid w:val="004C7D47"/>
    <w:rsid w:val="004D0A01"/>
    <w:rsid w:val="004D0B57"/>
    <w:rsid w:val="004D0CDF"/>
    <w:rsid w:val="004D1030"/>
    <w:rsid w:val="004D127B"/>
    <w:rsid w:val="004D12FE"/>
    <w:rsid w:val="004D1542"/>
    <w:rsid w:val="004D15F9"/>
    <w:rsid w:val="004D1C64"/>
    <w:rsid w:val="004D20ED"/>
    <w:rsid w:val="004D237D"/>
    <w:rsid w:val="004D2CA6"/>
    <w:rsid w:val="004D2F42"/>
    <w:rsid w:val="004D3595"/>
    <w:rsid w:val="004D3A8A"/>
    <w:rsid w:val="004D3B77"/>
    <w:rsid w:val="004D3E93"/>
    <w:rsid w:val="004D3F37"/>
    <w:rsid w:val="004D4F0A"/>
    <w:rsid w:val="004D4FE9"/>
    <w:rsid w:val="004D5071"/>
    <w:rsid w:val="004D50E8"/>
    <w:rsid w:val="004D5528"/>
    <w:rsid w:val="004D57CD"/>
    <w:rsid w:val="004D58A3"/>
    <w:rsid w:val="004D695A"/>
    <w:rsid w:val="004D7486"/>
    <w:rsid w:val="004D7BEA"/>
    <w:rsid w:val="004D7ED8"/>
    <w:rsid w:val="004E0364"/>
    <w:rsid w:val="004E081E"/>
    <w:rsid w:val="004E0DB6"/>
    <w:rsid w:val="004E19AD"/>
    <w:rsid w:val="004E1C00"/>
    <w:rsid w:val="004E1C5D"/>
    <w:rsid w:val="004E2797"/>
    <w:rsid w:val="004E2B13"/>
    <w:rsid w:val="004E2D89"/>
    <w:rsid w:val="004E3238"/>
    <w:rsid w:val="004E3663"/>
    <w:rsid w:val="004E48B7"/>
    <w:rsid w:val="004E4D55"/>
    <w:rsid w:val="004E5233"/>
    <w:rsid w:val="004E5690"/>
    <w:rsid w:val="004E56BF"/>
    <w:rsid w:val="004E581A"/>
    <w:rsid w:val="004E5B0E"/>
    <w:rsid w:val="004E5F1B"/>
    <w:rsid w:val="004E6023"/>
    <w:rsid w:val="004E64BF"/>
    <w:rsid w:val="004E681B"/>
    <w:rsid w:val="004E6961"/>
    <w:rsid w:val="004E6BE0"/>
    <w:rsid w:val="004E7002"/>
    <w:rsid w:val="004E70EE"/>
    <w:rsid w:val="004E71FC"/>
    <w:rsid w:val="004E786C"/>
    <w:rsid w:val="004E7963"/>
    <w:rsid w:val="004E7B05"/>
    <w:rsid w:val="004E7D0E"/>
    <w:rsid w:val="004E7F55"/>
    <w:rsid w:val="004F023E"/>
    <w:rsid w:val="004F0644"/>
    <w:rsid w:val="004F0AE0"/>
    <w:rsid w:val="004F0BBB"/>
    <w:rsid w:val="004F0DBA"/>
    <w:rsid w:val="004F147E"/>
    <w:rsid w:val="004F1663"/>
    <w:rsid w:val="004F1A17"/>
    <w:rsid w:val="004F1C9C"/>
    <w:rsid w:val="004F1DE4"/>
    <w:rsid w:val="004F1E69"/>
    <w:rsid w:val="004F213F"/>
    <w:rsid w:val="004F22A7"/>
    <w:rsid w:val="004F26D9"/>
    <w:rsid w:val="004F3059"/>
    <w:rsid w:val="004F31B4"/>
    <w:rsid w:val="004F3682"/>
    <w:rsid w:val="004F3696"/>
    <w:rsid w:val="004F4224"/>
    <w:rsid w:val="004F46A4"/>
    <w:rsid w:val="004F4847"/>
    <w:rsid w:val="004F4863"/>
    <w:rsid w:val="004F49B6"/>
    <w:rsid w:val="004F4A7C"/>
    <w:rsid w:val="004F4B6B"/>
    <w:rsid w:val="004F50A5"/>
    <w:rsid w:val="004F576D"/>
    <w:rsid w:val="004F6959"/>
    <w:rsid w:val="004F6DAD"/>
    <w:rsid w:val="004F7112"/>
    <w:rsid w:val="004F74B0"/>
    <w:rsid w:val="004F7565"/>
    <w:rsid w:val="004F76D8"/>
    <w:rsid w:val="004F7E84"/>
    <w:rsid w:val="005002C6"/>
    <w:rsid w:val="005005C5"/>
    <w:rsid w:val="005005FF"/>
    <w:rsid w:val="005006B2"/>
    <w:rsid w:val="00500756"/>
    <w:rsid w:val="00500A7F"/>
    <w:rsid w:val="00500E1A"/>
    <w:rsid w:val="005011CE"/>
    <w:rsid w:val="0050155A"/>
    <w:rsid w:val="00501B3C"/>
    <w:rsid w:val="00502117"/>
    <w:rsid w:val="00502950"/>
    <w:rsid w:val="00502981"/>
    <w:rsid w:val="00502B9F"/>
    <w:rsid w:val="00502F90"/>
    <w:rsid w:val="005030DC"/>
    <w:rsid w:val="0050374F"/>
    <w:rsid w:val="00503E74"/>
    <w:rsid w:val="00503F01"/>
    <w:rsid w:val="0050408C"/>
    <w:rsid w:val="005040E2"/>
    <w:rsid w:val="005046B8"/>
    <w:rsid w:val="0050471E"/>
    <w:rsid w:val="00504C88"/>
    <w:rsid w:val="00505FD3"/>
    <w:rsid w:val="00506619"/>
    <w:rsid w:val="005066C0"/>
    <w:rsid w:val="00506853"/>
    <w:rsid w:val="00506A51"/>
    <w:rsid w:val="00506ECC"/>
    <w:rsid w:val="005077ED"/>
    <w:rsid w:val="00507A4C"/>
    <w:rsid w:val="00507D68"/>
    <w:rsid w:val="00507E97"/>
    <w:rsid w:val="00510361"/>
    <w:rsid w:val="0051043B"/>
    <w:rsid w:val="005104E0"/>
    <w:rsid w:val="005107EF"/>
    <w:rsid w:val="00510FC5"/>
    <w:rsid w:val="00511468"/>
    <w:rsid w:val="0051172C"/>
    <w:rsid w:val="00511B8F"/>
    <w:rsid w:val="00512496"/>
    <w:rsid w:val="0051262A"/>
    <w:rsid w:val="00512CF7"/>
    <w:rsid w:val="0051362A"/>
    <w:rsid w:val="00513706"/>
    <w:rsid w:val="00513E01"/>
    <w:rsid w:val="005148DD"/>
    <w:rsid w:val="00514B58"/>
    <w:rsid w:val="005151C2"/>
    <w:rsid w:val="0051548F"/>
    <w:rsid w:val="0051591C"/>
    <w:rsid w:val="00516A34"/>
    <w:rsid w:val="00516E71"/>
    <w:rsid w:val="00517079"/>
    <w:rsid w:val="0051759C"/>
    <w:rsid w:val="00517906"/>
    <w:rsid w:val="00517BE3"/>
    <w:rsid w:val="00517BFE"/>
    <w:rsid w:val="00517DB5"/>
    <w:rsid w:val="00517DDD"/>
    <w:rsid w:val="005203F7"/>
    <w:rsid w:val="00520B56"/>
    <w:rsid w:val="00520C2C"/>
    <w:rsid w:val="00520D9A"/>
    <w:rsid w:val="00520DA6"/>
    <w:rsid w:val="00520E04"/>
    <w:rsid w:val="00521162"/>
    <w:rsid w:val="00521284"/>
    <w:rsid w:val="00521692"/>
    <w:rsid w:val="00521746"/>
    <w:rsid w:val="0052176F"/>
    <w:rsid w:val="0052178C"/>
    <w:rsid w:val="00521854"/>
    <w:rsid w:val="00521B9D"/>
    <w:rsid w:val="00521EAA"/>
    <w:rsid w:val="00522386"/>
    <w:rsid w:val="00522669"/>
    <w:rsid w:val="00522D0F"/>
    <w:rsid w:val="00522F36"/>
    <w:rsid w:val="0052315F"/>
    <w:rsid w:val="00523863"/>
    <w:rsid w:val="00523C27"/>
    <w:rsid w:val="00523F45"/>
    <w:rsid w:val="00524161"/>
    <w:rsid w:val="005241DC"/>
    <w:rsid w:val="005244CF"/>
    <w:rsid w:val="00524AC8"/>
    <w:rsid w:val="00524B06"/>
    <w:rsid w:val="0052566D"/>
    <w:rsid w:val="00525A1A"/>
    <w:rsid w:val="00525B21"/>
    <w:rsid w:val="00525C70"/>
    <w:rsid w:val="005264F1"/>
    <w:rsid w:val="00527078"/>
    <w:rsid w:val="00527082"/>
    <w:rsid w:val="005270C2"/>
    <w:rsid w:val="0052738B"/>
    <w:rsid w:val="0052771D"/>
    <w:rsid w:val="00530003"/>
    <w:rsid w:val="00530092"/>
    <w:rsid w:val="005303F9"/>
    <w:rsid w:val="005305B3"/>
    <w:rsid w:val="0053082A"/>
    <w:rsid w:val="0053096B"/>
    <w:rsid w:val="00531470"/>
    <w:rsid w:val="005314E2"/>
    <w:rsid w:val="00531947"/>
    <w:rsid w:val="005319C2"/>
    <w:rsid w:val="00531C58"/>
    <w:rsid w:val="00532454"/>
    <w:rsid w:val="00532B5E"/>
    <w:rsid w:val="00533100"/>
    <w:rsid w:val="00533351"/>
    <w:rsid w:val="00533509"/>
    <w:rsid w:val="00533669"/>
    <w:rsid w:val="00533E71"/>
    <w:rsid w:val="00533E96"/>
    <w:rsid w:val="0053435F"/>
    <w:rsid w:val="005343D9"/>
    <w:rsid w:val="00534681"/>
    <w:rsid w:val="005351D5"/>
    <w:rsid w:val="0053540F"/>
    <w:rsid w:val="0053575E"/>
    <w:rsid w:val="005358E6"/>
    <w:rsid w:val="005359BF"/>
    <w:rsid w:val="00536353"/>
    <w:rsid w:val="005363FD"/>
    <w:rsid w:val="00536679"/>
    <w:rsid w:val="00536A71"/>
    <w:rsid w:val="00536C1E"/>
    <w:rsid w:val="00536C8E"/>
    <w:rsid w:val="00536EFD"/>
    <w:rsid w:val="005403E4"/>
    <w:rsid w:val="005404CD"/>
    <w:rsid w:val="00540598"/>
    <w:rsid w:val="005405EC"/>
    <w:rsid w:val="005407D1"/>
    <w:rsid w:val="00540980"/>
    <w:rsid w:val="005409ED"/>
    <w:rsid w:val="00540A89"/>
    <w:rsid w:val="00540AF0"/>
    <w:rsid w:val="0054157E"/>
    <w:rsid w:val="00542021"/>
    <w:rsid w:val="00542973"/>
    <w:rsid w:val="00542A95"/>
    <w:rsid w:val="00542E06"/>
    <w:rsid w:val="00542F97"/>
    <w:rsid w:val="00542FEF"/>
    <w:rsid w:val="0054375E"/>
    <w:rsid w:val="00543F54"/>
    <w:rsid w:val="00544798"/>
    <w:rsid w:val="00544EE4"/>
    <w:rsid w:val="005455B6"/>
    <w:rsid w:val="005458EE"/>
    <w:rsid w:val="005459EA"/>
    <w:rsid w:val="0054641B"/>
    <w:rsid w:val="00546736"/>
    <w:rsid w:val="0054688A"/>
    <w:rsid w:val="00546D84"/>
    <w:rsid w:val="00546FD2"/>
    <w:rsid w:val="005471CE"/>
    <w:rsid w:val="0054744E"/>
    <w:rsid w:val="00547AD8"/>
    <w:rsid w:val="00547F56"/>
    <w:rsid w:val="005500D7"/>
    <w:rsid w:val="005503F4"/>
    <w:rsid w:val="005508FF"/>
    <w:rsid w:val="005510BF"/>
    <w:rsid w:val="005519AD"/>
    <w:rsid w:val="00551B24"/>
    <w:rsid w:val="00551E90"/>
    <w:rsid w:val="005520C0"/>
    <w:rsid w:val="005522D3"/>
    <w:rsid w:val="005523AA"/>
    <w:rsid w:val="00552527"/>
    <w:rsid w:val="005525EF"/>
    <w:rsid w:val="00552C0D"/>
    <w:rsid w:val="00552FEC"/>
    <w:rsid w:val="0055330C"/>
    <w:rsid w:val="00553332"/>
    <w:rsid w:val="0055358F"/>
    <w:rsid w:val="005535CF"/>
    <w:rsid w:val="005535F2"/>
    <w:rsid w:val="00553879"/>
    <w:rsid w:val="0055394B"/>
    <w:rsid w:val="00553B9E"/>
    <w:rsid w:val="005542BF"/>
    <w:rsid w:val="0055457F"/>
    <w:rsid w:val="00554696"/>
    <w:rsid w:val="00554830"/>
    <w:rsid w:val="00554E6E"/>
    <w:rsid w:val="005551BA"/>
    <w:rsid w:val="005556F4"/>
    <w:rsid w:val="005562E4"/>
    <w:rsid w:val="00556417"/>
    <w:rsid w:val="0055702C"/>
    <w:rsid w:val="005578C1"/>
    <w:rsid w:val="0056031F"/>
    <w:rsid w:val="0056041A"/>
    <w:rsid w:val="0056068F"/>
    <w:rsid w:val="005607B8"/>
    <w:rsid w:val="00560929"/>
    <w:rsid w:val="005609BB"/>
    <w:rsid w:val="00560C4B"/>
    <w:rsid w:val="005610BA"/>
    <w:rsid w:val="005612A0"/>
    <w:rsid w:val="005615F4"/>
    <w:rsid w:val="00562933"/>
    <w:rsid w:val="00562AA9"/>
    <w:rsid w:val="00562B00"/>
    <w:rsid w:val="00562C95"/>
    <w:rsid w:val="00562FCD"/>
    <w:rsid w:val="005631D2"/>
    <w:rsid w:val="005636D8"/>
    <w:rsid w:val="00563F2B"/>
    <w:rsid w:val="0056405D"/>
    <w:rsid w:val="005645C0"/>
    <w:rsid w:val="00564810"/>
    <w:rsid w:val="00564B2D"/>
    <w:rsid w:val="00564B2F"/>
    <w:rsid w:val="00564D48"/>
    <w:rsid w:val="00564E15"/>
    <w:rsid w:val="00565227"/>
    <w:rsid w:val="005654D2"/>
    <w:rsid w:val="00565A11"/>
    <w:rsid w:val="00565A20"/>
    <w:rsid w:val="00565FC0"/>
    <w:rsid w:val="005660EB"/>
    <w:rsid w:val="005665E1"/>
    <w:rsid w:val="0056669E"/>
    <w:rsid w:val="0056679B"/>
    <w:rsid w:val="00566AA5"/>
    <w:rsid w:val="00566BAD"/>
    <w:rsid w:val="00566ECD"/>
    <w:rsid w:val="00566F2B"/>
    <w:rsid w:val="00567972"/>
    <w:rsid w:val="00567AD4"/>
    <w:rsid w:val="00567FAD"/>
    <w:rsid w:val="0057017F"/>
    <w:rsid w:val="00570443"/>
    <w:rsid w:val="005704A8"/>
    <w:rsid w:val="0057052D"/>
    <w:rsid w:val="005706A6"/>
    <w:rsid w:val="00570AB8"/>
    <w:rsid w:val="00570D55"/>
    <w:rsid w:val="00570E9A"/>
    <w:rsid w:val="00570FBF"/>
    <w:rsid w:val="00571745"/>
    <w:rsid w:val="00571CE5"/>
    <w:rsid w:val="00571CEE"/>
    <w:rsid w:val="005723F6"/>
    <w:rsid w:val="00572B83"/>
    <w:rsid w:val="00572EC0"/>
    <w:rsid w:val="0057307A"/>
    <w:rsid w:val="005737CD"/>
    <w:rsid w:val="00573DBC"/>
    <w:rsid w:val="00574A64"/>
    <w:rsid w:val="00574F2B"/>
    <w:rsid w:val="00575178"/>
    <w:rsid w:val="005751A5"/>
    <w:rsid w:val="0057536A"/>
    <w:rsid w:val="0057558B"/>
    <w:rsid w:val="00575CBB"/>
    <w:rsid w:val="00575DBB"/>
    <w:rsid w:val="005760AC"/>
    <w:rsid w:val="00576503"/>
    <w:rsid w:val="005766A1"/>
    <w:rsid w:val="005778B0"/>
    <w:rsid w:val="005778FA"/>
    <w:rsid w:val="00577AA0"/>
    <w:rsid w:val="00577AC3"/>
    <w:rsid w:val="00577BB9"/>
    <w:rsid w:val="00577E5A"/>
    <w:rsid w:val="00577E66"/>
    <w:rsid w:val="00580006"/>
    <w:rsid w:val="0058030D"/>
    <w:rsid w:val="00580323"/>
    <w:rsid w:val="005803A5"/>
    <w:rsid w:val="005809ED"/>
    <w:rsid w:val="00581509"/>
    <w:rsid w:val="005820F8"/>
    <w:rsid w:val="00582158"/>
    <w:rsid w:val="005821AB"/>
    <w:rsid w:val="00582660"/>
    <w:rsid w:val="00582861"/>
    <w:rsid w:val="00582C09"/>
    <w:rsid w:val="00583410"/>
    <w:rsid w:val="0058448C"/>
    <w:rsid w:val="0058451D"/>
    <w:rsid w:val="0058507E"/>
    <w:rsid w:val="00585274"/>
    <w:rsid w:val="00585388"/>
    <w:rsid w:val="00585663"/>
    <w:rsid w:val="005856E7"/>
    <w:rsid w:val="00586A0E"/>
    <w:rsid w:val="00586D0D"/>
    <w:rsid w:val="00586DEA"/>
    <w:rsid w:val="00587F1C"/>
    <w:rsid w:val="0059021B"/>
    <w:rsid w:val="00590251"/>
    <w:rsid w:val="005902EE"/>
    <w:rsid w:val="0059071D"/>
    <w:rsid w:val="005907F0"/>
    <w:rsid w:val="0059091D"/>
    <w:rsid w:val="00590BB3"/>
    <w:rsid w:val="00590DA6"/>
    <w:rsid w:val="00591344"/>
    <w:rsid w:val="0059195F"/>
    <w:rsid w:val="00591985"/>
    <w:rsid w:val="00591D3C"/>
    <w:rsid w:val="0059201A"/>
    <w:rsid w:val="0059274E"/>
    <w:rsid w:val="005929CD"/>
    <w:rsid w:val="0059321E"/>
    <w:rsid w:val="00593560"/>
    <w:rsid w:val="00593688"/>
    <w:rsid w:val="00593814"/>
    <w:rsid w:val="00593FA8"/>
    <w:rsid w:val="005948A0"/>
    <w:rsid w:val="00594AF6"/>
    <w:rsid w:val="00595379"/>
    <w:rsid w:val="0059634E"/>
    <w:rsid w:val="0059669B"/>
    <w:rsid w:val="00596732"/>
    <w:rsid w:val="00596877"/>
    <w:rsid w:val="00596BDC"/>
    <w:rsid w:val="00596DB1"/>
    <w:rsid w:val="00596F76"/>
    <w:rsid w:val="005974E4"/>
    <w:rsid w:val="005975C2"/>
    <w:rsid w:val="00597F61"/>
    <w:rsid w:val="005A012E"/>
    <w:rsid w:val="005A01EA"/>
    <w:rsid w:val="005A0664"/>
    <w:rsid w:val="005A06B7"/>
    <w:rsid w:val="005A17F0"/>
    <w:rsid w:val="005A22AC"/>
    <w:rsid w:val="005A2306"/>
    <w:rsid w:val="005A25B1"/>
    <w:rsid w:val="005A2933"/>
    <w:rsid w:val="005A2C1A"/>
    <w:rsid w:val="005A2FFA"/>
    <w:rsid w:val="005A303E"/>
    <w:rsid w:val="005A33BD"/>
    <w:rsid w:val="005A33C4"/>
    <w:rsid w:val="005A3526"/>
    <w:rsid w:val="005A3553"/>
    <w:rsid w:val="005A37E5"/>
    <w:rsid w:val="005A42EE"/>
    <w:rsid w:val="005A47F7"/>
    <w:rsid w:val="005A4AC1"/>
    <w:rsid w:val="005A4C9D"/>
    <w:rsid w:val="005A4DB2"/>
    <w:rsid w:val="005A4FA4"/>
    <w:rsid w:val="005A5982"/>
    <w:rsid w:val="005A59FA"/>
    <w:rsid w:val="005A5C24"/>
    <w:rsid w:val="005A5C2A"/>
    <w:rsid w:val="005A6000"/>
    <w:rsid w:val="005A6775"/>
    <w:rsid w:val="005A6809"/>
    <w:rsid w:val="005A703B"/>
    <w:rsid w:val="005A71D4"/>
    <w:rsid w:val="005A72B8"/>
    <w:rsid w:val="005A7434"/>
    <w:rsid w:val="005A7803"/>
    <w:rsid w:val="005A7F38"/>
    <w:rsid w:val="005A7F4D"/>
    <w:rsid w:val="005B00E6"/>
    <w:rsid w:val="005B0162"/>
    <w:rsid w:val="005B114E"/>
    <w:rsid w:val="005B1360"/>
    <w:rsid w:val="005B205B"/>
    <w:rsid w:val="005B2167"/>
    <w:rsid w:val="005B22F6"/>
    <w:rsid w:val="005B2355"/>
    <w:rsid w:val="005B2457"/>
    <w:rsid w:val="005B253D"/>
    <w:rsid w:val="005B26B4"/>
    <w:rsid w:val="005B2E03"/>
    <w:rsid w:val="005B2F89"/>
    <w:rsid w:val="005B36D1"/>
    <w:rsid w:val="005B39A0"/>
    <w:rsid w:val="005B3AFA"/>
    <w:rsid w:val="005B3C3E"/>
    <w:rsid w:val="005B3C64"/>
    <w:rsid w:val="005B4246"/>
    <w:rsid w:val="005B4495"/>
    <w:rsid w:val="005B44DF"/>
    <w:rsid w:val="005B51AF"/>
    <w:rsid w:val="005B5343"/>
    <w:rsid w:val="005B5C9F"/>
    <w:rsid w:val="005B6156"/>
    <w:rsid w:val="005B6262"/>
    <w:rsid w:val="005B6505"/>
    <w:rsid w:val="005B6E37"/>
    <w:rsid w:val="005C01F8"/>
    <w:rsid w:val="005C03D8"/>
    <w:rsid w:val="005C0F00"/>
    <w:rsid w:val="005C1075"/>
    <w:rsid w:val="005C115B"/>
    <w:rsid w:val="005C1236"/>
    <w:rsid w:val="005C1259"/>
    <w:rsid w:val="005C19EB"/>
    <w:rsid w:val="005C1DC0"/>
    <w:rsid w:val="005C1E56"/>
    <w:rsid w:val="005C203B"/>
    <w:rsid w:val="005C2AC9"/>
    <w:rsid w:val="005C2D34"/>
    <w:rsid w:val="005C3084"/>
    <w:rsid w:val="005C3113"/>
    <w:rsid w:val="005C3585"/>
    <w:rsid w:val="005C372E"/>
    <w:rsid w:val="005C3797"/>
    <w:rsid w:val="005C3EF9"/>
    <w:rsid w:val="005C3FCF"/>
    <w:rsid w:val="005C40D2"/>
    <w:rsid w:val="005C4232"/>
    <w:rsid w:val="005C4623"/>
    <w:rsid w:val="005C51FE"/>
    <w:rsid w:val="005C523B"/>
    <w:rsid w:val="005C53A9"/>
    <w:rsid w:val="005C557B"/>
    <w:rsid w:val="005C5A9E"/>
    <w:rsid w:val="005C5DA1"/>
    <w:rsid w:val="005C5F7F"/>
    <w:rsid w:val="005C6277"/>
    <w:rsid w:val="005C69B5"/>
    <w:rsid w:val="005C706A"/>
    <w:rsid w:val="005C715C"/>
    <w:rsid w:val="005C76FC"/>
    <w:rsid w:val="005D0525"/>
    <w:rsid w:val="005D0817"/>
    <w:rsid w:val="005D0B9B"/>
    <w:rsid w:val="005D0FB1"/>
    <w:rsid w:val="005D10B5"/>
    <w:rsid w:val="005D1215"/>
    <w:rsid w:val="005D174E"/>
    <w:rsid w:val="005D175F"/>
    <w:rsid w:val="005D18B8"/>
    <w:rsid w:val="005D268B"/>
    <w:rsid w:val="005D326D"/>
    <w:rsid w:val="005D3505"/>
    <w:rsid w:val="005D360D"/>
    <w:rsid w:val="005D3BDD"/>
    <w:rsid w:val="005D424C"/>
    <w:rsid w:val="005D436E"/>
    <w:rsid w:val="005D43E9"/>
    <w:rsid w:val="005D4413"/>
    <w:rsid w:val="005D4D8D"/>
    <w:rsid w:val="005D4F1F"/>
    <w:rsid w:val="005D5227"/>
    <w:rsid w:val="005D57C4"/>
    <w:rsid w:val="005D62C5"/>
    <w:rsid w:val="005D6A54"/>
    <w:rsid w:val="005D6FAC"/>
    <w:rsid w:val="005D7166"/>
    <w:rsid w:val="005D71E5"/>
    <w:rsid w:val="005D7714"/>
    <w:rsid w:val="005D77E1"/>
    <w:rsid w:val="005D7A29"/>
    <w:rsid w:val="005E1683"/>
    <w:rsid w:val="005E18CE"/>
    <w:rsid w:val="005E21A9"/>
    <w:rsid w:val="005E22B9"/>
    <w:rsid w:val="005E22ED"/>
    <w:rsid w:val="005E2BC6"/>
    <w:rsid w:val="005E3232"/>
    <w:rsid w:val="005E34DA"/>
    <w:rsid w:val="005E34E9"/>
    <w:rsid w:val="005E3B64"/>
    <w:rsid w:val="005E3EBD"/>
    <w:rsid w:val="005E422F"/>
    <w:rsid w:val="005E439B"/>
    <w:rsid w:val="005E5332"/>
    <w:rsid w:val="005E5C2F"/>
    <w:rsid w:val="005E5FFD"/>
    <w:rsid w:val="005E6153"/>
    <w:rsid w:val="005E6328"/>
    <w:rsid w:val="005E6BBE"/>
    <w:rsid w:val="005E6EC2"/>
    <w:rsid w:val="005E728F"/>
    <w:rsid w:val="005E757C"/>
    <w:rsid w:val="005E7751"/>
    <w:rsid w:val="005E7900"/>
    <w:rsid w:val="005E7EBB"/>
    <w:rsid w:val="005F01F6"/>
    <w:rsid w:val="005F0591"/>
    <w:rsid w:val="005F0730"/>
    <w:rsid w:val="005F1114"/>
    <w:rsid w:val="005F1412"/>
    <w:rsid w:val="005F199C"/>
    <w:rsid w:val="005F1D8A"/>
    <w:rsid w:val="005F1FE2"/>
    <w:rsid w:val="005F2440"/>
    <w:rsid w:val="005F3A79"/>
    <w:rsid w:val="005F3CB2"/>
    <w:rsid w:val="005F3FA2"/>
    <w:rsid w:val="005F4506"/>
    <w:rsid w:val="005F464A"/>
    <w:rsid w:val="005F48E7"/>
    <w:rsid w:val="005F4BA8"/>
    <w:rsid w:val="005F50C4"/>
    <w:rsid w:val="005F5301"/>
    <w:rsid w:val="005F534B"/>
    <w:rsid w:val="005F5526"/>
    <w:rsid w:val="005F5998"/>
    <w:rsid w:val="005F5BDC"/>
    <w:rsid w:val="005F5F40"/>
    <w:rsid w:val="005F6969"/>
    <w:rsid w:val="005F6EA3"/>
    <w:rsid w:val="005F756B"/>
    <w:rsid w:val="005F76CD"/>
    <w:rsid w:val="005F7825"/>
    <w:rsid w:val="005F7A2E"/>
    <w:rsid w:val="005F7AB8"/>
    <w:rsid w:val="005F7D75"/>
    <w:rsid w:val="00600496"/>
    <w:rsid w:val="006004AC"/>
    <w:rsid w:val="00601084"/>
    <w:rsid w:val="00601779"/>
    <w:rsid w:val="00601A1C"/>
    <w:rsid w:val="00601DBD"/>
    <w:rsid w:val="00601E4C"/>
    <w:rsid w:val="0060253E"/>
    <w:rsid w:val="006028EA"/>
    <w:rsid w:val="00602C9C"/>
    <w:rsid w:val="00602D73"/>
    <w:rsid w:val="00602EC1"/>
    <w:rsid w:val="00602ECA"/>
    <w:rsid w:val="006031B5"/>
    <w:rsid w:val="0060354B"/>
    <w:rsid w:val="00603723"/>
    <w:rsid w:val="00603DBF"/>
    <w:rsid w:val="006041AB"/>
    <w:rsid w:val="00604316"/>
    <w:rsid w:val="00604B87"/>
    <w:rsid w:val="0060534F"/>
    <w:rsid w:val="0060552E"/>
    <w:rsid w:val="00605F25"/>
    <w:rsid w:val="00605F3A"/>
    <w:rsid w:val="0060672E"/>
    <w:rsid w:val="00606A34"/>
    <w:rsid w:val="00606B5F"/>
    <w:rsid w:val="00606E50"/>
    <w:rsid w:val="00606EC5"/>
    <w:rsid w:val="00606EE9"/>
    <w:rsid w:val="00607095"/>
    <w:rsid w:val="006102EF"/>
    <w:rsid w:val="00610448"/>
    <w:rsid w:val="00610F4D"/>
    <w:rsid w:val="00610F5F"/>
    <w:rsid w:val="006115E8"/>
    <w:rsid w:val="006117FD"/>
    <w:rsid w:val="006118EF"/>
    <w:rsid w:val="00611DDE"/>
    <w:rsid w:val="00612525"/>
    <w:rsid w:val="00612974"/>
    <w:rsid w:val="00613337"/>
    <w:rsid w:val="006135F1"/>
    <w:rsid w:val="006139DE"/>
    <w:rsid w:val="00614C05"/>
    <w:rsid w:val="00614D18"/>
    <w:rsid w:val="00614D1E"/>
    <w:rsid w:val="00614E3F"/>
    <w:rsid w:val="00614EA3"/>
    <w:rsid w:val="00614F08"/>
    <w:rsid w:val="00614F51"/>
    <w:rsid w:val="0061506D"/>
    <w:rsid w:val="00615E53"/>
    <w:rsid w:val="00615FD3"/>
    <w:rsid w:val="00616249"/>
    <w:rsid w:val="00617141"/>
    <w:rsid w:val="006171B0"/>
    <w:rsid w:val="006201D4"/>
    <w:rsid w:val="006206AB"/>
    <w:rsid w:val="00620F42"/>
    <w:rsid w:val="0062115B"/>
    <w:rsid w:val="006214D5"/>
    <w:rsid w:val="00621550"/>
    <w:rsid w:val="006216B1"/>
    <w:rsid w:val="006218DA"/>
    <w:rsid w:val="00621DEA"/>
    <w:rsid w:val="006220CB"/>
    <w:rsid w:val="00622366"/>
    <w:rsid w:val="006227AA"/>
    <w:rsid w:val="00622C2A"/>
    <w:rsid w:val="00622C66"/>
    <w:rsid w:val="006236E1"/>
    <w:rsid w:val="00623781"/>
    <w:rsid w:val="00623A5A"/>
    <w:rsid w:val="00624273"/>
    <w:rsid w:val="006242FA"/>
    <w:rsid w:val="0062460C"/>
    <w:rsid w:val="00624766"/>
    <w:rsid w:val="0062497F"/>
    <w:rsid w:val="00624DD4"/>
    <w:rsid w:val="00625518"/>
    <w:rsid w:val="0062571F"/>
    <w:rsid w:val="00625D2D"/>
    <w:rsid w:val="00625F5A"/>
    <w:rsid w:val="006264D9"/>
    <w:rsid w:val="00626502"/>
    <w:rsid w:val="006267EF"/>
    <w:rsid w:val="00626BD1"/>
    <w:rsid w:val="00626DF0"/>
    <w:rsid w:val="006273C2"/>
    <w:rsid w:val="00627823"/>
    <w:rsid w:val="00627BFD"/>
    <w:rsid w:val="00627E66"/>
    <w:rsid w:val="006303A5"/>
    <w:rsid w:val="0063085A"/>
    <w:rsid w:val="0063126D"/>
    <w:rsid w:val="00631B35"/>
    <w:rsid w:val="00631E87"/>
    <w:rsid w:val="006320FD"/>
    <w:rsid w:val="00632619"/>
    <w:rsid w:val="00632A04"/>
    <w:rsid w:val="00634224"/>
    <w:rsid w:val="006347AB"/>
    <w:rsid w:val="00634EDF"/>
    <w:rsid w:val="0063528B"/>
    <w:rsid w:val="006353FF"/>
    <w:rsid w:val="006354E5"/>
    <w:rsid w:val="006355CB"/>
    <w:rsid w:val="00635AAB"/>
    <w:rsid w:val="00635EBA"/>
    <w:rsid w:val="00635EE0"/>
    <w:rsid w:val="00636293"/>
    <w:rsid w:val="00636486"/>
    <w:rsid w:val="006366AF"/>
    <w:rsid w:val="00636A8B"/>
    <w:rsid w:val="00636AA2"/>
    <w:rsid w:val="00636E2D"/>
    <w:rsid w:val="0063709F"/>
    <w:rsid w:val="006370C7"/>
    <w:rsid w:val="00637166"/>
    <w:rsid w:val="006371EE"/>
    <w:rsid w:val="006372F2"/>
    <w:rsid w:val="00637BFC"/>
    <w:rsid w:val="00637FCA"/>
    <w:rsid w:val="006400CC"/>
    <w:rsid w:val="006403AA"/>
    <w:rsid w:val="00640A38"/>
    <w:rsid w:val="00640AAF"/>
    <w:rsid w:val="00640BFA"/>
    <w:rsid w:val="0064106F"/>
    <w:rsid w:val="00641491"/>
    <w:rsid w:val="00641701"/>
    <w:rsid w:val="006417DA"/>
    <w:rsid w:val="00641850"/>
    <w:rsid w:val="006426C4"/>
    <w:rsid w:val="006426D9"/>
    <w:rsid w:val="00642AE5"/>
    <w:rsid w:val="00642CC6"/>
    <w:rsid w:val="00642CF5"/>
    <w:rsid w:val="0064332D"/>
    <w:rsid w:val="006435F1"/>
    <w:rsid w:val="0064385E"/>
    <w:rsid w:val="006443FC"/>
    <w:rsid w:val="00644554"/>
    <w:rsid w:val="006448B8"/>
    <w:rsid w:val="00645E36"/>
    <w:rsid w:val="00645F8F"/>
    <w:rsid w:val="00646A89"/>
    <w:rsid w:val="00646DDF"/>
    <w:rsid w:val="00647280"/>
    <w:rsid w:val="0064741A"/>
    <w:rsid w:val="0064745B"/>
    <w:rsid w:val="006475D1"/>
    <w:rsid w:val="00647CDC"/>
    <w:rsid w:val="00650ADA"/>
    <w:rsid w:val="00651190"/>
    <w:rsid w:val="00651417"/>
    <w:rsid w:val="00651538"/>
    <w:rsid w:val="006517C9"/>
    <w:rsid w:val="006523E1"/>
    <w:rsid w:val="006529B9"/>
    <w:rsid w:val="00652B33"/>
    <w:rsid w:val="00652B82"/>
    <w:rsid w:val="00652E39"/>
    <w:rsid w:val="00653A1B"/>
    <w:rsid w:val="00653BC0"/>
    <w:rsid w:val="00653E74"/>
    <w:rsid w:val="006540CA"/>
    <w:rsid w:val="006541AC"/>
    <w:rsid w:val="006541EB"/>
    <w:rsid w:val="00654575"/>
    <w:rsid w:val="006547C9"/>
    <w:rsid w:val="00654C1F"/>
    <w:rsid w:val="0065562C"/>
    <w:rsid w:val="00655858"/>
    <w:rsid w:val="0065608D"/>
    <w:rsid w:val="0065672E"/>
    <w:rsid w:val="00656DB4"/>
    <w:rsid w:val="0066005C"/>
    <w:rsid w:val="0066022B"/>
    <w:rsid w:val="0066031C"/>
    <w:rsid w:val="0066094A"/>
    <w:rsid w:val="0066095B"/>
    <w:rsid w:val="00660A7A"/>
    <w:rsid w:val="00660C01"/>
    <w:rsid w:val="00660D69"/>
    <w:rsid w:val="00660DC0"/>
    <w:rsid w:val="00660EB9"/>
    <w:rsid w:val="006614D0"/>
    <w:rsid w:val="006615EC"/>
    <w:rsid w:val="00661681"/>
    <w:rsid w:val="00662576"/>
    <w:rsid w:val="00662613"/>
    <w:rsid w:val="00662B85"/>
    <w:rsid w:val="00662CF9"/>
    <w:rsid w:val="00662EE3"/>
    <w:rsid w:val="00663578"/>
    <w:rsid w:val="00663672"/>
    <w:rsid w:val="00663674"/>
    <w:rsid w:val="00663A0A"/>
    <w:rsid w:val="00663DE6"/>
    <w:rsid w:val="00664079"/>
    <w:rsid w:val="00664119"/>
    <w:rsid w:val="006642D3"/>
    <w:rsid w:val="006642FF"/>
    <w:rsid w:val="006648BB"/>
    <w:rsid w:val="00664DFC"/>
    <w:rsid w:val="0066505D"/>
    <w:rsid w:val="0066572C"/>
    <w:rsid w:val="00665DCA"/>
    <w:rsid w:val="006661BB"/>
    <w:rsid w:val="006667AF"/>
    <w:rsid w:val="00666F12"/>
    <w:rsid w:val="0066751C"/>
    <w:rsid w:val="00667D58"/>
    <w:rsid w:val="00667F4A"/>
    <w:rsid w:val="006708FD"/>
    <w:rsid w:val="00670DE5"/>
    <w:rsid w:val="00670EEE"/>
    <w:rsid w:val="006715BF"/>
    <w:rsid w:val="00672490"/>
    <w:rsid w:val="006729FF"/>
    <w:rsid w:val="00672E0F"/>
    <w:rsid w:val="00673F07"/>
    <w:rsid w:val="0067406E"/>
    <w:rsid w:val="00674184"/>
    <w:rsid w:val="00674CD2"/>
    <w:rsid w:val="006750E3"/>
    <w:rsid w:val="0067661C"/>
    <w:rsid w:val="00676755"/>
    <w:rsid w:val="006769BB"/>
    <w:rsid w:val="00676C04"/>
    <w:rsid w:val="00676DD2"/>
    <w:rsid w:val="00676E71"/>
    <w:rsid w:val="0067724A"/>
    <w:rsid w:val="0067728D"/>
    <w:rsid w:val="00677AE5"/>
    <w:rsid w:val="00677CD0"/>
    <w:rsid w:val="006804A6"/>
    <w:rsid w:val="00680C07"/>
    <w:rsid w:val="00680C35"/>
    <w:rsid w:val="00680D7A"/>
    <w:rsid w:val="00680DB0"/>
    <w:rsid w:val="006819DB"/>
    <w:rsid w:val="00681FC1"/>
    <w:rsid w:val="006820A8"/>
    <w:rsid w:val="006825C7"/>
    <w:rsid w:val="00682867"/>
    <w:rsid w:val="006828E9"/>
    <w:rsid w:val="00682A05"/>
    <w:rsid w:val="00682A38"/>
    <w:rsid w:val="00682CF7"/>
    <w:rsid w:val="00682D62"/>
    <w:rsid w:val="00682E26"/>
    <w:rsid w:val="00683D3B"/>
    <w:rsid w:val="00683E1A"/>
    <w:rsid w:val="00683E94"/>
    <w:rsid w:val="00684383"/>
    <w:rsid w:val="00685354"/>
    <w:rsid w:val="006854E3"/>
    <w:rsid w:val="00685664"/>
    <w:rsid w:val="006859D6"/>
    <w:rsid w:val="00685EEC"/>
    <w:rsid w:val="00685FF0"/>
    <w:rsid w:val="0068606B"/>
    <w:rsid w:val="0068615E"/>
    <w:rsid w:val="006862CE"/>
    <w:rsid w:val="00686654"/>
    <w:rsid w:val="006868A8"/>
    <w:rsid w:val="00686A40"/>
    <w:rsid w:val="00686B77"/>
    <w:rsid w:val="00686D90"/>
    <w:rsid w:val="0068703D"/>
    <w:rsid w:val="006877CD"/>
    <w:rsid w:val="0068782E"/>
    <w:rsid w:val="00687CA5"/>
    <w:rsid w:val="00687E34"/>
    <w:rsid w:val="00690119"/>
    <w:rsid w:val="006901BF"/>
    <w:rsid w:val="0069076F"/>
    <w:rsid w:val="00690968"/>
    <w:rsid w:val="00690AAE"/>
    <w:rsid w:val="00690B9C"/>
    <w:rsid w:val="00690BE4"/>
    <w:rsid w:val="00690C8F"/>
    <w:rsid w:val="00690E0B"/>
    <w:rsid w:val="00691244"/>
    <w:rsid w:val="00691380"/>
    <w:rsid w:val="00691E4B"/>
    <w:rsid w:val="00691E81"/>
    <w:rsid w:val="00692436"/>
    <w:rsid w:val="00692B24"/>
    <w:rsid w:val="00693290"/>
    <w:rsid w:val="00693758"/>
    <w:rsid w:val="0069423E"/>
    <w:rsid w:val="006942BC"/>
    <w:rsid w:val="006944D2"/>
    <w:rsid w:val="00694ACF"/>
    <w:rsid w:val="00694AF5"/>
    <w:rsid w:val="00694C33"/>
    <w:rsid w:val="00694CB6"/>
    <w:rsid w:val="006950F2"/>
    <w:rsid w:val="00695206"/>
    <w:rsid w:val="00695838"/>
    <w:rsid w:val="006967BD"/>
    <w:rsid w:val="00696847"/>
    <w:rsid w:val="00696AE1"/>
    <w:rsid w:val="00696FD5"/>
    <w:rsid w:val="00697177"/>
    <w:rsid w:val="00697468"/>
    <w:rsid w:val="006976ED"/>
    <w:rsid w:val="006A022E"/>
    <w:rsid w:val="006A0420"/>
    <w:rsid w:val="006A054A"/>
    <w:rsid w:val="006A0C58"/>
    <w:rsid w:val="006A0DC9"/>
    <w:rsid w:val="006A0FC4"/>
    <w:rsid w:val="006A11BF"/>
    <w:rsid w:val="006A123D"/>
    <w:rsid w:val="006A147E"/>
    <w:rsid w:val="006A155B"/>
    <w:rsid w:val="006A1B09"/>
    <w:rsid w:val="006A1C7B"/>
    <w:rsid w:val="006A1E69"/>
    <w:rsid w:val="006A241D"/>
    <w:rsid w:val="006A31C4"/>
    <w:rsid w:val="006A320F"/>
    <w:rsid w:val="006A3423"/>
    <w:rsid w:val="006A342D"/>
    <w:rsid w:val="006A35FB"/>
    <w:rsid w:val="006A36AA"/>
    <w:rsid w:val="006A38BD"/>
    <w:rsid w:val="006A3952"/>
    <w:rsid w:val="006A399B"/>
    <w:rsid w:val="006A3AA9"/>
    <w:rsid w:val="006A4605"/>
    <w:rsid w:val="006A482C"/>
    <w:rsid w:val="006A4AE4"/>
    <w:rsid w:val="006A4C07"/>
    <w:rsid w:val="006A5308"/>
    <w:rsid w:val="006A5D68"/>
    <w:rsid w:val="006A5E09"/>
    <w:rsid w:val="006A5EDE"/>
    <w:rsid w:val="006A6B3F"/>
    <w:rsid w:val="006A6C38"/>
    <w:rsid w:val="006A6CFB"/>
    <w:rsid w:val="006A6FD4"/>
    <w:rsid w:val="006A768C"/>
    <w:rsid w:val="006A7C6F"/>
    <w:rsid w:val="006B0373"/>
    <w:rsid w:val="006B0737"/>
    <w:rsid w:val="006B09C9"/>
    <w:rsid w:val="006B0CFB"/>
    <w:rsid w:val="006B0E7B"/>
    <w:rsid w:val="006B2F3A"/>
    <w:rsid w:val="006B3586"/>
    <w:rsid w:val="006B36F7"/>
    <w:rsid w:val="006B38BB"/>
    <w:rsid w:val="006B3D2C"/>
    <w:rsid w:val="006B3D50"/>
    <w:rsid w:val="006B3F7D"/>
    <w:rsid w:val="006B43E4"/>
    <w:rsid w:val="006B484C"/>
    <w:rsid w:val="006B4FED"/>
    <w:rsid w:val="006B5230"/>
    <w:rsid w:val="006B53C7"/>
    <w:rsid w:val="006B59FB"/>
    <w:rsid w:val="006B672A"/>
    <w:rsid w:val="006B7876"/>
    <w:rsid w:val="006B799C"/>
    <w:rsid w:val="006B7B04"/>
    <w:rsid w:val="006B7C35"/>
    <w:rsid w:val="006B7F0B"/>
    <w:rsid w:val="006C0385"/>
    <w:rsid w:val="006C0C1C"/>
    <w:rsid w:val="006C112A"/>
    <w:rsid w:val="006C154E"/>
    <w:rsid w:val="006C15D1"/>
    <w:rsid w:val="006C2D23"/>
    <w:rsid w:val="006C326B"/>
    <w:rsid w:val="006C3726"/>
    <w:rsid w:val="006C39B8"/>
    <w:rsid w:val="006C4500"/>
    <w:rsid w:val="006C49F6"/>
    <w:rsid w:val="006C4C9E"/>
    <w:rsid w:val="006C4EEE"/>
    <w:rsid w:val="006C51BC"/>
    <w:rsid w:val="006C543F"/>
    <w:rsid w:val="006C554B"/>
    <w:rsid w:val="006C571A"/>
    <w:rsid w:val="006C585D"/>
    <w:rsid w:val="006C5FD1"/>
    <w:rsid w:val="006C60B1"/>
    <w:rsid w:val="006C63F3"/>
    <w:rsid w:val="006C6885"/>
    <w:rsid w:val="006C6F3F"/>
    <w:rsid w:val="006C77C9"/>
    <w:rsid w:val="006D017B"/>
    <w:rsid w:val="006D0362"/>
    <w:rsid w:val="006D0611"/>
    <w:rsid w:val="006D0A1C"/>
    <w:rsid w:val="006D0A35"/>
    <w:rsid w:val="006D0C42"/>
    <w:rsid w:val="006D11B5"/>
    <w:rsid w:val="006D1372"/>
    <w:rsid w:val="006D1675"/>
    <w:rsid w:val="006D176B"/>
    <w:rsid w:val="006D19D5"/>
    <w:rsid w:val="006D1E4F"/>
    <w:rsid w:val="006D256C"/>
    <w:rsid w:val="006D2AE6"/>
    <w:rsid w:val="006D30F4"/>
    <w:rsid w:val="006D32F0"/>
    <w:rsid w:val="006D33A0"/>
    <w:rsid w:val="006D35D4"/>
    <w:rsid w:val="006D3724"/>
    <w:rsid w:val="006D37DE"/>
    <w:rsid w:val="006D4882"/>
    <w:rsid w:val="006D4A8E"/>
    <w:rsid w:val="006D4DB6"/>
    <w:rsid w:val="006D4EE0"/>
    <w:rsid w:val="006D5087"/>
    <w:rsid w:val="006D516B"/>
    <w:rsid w:val="006D54A8"/>
    <w:rsid w:val="006D5635"/>
    <w:rsid w:val="006D6AD4"/>
    <w:rsid w:val="006D7350"/>
    <w:rsid w:val="006D74D9"/>
    <w:rsid w:val="006E012A"/>
    <w:rsid w:val="006E06EF"/>
    <w:rsid w:val="006E076F"/>
    <w:rsid w:val="006E1A01"/>
    <w:rsid w:val="006E23D1"/>
    <w:rsid w:val="006E25B8"/>
    <w:rsid w:val="006E2677"/>
    <w:rsid w:val="006E2743"/>
    <w:rsid w:val="006E37DA"/>
    <w:rsid w:val="006E4131"/>
    <w:rsid w:val="006E4238"/>
    <w:rsid w:val="006E455D"/>
    <w:rsid w:val="006E47E1"/>
    <w:rsid w:val="006E4C39"/>
    <w:rsid w:val="006E4D95"/>
    <w:rsid w:val="006E52FF"/>
    <w:rsid w:val="006E5D41"/>
    <w:rsid w:val="006E5E7F"/>
    <w:rsid w:val="006E6428"/>
    <w:rsid w:val="006E64C6"/>
    <w:rsid w:val="006E6A8A"/>
    <w:rsid w:val="006E6CFB"/>
    <w:rsid w:val="006E6E1F"/>
    <w:rsid w:val="006E705E"/>
    <w:rsid w:val="006E70F9"/>
    <w:rsid w:val="006E7115"/>
    <w:rsid w:val="006F02DF"/>
    <w:rsid w:val="006F082D"/>
    <w:rsid w:val="006F0ED0"/>
    <w:rsid w:val="006F1045"/>
    <w:rsid w:val="006F1109"/>
    <w:rsid w:val="006F14B0"/>
    <w:rsid w:val="006F261E"/>
    <w:rsid w:val="006F269E"/>
    <w:rsid w:val="006F294F"/>
    <w:rsid w:val="006F2E68"/>
    <w:rsid w:val="006F35D2"/>
    <w:rsid w:val="006F3ABB"/>
    <w:rsid w:val="006F3C70"/>
    <w:rsid w:val="006F3F88"/>
    <w:rsid w:val="006F40E4"/>
    <w:rsid w:val="006F4538"/>
    <w:rsid w:val="006F48DA"/>
    <w:rsid w:val="006F4EDA"/>
    <w:rsid w:val="006F4F09"/>
    <w:rsid w:val="006F52DF"/>
    <w:rsid w:val="006F54B9"/>
    <w:rsid w:val="006F555E"/>
    <w:rsid w:val="006F5F8C"/>
    <w:rsid w:val="006F6501"/>
    <w:rsid w:val="006F66F6"/>
    <w:rsid w:val="006F678D"/>
    <w:rsid w:val="006F6EFA"/>
    <w:rsid w:val="006F71B3"/>
    <w:rsid w:val="006F7379"/>
    <w:rsid w:val="006F76ED"/>
    <w:rsid w:val="006F7783"/>
    <w:rsid w:val="006F7BF5"/>
    <w:rsid w:val="006F7C8C"/>
    <w:rsid w:val="006F7F22"/>
    <w:rsid w:val="007010E9"/>
    <w:rsid w:val="007011D1"/>
    <w:rsid w:val="007012DB"/>
    <w:rsid w:val="00701468"/>
    <w:rsid w:val="00702180"/>
    <w:rsid w:val="007026A7"/>
    <w:rsid w:val="00702E77"/>
    <w:rsid w:val="00702F92"/>
    <w:rsid w:val="0070393B"/>
    <w:rsid w:val="00703BF8"/>
    <w:rsid w:val="00704070"/>
    <w:rsid w:val="007043B1"/>
    <w:rsid w:val="00704DDD"/>
    <w:rsid w:val="007057A9"/>
    <w:rsid w:val="0070592C"/>
    <w:rsid w:val="00705975"/>
    <w:rsid w:val="00706154"/>
    <w:rsid w:val="00706301"/>
    <w:rsid w:val="0070636E"/>
    <w:rsid w:val="00706A7A"/>
    <w:rsid w:val="00706DE1"/>
    <w:rsid w:val="00706F90"/>
    <w:rsid w:val="00707235"/>
    <w:rsid w:val="00707662"/>
    <w:rsid w:val="00707B14"/>
    <w:rsid w:val="007100BB"/>
    <w:rsid w:val="007103F5"/>
    <w:rsid w:val="007105D3"/>
    <w:rsid w:val="007109A8"/>
    <w:rsid w:val="00710AFC"/>
    <w:rsid w:val="00711228"/>
    <w:rsid w:val="007114AD"/>
    <w:rsid w:val="00711826"/>
    <w:rsid w:val="00711912"/>
    <w:rsid w:val="007121F4"/>
    <w:rsid w:val="00712448"/>
    <w:rsid w:val="007124AB"/>
    <w:rsid w:val="007128C5"/>
    <w:rsid w:val="00712BAC"/>
    <w:rsid w:val="00712F36"/>
    <w:rsid w:val="00713893"/>
    <w:rsid w:val="00713C44"/>
    <w:rsid w:val="00713C9A"/>
    <w:rsid w:val="00714BEF"/>
    <w:rsid w:val="00714EF6"/>
    <w:rsid w:val="00714F4F"/>
    <w:rsid w:val="007150EE"/>
    <w:rsid w:val="007151E5"/>
    <w:rsid w:val="00715395"/>
    <w:rsid w:val="00715562"/>
    <w:rsid w:val="0071569A"/>
    <w:rsid w:val="007157BE"/>
    <w:rsid w:val="00715CE1"/>
    <w:rsid w:val="00715F55"/>
    <w:rsid w:val="00715FD8"/>
    <w:rsid w:val="0071618F"/>
    <w:rsid w:val="00716C14"/>
    <w:rsid w:val="00716D29"/>
    <w:rsid w:val="007171C7"/>
    <w:rsid w:val="0071762D"/>
    <w:rsid w:val="00717F43"/>
    <w:rsid w:val="007204CC"/>
    <w:rsid w:val="007206CE"/>
    <w:rsid w:val="007209B7"/>
    <w:rsid w:val="00721173"/>
    <w:rsid w:val="0072176D"/>
    <w:rsid w:val="00722307"/>
    <w:rsid w:val="0072294C"/>
    <w:rsid w:val="00722BB7"/>
    <w:rsid w:val="00722EC8"/>
    <w:rsid w:val="00723004"/>
    <w:rsid w:val="00723C80"/>
    <w:rsid w:val="007241E4"/>
    <w:rsid w:val="0072435F"/>
    <w:rsid w:val="00724376"/>
    <w:rsid w:val="007244B0"/>
    <w:rsid w:val="00724667"/>
    <w:rsid w:val="00724A87"/>
    <w:rsid w:val="00725036"/>
    <w:rsid w:val="00725072"/>
    <w:rsid w:val="00725554"/>
    <w:rsid w:val="00725563"/>
    <w:rsid w:val="007257C2"/>
    <w:rsid w:val="00726049"/>
    <w:rsid w:val="007262E6"/>
    <w:rsid w:val="00726403"/>
    <w:rsid w:val="00727C0D"/>
    <w:rsid w:val="0073015B"/>
    <w:rsid w:val="0073037E"/>
    <w:rsid w:val="00730E42"/>
    <w:rsid w:val="00731246"/>
    <w:rsid w:val="00731625"/>
    <w:rsid w:val="007316E7"/>
    <w:rsid w:val="00731E57"/>
    <w:rsid w:val="00731E78"/>
    <w:rsid w:val="007323F4"/>
    <w:rsid w:val="00732430"/>
    <w:rsid w:val="00732BBD"/>
    <w:rsid w:val="00732C45"/>
    <w:rsid w:val="00733217"/>
    <w:rsid w:val="00733514"/>
    <w:rsid w:val="0073367F"/>
    <w:rsid w:val="00733CDB"/>
    <w:rsid w:val="00733FAB"/>
    <w:rsid w:val="00734DEE"/>
    <w:rsid w:val="00734F3C"/>
    <w:rsid w:val="00735256"/>
    <w:rsid w:val="00735359"/>
    <w:rsid w:val="00735648"/>
    <w:rsid w:val="00735668"/>
    <w:rsid w:val="007356BC"/>
    <w:rsid w:val="00735DE5"/>
    <w:rsid w:val="007362FB"/>
    <w:rsid w:val="00736304"/>
    <w:rsid w:val="00736D9B"/>
    <w:rsid w:val="00737375"/>
    <w:rsid w:val="007378E4"/>
    <w:rsid w:val="00737AFF"/>
    <w:rsid w:val="00737DE3"/>
    <w:rsid w:val="00740747"/>
    <w:rsid w:val="00740868"/>
    <w:rsid w:val="00740CD6"/>
    <w:rsid w:val="00740F7F"/>
    <w:rsid w:val="00741319"/>
    <w:rsid w:val="0074139A"/>
    <w:rsid w:val="0074198A"/>
    <w:rsid w:val="00741B12"/>
    <w:rsid w:val="007422D7"/>
    <w:rsid w:val="007423DC"/>
    <w:rsid w:val="0074253D"/>
    <w:rsid w:val="00742D19"/>
    <w:rsid w:val="00742E97"/>
    <w:rsid w:val="00742F57"/>
    <w:rsid w:val="0074318D"/>
    <w:rsid w:val="007433DA"/>
    <w:rsid w:val="00743509"/>
    <w:rsid w:val="0074398A"/>
    <w:rsid w:val="0074409E"/>
    <w:rsid w:val="007449CC"/>
    <w:rsid w:val="00744BCC"/>
    <w:rsid w:val="00744E79"/>
    <w:rsid w:val="00744FFF"/>
    <w:rsid w:val="007454D8"/>
    <w:rsid w:val="00745A6B"/>
    <w:rsid w:val="00745C5F"/>
    <w:rsid w:val="00746354"/>
    <w:rsid w:val="00746589"/>
    <w:rsid w:val="00746F32"/>
    <w:rsid w:val="00747C84"/>
    <w:rsid w:val="007507F7"/>
    <w:rsid w:val="0075092D"/>
    <w:rsid w:val="00751A7F"/>
    <w:rsid w:val="00751B96"/>
    <w:rsid w:val="00751C8F"/>
    <w:rsid w:val="00751F71"/>
    <w:rsid w:val="007520E3"/>
    <w:rsid w:val="00752416"/>
    <w:rsid w:val="00752460"/>
    <w:rsid w:val="00752DDC"/>
    <w:rsid w:val="00753002"/>
    <w:rsid w:val="00753303"/>
    <w:rsid w:val="00753D37"/>
    <w:rsid w:val="00754B24"/>
    <w:rsid w:val="00754CC7"/>
    <w:rsid w:val="0075502E"/>
    <w:rsid w:val="007550A9"/>
    <w:rsid w:val="007550D6"/>
    <w:rsid w:val="007553E4"/>
    <w:rsid w:val="00755614"/>
    <w:rsid w:val="00755C52"/>
    <w:rsid w:val="00755CED"/>
    <w:rsid w:val="00755DC3"/>
    <w:rsid w:val="00756025"/>
    <w:rsid w:val="00756207"/>
    <w:rsid w:val="00756439"/>
    <w:rsid w:val="0075684D"/>
    <w:rsid w:val="00757252"/>
    <w:rsid w:val="007572AA"/>
    <w:rsid w:val="0075749D"/>
    <w:rsid w:val="007603B8"/>
    <w:rsid w:val="007605FA"/>
    <w:rsid w:val="0076099C"/>
    <w:rsid w:val="00760F16"/>
    <w:rsid w:val="007611DF"/>
    <w:rsid w:val="007618A7"/>
    <w:rsid w:val="007618F7"/>
    <w:rsid w:val="00761BD8"/>
    <w:rsid w:val="00761BF4"/>
    <w:rsid w:val="00761E4E"/>
    <w:rsid w:val="00762193"/>
    <w:rsid w:val="007629D4"/>
    <w:rsid w:val="007631C6"/>
    <w:rsid w:val="007638F0"/>
    <w:rsid w:val="0076470E"/>
    <w:rsid w:val="00764894"/>
    <w:rsid w:val="00764B2F"/>
    <w:rsid w:val="0076514C"/>
    <w:rsid w:val="007652E1"/>
    <w:rsid w:val="00765A60"/>
    <w:rsid w:val="00765D3C"/>
    <w:rsid w:val="00765E1E"/>
    <w:rsid w:val="0076636F"/>
    <w:rsid w:val="0076656C"/>
    <w:rsid w:val="00766571"/>
    <w:rsid w:val="00766AEC"/>
    <w:rsid w:val="00766D9B"/>
    <w:rsid w:val="00767A35"/>
    <w:rsid w:val="00767B20"/>
    <w:rsid w:val="00767C20"/>
    <w:rsid w:val="0077037E"/>
    <w:rsid w:val="007703CE"/>
    <w:rsid w:val="00770454"/>
    <w:rsid w:val="00771AEF"/>
    <w:rsid w:val="00772D32"/>
    <w:rsid w:val="00773262"/>
    <w:rsid w:val="007733BA"/>
    <w:rsid w:val="00773565"/>
    <w:rsid w:val="0077384A"/>
    <w:rsid w:val="00773A8E"/>
    <w:rsid w:val="00773B1D"/>
    <w:rsid w:val="00773B56"/>
    <w:rsid w:val="00773C89"/>
    <w:rsid w:val="00773CB9"/>
    <w:rsid w:val="00775274"/>
    <w:rsid w:val="0077550B"/>
    <w:rsid w:val="0077599D"/>
    <w:rsid w:val="00775AB3"/>
    <w:rsid w:val="00775BC4"/>
    <w:rsid w:val="00775F2C"/>
    <w:rsid w:val="007760A8"/>
    <w:rsid w:val="00776121"/>
    <w:rsid w:val="0077641C"/>
    <w:rsid w:val="007764E1"/>
    <w:rsid w:val="007769E5"/>
    <w:rsid w:val="00777973"/>
    <w:rsid w:val="0078029A"/>
    <w:rsid w:val="0078029D"/>
    <w:rsid w:val="0078135A"/>
    <w:rsid w:val="00781516"/>
    <w:rsid w:val="00781635"/>
    <w:rsid w:val="00781DAE"/>
    <w:rsid w:val="00781EB3"/>
    <w:rsid w:val="00782645"/>
    <w:rsid w:val="00782AED"/>
    <w:rsid w:val="00782D61"/>
    <w:rsid w:val="007833BB"/>
    <w:rsid w:val="00783BDC"/>
    <w:rsid w:val="0078469D"/>
    <w:rsid w:val="007849DC"/>
    <w:rsid w:val="00784A7E"/>
    <w:rsid w:val="00784BD9"/>
    <w:rsid w:val="00784D65"/>
    <w:rsid w:val="00784E06"/>
    <w:rsid w:val="00784E52"/>
    <w:rsid w:val="00785971"/>
    <w:rsid w:val="00785980"/>
    <w:rsid w:val="00785B2A"/>
    <w:rsid w:val="00785F08"/>
    <w:rsid w:val="00786359"/>
    <w:rsid w:val="007864E0"/>
    <w:rsid w:val="00786909"/>
    <w:rsid w:val="00786D3B"/>
    <w:rsid w:val="00786D53"/>
    <w:rsid w:val="0078749A"/>
    <w:rsid w:val="00787627"/>
    <w:rsid w:val="00787B11"/>
    <w:rsid w:val="00787E1A"/>
    <w:rsid w:val="00787F2C"/>
    <w:rsid w:val="007905B0"/>
    <w:rsid w:val="0079085A"/>
    <w:rsid w:val="00790ED6"/>
    <w:rsid w:val="00790EDF"/>
    <w:rsid w:val="007923F7"/>
    <w:rsid w:val="00792BB9"/>
    <w:rsid w:val="00792C03"/>
    <w:rsid w:val="00793AC8"/>
    <w:rsid w:val="00793DC9"/>
    <w:rsid w:val="00793FF2"/>
    <w:rsid w:val="0079443F"/>
    <w:rsid w:val="007954F1"/>
    <w:rsid w:val="007955E9"/>
    <w:rsid w:val="007959E2"/>
    <w:rsid w:val="007962CA"/>
    <w:rsid w:val="00796407"/>
    <w:rsid w:val="007965B4"/>
    <w:rsid w:val="007965BD"/>
    <w:rsid w:val="00796C38"/>
    <w:rsid w:val="00797344"/>
    <w:rsid w:val="00797CAF"/>
    <w:rsid w:val="007A04BE"/>
    <w:rsid w:val="007A0615"/>
    <w:rsid w:val="007A06C7"/>
    <w:rsid w:val="007A0AF8"/>
    <w:rsid w:val="007A0EB9"/>
    <w:rsid w:val="007A133C"/>
    <w:rsid w:val="007A1519"/>
    <w:rsid w:val="007A1992"/>
    <w:rsid w:val="007A2565"/>
    <w:rsid w:val="007A2585"/>
    <w:rsid w:val="007A261B"/>
    <w:rsid w:val="007A2C37"/>
    <w:rsid w:val="007A3363"/>
    <w:rsid w:val="007A3896"/>
    <w:rsid w:val="007A43AD"/>
    <w:rsid w:val="007A5629"/>
    <w:rsid w:val="007A5D99"/>
    <w:rsid w:val="007A5F06"/>
    <w:rsid w:val="007A5F78"/>
    <w:rsid w:val="007A6241"/>
    <w:rsid w:val="007A6501"/>
    <w:rsid w:val="007A6859"/>
    <w:rsid w:val="007A6936"/>
    <w:rsid w:val="007A6BEA"/>
    <w:rsid w:val="007A6CE4"/>
    <w:rsid w:val="007A6E9C"/>
    <w:rsid w:val="007A73FC"/>
    <w:rsid w:val="007A7615"/>
    <w:rsid w:val="007A77BF"/>
    <w:rsid w:val="007A7B38"/>
    <w:rsid w:val="007B039E"/>
    <w:rsid w:val="007B0A46"/>
    <w:rsid w:val="007B0A7F"/>
    <w:rsid w:val="007B10F4"/>
    <w:rsid w:val="007B1398"/>
    <w:rsid w:val="007B16C1"/>
    <w:rsid w:val="007B1836"/>
    <w:rsid w:val="007B18DE"/>
    <w:rsid w:val="007B1D46"/>
    <w:rsid w:val="007B1DFF"/>
    <w:rsid w:val="007B2073"/>
    <w:rsid w:val="007B247E"/>
    <w:rsid w:val="007B2F6B"/>
    <w:rsid w:val="007B2FEC"/>
    <w:rsid w:val="007B2FFE"/>
    <w:rsid w:val="007B302D"/>
    <w:rsid w:val="007B32FE"/>
    <w:rsid w:val="007B3307"/>
    <w:rsid w:val="007B395B"/>
    <w:rsid w:val="007B3A1D"/>
    <w:rsid w:val="007B3C64"/>
    <w:rsid w:val="007B420B"/>
    <w:rsid w:val="007B47A1"/>
    <w:rsid w:val="007B4C96"/>
    <w:rsid w:val="007B4DDD"/>
    <w:rsid w:val="007B501B"/>
    <w:rsid w:val="007B50B5"/>
    <w:rsid w:val="007B581D"/>
    <w:rsid w:val="007B5A16"/>
    <w:rsid w:val="007B5CD8"/>
    <w:rsid w:val="007B5D8F"/>
    <w:rsid w:val="007B6067"/>
    <w:rsid w:val="007B6974"/>
    <w:rsid w:val="007B6BA3"/>
    <w:rsid w:val="007B6EB2"/>
    <w:rsid w:val="007B777A"/>
    <w:rsid w:val="007B78C8"/>
    <w:rsid w:val="007B7A28"/>
    <w:rsid w:val="007C00BF"/>
    <w:rsid w:val="007C0278"/>
    <w:rsid w:val="007C0664"/>
    <w:rsid w:val="007C07BA"/>
    <w:rsid w:val="007C0A81"/>
    <w:rsid w:val="007C0C29"/>
    <w:rsid w:val="007C0F80"/>
    <w:rsid w:val="007C1660"/>
    <w:rsid w:val="007C1D73"/>
    <w:rsid w:val="007C205C"/>
    <w:rsid w:val="007C2113"/>
    <w:rsid w:val="007C22FF"/>
    <w:rsid w:val="007C2328"/>
    <w:rsid w:val="007C321C"/>
    <w:rsid w:val="007C32CF"/>
    <w:rsid w:val="007C3368"/>
    <w:rsid w:val="007C3AF9"/>
    <w:rsid w:val="007C3DE5"/>
    <w:rsid w:val="007C4F8A"/>
    <w:rsid w:val="007C5193"/>
    <w:rsid w:val="007C547F"/>
    <w:rsid w:val="007C561F"/>
    <w:rsid w:val="007C5945"/>
    <w:rsid w:val="007C5AC1"/>
    <w:rsid w:val="007C5B55"/>
    <w:rsid w:val="007C5F3E"/>
    <w:rsid w:val="007C6202"/>
    <w:rsid w:val="007C62E6"/>
    <w:rsid w:val="007C6332"/>
    <w:rsid w:val="007C642A"/>
    <w:rsid w:val="007C656A"/>
    <w:rsid w:val="007C67C0"/>
    <w:rsid w:val="007C7205"/>
    <w:rsid w:val="007C73F9"/>
    <w:rsid w:val="007C789C"/>
    <w:rsid w:val="007C7A9D"/>
    <w:rsid w:val="007D001A"/>
    <w:rsid w:val="007D004C"/>
    <w:rsid w:val="007D00DF"/>
    <w:rsid w:val="007D0232"/>
    <w:rsid w:val="007D0281"/>
    <w:rsid w:val="007D0BCA"/>
    <w:rsid w:val="007D0DFC"/>
    <w:rsid w:val="007D0E56"/>
    <w:rsid w:val="007D14C1"/>
    <w:rsid w:val="007D1C34"/>
    <w:rsid w:val="007D20A4"/>
    <w:rsid w:val="007D28CE"/>
    <w:rsid w:val="007D2E12"/>
    <w:rsid w:val="007D31AA"/>
    <w:rsid w:val="007D3852"/>
    <w:rsid w:val="007D39BC"/>
    <w:rsid w:val="007D408D"/>
    <w:rsid w:val="007D40AA"/>
    <w:rsid w:val="007D428C"/>
    <w:rsid w:val="007D4328"/>
    <w:rsid w:val="007D46ED"/>
    <w:rsid w:val="007D4B52"/>
    <w:rsid w:val="007D4E45"/>
    <w:rsid w:val="007D53B1"/>
    <w:rsid w:val="007D5620"/>
    <w:rsid w:val="007D59B3"/>
    <w:rsid w:val="007D5A55"/>
    <w:rsid w:val="007D5C30"/>
    <w:rsid w:val="007D5D81"/>
    <w:rsid w:val="007D5E2B"/>
    <w:rsid w:val="007D634B"/>
    <w:rsid w:val="007D6468"/>
    <w:rsid w:val="007D68E7"/>
    <w:rsid w:val="007D70DA"/>
    <w:rsid w:val="007D71E9"/>
    <w:rsid w:val="007D7A26"/>
    <w:rsid w:val="007E018E"/>
    <w:rsid w:val="007E0246"/>
    <w:rsid w:val="007E06BF"/>
    <w:rsid w:val="007E0D63"/>
    <w:rsid w:val="007E13AE"/>
    <w:rsid w:val="007E14E5"/>
    <w:rsid w:val="007E18EF"/>
    <w:rsid w:val="007E1DFC"/>
    <w:rsid w:val="007E2268"/>
    <w:rsid w:val="007E22C2"/>
    <w:rsid w:val="007E2514"/>
    <w:rsid w:val="007E2BDC"/>
    <w:rsid w:val="007E3248"/>
    <w:rsid w:val="007E3750"/>
    <w:rsid w:val="007E3D7F"/>
    <w:rsid w:val="007E3E04"/>
    <w:rsid w:val="007E3E38"/>
    <w:rsid w:val="007E3E47"/>
    <w:rsid w:val="007E4077"/>
    <w:rsid w:val="007E40B8"/>
    <w:rsid w:val="007E4500"/>
    <w:rsid w:val="007E4757"/>
    <w:rsid w:val="007E4FCC"/>
    <w:rsid w:val="007E512C"/>
    <w:rsid w:val="007E5391"/>
    <w:rsid w:val="007E54CC"/>
    <w:rsid w:val="007E5C7B"/>
    <w:rsid w:val="007E658C"/>
    <w:rsid w:val="007E6A92"/>
    <w:rsid w:val="007E6D2B"/>
    <w:rsid w:val="007E6EAF"/>
    <w:rsid w:val="007E6F51"/>
    <w:rsid w:val="007E72AD"/>
    <w:rsid w:val="007E7339"/>
    <w:rsid w:val="007E754A"/>
    <w:rsid w:val="007E7A3E"/>
    <w:rsid w:val="007F0EF1"/>
    <w:rsid w:val="007F2C24"/>
    <w:rsid w:val="007F349D"/>
    <w:rsid w:val="007F357C"/>
    <w:rsid w:val="007F3AF3"/>
    <w:rsid w:val="007F3DF5"/>
    <w:rsid w:val="007F3EAD"/>
    <w:rsid w:val="007F3EE9"/>
    <w:rsid w:val="007F4CBD"/>
    <w:rsid w:val="007F4D4A"/>
    <w:rsid w:val="007F5090"/>
    <w:rsid w:val="007F5D64"/>
    <w:rsid w:val="007F65BF"/>
    <w:rsid w:val="007F6721"/>
    <w:rsid w:val="007F7143"/>
    <w:rsid w:val="007F76C8"/>
    <w:rsid w:val="007F7C82"/>
    <w:rsid w:val="007F7E30"/>
    <w:rsid w:val="007F7E61"/>
    <w:rsid w:val="00800040"/>
    <w:rsid w:val="00800115"/>
    <w:rsid w:val="008001BA"/>
    <w:rsid w:val="00800B86"/>
    <w:rsid w:val="00800B9B"/>
    <w:rsid w:val="00800E51"/>
    <w:rsid w:val="0080157A"/>
    <w:rsid w:val="00801D4A"/>
    <w:rsid w:val="00802273"/>
    <w:rsid w:val="00802863"/>
    <w:rsid w:val="00802C73"/>
    <w:rsid w:val="0080341D"/>
    <w:rsid w:val="00803819"/>
    <w:rsid w:val="00803A7B"/>
    <w:rsid w:val="00803BB1"/>
    <w:rsid w:val="00803C50"/>
    <w:rsid w:val="00803CAA"/>
    <w:rsid w:val="00803CC5"/>
    <w:rsid w:val="00803EB1"/>
    <w:rsid w:val="00804685"/>
    <w:rsid w:val="00804DB3"/>
    <w:rsid w:val="008066D3"/>
    <w:rsid w:val="00806992"/>
    <w:rsid w:val="00806E50"/>
    <w:rsid w:val="00807144"/>
    <w:rsid w:val="008072C5"/>
    <w:rsid w:val="0080780C"/>
    <w:rsid w:val="00807B89"/>
    <w:rsid w:val="00807C41"/>
    <w:rsid w:val="00810198"/>
    <w:rsid w:val="0081025F"/>
    <w:rsid w:val="0081098D"/>
    <w:rsid w:val="00811050"/>
    <w:rsid w:val="00811C94"/>
    <w:rsid w:val="00811D16"/>
    <w:rsid w:val="008120CF"/>
    <w:rsid w:val="008123A2"/>
    <w:rsid w:val="00812BA3"/>
    <w:rsid w:val="00812C24"/>
    <w:rsid w:val="00812CDD"/>
    <w:rsid w:val="00814296"/>
    <w:rsid w:val="0081446E"/>
    <w:rsid w:val="008144E5"/>
    <w:rsid w:val="008146D8"/>
    <w:rsid w:val="0081496E"/>
    <w:rsid w:val="00814CB4"/>
    <w:rsid w:val="00814DEA"/>
    <w:rsid w:val="00814FE4"/>
    <w:rsid w:val="0081533A"/>
    <w:rsid w:val="00815A49"/>
    <w:rsid w:val="00815EB5"/>
    <w:rsid w:val="00815FD1"/>
    <w:rsid w:val="008162B5"/>
    <w:rsid w:val="0081645A"/>
    <w:rsid w:val="00816529"/>
    <w:rsid w:val="008169A8"/>
    <w:rsid w:val="00816E20"/>
    <w:rsid w:val="00816E42"/>
    <w:rsid w:val="008171FC"/>
    <w:rsid w:val="00817F7A"/>
    <w:rsid w:val="00820426"/>
    <w:rsid w:val="008209FF"/>
    <w:rsid w:val="00820AB8"/>
    <w:rsid w:val="00820D02"/>
    <w:rsid w:val="00821327"/>
    <w:rsid w:val="00821560"/>
    <w:rsid w:val="008218D8"/>
    <w:rsid w:val="00821FAA"/>
    <w:rsid w:val="00822370"/>
    <w:rsid w:val="00822646"/>
    <w:rsid w:val="0082264F"/>
    <w:rsid w:val="00822708"/>
    <w:rsid w:val="00822BD6"/>
    <w:rsid w:val="00823017"/>
    <w:rsid w:val="0082330F"/>
    <w:rsid w:val="00823497"/>
    <w:rsid w:val="008234B5"/>
    <w:rsid w:val="00823B06"/>
    <w:rsid w:val="00823CD4"/>
    <w:rsid w:val="008240C1"/>
    <w:rsid w:val="0082418C"/>
    <w:rsid w:val="008242B1"/>
    <w:rsid w:val="00824C18"/>
    <w:rsid w:val="00824E3B"/>
    <w:rsid w:val="00825794"/>
    <w:rsid w:val="008259F2"/>
    <w:rsid w:val="00825B65"/>
    <w:rsid w:val="00826410"/>
    <w:rsid w:val="00826474"/>
    <w:rsid w:val="00826881"/>
    <w:rsid w:val="008268FB"/>
    <w:rsid w:val="0082690B"/>
    <w:rsid w:val="00826C92"/>
    <w:rsid w:val="00826DF7"/>
    <w:rsid w:val="008272BF"/>
    <w:rsid w:val="00827436"/>
    <w:rsid w:val="008275DB"/>
    <w:rsid w:val="0082761C"/>
    <w:rsid w:val="0082790D"/>
    <w:rsid w:val="00827C8A"/>
    <w:rsid w:val="00827DDC"/>
    <w:rsid w:val="0083074C"/>
    <w:rsid w:val="00830B00"/>
    <w:rsid w:val="00830BA5"/>
    <w:rsid w:val="00831809"/>
    <w:rsid w:val="00832476"/>
    <w:rsid w:val="0083280A"/>
    <w:rsid w:val="0083314C"/>
    <w:rsid w:val="00833510"/>
    <w:rsid w:val="00833695"/>
    <w:rsid w:val="00833898"/>
    <w:rsid w:val="008339E8"/>
    <w:rsid w:val="00833F90"/>
    <w:rsid w:val="0083417A"/>
    <w:rsid w:val="00834A8E"/>
    <w:rsid w:val="00835576"/>
    <w:rsid w:val="00835BEB"/>
    <w:rsid w:val="00835F69"/>
    <w:rsid w:val="00836081"/>
    <w:rsid w:val="008366B3"/>
    <w:rsid w:val="00837455"/>
    <w:rsid w:val="008377CD"/>
    <w:rsid w:val="00840379"/>
    <w:rsid w:val="00840418"/>
    <w:rsid w:val="00840B2F"/>
    <w:rsid w:val="00840D7B"/>
    <w:rsid w:val="00841239"/>
    <w:rsid w:val="008412A7"/>
    <w:rsid w:val="008413D0"/>
    <w:rsid w:val="008417AC"/>
    <w:rsid w:val="008419C6"/>
    <w:rsid w:val="00841B39"/>
    <w:rsid w:val="0084208F"/>
    <w:rsid w:val="00842104"/>
    <w:rsid w:val="00842775"/>
    <w:rsid w:val="00842E06"/>
    <w:rsid w:val="00843873"/>
    <w:rsid w:val="00843EF2"/>
    <w:rsid w:val="0084402A"/>
    <w:rsid w:val="0084414A"/>
    <w:rsid w:val="00844253"/>
    <w:rsid w:val="008444BC"/>
    <w:rsid w:val="00844AC9"/>
    <w:rsid w:val="00844B7E"/>
    <w:rsid w:val="00844C71"/>
    <w:rsid w:val="00844CCE"/>
    <w:rsid w:val="00844EF3"/>
    <w:rsid w:val="00845839"/>
    <w:rsid w:val="008461E9"/>
    <w:rsid w:val="00846243"/>
    <w:rsid w:val="008466FC"/>
    <w:rsid w:val="008467D9"/>
    <w:rsid w:val="00846820"/>
    <w:rsid w:val="00846A36"/>
    <w:rsid w:val="00846B15"/>
    <w:rsid w:val="00846C71"/>
    <w:rsid w:val="00846C7F"/>
    <w:rsid w:val="00846FEE"/>
    <w:rsid w:val="008470CA"/>
    <w:rsid w:val="00847218"/>
    <w:rsid w:val="00847665"/>
    <w:rsid w:val="00847691"/>
    <w:rsid w:val="0084791F"/>
    <w:rsid w:val="00847E72"/>
    <w:rsid w:val="00847F84"/>
    <w:rsid w:val="00850883"/>
    <w:rsid w:val="0085134E"/>
    <w:rsid w:val="008517F8"/>
    <w:rsid w:val="00851DEA"/>
    <w:rsid w:val="00851EF1"/>
    <w:rsid w:val="0085237D"/>
    <w:rsid w:val="00852475"/>
    <w:rsid w:val="00852C64"/>
    <w:rsid w:val="00853223"/>
    <w:rsid w:val="00853B81"/>
    <w:rsid w:val="008544E9"/>
    <w:rsid w:val="00854723"/>
    <w:rsid w:val="00854D5F"/>
    <w:rsid w:val="00854EFA"/>
    <w:rsid w:val="00854F96"/>
    <w:rsid w:val="008550F0"/>
    <w:rsid w:val="00855A0C"/>
    <w:rsid w:val="00855A88"/>
    <w:rsid w:val="00855B43"/>
    <w:rsid w:val="00855D64"/>
    <w:rsid w:val="008560AF"/>
    <w:rsid w:val="00856B33"/>
    <w:rsid w:val="00856CCD"/>
    <w:rsid w:val="00856CF8"/>
    <w:rsid w:val="00856E90"/>
    <w:rsid w:val="00856FB6"/>
    <w:rsid w:val="0085720A"/>
    <w:rsid w:val="00857684"/>
    <w:rsid w:val="00857CD5"/>
    <w:rsid w:val="008600BA"/>
    <w:rsid w:val="00860420"/>
    <w:rsid w:val="00860554"/>
    <w:rsid w:val="008605BE"/>
    <w:rsid w:val="008607DF"/>
    <w:rsid w:val="008607E0"/>
    <w:rsid w:val="00860C28"/>
    <w:rsid w:val="00860EB7"/>
    <w:rsid w:val="00861504"/>
    <w:rsid w:val="008619B5"/>
    <w:rsid w:val="00861A0D"/>
    <w:rsid w:val="00861A69"/>
    <w:rsid w:val="00862111"/>
    <w:rsid w:val="008625A7"/>
    <w:rsid w:val="0086270E"/>
    <w:rsid w:val="00862AE2"/>
    <w:rsid w:val="00862B8D"/>
    <w:rsid w:val="00862C99"/>
    <w:rsid w:val="00862F62"/>
    <w:rsid w:val="0086333E"/>
    <w:rsid w:val="00863828"/>
    <w:rsid w:val="00863CEE"/>
    <w:rsid w:val="00863EF8"/>
    <w:rsid w:val="00864021"/>
    <w:rsid w:val="0086408C"/>
    <w:rsid w:val="00864748"/>
    <w:rsid w:val="00864ACE"/>
    <w:rsid w:val="00865053"/>
    <w:rsid w:val="0086505A"/>
    <w:rsid w:val="0086522B"/>
    <w:rsid w:val="0086558D"/>
    <w:rsid w:val="00865D46"/>
    <w:rsid w:val="00865E84"/>
    <w:rsid w:val="00866FBE"/>
    <w:rsid w:val="0086722E"/>
    <w:rsid w:val="00867768"/>
    <w:rsid w:val="00867A6C"/>
    <w:rsid w:val="00870E78"/>
    <w:rsid w:val="00871047"/>
    <w:rsid w:val="0087111F"/>
    <w:rsid w:val="008713E9"/>
    <w:rsid w:val="0087143E"/>
    <w:rsid w:val="00871493"/>
    <w:rsid w:val="00871585"/>
    <w:rsid w:val="00871606"/>
    <w:rsid w:val="00871C56"/>
    <w:rsid w:val="008726D2"/>
    <w:rsid w:val="00872B0E"/>
    <w:rsid w:val="00872C9E"/>
    <w:rsid w:val="008741FF"/>
    <w:rsid w:val="008742C2"/>
    <w:rsid w:val="00874A7F"/>
    <w:rsid w:val="00874C65"/>
    <w:rsid w:val="008752D1"/>
    <w:rsid w:val="008755AA"/>
    <w:rsid w:val="00875789"/>
    <w:rsid w:val="008759B8"/>
    <w:rsid w:val="00875EB7"/>
    <w:rsid w:val="008765BF"/>
    <w:rsid w:val="00876674"/>
    <w:rsid w:val="00876A14"/>
    <w:rsid w:val="00876D5E"/>
    <w:rsid w:val="00876EEC"/>
    <w:rsid w:val="0087727F"/>
    <w:rsid w:val="00877428"/>
    <w:rsid w:val="00877928"/>
    <w:rsid w:val="00877E25"/>
    <w:rsid w:val="008802D3"/>
    <w:rsid w:val="00880388"/>
    <w:rsid w:val="00880F75"/>
    <w:rsid w:val="00880FDC"/>
    <w:rsid w:val="00881B4B"/>
    <w:rsid w:val="00881CD0"/>
    <w:rsid w:val="0088207A"/>
    <w:rsid w:val="00882230"/>
    <w:rsid w:val="0088237B"/>
    <w:rsid w:val="0088254A"/>
    <w:rsid w:val="0088258A"/>
    <w:rsid w:val="00882A3D"/>
    <w:rsid w:val="00883558"/>
    <w:rsid w:val="008836B3"/>
    <w:rsid w:val="008836FC"/>
    <w:rsid w:val="008837AA"/>
    <w:rsid w:val="00883A02"/>
    <w:rsid w:val="00883CBE"/>
    <w:rsid w:val="00883D8A"/>
    <w:rsid w:val="00884259"/>
    <w:rsid w:val="00884BE7"/>
    <w:rsid w:val="008856A6"/>
    <w:rsid w:val="00886864"/>
    <w:rsid w:val="00886905"/>
    <w:rsid w:val="00886BA5"/>
    <w:rsid w:val="00887918"/>
    <w:rsid w:val="00887BC1"/>
    <w:rsid w:val="00887D73"/>
    <w:rsid w:val="00887DAA"/>
    <w:rsid w:val="00887E30"/>
    <w:rsid w:val="00887EBB"/>
    <w:rsid w:val="00890626"/>
    <w:rsid w:val="00890AA9"/>
    <w:rsid w:val="0089114E"/>
    <w:rsid w:val="008912CE"/>
    <w:rsid w:val="00891778"/>
    <w:rsid w:val="008917BF"/>
    <w:rsid w:val="00892706"/>
    <w:rsid w:val="008931B0"/>
    <w:rsid w:val="008933CB"/>
    <w:rsid w:val="0089381D"/>
    <w:rsid w:val="00893AEB"/>
    <w:rsid w:val="008945AA"/>
    <w:rsid w:val="0089489F"/>
    <w:rsid w:val="008948B1"/>
    <w:rsid w:val="00894A9D"/>
    <w:rsid w:val="00894FB7"/>
    <w:rsid w:val="0089601B"/>
    <w:rsid w:val="00896184"/>
    <w:rsid w:val="008965C7"/>
    <w:rsid w:val="00896F33"/>
    <w:rsid w:val="00897417"/>
    <w:rsid w:val="00897763"/>
    <w:rsid w:val="008A0536"/>
    <w:rsid w:val="008A0C20"/>
    <w:rsid w:val="008A10AD"/>
    <w:rsid w:val="008A15F9"/>
    <w:rsid w:val="008A1BF8"/>
    <w:rsid w:val="008A1CC4"/>
    <w:rsid w:val="008A2222"/>
    <w:rsid w:val="008A268F"/>
    <w:rsid w:val="008A34DD"/>
    <w:rsid w:val="008A3644"/>
    <w:rsid w:val="008A3C6F"/>
    <w:rsid w:val="008A4500"/>
    <w:rsid w:val="008A4A3E"/>
    <w:rsid w:val="008A535F"/>
    <w:rsid w:val="008A558A"/>
    <w:rsid w:val="008A5B08"/>
    <w:rsid w:val="008A646B"/>
    <w:rsid w:val="008A679F"/>
    <w:rsid w:val="008A6997"/>
    <w:rsid w:val="008A7424"/>
    <w:rsid w:val="008A769F"/>
    <w:rsid w:val="008B03BD"/>
    <w:rsid w:val="008B03EB"/>
    <w:rsid w:val="008B06CC"/>
    <w:rsid w:val="008B0D7B"/>
    <w:rsid w:val="008B0FD3"/>
    <w:rsid w:val="008B126F"/>
    <w:rsid w:val="008B1B9D"/>
    <w:rsid w:val="008B1E89"/>
    <w:rsid w:val="008B20EC"/>
    <w:rsid w:val="008B301A"/>
    <w:rsid w:val="008B3A1D"/>
    <w:rsid w:val="008B3C56"/>
    <w:rsid w:val="008B3D9E"/>
    <w:rsid w:val="008B3E2B"/>
    <w:rsid w:val="008B4109"/>
    <w:rsid w:val="008B4BC6"/>
    <w:rsid w:val="008B51D8"/>
    <w:rsid w:val="008B5967"/>
    <w:rsid w:val="008B646B"/>
    <w:rsid w:val="008B663B"/>
    <w:rsid w:val="008B67EE"/>
    <w:rsid w:val="008B712B"/>
    <w:rsid w:val="008B7491"/>
    <w:rsid w:val="008B7A68"/>
    <w:rsid w:val="008B7EC0"/>
    <w:rsid w:val="008C034E"/>
    <w:rsid w:val="008C03DC"/>
    <w:rsid w:val="008C054E"/>
    <w:rsid w:val="008C0618"/>
    <w:rsid w:val="008C0FD2"/>
    <w:rsid w:val="008C118C"/>
    <w:rsid w:val="008C17F3"/>
    <w:rsid w:val="008C1861"/>
    <w:rsid w:val="008C1B18"/>
    <w:rsid w:val="008C20F4"/>
    <w:rsid w:val="008C2475"/>
    <w:rsid w:val="008C2DED"/>
    <w:rsid w:val="008C2EAF"/>
    <w:rsid w:val="008C3E60"/>
    <w:rsid w:val="008C451F"/>
    <w:rsid w:val="008C4682"/>
    <w:rsid w:val="008C503A"/>
    <w:rsid w:val="008C557E"/>
    <w:rsid w:val="008C558E"/>
    <w:rsid w:val="008C5C17"/>
    <w:rsid w:val="008C61A9"/>
    <w:rsid w:val="008C7236"/>
    <w:rsid w:val="008C7A4B"/>
    <w:rsid w:val="008C7A96"/>
    <w:rsid w:val="008C7CB4"/>
    <w:rsid w:val="008C7CE4"/>
    <w:rsid w:val="008D004B"/>
    <w:rsid w:val="008D0072"/>
    <w:rsid w:val="008D0125"/>
    <w:rsid w:val="008D01BA"/>
    <w:rsid w:val="008D027F"/>
    <w:rsid w:val="008D0C2C"/>
    <w:rsid w:val="008D0D0B"/>
    <w:rsid w:val="008D1179"/>
    <w:rsid w:val="008D152C"/>
    <w:rsid w:val="008D21C0"/>
    <w:rsid w:val="008D22E4"/>
    <w:rsid w:val="008D2385"/>
    <w:rsid w:val="008D28BD"/>
    <w:rsid w:val="008D3649"/>
    <w:rsid w:val="008D39A7"/>
    <w:rsid w:val="008D3AE4"/>
    <w:rsid w:val="008D3C77"/>
    <w:rsid w:val="008D3F6B"/>
    <w:rsid w:val="008D3F70"/>
    <w:rsid w:val="008D4203"/>
    <w:rsid w:val="008D4C53"/>
    <w:rsid w:val="008D4CE3"/>
    <w:rsid w:val="008D5C46"/>
    <w:rsid w:val="008D5CF5"/>
    <w:rsid w:val="008D61CC"/>
    <w:rsid w:val="008D6EBB"/>
    <w:rsid w:val="008D714D"/>
    <w:rsid w:val="008D782A"/>
    <w:rsid w:val="008E0985"/>
    <w:rsid w:val="008E0C2B"/>
    <w:rsid w:val="008E0C76"/>
    <w:rsid w:val="008E1235"/>
    <w:rsid w:val="008E14F2"/>
    <w:rsid w:val="008E156F"/>
    <w:rsid w:val="008E161B"/>
    <w:rsid w:val="008E174B"/>
    <w:rsid w:val="008E17BA"/>
    <w:rsid w:val="008E1D46"/>
    <w:rsid w:val="008E25BB"/>
    <w:rsid w:val="008E2612"/>
    <w:rsid w:val="008E2716"/>
    <w:rsid w:val="008E2AEF"/>
    <w:rsid w:val="008E2CCE"/>
    <w:rsid w:val="008E309B"/>
    <w:rsid w:val="008E309C"/>
    <w:rsid w:val="008E30DC"/>
    <w:rsid w:val="008E3206"/>
    <w:rsid w:val="008E365D"/>
    <w:rsid w:val="008E3C15"/>
    <w:rsid w:val="008E4031"/>
    <w:rsid w:val="008E457D"/>
    <w:rsid w:val="008E4E5A"/>
    <w:rsid w:val="008E4EDF"/>
    <w:rsid w:val="008E523D"/>
    <w:rsid w:val="008E5596"/>
    <w:rsid w:val="008E5A86"/>
    <w:rsid w:val="008E5A8A"/>
    <w:rsid w:val="008E5B4D"/>
    <w:rsid w:val="008E5E62"/>
    <w:rsid w:val="008E61A4"/>
    <w:rsid w:val="008E64CF"/>
    <w:rsid w:val="008E659C"/>
    <w:rsid w:val="008E6BD5"/>
    <w:rsid w:val="008E75AA"/>
    <w:rsid w:val="008F0349"/>
    <w:rsid w:val="008F046E"/>
    <w:rsid w:val="008F0AB4"/>
    <w:rsid w:val="008F0B36"/>
    <w:rsid w:val="008F0EDF"/>
    <w:rsid w:val="008F115E"/>
    <w:rsid w:val="008F1275"/>
    <w:rsid w:val="008F1395"/>
    <w:rsid w:val="008F1805"/>
    <w:rsid w:val="008F193A"/>
    <w:rsid w:val="008F1B66"/>
    <w:rsid w:val="008F1E4A"/>
    <w:rsid w:val="008F226B"/>
    <w:rsid w:val="008F2794"/>
    <w:rsid w:val="008F2917"/>
    <w:rsid w:val="008F2AF6"/>
    <w:rsid w:val="008F2B49"/>
    <w:rsid w:val="008F2E24"/>
    <w:rsid w:val="008F3025"/>
    <w:rsid w:val="008F3CC8"/>
    <w:rsid w:val="008F3DEF"/>
    <w:rsid w:val="008F3E6B"/>
    <w:rsid w:val="008F40AA"/>
    <w:rsid w:val="008F4217"/>
    <w:rsid w:val="008F4237"/>
    <w:rsid w:val="008F436A"/>
    <w:rsid w:val="008F4CCA"/>
    <w:rsid w:val="008F4EDB"/>
    <w:rsid w:val="008F4F7C"/>
    <w:rsid w:val="008F4F83"/>
    <w:rsid w:val="008F4FA7"/>
    <w:rsid w:val="008F5000"/>
    <w:rsid w:val="008F5023"/>
    <w:rsid w:val="008F50A2"/>
    <w:rsid w:val="008F5158"/>
    <w:rsid w:val="008F5336"/>
    <w:rsid w:val="008F5685"/>
    <w:rsid w:val="008F5935"/>
    <w:rsid w:val="008F6145"/>
    <w:rsid w:val="008F6579"/>
    <w:rsid w:val="008F67DD"/>
    <w:rsid w:val="008F74D2"/>
    <w:rsid w:val="008F7699"/>
    <w:rsid w:val="008F7966"/>
    <w:rsid w:val="008F7C66"/>
    <w:rsid w:val="0090074B"/>
    <w:rsid w:val="00900852"/>
    <w:rsid w:val="009013B4"/>
    <w:rsid w:val="0090171E"/>
    <w:rsid w:val="00901984"/>
    <w:rsid w:val="00901AC8"/>
    <w:rsid w:val="00902B18"/>
    <w:rsid w:val="00902BEA"/>
    <w:rsid w:val="00902DD6"/>
    <w:rsid w:val="00903223"/>
    <w:rsid w:val="0090322C"/>
    <w:rsid w:val="0090356E"/>
    <w:rsid w:val="009036C8"/>
    <w:rsid w:val="0090379D"/>
    <w:rsid w:val="00903999"/>
    <w:rsid w:val="00903BBB"/>
    <w:rsid w:val="00903E8C"/>
    <w:rsid w:val="009041E0"/>
    <w:rsid w:val="00904521"/>
    <w:rsid w:val="00904BAD"/>
    <w:rsid w:val="00904CA9"/>
    <w:rsid w:val="0090502B"/>
    <w:rsid w:val="00905CDB"/>
    <w:rsid w:val="00905E1F"/>
    <w:rsid w:val="009066AC"/>
    <w:rsid w:val="00906AFC"/>
    <w:rsid w:val="0090704D"/>
    <w:rsid w:val="009070FF"/>
    <w:rsid w:val="00907709"/>
    <w:rsid w:val="0090792E"/>
    <w:rsid w:val="00907AEA"/>
    <w:rsid w:val="00907B0E"/>
    <w:rsid w:val="00907C63"/>
    <w:rsid w:val="00907E8A"/>
    <w:rsid w:val="00910516"/>
    <w:rsid w:val="00910578"/>
    <w:rsid w:val="009114E2"/>
    <w:rsid w:val="009117FA"/>
    <w:rsid w:val="0091187B"/>
    <w:rsid w:val="0091187F"/>
    <w:rsid w:val="00911B09"/>
    <w:rsid w:val="00912013"/>
    <w:rsid w:val="00912782"/>
    <w:rsid w:val="00913122"/>
    <w:rsid w:val="00913422"/>
    <w:rsid w:val="00913D14"/>
    <w:rsid w:val="00914270"/>
    <w:rsid w:val="00914962"/>
    <w:rsid w:val="00914C64"/>
    <w:rsid w:val="00914E40"/>
    <w:rsid w:val="00914F36"/>
    <w:rsid w:val="009154EB"/>
    <w:rsid w:val="00915532"/>
    <w:rsid w:val="009166D8"/>
    <w:rsid w:val="00916B37"/>
    <w:rsid w:val="00916C6D"/>
    <w:rsid w:val="00916CC3"/>
    <w:rsid w:val="00917364"/>
    <w:rsid w:val="0092009B"/>
    <w:rsid w:val="00920658"/>
    <w:rsid w:val="00920916"/>
    <w:rsid w:val="00920F62"/>
    <w:rsid w:val="00920FDE"/>
    <w:rsid w:val="00921374"/>
    <w:rsid w:val="009215EE"/>
    <w:rsid w:val="00922009"/>
    <w:rsid w:val="00922042"/>
    <w:rsid w:val="00922952"/>
    <w:rsid w:val="00922C40"/>
    <w:rsid w:val="009233DA"/>
    <w:rsid w:val="009234A3"/>
    <w:rsid w:val="009238B3"/>
    <w:rsid w:val="0092413E"/>
    <w:rsid w:val="009241AD"/>
    <w:rsid w:val="0092433D"/>
    <w:rsid w:val="0092446E"/>
    <w:rsid w:val="00924E70"/>
    <w:rsid w:val="009251A6"/>
    <w:rsid w:val="00925A31"/>
    <w:rsid w:val="00925D9E"/>
    <w:rsid w:val="00925DA3"/>
    <w:rsid w:val="0092611C"/>
    <w:rsid w:val="00926168"/>
    <w:rsid w:val="009263F9"/>
    <w:rsid w:val="0092660F"/>
    <w:rsid w:val="009266D0"/>
    <w:rsid w:val="00926874"/>
    <w:rsid w:val="00926BCF"/>
    <w:rsid w:val="00926C14"/>
    <w:rsid w:val="00927086"/>
    <w:rsid w:val="00930167"/>
    <w:rsid w:val="00930E2F"/>
    <w:rsid w:val="009310C6"/>
    <w:rsid w:val="00931AB1"/>
    <w:rsid w:val="00931B80"/>
    <w:rsid w:val="00932204"/>
    <w:rsid w:val="00932594"/>
    <w:rsid w:val="00932AE7"/>
    <w:rsid w:val="00933CC8"/>
    <w:rsid w:val="00933E84"/>
    <w:rsid w:val="009342E2"/>
    <w:rsid w:val="00934463"/>
    <w:rsid w:val="00934512"/>
    <w:rsid w:val="00935089"/>
    <w:rsid w:val="0093511E"/>
    <w:rsid w:val="00935873"/>
    <w:rsid w:val="00935C92"/>
    <w:rsid w:val="00936018"/>
    <w:rsid w:val="00936192"/>
    <w:rsid w:val="00936525"/>
    <w:rsid w:val="0093654B"/>
    <w:rsid w:val="009372AF"/>
    <w:rsid w:val="009379D4"/>
    <w:rsid w:val="00937B4E"/>
    <w:rsid w:val="00937D6D"/>
    <w:rsid w:val="0094091B"/>
    <w:rsid w:val="00940B13"/>
    <w:rsid w:val="00940FD5"/>
    <w:rsid w:val="00941F9A"/>
    <w:rsid w:val="00942424"/>
    <w:rsid w:val="00942DC8"/>
    <w:rsid w:val="00943001"/>
    <w:rsid w:val="009433CF"/>
    <w:rsid w:val="00943948"/>
    <w:rsid w:val="00944454"/>
    <w:rsid w:val="00944910"/>
    <w:rsid w:val="00945078"/>
    <w:rsid w:val="009456DF"/>
    <w:rsid w:val="00945AFB"/>
    <w:rsid w:val="00945D73"/>
    <w:rsid w:val="00945EEC"/>
    <w:rsid w:val="00946297"/>
    <w:rsid w:val="009463DD"/>
    <w:rsid w:val="00946932"/>
    <w:rsid w:val="009470BD"/>
    <w:rsid w:val="00947AFD"/>
    <w:rsid w:val="00947AFF"/>
    <w:rsid w:val="00947F5D"/>
    <w:rsid w:val="00950050"/>
    <w:rsid w:val="0095011A"/>
    <w:rsid w:val="00950238"/>
    <w:rsid w:val="00950547"/>
    <w:rsid w:val="00950944"/>
    <w:rsid w:val="00950CAE"/>
    <w:rsid w:val="00950E74"/>
    <w:rsid w:val="00951349"/>
    <w:rsid w:val="009513EB"/>
    <w:rsid w:val="00951567"/>
    <w:rsid w:val="0095164E"/>
    <w:rsid w:val="00952100"/>
    <w:rsid w:val="0095222A"/>
    <w:rsid w:val="00952E15"/>
    <w:rsid w:val="00952F9E"/>
    <w:rsid w:val="009530C5"/>
    <w:rsid w:val="00953374"/>
    <w:rsid w:val="00953A3F"/>
    <w:rsid w:val="00953A7D"/>
    <w:rsid w:val="009540E1"/>
    <w:rsid w:val="0095427C"/>
    <w:rsid w:val="009544B6"/>
    <w:rsid w:val="00954829"/>
    <w:rsid w:val="00954C78"/>
    <w:rsid w:val="00954FA8"/>
    <w:rsid w:val="009567E9"/>
    <w:rsid w:val="00956A26"/>
    <w:rsid w:val="00956AA4"/>
    <w:rsid w:val="00956C1A"/>
    <w:rsid w:val="009577EF"/>
    <w:rsid w:val="00957DA0"/>
    <w:rsid w:val="00960246"/>
    <w:rsid w:val="009602D4"/>
    <w:rsid w:val="009606C7"/>
    <w:rsid w:val="00960CA4"/>
    <w:rsid w:val="009613A9"/>
    <w:rsid w:val="009613DD"/>
    <w:rsid w:val="0096144D"/>
    <w:rsid w:val="009617A3"/>
    <w:rsid w:val="0096183E"/>
    <w:rsid w:val="009618E0"/>
    <w:rsid w:val="00961940"/>
    <w:rsid w:val="00961D6F"/>
    <w:rsid w:val="009620D5"/>
    <w:rsid w:val="0096232E"/>
    <w:rsid w:val="00962477"/>
    <w:rsid w:val="00962E5A"/>
    <w:rsid w:val="0096312D"/>
    <w:rsid w:val="00963407"/>
    <w:rsid w:val="00963E89"/>
    <w:rsid w:val="009643AC"/>
    <w:rsid w:val="00964D8B"/>
    <w:rsid w:val="00964EBB"/>
    <w:rsid w:val="00964F2E"/>
    <w:rsid w:val="0096554B"/>
    <w:rsid w:val="00965BA1"/>
    <w:rsid w:val="00965D57"/>
    <w:rsid w:val="00966505"/>
    <w:rsid w:val="0096659B"/>
    <w:rsid w:val="009665F7"/>
    <w:rsid w:val="0096664C"/>
    <w:rsid w:val="00966F7B"/>
    <w:rsid w:val="009670D9"/>
    <w:rsid w:val="009676C3"/>
    <w:rsid w:val="009678E2"/>
    <w:rsid w:val="00967B87"/>
    <w:rsid w:val="00967F8A"/>
    <w:rsid w:val="009700CC"/>
    <w:rsid w:val="009702F8"/>
    <w:rsid w:val="00970509"/>
    <w:rsid w:val="009709EF"/>
    <w:rsid w:val="00970B7C"/>
    <w:rsid w:val="00971223"/>
    <w:rsid w:val="0097173E"/>
    <w:rsid w:val="0097180A"/>
    <w:rsid w:val="00971AC7"/>
    <w:rsid w:val="00971CAD"/>
    <w:rsid w:val="00971F31"/>
    <w:rsid w:val="00972237"/>
    <w:rsid w:val="00972731"/>
    <w:rsid w:val="00972B77"/>
    <w:rsid w:val="00973257"/>
    <w:rsid w:val="00973308"/>
    <w:rsid w:val="009733C0"/>
    <w:rsid w:val="0097379D"/>
    <w:rsid w:val="00973B52"/>
    <w:rsid w:val="00973E13"/>
    <w:rsid w:val="00974255"/>
    <w:rsid w:val="00974E80"/>
    <w:rsid w:val="00974E97"/>
    <w:rsid w:val="009751A2"/>
    <w:rsid w:val="009756EF"/>
    <w:rsid w:val="00975CED"/>
    <w:rsid w:val="00975EDD"/>
    <w:rsid w:val="009767DF"/>
    <w:rsid w:val="009769A3"/>
    <w:rsid w:val="009769E4"/>
    <w:rsid w:val="0097743F"/>
    <w:rsid w:val="00977596"/>
    <w:rsid w:val="009776E4"/>
    <w:rsid w:val="009776F1"/>
    <w:rsid w:val="0098018B"/>
    <w:rsid w:val="00980549"/>
    <w:rsid w:val="0098094E"/>
    <w:rsid w:val="00980E08"/>
    <w:rsid w:val="009812FD"/>
    <w:rsid w:val="00981A8F"/>
    <w:rsid w:val="0098201E"/>
    <w:rsid w:val="009820F5"/>
    <w:rsid w:val="009823CC"/>
    <w:rsid w:val="00982A64"/>
    <w:rsid w:val="00982DEF"/>
    <w:rsid w:val="00982E28"/>
    <w:rsid w:val="0098318C"/>
    <w:rsid w:val="00983E69"/>
    <w:rsid w:val="00984312"/>
    <w:rsid w:val="0098577A"/>
    <w:rsid w:val="00985BA6"/>
    <w:rsid w:val="00985DD0"/>
    <w:rsid w:val="00985EF6"/>
    <w:rsid w:val="009865F5"/>
    <w:rsid w:val="009868D2"/>
    <w:rsid w:val="00986FFF"/>
    <w:rsid w:val="009871DE"/>
    <w:rsid w:val="00987D2F"/>
    <w:rsid w:val="009902A8"/>
    <w:rsid w:val="009915A0"/>
    <w:rsid w:val="00991670"/>
    <w:rsid w:val="00991A92"/>
    <w:rsid w:val="0099202D"/>
    <w:rsid w:val="009929C5"/>
    <w:rsid w:val="00992CD7"/>
    <w:rsid w:val="00992EED"/>
    <w:rsid w:val="0099314E"/>
    <w:rsid w:val="0099320D"/>
    <w:rsid w:val="00993A2B"/>
    <w:rsid w:val="00993AB7"/>
    <w:rsid w:val="00993E0D"/>
    <w:rsid w:val="00994104"/>
    <w:rsid w:val="009948D4"/>
    <w:rsid w:val="00994BA1"/>
    <w:rsid w:val="00994FA9"/>
    <w:rsid w:val="00994FBF"/>
    <w:rsid w:val="0099512E"/>
    <w:rsid w:val="009953B8"/>
    <w:rsid w:val="00995411"/>
    <w:rsid w:val="00995554"/>
    <w:rsid w:val="009957D2"/>
    <w:rsid w:val="00995949"/>
    <w:rsid w:val="00995A9F"/>
    <w:rsid w:val="00995BF9"/>
    <w:rsid w:val="00995EEE"/>
    <w:rsid w:val="009960D2"/>
    <w:rsid w:val="00996134"/>
    <w:rsid w:val="009966B0"/>
    <w:rsid w:val="00996C34"/>
    <w:rsid w:val="00996D3D"/>
    <w:rsid w:val="009972F5"/>
    <w:rsid w:val="009973F6"/>
    <w:rsid w:val="009A011D"/>
    <w:rsid w:val="009A017C"/>
    <w:rsid w:val="009A0710"/>
    <w:rsid w:val="009A0BC5"/>
    <w:rsid w:val="009A19E7"/>
    <w:rsid w:val="009A1D97"/>
    <w:rsid w:val="009A2674"/>
    <w:rsid w:val="009A2961"/>
    <w:rsid w:val="009A3324"/>
    <w:rsid w:val="009A3603"/>
    <w:rsid w:val="009A39B8"/>
    <w:rsid w:val="009A3A03"/>
    <w:rsid w:val="009A3B72"/>
    <w:rsid w:val="009A44CC"/>
    <w:rsid w:val="009A4797"/>
    <w:rsid w:val="009A4A68"/>
    <w:rsid w:val="009A55AA"/>
    <w:rsid w:val="009A5958"/>
    <w:rsid w:val="009A59EF"/>
    <w:rsid w:val="009A5E02"/>
    <w:rsid w:val="009A5EF7"/>
    <w:rsid w:val="009A603C"/>
    <w:rsid w:val="009A60A4"/>
    <w:rsid w:val="009A6112"/>
    <w:rsid w:val="009A641F"/>
    <w:rsid w:val="009A64C5"/>
    <w:rsid w:val="009A6875"/>
    <w:rsid w:val="009A68CB"/>
    <w:rsid w:val="009A71CE"/>
    <w:rsid w:val="009A7983"/>
    <w:rsid w:val="009A79DE"/>
    <w:rsid w:val="009B0498"/>
    <w:rsid w:val="009B05AE"/>
    <w:rsid w:val="009B063F"/>
    <w:rsid w:val="009B075D"/>
    <w:rsid w:val="009B0819"/>
    <w:rsid w:val="009B08DB"/>
    <w:rsid w:val="009B0B68"/>
    <w:rsid w:val="009B1245"/>
    <w:rsid w:val="009B1A47"/>
    <w:rsid w:val="009B1FD2"/>
    <w:rsid w:val="009B2370"/>
    <w:rsid w:val="009B2635"/>
    <w:rsid w:val="009B265D"/>
    <w:rsid w:val="009B2CFC"/>
    <w:rsid w:val="009B3166"/>
    <w:rsid w:val="009B3B07"/>
    <w:rsid w:val="009B3DD3"/>
    <w:rsid w:val="009B3ECB"/>
    <w:rsid w:val="009B3EFF"/>
    <w:rsid w:val="009B3F18"/>
    <w:rsid w:val="009B4002"/>
    <w:rsid w:val="009B40BB"/>
    <w:rsid w:val="009B4D37"/>
    <w:rsid w:val="009B4E94"/>
    <w:rsid w:val="009B53E1"/>
    <w:rsid w:val="009B56A3"/>
    <w:rsid w:val="009B5B88"/>
    <w:rsid w:val="009B5BB1"/>
    <w:rsid w:val="009B61F0"/>
    <w:rsid w:val="009B6804"/>
    <w:rsid w:val="009B7199"/>
    <w:rsid w:val="009B7730"/>
    <w:rsid w:val="009B79A3"/>
    <w:rsid w:val="009B7C45"/>
    <w:rsid w:val="009B7DFD"/>
    <w:rsid w:val="009C016A"/>
    <w:rsid w:val="009C0250"/>
    <w:rsid w:val="009C0454"/>
    <w:rsid w:val="009C04A1"/>
    <w:rsid w:val="009C08AF"/>
    <w:rsid w:val="009C0ABF"/>
    <w:rsid w:val="009C14EA"/>
    <w:rsid w:val="009C1B73"/>
    <w:rsid w:val="009C1B7C"/>
    <w:rsid w:val="009C1E78"/>
    <w:rsid w:val="009C2299"/>
    <w:rsid w:val="009C2585"/>
    <w:rsid w:val="009C2A1D"/>
    <w:rsid w:val="009C2ABB"/>
    <w:rsid w:val="009C2BE3"/>
    <w:rsid w:val="009C307A"/>
    <w:rsid w:val="009C3DED"/>
    <w:rsid w:val="009C40CC"/>
    <w:rsid w:val="009C42D4"/>
    <w:rsid w:val="009C4688"/>
    <w:rsid w:val="009C4949"/>
    <w:rsid w:val="009C49C0"/>
    <w:rsid w:val="009C4A57"/>
    <w:rsid w:val="009C4B2E"/>
    <w:rsid w:val="009C5628"/>
    <w:rsid w:val="009C5636"/>
    <w:rsid w:val="009C6638"/>
    <w:rsid w:val="009C67F3"/>
    <w:rsid w:val="009C688B"/>
    <w:rsid w:val="009C709C"/>
    <w:rsid w:val="009C77FB"/>
    <w:rsid w:val="009D126D"/>
    <w:rsid w:val="009D1858"/>
    <w:rsid w:val="009D1CCC"/>
    <w:rsid w:val="009D1FC4"/>
    <w:rsid w:val="009D24D0"/>
    <w:rsid w:val="009D258E"/>
    <w:rsid w:val="009D265E"/>
    <w:rsid w:val="009D2761"/>
    <w:rsid w:val="009D2BA9"/>
    <w:rsid w:val="009D2F55"/>
    <w:rsid w:val="009D3158"/>
    <w:rsid w:val="009D33C6"/>
    <w:rsid w:val="009D3A03"/>
    <w:rsid w:val="009D3D5A"/>
    <w:rsid w:val="009D442C"/>
    <w:rsid w:val="009D4651"/>
    <w:rsid w:val="009D4816"/>
    <w:rsid w:val="009D489D"/>
    <w:rsid w:val="009D4F31"/>
    <w:rsid w:val="009D4F41"/>
    <w:rsid w:val="009D556F"/>
    <w:rsid w:val="009D5B00"/>
    <w:rsid w:val="009D5EE6"/>
    <w:rsid w:val="009D60FE"/>
    <w:rsid w:val="009D757C"/>
    <w:rsid w:val="009D794E"/>
    <w:rsid w:val="009E0307"/>
    <w:rsid w:val="009E056F"/>
    <w:rsid w:val="009E0C6A"/>
    <w:rsid w:val="009E0E1F"/>
    <w:rsid w:val="009E0EBD"/>
    <w:rsid w:val="009E132F"/>
    <w:rsid w:val="009E137C"/>
    <w:rsid w:val="009E163C"/>
    <w:rsid w:val="009E17D7"/>
    <w:rsid w:val="009E20CA"/>
    <w:rsid w:val="009E216A"/>
    <w:rsid w:val="009E2D04"/>
    <w:rsid w:val="009E310E"/>
    <w:rsid w:val="009E3340"/>
    <w:rsid w:val="009E36B7"/>
    <w:rsid w:val="009E3882"/>
    <w:rsid w:val="009E3B84"/>
    <w:rsid w:val="009E3DE9"/>
    <w:rsid w:val="009E416E"/>
    <w:rsid w:val="009E49DE"/>
    <w:rsid w:val="009E49E1"/>
    <w:rsid w:val="009E4ACB"/>
    <w:rsid w:val="009E5097"/>
    <w:rsid w:val="009E56C7"/>
    <w:rsid w:val="009E5CAB"/>
    <w:rsid w:val="009E6098"/>
    <w:rsid w:val="009E662C"/>
    <w:rsid w:val="009E6B6D"/>
    <w:rsid w:val="009E73D6"/>
    <w:rsid w:val="009E7528"/>
    <w:rsid w:val="009E7A38"/>
    <w:rsid w:val="009E7DF4"/>
    <w:rsid w:val="009F0C2C"/>
    <w:rsid w:val="009F1143"/>
    <w:rsid w:val="009F1260"/>
    <w:rsid w:val="009F13E8"/>
    <w:rsid w:val="009F17F1"/>
    <w:rsid w:val="009F1A05"/>
    <w:rsid w:val="009F1D27"/>
    <w:rsid w:val="009F2608"/>
    <w:rsid w:val="009F28A7"/>
    <w:rsid w:val="009F30BE"/>
    <w:rsid w:val="009F31B5"/>
    <w:rsid w:val="009F35E0"/>
    <w:rsid w:val="009F3698"/>
    <w:rsid w:val="009F3ACA"/>
    <w:rsid w:val="009F3C09"/>
    <w:rsid w:val="009F3C49"/>
    <w:rsid w:val="009F42F3"/>
    <w:rsid w:val="009F45DA"/>
    <w:rsid w:val="009F5C39"/>
    <w:rsid w:val="009F5C79"/>
    <w:rsid w:val="009F5F38"/>
    <w:rsid w:val="009F606B"/>
    <w:rsid w:val="009F644E"/>
    <w:rsid w:val="009F64AA"/>
    <w:rsid w:val="009F7062"/>
    <w:rsid w:val="009F70FB"/>
    <w:rsid w:val="009F76D0"/>
    <w:rsid w:val="009F7B72"/>
    <w:rsid w:val="009F7BFB"/>
    <w:rsid w:val="009F7DCE"/>
    <w:rsid w:val="009F7E4C"/>
    <w:rsid w:val="009F7E54"/>
    <w:rsid w:val="00A00ACA"/>
    <w:rsid w:val="00A00AFA"/>
    <w:rsid w:val="00A00C3A"/>
    <w:rsid w:val="00A01890"/>
    <w:rsid w:val="00A01E09"/>
    <w:rsid w:val="00A01F81"/>
    <w:rsid w:val="00A02436"/>
    <w:rsid w:val="00A02B53"/>
    <w:rsid w:val="00A02D86"/>
    <w:rsid w:val="00A02D8A"/>
    <w:rsid w:val="00A03117"/>
    <w:rsid w:val="00A035A5"/>
    <w:rsid w:val="00A037F6"/>
    <w:rsid w:val="00A03854"/>
    <w:rsid w:val="00A039A5"/>
    <w:rsid w:val="00A03E93"/>
    <w:rsid w:val="00A044A1"/>
    <w:rsid w:val="00A04AEE"/>
    <w:rsid w:val="00A04B58"/>
    <w:rsid w:val="00A05225"/>
    <w:rsid w:val="00A055D7"/>
    <w:rsid w:val="00A05B4A"/>
    <w:rsid w:val="00A060BE"/>
    <w:rsid w:val="00A061FE"/>
    <w:rsid w:val="00A062C8"/>
    <w:rsid w:val="00A069A0"/>
    <w:rsid w:val="00A06DED"/>
    <w:rsid w:val="00A07204"/>
    <w:rsid w:val="00A07A89"/>
    <w:rsid w:val="00A10D4E"/>
    <w:rsid w:val="00A10F65"/>
    <w:rsid w:val="00A1105F"/>
    <w:rsid w:val="00A11C69"/>
    <w:rsid w:val="00A12728"/>
    <w:rsid w:val="00A12D12"/>
    <w:rsid w:val="00A12D51"/>
    <w:rsid w:val="00A12F87"/>
    <w:rsid w:val="00A12FE1"/>
    <w:rsid w:val="00A1389A"/>
    <w:rsid w:val="00A13980"/>
    <w:rsid w:val="00A13A8E"/>
    <w:rsid w:val="00A1453B"/>
    <w:rsid w:val="00A14738"/>
    <w:rsid w:val="00A148AD"/>
    <w:rsid w:val="00A1495A"/>
    <w:rsid w:val="00A15226"/>
    <w:rsid w:val="00A16F96"/>
    <w:rsid w:val="00A16FBB"/>
    <w:rsid w:val="00A1748A"/>
    <w:rsid w:val="00A20018"/>
    <w:rsid w:val="00A205C6"/>
    <w:rsid w:val="00A206F5"/>
    <w:rsid w:val="00A20772"/>
    <w:rsid w:val="00A207F5"/>
    <w:rsid w:val="00A2125C"/>
    <w:rsid w:val="00A2129C"/>
    <w:rsid w:val="00A2194F"/>
    <w:rsid w:val="00A2233D"/>
    <w:rsid w:val="00A2260A"/>
    <w:rsid w:val="00A22F6A"/>
    <w:rsid w:val="00A22FA1"/>
    <w:rsid w:val="00A2322D"/>
    <w:rsid w:val="00A23307"/>
    <w:rsid w:val="00A235E9"/>
    <w:rsid w:val="00A23795"/>
    <w:rsid w:val="00A2452F"/>
    <w:rsid w:val="00A249ED"/>
    <w:rsid w:val="00A24A4B"/>
    <w:rsid w:val="00A24C8E"/>
    <w:rsid w:val="00A24F2B"/>
    <w:rsid w:val="00A24FAA"/>
    <w:rsid w:val="00A25ABA"/>
    <w:rsid w:val="00A260AE"/>
    <w:rsid w:val="00A26104"/>
    <w:rsid w:val="00A26A6A"/>
    <w:rsid w:val="00A26E63"/>
    <w:rsid w:val="00A303E9"/>
    <w:rsid w:val="00A305EB"/>
    <w:rsid w:val="00A30AA2"/>
    <w:rsid w:val="00A30BD4"/>
    <w:rsid w:val="00A30F85"/>
    <w:rsid w:val="00A31472"/>
    <w:rsid w:val="00A31AB5"/>
    <w:rsid w:val="00A32319"/>
    <w:rsid w:val="00A3291A"/>
    <w:rsid w:val="00A32A76"/>
    <w:rsid w:val="00A32B42"/>
    <w:rsid w:val="00A32B80"/>
    <w:rsid w:val="00A3302C"/>
    <w:rsid w:val="00A331D0"/>
    <w:rsid w:val="00A33B9F"/>
    <w:rsid w:val="00A33CB3"/>
    <w:rsid w:val="00A34571"/>
    <w:rsid w:val="00A347B2"/>
    <w:rsid w:val="00A3487E"/>
    <w:rsid w:val="00A34C89"/>
    <w:rsid w:val="00A3522D"/>
    <w:rsid w:val="00A3529E"/>
    <w:rsid w:val="00A35872"/>
    <w:rsid w:val="00A3638B"/>
    <w:rsid w:val="00A3648C"/>
    <w:rsid w:val="00A36503"/>
    <w:rsid w:val="00A36755"/>
    <w:rsid w:val="00A36A58"/>
    <w:rsid w:val="00A36FFF"/>
    <w:rsid w:val="00A37520"/>
    <w:rsid w:val="00A37689"/>
    <w:rsid w:val="00A378D5"/>
    <w:rsid w:val="00A40089"/>
    <w:rsid w:val="00A4087C"/>
    <w:rsid w:val="00A40C45"/>
    <w:rsid w:val="00A41061"/>
    <w:rsid w:val="00A41331"/>
    <w:rsid w:val="00A4171D"/>
    <w:rsid w:val="00A4193F"/>
    <w:rsid w:val="00A41AB7"/>
    <w:rsid w:val="00A41C37"/>
    <w:rsid w:val="00A421F5"/>
    <w:rsid w:val="00A421FA"/>
    <w:rsid w:val="00A422E2"/>
    <w:rsid w:val="00A424E5"/>
    <w:rsid w:val="00A4270A"/>
    <w:rsid w:val="00A427EC"/>
    <w:rsid w:val="00A42A11"/>
    <w:rsid w:val="00A42E35"/>
    <w:rsid w:val="00A435A7"/>
    <w:rsid w:val="00A4365D"/>
    <w:rsid w:val="00A436F6"/>
    <w:rsid w:val="00A4386C"/>
    <w:rsid w:val="00A43A43"/>
    <w:rsid w:val="00A43BC5"/>
    <w:rsid w:val="00A449DB"/>
    <w:rsid w:val="00A44A0D"/>
    <w:rsid w:val="00A44CE4"/>
    <w:rsid w:val="00A4501A"/>
    <w:rsid w:val="00A45A4A"/>
    <w:rsid w:val="00A45C24"/>
    <w:rsid w:val="00A462A2"/>
    <w:rsid w:val="00A463BC"/>
    <w:rsid w:val="00A47E94"/>
    <w:rsid w:val="00A50545"/>
    <w:rsid w:val="00A508CA"/>
    <w:rsid w:val="00A514C4"/>
    <w:rsid w:val="00A514E8"/>
    <w:rsid w:val="00A5163B"/>
    <w:rsid w:val="00A519E5"/>
    <w:rsid w:val="00A51B1B"/>
    <w:rsid w:val="00A51CE7"/>
    <w:rsid w:val="00A51E4D"/>
    <w:rsid w:val="00A52491"/>
    <w:rsid w:val="00A52685"/>
    <w:rsid w:val="00A52A37"/>
    <w:rsid w:val="00A52F17"/>
    <w:rsid w:val="00A53026"/>
    <w:rsid w:val="00A53C79"/>
    <w:rsid w:val="00A53EDA"/>
    <w:rsid w:val="00A54049"/>
    <w:rsid w:val="00A54085"/>
    <w:rsid w:val="00A552EE"/>
    <w:rsid w:val="00A55693"/>
    <w:rsid w:val="00A55BC0"/>
    <w:rsid w:val="00A55F15"/>
    <w:rsid w:val="00A56270"/>
    <w:rsid w:val="00A56720"/>
    <w:rsid w:val="00A56E79"/>
    <w:rsid w:val="00A57375"/>
    <w:rsid w:val="00A5749B"/>
    <w:rsid w:val="00A57695"/>
    <w:rsid w:val="00A577D5"/>
    <w:rsid w:val="00A57A8A"/>
    <w:rsid w:val="00A57E5E"/>
    <w:rsid w:val="00A61BC3"/>
    <w:rsid w:val="00A61E99"/>
    <w:rsid w:val="00A62002"/>
    <w:rsid w:val="00A62006"/>
    <w:rsid w:val="00A62F6F"/>
    <w:rsid w:val="00A62FD0"/>
    <w:rsid w:val="00A630CE"/>
    <w:rsid w:val="00A6331F"/>
    <w:rsid w:val="00A6342A"/>
    <w:rsid w:val="00A636FE"/>
    <w:rsid w:val="00A63800"/>
    <w:rsid w:val="00A63C00"/>
    <w:rsid w:val="00A63E9E"/>
    <w:rsid w:val="00A64230"/>
    <w:rsid w:val="00A6473C"/>
    <w:rsid w:val="00A64952"/>
    <w:rsid w:val="00A654DC"/>
    <w:rsid w:val="00A658B7"/>
    <w:rsid w:val="00A66267"/>
    <w:rsid w:val="00A66617"/>
    <w:rsid w:val="00A6672C"/>
    <w:rsid w:val="00A667B3"/>
    <w:rsid w:val="00A668E4"/>
    <w:rsid w:val="00A66BFB"/>
    <w:rsid w:val="00A66C15"/>
    <w:rsid w:val="00A67113"/>
    <w:rsid w:val="00A67164"/>
    <w:rsid w:val="00A672D9"/>
    <w:rsid w:val="00A67861"/>
    <w:rsid w:val="00A67A94"/>
    <w:rsid w:val="00A67B15"/>
    <w:rsid w:val="00A67F34"/>
    <w:rsid w:val="00A70091"/>
    <w:rsid w:val="00A70417"/>
    <w:rsid w:val="00A70B42"/>
    <w:rsid w:val="00A70BE3"/>
    <w:rsid w:val="00A70DF5"/>
    <w:rsid w:val="00A70ED5"/>
    <w:rsid w:val="00A71636"/>
    <w:rsid w:val="00A7227A"/>
    <w:rsid w:val="00A722EB"/>
    <w:rsid w:val="00A7310A"/>
    <w:rsid w:val="00A73204"/>
    <w:rsid w:val="00A74503"/>
    <w:rsid w:val="00A7470F"/>
    <w:rsid w:val="00A74834"/>
    <w:rsid w:val="00A74887"/>
    <w:rsid w:val="00A74D87"/>
    <w:rsid w:val="00A74E54"/>
    <w:rsid w:val="00A750AA"/>
    <w:rsid w:val="00A750AB"/>
    <w:rsid w:val="00A751A8"/>
    <w:rsid w:val="00A75F20"/>
    <w:rsid w:val="00A767D3"/>
    <w:rsid w:val="00A76C8A"/>
    <w:rsid w:val="00A76FFE"/>
    <w:rsid w:val="00A770E8"/>
    <w:rsid w:val="00A7710D"/>
    <w:rsid w:val="00A77422"/>
    <w:rsid w:val="00A7762E"/>
    <w:rsid w:val="00A777A4"/>
    <w:rsid w:val="00A779A6"/>
    <w:rsid w:val="00A77F59"/>
    <w:rsid w:val="00A80425"/>
    <w:rsid w:val="00A806DF"/>
    <w:rsid w:val="00A80976"/>
    <w:rsid w:val="00A80B72"/>
    <w:rsid w:val="00A81571"/>
    <w:rsid w:val="00A81629"/>
    <w:rsid w:val="00A81794"/>
    <w:rsid w:val="00A82073"/>
    <w:rsid w:val="00A823DB"/>
    <w:rsid w:val="00A82E97"/>
    <w:rsid w:val="00A82EDB"/>
    <w:rsid w:val="00A8327B"/>
    <w:rsid w:val="00A834A2"/>
    <w:rsid w:val="00A839D9"/>
    <w:rsid w:val="00A84354"/>
    <w:rsid w:val="00A84797"/>
    <w:rsid w:val="00A848C5"/>
    <w:rsid w:val="00A84925"/>
    <w:rsid w:val="00A851F6"/>
    <w:rsid w:val="00A86135"/>
    <w:rsid w:val="00A8663F"/>
    <w:rsid w:val="00A86D5F"/>
    <w:rsid w:val="00A86EF9"/>
    <w:rsid w:val="00A86F85"/>
    <w:rsid w:val="00A874D9"/>
    <w:rsid w:val="00A87C00"/>
    <w:rsid w:val="00A87CED"/>
    <w:rsid w:val="00A902D2"/>
    <w:rsid w:val="00A90B45"/>
    <w:rsid w:val="00A91154"/>
    <w:rsid w:val="00A91A03"/>
    <w:rsid w:val="00A91A43"/>
    <w:rsid w:val="00A91A92"/>
    <w:rsid w:val="00A9255A"/>
    <w:rsid w:val="00A92D6C"/>
    <w:rsid w:val="00A931EF"/>
    <w:rsid w:val="00A93A5D"/>
    <w:rsid w:val="00A93B75"/>
    <w:rsid w:val="00A94618"/>
    <w:rsid w:val="00A958FC"/>
    <w:rsid w:val="00A965BF"/>
    <w:rsid w:val="00A965F4"/>
    <w:rsid w:val="00A96B03"/>
    <w:rsid w:val="00A96E4A"/>
    <w:rsid w:val="00A97E05"/>
    <w:rsid w:val="00AA034A"/>
    <w:rsid w:val="00AA08E2"/>
    <w:rsid w:val="00AA08F9"/>
    <w:rsid w:val="00AA098D"/>
    <w:rsid w:val="00AA0ADC"/>
    <w:rsid w:val="00AA0F8B"/>
    <w:rsid w:val="00AA0F8E"/>
    <w:rsid w:val="00AA1228"/>
    <w:rsid w:val="00AA12D4"/>
    <w:rsid w:val="00AA1392"/>
    <w:rsid w:val="00AA1784"/>
    <w:rsid w:val="00AA1B87"/>
    <w:rsid w:val="00AA201B"/>
    <w:rsid w:val="00AA236B"/>
    <w:rsid w:val="00AA2374"/>
    <w:rsid w:val="00AA240F"/>
    <w:rsid w:val="00AA3155"/>
    <w:rsid w:val="00AA45D6"/>
    <w:rsid w:val="00AA47C4"/>
    <w:rsid w:val="00AA4D65"/>
    <w:rsid w:val="00AA4ECD"/>
    <w:rsid w:val="00AA5921"/>
    <w:rsid w:val="00AA5937"/>
    <w:rsid w:val="00AA6004"/>
    <w:rsid w:val="00AA608F"/>
    <w:rsid w:val="00AA6396"/>
    <w:rsid w:val="00AA65C7"/>
    <w:rsid w:val="00AA6740"/>
    <w:rsid w:val="00AA6867"/>
    <w:rsid w:val="00AA6941"/>
    <w:rsid w:val="00AA771F"/>
    <w:rsid w:val="00AA7901"/>
    <w:rsid w:val="00AA7907"/>
    <w:rsid w:val="00AA7A35"/>
    <w:rsid w:val="00AA7AC6"/>
    <w:rsid w:val="00AA7E15"/>
    <w:rsid w:val="00AB03EB"/>
    <w:rsid w:val="00AB07D2"/>
    <w:rsid w:val="00AB094B"/>
    <w:rsid w:val="00AB0F2A"/>
    <w:rsid w:val="00AB143D"/>
    <w:rsid w:val="00AB1D2D"/>
    <w:rsid w:val="00AB2381"/>
    <w:rsid w:val="00AB24C1"/>
    <w:rsid w:val="00AB2CCE"/>
    <w:rsid w:val="00AB3801"/>
    <w:rsid w:val="00AB3C5C"/>
    <w:rsid w:val="00AB3E0E"/>
    <w:rsid w:val="00AB41C3"/>
    <w:rsid w:val="00AB41EA"/>
    <w:rsid w:val="00AB48F5"/>
    <w:rsid w:val="00AB4A90"/>
    <w:rsid w:val="00AB4CDB"/>
    <w:rsid w:val="00AB4E56"/>
    <w:rsid w:val="00AB575B"/>
    <w:rsid w:val="00AB5B52"/>
    <w:rsid w:val="00AB5E4B"/>
    <w:rsid w:val="00AB690D"/>
    <w:rsid w:val="00AB69CD"/>
    <w:rsid w:val="00AB6ABC"/>
    <w:rsid w:val="00AB6E20"/>
    <w:rsid w:val="00AB72A9"/>
    <w:rsid w:val="00AB738A"/>
    <w:rsid w:val="00AB750E"/>
    <w:rsid w:val="00AC053B"/>
    <w:rsid w:val="00AC0749"/>
    <w:rsid w:val="00AC07AA"/>
    <w:rsid w:val="00AC0C84"/>
    <w:rsid w:val="00AC158D"/>
    <w:rsid w:val="00AC1D04"/>
    <w:rsid w:val="00AC2444"/>
    <w:rsid w:val="00AC27BD"/>
    <w:rsid w:val="00AC2C30"/>
    <w:rsid w:val="00AC2D7C"/>
    <w:rsid w:val="00AC31F6"/>
    <w:rsid w:val="00AC34A2"/>
    <w:rsid w:val="00AC360B"/>
    <w:rsid w:val="00AC3A61"/>
    <w:rsid w:val="00AC3EB5"/>
    <w:rsid w:val="00AC4009"/>
    <w:rsid w:val="00AC4218"/>
    <w:rsid w:val="00AC495F"/>
    <w:rsid w:val="00AC552B"/>
    <w:rsid w:val="00AC5807"/>
    <w:rsid w:val="00AC5DF1"/>
    <w:rsid w:val="00AC6220"/>
    <w:rsid w:val="00AC6786"/>
    <w:rsid w:val="00AC6A49"/>
    <w:rsid w:val="00AC6BB3"/>
    <w:rsid w:val="00AC6C1B"/>
    <w:rsid w:val="00AC71BB"/>
    <w:rsid w:val="00AC71D6"/>
    <w:rsid w:val="00AD0980"/>
    <w:rsid w:val="00AD1130"/>
    <w:rsid w:val="00AD14A1"/>
    <w:rsid w:val="00AD1959"/>
    <w:rsid w:val="00AD1A30"/>
    <w:rsid w:val="00AD1F04"/>
    <w:rsid w:val="00AD2179"/>
    <w:rsid w:val="00AD21F6"/>
    <w:rsid w:val="00AD24B2"/>
    <w:rsid w:val="00AD2689"/>
    <w:rsid w:val="00AD26B0"/>
    <w:rsid w:val="00AD2957"/>
    <w:rsid w:val="00AD29DD"/>
    <w:rsid w:val="00AD2B7F"/>
    <w:rsid w:val="00AD2F04"/>
    <w:rsid w:val="00AD2FC8"/>
    <w:rsid w:val="00AD3BD1"/>
    <w:rsid w:val="00AD40C4"/>
    <w:rsid w:val="00AD4A88"/>
    <w:rsid w:val="00AD4DAC"/>
    <w:rsid w:val="00AD51A1"/>
    <w:rsid w:val="00AD51ED"/>
    <w:rsid w:val="00AD52FB"/>
    <w:rsid w:val="00AD5329"/>
    <w:rsid w:val="00AD5646"/>
    <w:rsid w:val="00AD5FB2"/>
    <w:rsid w:val="00AD63F3"/>
    <w:rsid w:val="00AD65A8"/>
    <w:rsid w:val="00AD6ABD"/>
    <w:rsid w:val="00AD6C67"/>
    <w:rsid w:val="00AD7253"/>
    <w:rsid w:val="00AD7292"/>
    <w:rsid w:val="00AD7329"/>
    <w:rsid w:val="00AD7596"/>
    <w:rsid w:val="00AD7798"/>
    <w:rsid w:val="00AD788E"/>
    <w:rsid w:val="00AE01DE"/>
    <w:rsid w:val="00AE01F4"/>
    <w:rsid w:val="00AE0302"/>
    <w:rsid w:val="00AE09EE"/>
    <w:rsid w:val="00AE0A6F"/>
    <w:rsid w:val="00AE0FEC"/>
    <w:rsid w:val="00AE1011"/>
    <w:rsid w:val="00AE112F"/>
    <w:rsid w:val="00AE16FD"/>
    <w:rsid w:val="00AE1B5D"/>
    <w:rsid w:val="00AE2277"/>
    <w:rsid w:val="00AE299B"/>
    <w:rsid w:val="00AE2B7D"/>
    <w:rsid w:val="00AE310F"/>
    <w:rsid w:val="00AE346E"/>
    <w:rsid w:val="00AE3BCF"/>
    <w:rsid w:val="00AE3EF2"/>
    <w:rsid w:val="00AE4584"/>
    <w:rsid w:val="00AE4EE9"/>
    <w:rsid w:val="00AE509E"/>
    <w:rsid w:val="00AE51C3"/>
    <w:rsid w:val="00AE53F1"/>
    <w:rsid w:val="00AE5A85"/>
    <w:rsid w:val="00AE62A8"/>
    <w:rsid w:val="00AE6388"/>
    <w:rsid w:val="00AE6594"/>
    <w:rsid w:val="00AE6676"/>
    <w:rsid w:val="00AE67E1"/>
    <w:rsid w:val="00AE6C13"/>
    <w:rsid w:val="00AE6E05"/>
    <w:rsid w:val="00AE7080"/>
    <w:rsid w:val="00AE70F1"/>
    <w:rsid w:val="00AE72DB"/>
    <w:rsid w:val="00AF034F"/>
    <w:rsid w:val="00AF0461"/>
    <w:rsid w:val="00AF0789"/>
    <w:rsid w:val="00AF0A6B"/>
    <w:rsid w:val="00AF0AA2"/>
    <w:rsid w:val="00AF0C4C"/>
    <w:rsid w:val="00AF10BA"/>
    <w:rsid w:val="00AF1525"/>
    <w:rsid w:val="00AF1695"/>
    <w:rsid w:val="00AF1B3D"/>
    <w:rsid w:val="00AF1B4B"/>
    <w:rsid w:val="00AF2110"/>
    <w:rsid w:val="00AF23F2"/>
    <w:rsid w:val="00AF24B2"/>
    <w:rsid w:val="00AF2991"/>
    <w:rsid w:val="00AF29CF"/>
    <w:rsid w:val="00AF2DCD"/>
    <w:rsid w:val="00AF3C14"/>
    <w:rsid w:val="00AF3F94"/>
    <w:rsid w:val="00AF4B58"/>
    <w:rsid w:val="00AF5692"/>
    <w:rsid w:val="00AF587E"/>
    <w:rsid w:val="00AF59E9"/>
    <w:rsid w:val="00AF5F14"/>
    <w:rsid w:val="00AF62D9"/>
    <w:rsid w:val="00AF682F"/>
    <w:rsid w:val="00AF6B9A"/>
    <w:rsid w:val="00AF704B"/>
    <w:rsid w:val="00AF753B"/>
    <w:rsid w:val="00AF75CD"/>
    <w:rsid w:val="00AF7D0D"/>
    <w:rsid w:val="00AF7F7F"/>
    <w:rsid w:val="00B00952"/>
    <w:rsid w:val="00B00A4D"/>
    <w:rsid w:val="00B00D2E"/>
    <w:rsid w:val="00B00E29"/>
    <w:rsid w:val="00B01C41"/>
    <w:rsid w:val="00B023C7"/>
    <w:rsid w:val="00B024EB"/>
    <w:rsid w:val="00B02680"/>
    <w:rsid w:val="00B02E12"/>
    <w:rsid w:val="00B035D4"/>
    <w:rsid w:val="00B039F6"/>
    <w:rsid w:val="00B03DE1"/>
    <w:rsid w:val="00B0403F"/>
    <w:rsid w:val="00B043F3"/>
    <w:rsid w:val="00B046D9"/>
    <w:rsid w:val="00B04BDA"/>
    <w:rsid w:val="00B052EB"/>
    <w:rsid w:val="00B052F1"/>
    <w:rsid w:val="00B053B0"/>
    <w:rsid w:val="00B05B62"/>
    <w:rsid w:val="00B05D1C"/>
    <w:rsid w:val="00B06627"/>
    <w:rsid w:val="00B06792"/>
    <w:rsid w:val="00B067B1"/>
    <w:rsid w:val="00B069B3"/>
    <w:rsid w:val="00B06FD0"/>
    <w:rsid w:val="00B07278"/>
    <w:rsid w:val="00B075CC"/>
    <w:rsid w:val="00B076EB"/>
    <w:rsid w:val="00B07C7A"/>
    <w:rsid w:val="00B07CCE"/>
    <w:rsid w:val="00B07D2A"/>
    <w:rsid w:val="00B07F4D"/>
    <w:rsid w:val="00B07F97"/>
    <w:rsid w:val="00B11107"/>
    <w:rsid w:val="00B1154D"/>
    <w:rsid w:val="00B11557"/>
    <w:rsid w:val="00B11C48"/>
    <w:rsid w:val="00B11DCE"/>
    <w:rsid w:val="00B11E47"/>
    <w:rsid w:val="00B11E52"/>
    <w:rsid w:val="00B1209A"/>
    <w:rsid w:val="00B12266"/>
    <w:rsid w:val="00B135B0"/>
    <w:rsid w:val="00B14325"/>
    <w:rsid w:val="00B14B50"/>
    <w:rsid w:val="00B152E0"/>
    <w:rsid w:val="00B15A9C"/>
    <w:rsid w:val="00B1617B"/>
    <w:rsid w:val="00B16271"/>
    <w:rsid w:val="00B164A2"/>
    <w:rsid w:val="00B166E8"/>
    <w:rsid w:val="00B167D7"/>
    <w:rsid w:val="00B1735C"/>
    <w:rsid w:val="00B1779D"/>
    <w:rsid w:val="00B179DE"/>
    <w:rsid w:val="00B17D31"/>
    <w:rsid w:val="00B20175"/>
    <w:rsid w:val="00B202FE"/>
    <w:rsid w:val="00B209E4"/>
    <w:rsid w:val="00B20A02"/>
    <w:rsid w:val="00B2236D"/>
    <w:rsid w:val="00B22982"/>
    <w:rsid w:val="00B22993"/>
    <w:rsid w:val="00B22BB8"/>
    <w:rsid w:val="00B22BED"/>
    <w:rsid w:val="00B23C06"/>
    <w:rsid w:val="00B23E63"/>
    <w:rsid w:val="00B2402D"/>
    <w:rsid w:val="00B24ABF"/>
    <w:rsid w:val="00B24AD0"/>
    <w:rsid w:val="00B24CA7"/>
    <w:rsid w:val="00B24E99"/>
    <w:rsid w:val="00B24EEF"/>
    <w:rsid w:val="00B24FDC"/>
    <w:rsid w:val="00B2546B"/>
    <w:rsid w:val="00B25C62"/>
    <w:rsid w:val="00B26A9B"/>
    <w:rsid w:val="00B26B04"/>
    <w:rsid w:val="00B272C4"/>
    <w:rsid w:val="00B27476"/>
    <w:rsid w:val="00B275A1"/>
    <w:rsid w:val="00B27762"/>
    <w:rsid w:val="00B2780C"/>
    <w:rsid w:val="00B3005F"/>
    <w:rsid w:val="00B30216"/>
    <w:rsid w:val="00B304A2"/>
    <w:rsid w:val="00B30D20"/>
    <w:rsid w:val="00B30E61"/>
    <w:rsid w:val="00B31054"/>
    <w:rsid w:val="00B31984"/>
    <w:rsid w:val="00B31FEF"/>
    <w:rsid w:val="00B32EDE"/>
    <w:rsid w:val="00B32EE2"/>
    <w:rsid w:val="00B33CD7"/>
    <w:rsid w:val="00B33F66"/>
    <w:rsid w:val="00B3432D"/>
    <w:rsid w:val="00B34C48"/>
    <w:rsid w:val="00B34D39"/>
    <w:rsid w:val="00B34D80"/>
    <w:rsid w:val="00B350CF"/>
    <w:rsid w:val="00B3533C"/>
    <w:rsid w:val="00B3533D"/>
    <w:rsid w:val="00B354F9"/>
    <w:rsid w:val="00B35558"/>
    <w:rsid w:val="00B35785"/>
    <w:rsid w:val="00B35E94"/>
    <w:rsid w:val="00B35F02"/>
    <w:rsid w:val="00B36262"/>
    <w:rsid w:val="00B3654D"/>
    <w:rsid w:val="00B36941"/>
    <w:rsid w:val="00B369F6"/>
    <w:rsid w:val="00B3706D"/>
    <w:rsid w:val="00B37199"/>
    <w:rsid w:val="00B374B2"/>
    <w:rsid w:val="00B37583"/>
    <w:rsid w:val="00B377B9"/>
    <w:rsid w:val="00B37A1B"/>
    <w:rsid w:val="00B37BF2"/>
    <w:rsid w:val="00B37DBF"/>
    <w:rsid w:val="00B400CE"/>
    <w:rsid w:val="00B4042D"/>
    <w:rsid w:val="00B4047F"/>
    <w:rsid w:val="00B40FB9"/>
    <w:rsid w:val="00B41634"/>
    <w:rsid w:val="00B42DAB"/>
    <w:rsid w:val="00B42FBC"/>
    <w:rsid w:val="00B437C0"/>
    <w:rsid w:val="00B43967"/>
    <w:rsid w:val="00B43CFA"/>
    <w:rsid w:val="00B43D3B"/>
    <w:rsid w:val="00B43F17"/>
    <w:rsid w:val="00B440A4"/>
    <w:rsid w:val="00B444A0"/>
    <w:rsid w:val="00B446FF"/>
    <w:rsid w:val="00B4473D"/>
    <w:rsid w:val="00B44B4B"/>
    <w:rsid w:val="00B44F94"/>
    <w:rsid w:val="00B450B8"/>
    <w:rsid w:val="00B45394"/>
    <w:rsid w:val="00B45C58"/>
    <w:rsid w:val="00B45F1D"/>
    <w:rsid w:val="00B46014"/>
    <w:rsid w:val="00B464BB"/>
    <w:rsid w:val="00B46759"/>
    <w:rsid w:val="00B46B17"/>
    <w:rsid w:val="00B46BCE"/>
    <w:rsid w:val="00B47624"/>
    <w:rsid w:val="00B4763B"/>
    <w:rsid w:val="00B47652"/>
    <w:rsid w:val="00B479A5"/>
    <w:rsid w:val="00B5007F"/>
    <w:rsid w:val="00B500EA"/>
    <w:rsid w:val="00B505F6"/>
    <w:rsid w:val="00B50973"/>
    <w:rsid w:val="00B50E21"/>
    <w:rsid w:val="00B51722"/>
    <w:rsid w:val="00B517DE"/>
    <w:rsid w:val="00B51BFF"/>
    <w:rsid w:val="00B51FEF"/>
    <w:rsid w:val="00B52360"/>
    <w:rsid w:val="00B52D85"/>
    <w:rsid w:val="00B52EB1"/>
    <w:rsid w:val="00B53671"/>
    <w:rsid w:val="00B538AD"/>
    <w:rsid w:val="00B53D93"/>
    <w:rsid w:val="00B53E7C"/>
    <w:rsid w:val="00B5415E"/>
    <w:rsid w:val="00B54219"/>
    <w:rsid w:val="00B54708"/>
    <w:rsid w:val="00B548F6"/>
    <w:rsid w:val="00B54F3A"/>
    <w:rsid w:val="00B55267"/>
    <w:rsid w:val="00B55624"/>
    <w:rsid w:val="00B55FBD"/>
    <w:rsid w:val="00B56165"/>
    <w:rsid w:val="00B561FB"/>
    <w:rsid w:val="00B563AD"/>
    <w:rsid w:val="00B569E6"/>
    <w:rsid w:val="00B57371"/>
    <w:rsid w:val="00B57733"/>
    <w:rsid w:val="00B602EE"/>
    <w:rsid w:val="00B60525"/>
    <w:rsid w:val="00B60727"/>
    <w:rsid w:val="00B608C3"/>
    <w:rsid w:val="00B60D92"/>
    <w:rsid w:val="00B61009"/>
    <w:rsid w:val="00B610BE"/>
    <w:rsid w:val="00B61145"/>
    <w:rsid w:val="00B6141C"/>
    <w:rsid w:val="00B616D5"/>
    <w:rsid w:val="00B627A8"/>
    <w:rsid w:val="00B6287E"/>
    <w:rsid w:val="00B62E8F"/>
    <w:rsid w:val="00B63754"/>
    <w:rsid w:val="00B63CE5"/>
    <w:rsid w:val="00B64195"/>
    <w:rsid w:val="00B643F5"/>
    <w:rsid w:val="00B6451F"/>
    <w:rsid w:val="00B64BDC"/>
    <w:rsid w:val="00B64BE3"/>
    <w:rsid w:val="00B65182"/>
    <w:rsid w:val="00B65380"/>
    <w:rsid w:val="00B65B69"/>
    <w:rsid w:val="00B65D0C"/>
    <w:rsid w:val="00B65F04"/>
    <w:rsid w:val="00B6602F"/>
    <w:rsid w:val="00B66701"/>
    <w:rsid w:val="00B66AA9"/>
    <w:rsid w:val="00B66BB3"/>
    <w:rsid w:val="00B66D13"/>
    <w:rsid w:val="00B67201"/>
    <w:rsid w:val="00B672F9"/>
    <w:rsid w:val="00B67365"/>
    <w:rsid w:val="00B67467"/>
    <w:rsid w:val="00B6746B"/>
    <w:rsid w:val="00B676CA"/>
    <w:rsid w:val="00B67E79"/>
    <w:rsid w:val="00B70022"/>
    <w:rsid w:val="00B701EF"/>
    <w:rsid w:val="00B702A3"/>
    <w:rsid w:val="00B708F4"/>
    <w:rsid w:val="00B709DF"/>
    <w:rsid w:val="00B70CC8"/>
    <w:rsid w:val="00B7132F"/>
    <w:rsid w:val="00B714BF"/>
    <w:rsid w:val="00B71A2C"/>
    <w:rsid w:val="00B71DA5"/>
    <w:rsid w:val="00B72020"/>
    <w:rsid w:val="00B722ED"/>
    <w:rsid w:val="00B72642"/>
    <w:rsid w:val="00B7271E"/>
    <w:rsid w:val="00B72D6A"/>
    <w:rsid w:val="00B7307A"/>
    <w:rsid w:val="00B73285"/>
    <w:rsid w:val="00B73550"/>
    <w:rsid w:val="00B73616"/>
    <w:rsid w:val="00B736F2"/>
    <w:rsid w:val="00B73ED0"/>
    <w:rsid w:val="00B7444D"/>
    <w:rsid w:val="00B74782"/>
    <w:rsid w:val="00B748AD"/>
    <w:rsid w:val="00B749B4"/>
    <w:rsid w:val="00B760EF"/>
    <w:rsid w:val="00B766CD"/>
    <w:rsid w:val="00B76790"/>
    <w:rsid w:val="00B76DBB"/>
    <w:rsid w:val="00B76FD5"/>
    <w:rsid w:val="00B77161"/>
    <w:rsid w:val="00B7727F"/>
    <w:rsid w:val="00B774E4"/>
    <w:rsid w:val="00B7784F"/>
    <w:rsid w:val="00B77BAE"/>
    <w:rsid w:val="00B77D26"/>
    <w:rsid w:val="00B800A6"/>
    <w:rsid w:val="00B803CF"/>
    <w:rsid w:val="00B80794"/>
    <w:rsid w:val="00B80ACF"/>
    <w:rsid w:val="00B8108D"/>
    <w:rsid w:val="00B812AB"/>
    <w:rsid w:val="00B81564"/>
    <w:rsid w:val="00B817D9"/>
    <w:rsid w:val="00B81DF1"/>
    <w:rsid w:val="00B81E73"/>
    <w:rsid w:val="00B82397"/>
    <w:rsid w:val="00B8317C"/>
    <w:rsid w:val="00B832F2"/>
    <w:rsid w:val="00B833F0"/>
    <w:rsid w:val="00B835BD"/>
    <w:rsid w:val="00B83944"/>
    <w:rsid w:val="00B83945"/>
    <w:rsid w:val="00B83B8C"/>
    <w:rsid w:val="00B8407B"/>
    <w:rsid w:val="00B8419B"/>
    <w:rsid w:val="00B844F2"/>
    <w:rsid w:val="00B84622"/>
    <w:rsid w:val="00B847C0"/>
    <w:rsid w:val="00B84ACA"/>
    <w:rsid w:val="00B84E27"/>
    <w:rsid w:val="00B8522E"/>
    <w:rsid w:val="00B85DAF"/>
    <w:rsid w:val="00B86287"/>
    <w:rsid w:val="00B86827"/>
    <w:rsid w:val="00B8765D"/>
    <w:rsid w:val="00B87843"/>
    <w:rsid w:val="00B87901"/>
    <w:rsid w:val="00B905DD"/>
    <w:rsid w:val="00B90914"/>
    <w:rsid w:val="00B90BA9"/>
    <w:rsid w:val="00B90E5B"/>
    <w:rsid w:val="00B9115D"/>
    <w:rsid w:val="00B919FA"/>
    <w:rsid w:val="00B91BDF"/>
    <w:rsid w:val="00B922F7"/>
    <w:rsid w:val="00B92318"/>
    <w:rsid w:val="00B923B3"/>
    <w:rsid w:val="00B9258E"/>
    <w:rsid w:val="00B92675"/>
    <w:rsid w:val="00B92E4A"/>
    <w:rsid w:val="00B92EEF"/>
    <w:rsid w:val="00B93FC4"/>
    <w:rsid w:val="00B9442B"/>
    <w:rsid w:val="00B9450D"/>
    <w:rsid w:val="00B94B75"/>
    <w:rsid w:val="00B94CFB"/>
    <w:rsid w:val="00B94FDC"/>
    <w:rsid w:val="00B95161"/>
    <w:rsid w:val="00B96B18"/>
    <w:rsid w:val="00B96C98"/>
    <w:rsid w:val="00B96D70"/>
    <w:rsid w:val="00B96E8F"/>
    <w:rsid w:val="00B971AF"/>
    <w:rsid w:val="00B9738D"/>
    <w:rsid w:val="00B973F8"/>
    <w:rsid w:val="00B979BF"/>
    <w:rsid w:val="00B97B03"/>
    <w:rsid w:val="00B97E67"/>
    <w:rsid w:val="00B97F2C"/>
    <w:rsid w:val="00B97F95"/>
    <w:rsid w:val="00BA018F"/>
    <w:rsid w:val="00BA0209"/>
    <w:rsid w:val="00BA02AF"/>
    <w:rsid w:val="00BA059E"/>
    <w:rsid w:val="00BA07AD"/>
    <w:rsid w:val="00BA0812"/>
    <w:rsid w:val="00BA1D72"/>
    <w:rsid w:val="00BA2905"/>
    <w:rsid w:val="00BA2BF3"/>
    <w:rsid w:val="00BA2EBC"/>
    <w:rsid w:val="00BA3BFE"/>
    <w:rsid w:val="00BA47E4"/>
    <w:rsid w:val="00BA4B29"/>
    <w:rsid w:val="00BA4E2F"/>
    <w:rsid w:val="00BA5076"/>
    <w:rsid w:val="00BA50C5"/>
    <w:rsid w:val="00BA50E0"/>
    <w:rsid w:val="00BA5101"/>
    <w:rsid w:val="00BA5660"/>
    <w:rsid w:val="00BA574A"/>
    <w:rsid w:val="00BA57ED"/>
    <w:rsid w:val="00BA5920"/>
    <w:rsid w:val="00BA5AD9"/>
    <w:rsid w:val="00BA5BCB"/>
    <w:rsid w:val="00BA691C"/>
    <w:rsid w:val="00BA6CCB"/>
    <w:rsid w:val="00BA6D8F"/>
    <w:rsid w:val="00BA79BA"/>
    <w:rsid w:val="00BB01F1"/>
    <w:rsid w:val="00BB046D"/>
    <w:rsid w:val="00BB084E"/>
    <w:rsid w:val="00BB0B1C"/>
    <w:rsid w:val="00BB10DE"/>
    <w:rsid w:val="00BB17A6"/>
    <w:rsid w:val="00BB244E"/>
    <w:rsid w:val="00BB2D34"/>
    <w:rsid w:val="00BB2E14"/>
    <w:rsid w:val="00BB2F1A"/>
    <w:rsid w:val="00BB3256"/>
    <w:rsid w:val="00BB329A"/>
    <w:rsid w:val="00BB3621"/>
    <w:rsid w:val="00BB365B"/>
    <w:rsid w:val="00BB3921"/>
    <w:rsid w:val="00BB3AB6"/>
    <w:rsid w:val="00BB3BAD"/>
    <w:rsid w:val="00BB42BB"/>
    <w:rsid w:val="00BB452E"/>
    <w:rsid w:val="00BB4674"/>
    <w:rsid w:val="00BB4DB3"/>
    <w:rsid w:val="00BB4E97"/>
    <w:rsid w:val="00BB5028"/>
    <w:rsid w:val="00BB50D7"/>
    <w:rsid w:val="00BB5151"/>
    <w:rsid w:val="00BB5A6A"/>
    <w:rsid w:val="00BB5B52"/>
    <w:rsid w:val="00BB5C81"/>
    <w:rsid w:val="00BB63D2"/>
    <w:rsid w:val="00BB64D7"/>
    <w:rsid w:val="00BB66BC"/>
    <w:rsid w:val="00BB6C5E"/>
    <w:rsid w:val="00BB7CB0"/>
    <w:rsid w:val="00BB7D90"/>
    <w:rsid w:val="00BC006F"/>
    <w:rsid w:val="00BC0253"/>
    <w:rsid w:val="00BC0668"/>
    <w:rsid w:val="00BC085A"/>
    <w:rsid w:val="00BC08F3"/>
    <w:rsid w:val="00BC0E44"/>
    <w:rsid w:val="00BC0EF6"/>
    <w:rsid w:val="00BC0F62"/>
    <w:rsid w:val="00BC0FFD"/>
    <w:rsid w:val="00BC1A72"/>
    <w:rsid w:val="00BC1EC9"/>
    <w:rsid w:val="00BC2342"/>
    <w:rsid w:val="00BC27D2"/>
    <w:rsid w:val="00BC2A04"/>
    <w:rsid w:val="00BC2C83"/>
    <w:rsid w:val="00BC2D9C"/>
    <w:rsid w:val="00BC2FEE"/>
    <w:rsid w:val="00BC30B3"/>
    <w:rsid w:val="00BC3B7B"/>
    <w:rsid w:val="00BC3C84"/>
    <w:rsid w:val="00BC3EF4"/>
    <w:rsid w:val="00BC42AA"/>
    <w:rsid w:val="00BC4482"/>
    <w:rsid w:val="00BC49B8"/>
    <w:rsid w:val="00BC4A8A"/>
    <w:rsid w:val="00BC4BB2"/>
    <w:rsid w:val="00BC52D1"/>
    <w:rsid w:val="00BC5313"/>
    <w:rsid w:val="00BC531F"/>
    <w:rsid w:val="00BC586E"/>
    <w:rsid w:val="00BC6098"/>
    <w:rsid w:val="00BC6186"/>
    <w:rsid w:val="00BC62D8"/>
    <w:rsid w:val="00BC6363"/>
    <w:rsid w:val="00BC6785"/>
    <w:rsid w:val="00BC67A2"/>
    <w:rsid w:val="00BC67C2"/>
    <w:rsid w:val="00BC6DBC"/>
    <w:rsid w:val="00BC74A5"/>
    <w:rsid w:val="00BD09BA"/>
    <w:rsid w:val="00BD1853"/>
    <w:rsid w:val="00BD21F7"/>
    <w:rsid w:val="00BD24F8"/>
    <w:rsid w:val="00BD3164"/>
    <w:rsid w:val="00BD32F3"/>
    <w:rsid w:val="00BD3AE2"/>
    <w:rsid w:val="00BD3D0F"/>
    <w:rsid w:val="00BD432D"/>
    <w:rsid w:val="00BD4345"/>
    <w:rsid w:val="00BD4931"/>
    <w:rsid w:val="00BD55A0"/>
    <w:rsid w:val="00BD629C"/>
    <w:rsid w:val="00BD62C1"/>
    <w:rsid w:val="00BD6330"/>
    <w:rsid w:val="00BD6655"/>
    <w:rsid w:val="00BD673C"/>
    <w:rsid w:val="00BD6AA3"/>
    <w:rsid w:val="00BD6E2E"/>
    <w:rsid w:val="00BD6F4D"/>
    <w:rsid w:val="00BD7129"/>
    <w:rsid w:val="00BD767E"/>
    <w:rsid w:val="00BD76A0"/>
    <w:rsid w:val="00BD7D21"/>
    <w:rsid w:val="00BE019F"/>
    <w:rsid w:val="00BE041E"/>
    <w:rsid w:val="00BE0EED"/>
    <w:rsid w:val="00BE1594"/>
    <w:rsid w:val="00BE17B2"/>
    <w:rsid w:val="00BE1B89"/>
    <w:rsid w:val="00BE2EEC"/>
    <w:rsid w:val="00BE3E39"/>
    <w:rsid w:val="00BE415C"/>
    <w:rsid w:val="00BE4659"/>
    <w:rsid w:val="00BE50E0"/>
    <w:rsid w:val="00BE592F"/>
    <w:rsid w:val="00BE5AD1"/>
    <w:rsid w:val="00BE5AEC"/>
    <w:rsid w:val="00BE5D9B"/>
    <w:rsid w:val="00BE6048"/>
    <w:rsid w:val="00BE640C"/>
    <w:rsid w:val="00BE692D"/>
    <w:rsid w:val="00BE6E53"/>
    <w:rsid w:val="00BE6E5B"/>
    <w:rsid w:val="00BE7337"/>
    <w:rsid w:val="00BE7520"/>
    <w:rsid w:val="00BE7797"/>
    <w:rsid w:val="00BE7A86"/>
    <w:rsid w:val="00BE7EA4"/>
    <w:rsid w:val="00BF06B4"/>
    <w:rsid w:val="00BF0BA0"/>
    <w:rsid w:val="00BF0E5A"/>
    <w:rsid w:val="00BF101B"/>
    <w:rsid w:val="00BF1096"/>
    <w:rsid w:val="00BF1200"/>
    <w:rsid w:val="00BF1E1C"/>
    <w:rsid w:val="00BF25DD"/>
    <w:rsid w:val="00BF282D"/>
    <w:rsid w:val="00BF2E84"/>
    <w:rsid w:val="00BF3524"/>
    <w:rsid w:val="00BF35C4"/>
    <w:rsid w:val="00BF3960"/>
    <w:rsid w:val="00BF39ED"/>
    <w:rsid w:val="00BF3D2F"/>
    <w:rsid w:val="00BF432F"/>
    <w:rsid w:val="00BF48EF"/>
    <w:rsid w:val="00BF4C18"/>
    <w:rsid w:val="00BF4CAC"/>
    <w:rsid w:val="00BF4D71"/>
    <w:rsid w:val="00BF4D7D"/>
    <w:rsid w:val="00BF4E24"/>
    <w:rsid w:val="00BF50F6"/>
    <w:rsid w:val="00BF589E"/>
    <w:rsid w:val="00BF59E1"/>
    <w:rsid w:val="00BF5D58"/>
    <w:rsid w:val="00BF6559"/>
    <w:rsid w:val="00BF6693"/>
    <w:rsid w:val="00BF6773"/>
    <w:rsid w:val="00BF6C81"/>
    <w:rsid w:val="00BF71A1"/>
    <w:rsid w:val="00BF7844"/>
    <w:rsid w:val="00BF7866"/>
    <w:rsid w:val="00BF7A58"/>
    <w:rsid w:val="00BF7BA3"/>
    <w:rsid w:val="00BF7D14"/>
    <w:rsid w:val="00C002B7"/>
    <w:rsid w:val="00C010A3"/>
    <w:rsid w:val="00C01290"/>
    <w:rsid w:val="00C013E4"/>
    <w:rsid w:val="00C0158B"/>
    <w:rsid w:val="00C020CE"/>
    <w:rsid w:val="00C02B93"/>
    <w:rsid w:val="00C02DC6"/>
    <w:rsid w:val="00C031C8"/>
    <w:rsid w:val="00C032C5"/>
    <w:rsid w:val="00C03F55"/>
    <w:rsid w:val="00C04214"/>
    <w:rsid w:val="00C04453"/>
    <w:rsid w:val="00C04C52"/>
    <w:rsid w:val="00C0517B"/>
    <w:rsid w:val="00C0519F"/>
    <w:rsid w:val="00C05777"/>
    <w:rsid w:val="00C058C4"/>
    <w:rsid w:val="00C058CF"/>
    <w:rsid w:val="00C05D17"/>
    <w:rsid w:val="00C062F4"/>
    <w:rsid w:val="00C0635B"/>
    <w:rsid w:val="00C0659A"/>
    <w:rsid w:val="00C06ACB"/>
    <w:rsid w:val="00C073EF"/>
    <w:rsid w:val="00C079EC"/>
    <w:rsid w:val="00C07BFF"/>
    <w:rsid w:val="00C07C54"/>
    <w:rsid w:val="00C10074"/>
    <w:rsid w:val="00C10650"/>
    <w:rsid w:val="00C110DF"/>
    <w:rsid w:val="00C112DD"/>
    <w:rsid w:val="00C11AFD"/>
    <w:rsid w:val="00C12004"/>
    <w:rsid w:val="00C1237D"/>
    <w:rsid w:val="00C127CB"/>
    <w:rsid w:val="00C12AFB"/>
    <w:rsid w:val="00C13316"/>
    <w:rsid w:val="00C13B18"/>
    <w:rsid w:val="00C14980"/>
    <w:rsid w:val="00C150D1"/>
    <w:rsid w:val="00C15906"/>
    <w:rsid w:val="00C15D62"/>
    <w:rsid w:val="00C16419"/>
    <w:rsid w:val="00C17473"/>
    <w:rsid w:val="00C20023"/>
    <w:rsid w:val="00C20D58"/>
    <w:rsid w:val="00C210AE"/>
    <w:rsid w:val="00C218CB"/>
    <w:rsid w:val="00C21CBA"/>
    <w:rsid w:val="00C21D36"/>
    <w:rsid w:val="00C21D80"/>
    <w:rsid w:val="00C2210D"/>
    <w:rsid w:val="00C226BF"/>
    <w:rsid w:val="00C22BD9"/>
    <w:rsid w:val="00C23120"/>
    <w:rsid w:val="00C23365"/>
    <w:rsid w:val="00C233C3"/>
    <w:rsid w:val="00C23550"/>
    <w:rsid w:val="00C23AFE"/>
    <w:rsid w:val="00C24625"/>
    <w:rsid w:val="00C24E5C"/>
    <w:rsid w:val="00C2501C"/>
    <w:rsid w:val="00C250D1"/>
    <w:rsid w:val="00C2514B"/>
    <w:rsid w:val="00C2550E"/>
    <w:rsid w:val="00C25F07"/>
    <w:rsid w:val="00C2600A"/>
    <w:rsid w:val="00C2613E"/>
    <w:rsid w:val="00C2641B"/>
    <w:rsid w:val="00C26627"/>
    <w:rsid w:val="00C26725"/>
    <w:rsid w:val="00C2688B"/>
    <w:rsid w:val="00C270C3"/>
    <w:rsid w:val="00C27128"/>
    <w:rsid w:val="00C27155"/>
    <w:rsid w:val="00C279AE"/>
    <w:rsid w:val="00C27BEE"/>
    <w:rsid w:val="00C27CE4"/>
    <w:rsid w:val="00C27EE9"/>
    <w:rsid w:val="00C305E2"/>
    <w:rsid w:val="00C30755"/>
    <w:rsid w:val="00C3082E"/>
    <w:rsid w:val="00C30F89"/>
    <w:rsid w:val="00C31255"/>
    <w:rsid w:val="00C3188B"/>
    <w:rsid w:val="00C318B2"/>
    <w:rsid w:val="00C3194C"/>
    <w:rsid w:val="00C31D4D"/>
    <w:rsid w:val="00C322C4"/>
    <w:rsid w:val="00C32BFA"/>
    <w:rsid w:val="00C33654"/>
    <w:rsid w:val="00C33857"/>
    <w:rsid w:val="00C33961"/>
    <w:rsid w:val="00C3407E"/>
    <w:rsid w:val="00C3426A"/>
    <w:rsid w:val="00C34614"/>
    <w:rsid w:val="00C34619"/>
    <w:rsid w:val="00C35168"/>
    <w:rsid w:val="00C353C0"/>
    <w:rsid w:val="00C353EB"/>
    <w:rsid w:val="00C3555A"/>
    <w:rsid w:val="00C3605E"/>
    <w:rsid w:val="00C3645A"/>
    <w:rsid w:val="00C36A30"/>
    <w:rsid w:val="00C36B0C"/>
    <w:rsid w:val="00C36B36"/>
    <w:rsid w:val="00C36D16"/>
    <w:rsid w:val="00C37305"/>
    <w:rsid w:val="00C379B6"/>
    <w:rsid w:val="00C37C0C"/>
    <w:rsid w:val="00C37C77"/>
    <w:rsid w:val="00C37CA1"/>
    <w:rsid w:val="00C37E35"/>
    <w:rsid w:val="00C4020C"/>
    <w:rsid w:val="00C403DD"/>
    <w:rsid w:val="00C40584"/>
    <w:rsid w:val="00C40685"/>
    <w:rsid w:val="00C41053"/>
    <w:rsid w:val="00C414C2"/>
    <w:rsid w:val="00C4177E"/>
    <w:rsid w:val="00C41BEA"/>
    <w:rsid w:val="00C41CE2"/>
    <w:rsid w:val="00C42224"/>
    <w:rsid w:val="00C423D3"/>
    <w:rsid w:val="00C42ACA"/>
    <w:rsid w:val="00C42D11"/>
    <w:rsid w:val="00C4304D"/>
    <w:rsid w:val="00C430B3"/>
    <w:rsid w:val="00C434F7"/>
    <w:rsid w:val="00C43C25"/>
    <w:rsid w:val="00C446AD"/>
    <w:rsid w:val="00C44888"/>
    <w:rsid w:val="00C449B2"/>
    <w:rsid w:val="00C44B2D"/>
    <w:rsid w:val="00C44CE0"/>
    <w:rsid w:val="00C451B3"/>
    <w:rsid w:val="00C45694"/>
    <w:rsid w:val="00C45770"/>
    <w:rsid w:val="00C45924"/>
    <w:rsid w:val="00C45C28"/>
    <w:rsid w:val="00C45CB6"/>
    <w:rsid w:val="00C45FD8"/>
    <w:rsid w:val="00C464E5"/>
    <w:rsid w:val="00C46538"/>
    <w:rsid w:val="00C466CA"/>
    <w:rsid w:val="00C467BC"/>
    <w:rsid w:val="00C46BAA"/>
    <w:rsid w:val="00C46FC7"/>
    <w:rsid w:val="00C47706"/>
    <w:rsid w:val="00C47EDE"/>
    <w:rsid w:val="00C47F4B"/>
    <w:rsid w:val="00C500B8"/>
    <w:rsid w:val="00C5010B"/>
    <w:rsid w:val="00C5057F"/>
    <w:rsid w:val="00C50817"/>
    <w:rsid w:val="00C50E88"/>
    <w:rsid w:val="00C51FBC"/>
    <w:rsid w:val="00C525D1"/>
    <w:rsid w:val="00C52BDA"/>
    <w:rsid w:val="00C539BF"/>
    <w:rsid w:val="00C5428C"/>
    <w:rsid w:val="00C54303"/>
    <w:rsid w:val="00C5444A"/>
    <w:rsid w:val="00C55714"/>
    <w:rsid w:val="00C55C7B"/>
    <w:rsid w:val="00C562B1"/>
    <w:rsid w:val="00C564E4"/>
    <w:rsid w:val="00C57193"/>
    <w:rsid w:val="00C576F9"/>
    <w:rsid w:val="00C601A5"/>
    <w:rsid w:val="00C60681"/>
    <w:rsid w:val="00C606B1"/>
    <w:rsid w:val="00C614D4"/>
    <w:rsid w:val="00C61835"/>
    <w:rsid w:val="00C61BA0"/>
    <w:rsid w:val="00C61BFB"/>
    <w:rsid w:val="00C61F13"/>
    <w:rsid w:val="00C62294"/>
    <w:rsid w:val="00C62AB3"/>
    <w:rsid w:val="00C62D7F"/>
    <w:rsid w:val="00C63D6C"/>
    <w:rsid w:val="00C647B5"/>
    <w:rsid w:val="00C65769"/>
    <w:rsid w:val="00C657DE"/>
    <w:rsid w:val="00C65826"/>
    <w:rsid w:val="00C65A50"/>
    <w:rsid w:val="00C6657E"/>
    <w:rsid w:val="00C66762"/>
    <w:rsid w:val="00C66781"/>
    <w:rsid w:val="00C67090"/>
    <w:rsid w:val="00C671D2"/>
    <w:rsid w:val="00C67516"/>
    <w:rsid w:val="00C677E7"/>
    <w:rsid w:val="00C702DC"/>
    <w:rsid w:val="00C704CC"/>
    <w:rsid w:val="00C70C7C"/>
    <w:rsid w:val="00C70EB0"/>
    <w:rsid w:val="00C7135B"/>
    <w:rsid w:val="00C7201D"/>
    <w:rsid w:val="00C72022"/>
    <w:rsid w:val="00C7217D"/>
    <w:rsid w:val="00C72AD7"/>
    <w:rsid w:val="00C730C7"/>
    <w:rsid w:val="00C7329F"/>
    <w:rsid w:val="00C7343D"/>
    <w:rsid w:val="00C7418A"/>
    <w:rsid w:val="00C74287"/>
    <w:rsid w:val="00C74864"/>
    <w:rsid w:val="00C74908"/>
    <w:rsid w:val="00C74DE5"/>
    <w:rsid w:val="00C75A47"/>
    <w:rsid w:val="00C75CC1"/>
    <w:rsid w:val="00C75F81"/>
    <w:rsid w:val="00C763A2"/>
    <w:rsid w:val="00C763E6"/>
    <w:rsid w:val="00C7668F"/>
    <w:rsid w:val="00C76871"/>
    <w:rsid w:val="00C76CAE"/>
    <w:rsid w:val="00C77F74"/>
    <w:rsid w:val="00C80846"/>
    <w:rsid w:val="00C80989"/>
    <w:rsid w:val="00C80BFC"/>
    <w:rsid w:val="00C80DB9"/>
    <w:rsid w:val="00C80EC4"/>
    <w:rsid w:val="00C80F54"/>
    <w:rsid w:val="00C813E5"/>
    <w:rsid w:val="00C823A5"/>
    <w:rsid w:val="00C8268A"/>
    <w:rsid w:val="00C8283D"/>
    <w:rsid w:val="00C83302"/>
    <w:rsid w:val="00C834CC"/>
    <w:rsid w:val="00C838E7"/>
    <w:rsid w:val="00C83A21"/>
    <w:rsid w:val="00C83CDA"/>
    <w:rsid w:val="00C83E64"/>
    <w:rsid w:val="00C8421F"/>
    <w:rsid w:val="00C84431"/>
    <w:rsid w:val="00C84762"/>
    <w:rsid w:val="00C84834"/>
    <w:rsid w:val="00C849EC"/>
    <w:rsid w:val="00C84A01"/>
    <w:rsid w:val="00C84BA7"/>
    <w:rsid w:val="00C859A7"/>
    <w:rsid w:val="00C85D3A"/>
    <w:rsid w:val="00C85FD0"/>
    <w:rsid w:val="00C8644F"/>
    <w:rsid w:val="00C86559"/>
    <w:rsid w:val="00C865BF"/>
    <w:rsid w:val="00C86DB8"/>
    <w:rsid w:val="00C86EA0"/>
    <w:rsid w:val="00C86F73"/>
    <w:rsid w:val="00C874DD"/>
    <w:rsid w:val="00C878C9"/>
    <w:rsid w:val="00C87CAC"/>
    <w:rsid w:val="00C90023"/>
    <w:rsid w:val="00C90310"/>
    <w:rsid w:val="00C903B4"/>
    <w:rsid w:val="00C90455"/>
    <w:rsid w:val="00C90FF4"/>
    <w:rsid w:val="00C91CD3"/>
    <w:rsid w:val="00C91FC4"/>
    <w:rsid w:val="00C920A9"/>
    <w:rsid w:val="00C92875"/>
    <w:rsid w:val="00C93014"/>
    <w:rsid w:val="00C93948"/>
    <w:rsid w:val="00C93CFB"/>
    <w:rsid w:val="00C93CFD"/>
    <w:rsid w:val="00C93EF0"/>
    <w:rsid w:val="00C943C9"/>
    <w:rsid w:val="00C94485"/>
    <w:rsid w:val="00C94C84"/>
    <w:rsid w:val="00C95179"/>
    <w:rsid w:val="00C95788"/>
    <w:rsid w:val="00C95ED0"/>
    <w:rsid w:val="00C96499"/>
    <w:rsid w:val="00C964EA"/>
    <w:rsid w:val="00C9657B"/>
    <w:rsid w:val="00C968EE"/>
    <w:rsid w:val="00C97738"/>
    <w:rsid w:val="00C97A28"/>
    <w:rsid w:val="00C97C7F"/>
    <w:rsid w:val="00C97F02"/>
    <w:rsid w:val="00C97F28"/>
    <w:rsid w:val="00CA0FE2"/>
    <w:rsid w:val="00CA1175"/>
    <w:rsid w:val="00CA14AF"/>
    <w:rsid w:val="00CA1B8D"/>
    <w:rsid w:val="00CA1E04"/>
    <w:rsid w:val="00CA23E1"/>
    <w:rsid w:val="00CA2612"/>
    <w:rsid w:val="00CA3353"/>
    <w:rsid w:val="00CA3815"/>
    <w:rsid w:val="00CA3AB1"/>
    <w:rsid w:val="00CA3D80"/>
    <w:rsid w:val="00CA4112"/>
    <w:rsid w:val="00CA4910"/>
    <w:rsid w:val="00CA4D92"/>
    <w:rsid w:val="00CA4FB5"/>
    <w:rsid w:val="00CA57ED"/>
    <w:rsid w:val="00CA58B0"/>
    <w:rsid w:val="00CA5D25"/>
    <w:rsid w:val="00CA6046"/>
    <w:rsid w:val="00CA6716"/>
    <w:rsid w:val="00CA69FD"/>
    <w:rsid w:val="00CA6C80"/>
    <w:rsid w:val="00CA787D"/>
    <w:rsid w:val="00CA7D95"/>
    <w:rsid w:val="00CA7E0D"/>
    <w:rsid w:val="00CA7E37"/>
    <w:rsid w:val="00CA7E9D"/>
    <w:rsid w:val="00CB0B46"/>
    <w:rsid w:val="00CB1088"/>
    <w:rsid w:val="00CB1460"/>
    <w:rsid w:val="00CB15FB"/>
    <w:rsid w:val="00CB18F5"/>
    <w:rsid w:val="00CB1A65"/>
    <w:rsid w:val="00CB1AEB"/>
    <w:rsid w:val="00CB1B66"/>
    <w:rsid w:val="00CB1DBD"/>
    <w:rsid w:val="00CB244E"/>
    <w:rsid w:val="00CB3185"/>
    <w:rsid w:val="00CB331E"/>
    <w:rsid w:val="00CB3471"/>
    <w:rsid w:val="00CB3EBA"/>
    <w:rsid w:val="00CB45FD"/>
    <w:rsid w:val="00CB5457"/>
    <w:rsid w:val="00CB545C"/>
    <w:rsid w:val="00CB5462"/>
    <w:rsid w:val="00CB6309"/>
    <w:rsid w:val="00CB64D2"/>
    <w:rsid w:val="00CB6C34"/>
    <w:rsid w:val="00CB6CE9"/>
    <w:rsid w:val="00CB6D72"/>
    <w:rsid w:val="00CB6EA7"/>
    <w:rsid w:val="00CC007F"/>
    <w:rsid w:val="00CC06DA"/>
    <w:rsid w:val="00CC0EB0"/>
    <w:rsid w:val="00CC13B2"/>
    <w:rsid w:val="00CC169F"/>
    <w:rsid w:val="00CC19F6"/>
    <w:rsid w:val="00CC30D1"/>
    <w:rsid w:val="00CC31A6"/>
    <w:rsid w:val="00CC3594"/>
    <w:rsid w:val="00CC4027"/>
    <w:rsid w:val="00CC4548"/>
    <w:rsid w:val="00CC4677"/>
    <w:rsid w:val="00CC4C1B"/>
    <w:rsid w:val="00CC4CDC"/>
    <w:rsid w:val="00CC4FC4"/>
    <w:rsid w:val="00CC5420"/>
    <w:rsid w:val="00CC553D"/>
    <w:rsid w:val="00CC5867"/>
    <w:rsid w:val="00CC5F21"/>
    <w:rsid w:val="00CC646E"/>
    <w:rsid w:val="00CC65E1"/>
    <w:rsid w:val="00CC694C"/>
    <w:rsid w:val="00CC6961"/>
    <w:rsid w:val="00CC6FA8"/>
    <w:rsid w:val="00CC6FB9"/>
    <w:rsid w:val="00CC729F"/>
    <w:rsid w:val="00CC7330"/>
    <w:rsid w:val="00CC75E8"/>
    <w:rsid w:val="00CC76D8"/>
    <w:rsid w:val="00CC7A52"/>
    <w:rsid w:val="00CC7DA9"/>
    <w:rsid w:val="00CD035B"/>
    <w:rsid w:val="00CD073C"/>
    <w:rsid w:val="00CD090A"/>
    <w:rsid w:val="00CD0A61"/>
    <w:rsid w:val="00CD0C87"/>
    <w:rsid w:val="00CD0E9E"/>
    <w:rsid w:val="00CD1597"/>
    <w:rsid w:val="00CD15A6"/>
    <w:rsid w:val="00CD2085"/>
    <w:rsid w:val="00CD22A5"/>
    <w:rsid w:val="00CD2448"/>
    <w:rsid w:val="00CD25C3"/>
    <w:rsid w:val="00CD267F"/>
    <w:rsid w:val="00CD2841"/>
    <w:rsid w:val="00CD28CC"/>
    <w:rsid w:val="00CD30F1"/>
    <w:rsid w:val="00CD34A0"/>
    <w:rsid w:val="00CD34BD"/>
    <w:rsid w:val="00CD393F"/>
    <w:rsid w:val="00CD3D9D"/>
    <w:rsid w:val="00CD40F2"/>
    <w:rsid w:val="00CD475D"/>
    <w:rsid w:val="00CD4B73"/>
    <w:rsid w:val="00CD4B95"/>
    <w:rsid w:val="00CD4EC0"/>
    <w:rsid w:val="00CD5083"/>
    <w:rsid w:val="00CD5193"/>
    <w:rsid w:val="00CD567D"/>
    <w:rsid w:val="00CD5940"/>
    <w:rsid w:val="00CD5948"/>
    <w:rsid w:val="00CD5A0E"/>
    <w:rsid w:val="00CD5B6C"/>
    <w:rsid w:val="00CD5D35"/>
    <w:rsid w:val="00CD5E0E"/>
    <w:rsid w:val="00CD5ECD"/>
    <w:rsid w:val="00CD608C"/>
    <w:rsid w:val="00CD642E"/>
    <w:rsid w:val="00CD671D"/>
    <w:rsid w:val="00CD672A"/>
    <w:rsid w:val="00CD676D"/>
    <w:rsid w:val="00CD67C3"/>
    <w:rsid w:val="00CD6876"/>
    <w:rsid w:val="00CD6CBD"/>
    <w:rsid w:val="00CD6CD2"/>
    <w:rsid w:val="00CD6ED4"/>
    <w:rsid w:val="00CD6FAD"/>
    <w:rsid w:val="00CD7471"/>
    <w:rsid w:val="00CD7523"/>
    <w:rsid w:val="00CE02D5"/>
    <w:rsid w:val="00CE09C7"/>
    <w:rsid w:val="00CE09F7"/>
    <w:rsid w:val="00CE16D1"/>
    <w:rsid w:val="00CE1C75"/>
    <w:rsid w:val="00CE2305"/>
    <w:rsid w:val="00CE2E0B"/>
    <w:rsid w:val="00CE2EE7"/>
    <w:rsid w:val="00CE402C"/>
    <w:rsid w:val="00CE4065"/>
    <w:rsid w:val="00CE40D9"/>
    <w:rsid w:val="00CE4875"/>
    <w:rsid w:val="00CE55A4"/>
    <w:rsid w:val="00CE5629"/>
    <w:rsid w:val="00CE58D6"/>
    <w:rsid w:val="00CE600C"/>
    <w:rsid w:val="00CE62DE"/>
    <w:rsid w:val="00CE66C0"/>
    <w:rsid w:val="00CE6A46"/>
    <w:rsid w:val="00CE6B1C"/>
    <w:rsid w:val="00CE6B6A"/>
    <w:rsid w:val="00CE6CC0"/>
    <w:rsid w:val="00CE6CEF"/>
    <w:rsid w:val="00CE70B4"/>
    <w:rsid w:val="00CE725F"/>
    <w:rsid w:val="00CE7670"/>
    <w:rsid w:val="00CE7A26"/>
    <w:rsid w:val="00CF0555"/>
    <w:rsid w:val="00CF05E1"/>
    <w:rsid w:val="00CF05FD"/>
    <w:rsid w:val="00CF09A9"/>
    <w:rsid w:val="00CF0AAF"/>
    <w:rsid w:val="00CF0E56"/>
    <w:rsid w:val="00CF14F4"/>
    <w:rsid w:val="00CF164F"/>
    <w:rsid w:val="00CF1B4D"/>
    <w:rsid w:val="00CF1C35"/>
    <w:rsid w:val="00CF1F03"/>
    <w:rsid w:val="00CF20BC"/>
    <w:rsid w:val="00CF20FC"/>
    <w:rsid w:val="00CF2141"/>
    <w:rsid w:val="00CF2C7E"/>
    <w:rsid w:val="00CF322D"/>
    <w:rsid w:val="00CF36DE"/>
    <w:rsid w:val="00CF3963"/>
    <w:rsid w:val="00CF39F6"/>
    <w:rsid w:val="00CF412A"/>
    <w:rsid w:val="00CF4950"/>
    <w:rsid w:val="00CF4AA0"/>
    <w:rsid w:val="00CF4BBC"/>
    <w:rsid w:val="00CF4F95"/>
    <w:rsid w:val="00CF5088"/>
    <w:rsid w:val="00CF53C8"/>
    <w:rsid w:val="00CF5627"/>
    <w:rsid w:val="00CF58FB"/>
    <w:rsid w:val="00CF60F9"/>
    <w:rsid w:val="00CF6845"/>
    <w:rsid w:val="00CF7158"/>
    <w:rsid w:val="00CF74DD"/>
    <w:rsid w:val="00CF7B72"/>
    <w:rsid w:val="00CF7C05"/>
    <w:rsid w:val="00CF7CDF"/>
    <w:rsid w:val="00D00238"/>
    <w:rsid w:val="00D0032D"/>
    <w:rsid w:val="00D003D8"/>
    <w:rsid w:val="00D006BC"/>
    <w:rsid w:val="00D0082E"/>
    <w:rsid w:val="00D00BB0"/>
    <w:rsid w:val="00D018F6"/>
    <w:rsid w:val="00D018F9"/>
    <w:rsid w:val="00D01DD0"/>
    <w:rsid w:val="00D024CC"/>
    <w:rsid w:val="00D032D5"/>
    <w:rsid w:val="00D03497"/>
    <w:rsid w:val="00D034AC"/>
    <w:rsid w:val="00D034D0"/>
    <w:rsid w:val="00D03991"/>
    <w:rsid w:val="00D040D6"/>
    <w:rsid w:val="00D040DF"/>
    <w:rsid w:val="00D05269"/>
    <w:rsid w:val="00D05286"/>
    <w:rsid w:val="00D0568A"/>
    <w:rsid w:val="00D05A31"/>
    <w:rsid w:val="00D05E63"/>
    <w:rsid w:val="00D060CD"/>
    <w:rsid w:val="00D063BA"/>
    <w:rsid w:val="00D06E41"/>
    <w:rsid w:val="00D076E0"/>
    <w:rsid w:val="00D10330"/>
    <w:rsid w:val="00D1093C"/>
    <w:rsid w:val="00D10E2E"/>
    <w:rsid w:val="00D1103A"/>
    <w:rsid w:val="00D111D1"/>
    <w:rsid w:val="00D1132B"/>
    <w:rsid w:val="00D11BBE"/>
    <w:rsid w:val="00D11F32"/>
    <w:rsid w:val="00D1233E"/>
    <w:rsid w:val="00D1298A"/>
    <w:rsid w:val="00D134CD"/>
    <w:rsid w:val="00D13B91"/>
    <w:rsid w:val="00D13D83"/>
    <w:rsid w:val="00D143DE"/>
    <w:rsid w:val="00D1469F"/>
    <w:rsid w:val="00D146C7"/>
    <w:rsid w:val="00D1475D"/>
    <w:rsid w:val="00D147E0"/>
    <w:rsid w:val="00D148CA"/>
    <w:rsid w:val="00D14C3C"/>
    <w:rsid w:val="00D14FDC"/>
    <w:rsid w:val="00D154E2"/>
    <w:rsid w:val="00D15997"/>
    <w:rsid w:val="00D16305"/>
    <w:rsid w:val="00D1682F"/>
    <w:rsid w:val="00D16FF9"/>
    <w:rsid w:val="00D1759E"/>
    <w:rsid w:val="00D17681"/>
    <w:rsid w:val="00D17828"/>
    <w:rsid w:val="00D17A64"/>
    <w:rsid w:val="00D17A7A"/>
    <w:rsid w:val="00D17D1B"/>
    <w:rsid w:val="00D17F39"/>
    <w:rsid w:val="00D17F58"/>
    <w:rsid w:val="00D20431"/>
    <w:rsid w:val="00D206A4"/>
    <w:rsid w:val="00D20D57"/>
    <w:rsid w:val="00D212CB"/>
    <w:rsid w:val="00D2136E"/>
    <w:rsid w:val="00D2142B"/>
    <w:rsid w:val="00D21899"/>
    <w:rsid w:val="00D220FB"/>
    <w:rsid w:val="00D22148"/>
    <w:rsid w:val="00D221F8"/>
    <w:rsid w:val="00D22428"/>
    <w:rsid w:val="00D22AC7"/>
    <w:rsid w:val="00D230E6"/>
    <w:rsid w:val="00D23144"/>
    <w:rsid w:val="00D23292"/>
    <w:rsid w:val="00D238A3"/>
    <w:rsid w:val="00D240E1"/>
    <w:rsid w:val="00D24486"/>
    <w:rsid w:val="00D247A2"/>
    <w:rsid w:val="00D247D4"/>
    <w:rsid w:val="00D24A91"/>
    <w:rsid w:val="00D24E71"/>
    <w:rsid w:val="00D2526B"/>
    <w:rsid w:val="00D2529C"/>
    <w:rsid w:val="00D252CE"/>
    <w:rsid w:val="00D25462"/>
    <w:rsid w:val="00D25932"/>
    <w:rsid w:val="00D259D8"/>
    <w:rsid w:val="00D262F6"/>
    <w:rsid w:val="00D263B6"/>
    <w:rsid w:val="00D2651E"/>
    <w:rsid w:val="00D26B11"/>
    <w:rsid w:val="00D273AF"/>
    <w:rsid w:val="00D275F9"/>
    <w:rsid w:val="00D27A16"/>
    <w:rsid w:val="00D27C8F"/>
    <w:rsid w:val="00D27F78"/>
    <w:rsid w:val="00D27FEF"/>
    <w:rsid w:val="00D30E71"/>
    <w:rsid w:val="00D313EB"/>
    <w:rsid w:val="00D313F6"/>
    <w:rsid w:val="00D31F44"/>
    <w:rsid w:val="00D321A2"/>
    <w:rsid w:val="00D3290C"/>
    <w:rsid w:val="00D32B0B"/>
    <w:rsid w:val="00D32C29"/>
    <w:rsid w:val="00D32DFA"/>
    <w:rsid w:val="00D32EFD"/>
    <w:rsid w:val="00D32FDC"/>
    <w:rsid w:val="00D33504"/>
    <w:rsid w:val="00D33652"/>
    <w:rsid w:val="00D33A5A"/>
    <w:rsid w:val="00D34005"/>
    <w:rsid w:val="00D34227"/>
    <w:rsid w:val="00D344C4"/>
    <w:rsid w:val="00D346ED"/>
    <w:rsid w:val="00D34BAD"/>
    <w:rsid w:val="00D34DAF"/>
    <w:rsid w:val="00D35331"/>
    <w:rsid w:val="00D35E48"/>
    <w:rsid w:val="00D362EC"/>
    <w:rsid w:val="00D36570"/>
    <w:rsid w:val="00D36887"/>
    <w:rsid w:val="00D36A93"/>
    <w:rsid w:val="00D371F1"/>
    <w:rsid w:val="00D3729C"/>
    <w:rsid w:val="00D37929"/>
    <w:rsid w:val="00D379A6"/>
    <w:rsid w:val="00D403A5"/>
    <w:rsid w:val="00D40973"/>
    <w:rsid w:val="00D40AD6"/>
    <w:rsid w:val="00D40AF6"/>
    <w:rsid w:val="00D41C70"/>
    <w:rsid w:val="00D422DD"/>
    <w:rsid w:val="00D425D9"/>
    <w:rsid w:val="00D425EB"/>
    <w:rsid w:val="00D42AC2"/>
    <w:rsid w:val="00D42E5E"/>
    <w:rsid w:val="00D4300D"/>
    <w:rsid w:val="00D43364"/>
    <w:rsid w:val="00D4370F"/>
    <w:rsid w:val="00D43997"/>
    <w:rsid w:val="00D4413A"/>
    <w:rsid w:val="00D445D1"/>
    <w:rsid w:val="00D45597"/>
    <w:rsid w:val="00D457BB"/>
    <w:rsid w:val="00D46113"/>
    <w:rsid w:val="00D465B3"/>
    <w:rsid w:val="00D46617"/>
    <w:rsid w:val="00D466A5"/>
    <w:rsid w:val="00D466CA"/>
    <w:rsid w:val="00D46A51"/>
    <w:rsid w:val="00D474BC"/>
    <w:rsid w:val="00D47F50"/>
    <w:rsid w:val="00D50796"/>
    <w:rsid w:val="00D507AF"/>
    <w:rsid w:val="00D50A2C"/>
    <w:rsid w:val="00D50ED7"/>
    <w:rsid w:val="00D514E1"/>
    <w:rsid w:val="00D51C5F"/>
    <w:rsid w:val="00D52097"/>
    <w:rsid w:val="00D52246"/>
    <w:rsid w:val="00D52305"/>
    <w:rsid w:val="00D524C0"/>
    <w:rsid w:val="00D52C06"/>
    <w:rsid w:val="00D52C9D"/>
    <w:rsid w:val="00D52ED3"/>
    <w:rsid w:val="00D53305"/>
    <w:rsid w:val="00D5339B"/>
    <w:rsid w:val="00D53BFD"/>
    <w:rsid w:val="00D5413B"/>
    <w:rsid w:val="00D54249"/>
    <w:rsid w:val="00D542B5"/>
    <w:rsid w:val="00D5514E"/>
    <w:rsid w:val="00D55194"/>
    <w:rsid w:val="00D554AC"/>
    <w:rsid w:val="00D55A1E"/>
    <w:rsid w:val="00D55D13"/>
    <w:rsid w:val="00D5643C"/>
    <w:rsid w:val="00D56576"/>
    <w:rsid w:val="00D567B1"/>
    <w:rsid w:val="00D56C30"/>
    <w:rsid w:val="00D570C7"/>
    <w:rsid w:val="00D57217"/>
    <w:rsid w:val="00D57DCB"/>
    <w:rsid w:val="00D601B3"/>
    <w:rsid w:val="00D6096D"/>
    <w:rsid w:val="00D61C8F"/>
    <w:rsid w:val="00D61DC9"/>
    <w:rsid w:val="00D61FF5"/>
    <w:rsid w:val="00D62972"/>
    <w:rsid w:val="00D63818"/>
    <w:rsid w:val="00D63D05"/>
    <w:rsid w:val="00D64A81"/>
    <w:rsid w:val="00D6500C"/>
    <w:rsid w:val="00D6507F"/>
    <w:rsid w:val="00D650F2"/>
    <w:rsid w:val="00D651EE"/>
    <w:rsid w:val="00D65352"/>
    <w:rsid w:val="00D6537C"/>
    <w:rsid w:val="00D65791"/>
    <w:rsid w:val="00D65924"/>
    <w:rsid w:val="00D659AD"/>
    <w:rsid w:val="00D65A54"/>
    <w:rsid w:val="00D6734E"/>
    <w:rsid w:val="00D6748E"/>
    <w:rsid w:val="00D67B39"/>
    <w:rsid w:val="00D67C4E"/>
    <w:rsid w:val="00D67DD1"/>
    <w:rsid w:val="00D7034E"/>
    <w:rsid w:val="00D70745"/>
    <w:rsid w:val="00D70DED"/>
    <w:rsid w:val="00D711D0"/>
    <w:rsid w:val="00D7136D"/>
    <w:rsid w:val="00D71397"/>
    <w:rsid w:val="00D713CD"/>
    <w:rsid w:val="00D716E7"/>
    <w:rsid w:val="00D71991"/>
    <w:rsid w:val="00D71C85"/>
    <w:rsid w:val="00D71E06"/>
    <w:rsid w:val="00D71EEB"/>
    <w:rsid w:val="00D71FE7"/>
    <w:rsid w:val="00D72117"/>
    <w:rsid w:val="00D72212"/>
    <w:rsid w:val="00D72222"/>
    <w:rsid w:val="00D72335"/>
    <w:rsid w:val="00D72C32"/>
    <w:rsid w:val="00D73C7D"/>
    <w:rsid w:val="00D74571"/>
    <w:rsid w:val="00D74633"/>
    <w:rsid w:val="00D748D3"/>
    <w:rsid w:val="00D75351"/>
    <w:rsid w:val="00D75615"/>
    <w:rsid w:val="00D75A26"/>
    <w:rsid w:val="00D75FA0"/>
    <w:rsid w:val="00D761FF"/>
    <w:rsid w:val="00D7688F"/>
    <w:rsid w:val="00D768EC"/>
    <w:rsid w:val="00D76FC6"/>
    <w:rsid w:val="00D779EB"/>
    <w:rsid w:val="00D77C92"/>
    <w:rsid w:val="00D80AE3"/>
    <w:rsid w:val="00D810B1"/>
    <w:rsid w:val="00D8117D"/>
    <w:rsid w:val="00D81207"/>
    <w:rsid w:val="00D81362"/>
    <w:rsid w:val="00D819E2"/>
    <w:rsid w:val="00D81E4E"/>
    <w:rsid w:val="00D81F21"/>
    <w:rsid w:val="00D81FE5"/>
    <w:rsid w:val="00D82081"/>
    <w:rsid w:val="00D8232C"/>
    <w:rsid w:val="00D825DF"/>
    <w:rsid w:val="00D829DE"/>
    <w:rsid w:val="00D82F1C"/>
    <w:rsid w:val="00D82FE0"/>
    <w:rsid w:val="00D8315A"/>
    <w:rsid w:val="00D83523"/>
    <w:rsid w:val="00D8354B"/>
    <w:rsid w:val="00D84D7B"/>
    <w:rsid w:val="00D85073"/>
    <w:rsid w:val="00D85079"/>
    <w:rsid w:val="00D8509B"/>
    <w:rsid w:val="00D851BE"/>
    <w:rsid w:val="00D852B9"/>
    <w:rsid w:val="00D85672"/>
    <w:rsid w:val="00D85E22"/>
    <w:rsid w:val="00D861E1"/>
    <w:rsid w:val="00D865F8"/>
    <w:rsid w:val="00D8665E"/>
    <w:rsid w:val="00D86E90"/>
    <w:rsid w:val="00D87244"/>
    <w:rsid w:val="00D87872"/>
    <w:rsid w:val="00D87960"/>
    <w:rsid w:val="00D87A1E"/>
    <w:rsid w:val="00D87DE5"/>
    <w:rsid w:val="00D87E55"/>
    <w:rsid w:val="00D9039F"/>
    <w:rsid w:val="00D9059F"/>
    <w:rsid w:val="00D906F1"/>
    <w:rsid w:val="00D90743"/>
    <w:rsid w:val="00D910BC"/>
    <w:rsid w:val="00D9121D"/>
    <w:rsid w:val="00D914C4"/>
    <w:rsid w:val="00D91B33"/>
    <w:rsid w:val="00D91FD7"/>
    <w:rsid w:val="00D91FEC"/>
    <w:rsid w:val="00D92091"/>
    <w:rsid w:val="00D9210D"/>
    <w:rsid w:val="00D922AC"/>
    <w:rsid w:val="00D923B0"/>
    <w:rsid w:val="00D923E8"/>
    <w:rsid w:val="00D92D2E"/>
    <w:rsid w:val="00D92E53"/>
    <w:rsid w:val="00D92FA7"/>
    <w:rsid w:val="00D930EE"/>
    <w:rsid w:val="00D93BA9"/>
    <w:rsid w:val="00D94149"/>
    <w:rsid w:val="00D94221"/>
    <w:rsid w:val="00D94BC3"/>
    <w:rsid w:val="00D94EC7"/>
    <w:rsid w:val="00D94F80"/>
    <w:rsid w:val="00D95196"/>
    <w:rsid w:val="00D95629"/>
    <w:rsid w:val="00D9578C"/>
    <w:rsid w:val="00D957B6"/>
    <w:rsid w:val="00D9582D"/>
    <w:rsid w:val="00D959CC"/>
    <w:rsid w:val="00D959F5"/>
    <w:rsid w:val="00D95C05"/>
    <w:rsid w:val="00D95EB9"/>
    <w:rsid w:val="00D95F7E"/>
    <w:rsid w:val="00D96034"/>
    <w:rsid w:val="00D96149"/>
    <w:rsid w:val="00D96188"/>
    <w:rsid w:val="00D962F6"/>
    <w:rsid w:val="00D96C1B"/>
    <w:rsid w:val="00D970E9"/>
    <w:rsid w:val="00D97695"/>
    <w:rsid w:val="00D97AC3"/>
    <w:rsid w:val="00DA003D"/>
    <w:rsid w:val="00DA0111"/>
    <w:rsid w:val="00DA028F"/>
    <w:rsid w:val="00DA08BC"/>
    <w:rsid w:val="00DA0BEE"/>
    <w:rsid w:val="00DA15E9"/>
    <w:rsid w:val="00DA1BF1"/>
    <w:rsid w:val="00DA232A"/>
    <w:rsid w:val="00DA2486"/>
    <w:rsid w:val="00DA2D65"/>
    <w:rsid w:val="00DA35C5"/>
    <w:rsid w:val="00DA4818"/>
    <w:rsid w:val="00DA4999"/>
    <w:rsid w:val="00DA4EBD"/>
    <w:rsid w:val="00DA5026"/>
    <w:rsid w:val="00DA5304"/>
    <w:rsid w:val="00DA5317"/>
    <w:rsid w:val="00DA5826"/>
    <w:rsid w:val="00DA582C"/>
    <w:rsid w:val="00DA603A"/>
    <w:rsid w:val="00DA6518"/>
    <w:rsid w:val="00DA65A7"/>
    <w:rsid w:val="00DA6BB1"/>
    <w:rsid w:val="00DA6F12"/>
    <w:rsid w:val="00DA73DA"/>
    <w:rsid w:val="00DA7A84"/>
    <w:rsid w:val="00DA7D61"/>
    <w:rsid w:val="00DB0049"/>
    <w:rsid w:val="00DB0080"/>
    <w:rsid w:val="00DB0083"/>
    <w:rsid w:val="00DB0218"/>
    <w:rsid w:val="00DB0249"/>
    <w:rsid w:val="00DB03CA"/>
    <w:rsid w:val="00DB09FF"/>
    <w:rsid w:val="00DB0C39"/>
    <w:rsid w:val="00DB0F30"/>
    <w:rsid w:val="00DB1348"/>
    <w:rsid w:val="00DB19EF"/>
    <w:rsid w:val="00DB233D"/>
    <w:rsid w:val="00DB25D1"/>
    <w:rsid w:val="00DB2CCF"/>
    <w:rsid w:val="00DB2CEF"/>
    <w:rsid w:val="00DB3C55"/>
    <w:rsid w:val="00DB41A3"/>
    <w:rsid w:val="00DB4527"/>
    <w:rsid w:val="00DB4628"/>
    <w:rsid w:val="00DB4703"/>
    <w:rsid w:val="00DB4F72"/>
    <w:rsid w:val="00DB57D8"/>
    <w:rsid w:val="00DB682E"/>
    <w:rsid w:val="00DB684C"/>
    <w:rsid w:val="00DB68D5"/>
    <w:rsid w:val="00DB6920"/>
    <w:rsid w:val="00DB6A1B"/>
    <w:rsid w:val="00DB6A70"/>
    <w:rsid w:val="00DB78EF"/>
    <w:rsid w:val="00DB7C3B"/>
    <w:rsid w:val="00DC00D3"/>
    <w:rsid w:val="00DC021F"/>
    <w:rsid w:val="00DC041E"/>
    <w:rsid w:val="00DC094A"/>
    <w:rsid w:val="00DC0AB4"/>
    <w:rsid w:val="00DC0DB8"/>
    <w:rsid w:val="00DC0FD4"/>
    <w:rsid w:val="00DC11D1"/>
    <w:rsid w:val="00DC137F"/>
    <w:rsid w:val="00DC13E3"/>
    <w:rsid w:val="00DC1861"/>
    <w:rsid w:val="00DC2506"/>
    <w:rsid w:val="00DC25BE"/>
    <w:rsid w:val="00DC348F"/>
    <w:rsid w:val="00DC3554"/>
    <w:rsid w:val="00DC40C9"/>
    <w:rsid w:val="00DC438A"/>
    <w:rsid w:val="00DC46E2"/>
    <w:rsid w:val="00DC4854"/>
    <w:rsid w:val="00DC51CD"/>
    <w:rsid w:val="00DC5877"/>
    <w:rsid w:val="00DC589E"/>
    <w:rsid w:val="00DC5916"/>
    <w:rsid w:val="00DC60A6"/>
    <w:rsid w:val="00DC66A1"/>
    <w:rsid w:val="00DC6859"/>
    <w:rsid w:val="00DC6E2C"/>
    <w:rsid w:val="00DC6EB9"/>
    <w:rsid w:val="00DC7413"/>
    <w:rsid w:val="00DC7BF5"/>
    <w:rsid w:val="00DC7DC4"/>
    <w:rsid w:val="00DD01A8"/>
    <w:rsid w:val="00DD02E9"/>
    <w:rsid w:val="00DD0462"/>
    <w:rsid w:val="00DD068D"/>
    <w:rsid w:val="00DD09A1"/>
    <w:rsid w:val="00DD0BBE"/>
    <w:rsid w:val="00DD0D6E"/>
    <w:rsid w:val="00DD1136"/>
    <w:rsid w:val="00DD15F8"/>
    <w:rsid w:val="00DD1608"/>
    <w:rsid w:val="00DD1B79"/>
    <w:rsid w:val="00DD1E11"/>
    <w:rsid w:val="00DD209C"/>
    <w:rsid w:val="00DD25B9"/>
    <w:rsid w:val="00DD2EBC"/>
    <w:rsid w:val="00DD3207"/>
    <w:rsid w:val="00DD3338"/>
    <w:rsid w:val="00DD3784"/>
    <w:rsid w:val="00DD39A7"/>
    <w:rsid w:val="00DD4155"/>
    <w:rsid w:val="00DD4AEB"/>
    <w:rsid w:val="00DD4C12"/>
    <w:rsid w:val="00DD4C65"/>
    <w:rsid w:val="00DD4FBA"/>
    <w:rsid w:val="00DD502E"/>
    <w:rsid w:val="00DD5683"/>
    <w:rsid w:val="00DD5962"/>
    <w:rsid w:val="00DD5D6C"/>
    <w:rsid w:val="00DD6850"/>
    <w:rsid w:val="00DD6AC2"/>
    <w:rsid w:val="00DD6DF0"/>
    <w:rsid w:val="00DD6E4D"/>
    <w:rsid w:val="00DD7432"/>
    <w:rsid w:val="00DD75A3"/>
    <w:rsid w:val="00DD7908"/>
    <w:rsid w:val="00DD7C77"/>
    <w:rsid w:val="00DD7C82"/>
    <w:rsid w:val="00DD7EC9"/>
    <w:rsid w:val="00DE02FD"/>
    <w:rsid w:val="00DE0866"/>
    <w:rsid w:val="00DE0D73"/>
    <w:rsid w:val="00DE1934"/>
    <w:rsid w:val="00DE1B04"/>
    <w:rsid w:val="00DE225F"/>
    <w:rsid w:val="00DE23DE"/>
    <w:rsid w:val="00DE2EAF"/>
    <w:rsid w:val="00DE3011"/>
    <w:rsid w:val="00DE3530"/>
    <w:rsid w:val="00DE3EE9"/>
    <w:rsid w:val="00DE3FD4"/>
    <w:rsid w:val="00DE43A6"/>
    <w:rsid w:val="00DE45A2"/>
    <w:rsid w:val="00DE46ED"/>
    <w:rsid w:val="00DE53B2"/>
    <w:rsid w:val="00DE57E0"/>
    <w:rsid w:val="00DE5AC7"/>
    <w:rsid w:val="00DE5CDF"/>
    <w:rsid w:val="00DE5F55"/>
    <w:rsid w:val="00DE6ADB"/>
    <w:rsid w:val="00DE6D44"/>
    <w:rsid w:val="00DE6D5B"/>
    <w:rsid w:val="00DE6E82"/>
    <w:rsid w:val="00DE6ED4"/>
    <w:rsid w:val="00DE6F99"/>
    <w:rsid w:val="00DE72DE"/>
    <w:rsid w:val="00DF01F5"/>
    <w:rsid w:val="00DF04C4"/>
    <w:rsid w:val="00DF0C45"/>
    <w:rsid w:val="00DF0E8A"/>
    <w:rsid w:val="00DF0FFD"/>
    <w:rsid w:val="00DF16D6"/>
    <w:rsid w:val="00DF19DA"/>
    <w:rsid w:val="00DF250A"/>
    <w:rsid w:val="00DF257F"/>
    <w:rsid w:val="00DF27DF"/>
    <w:rsid w:val="00DF290C"/>
    <w:rsid w:val="00DF2AB9"/>
    <w:rsid w:val="00DF30EA"/>
    <w:rsid w:val="00DF40AA"/>
    <w:rsid w:val="00DF426F"/>
    <w:rsid w:val="00DF45CC"/>
    <w:rsid w:val="00DF4F05"/>
    <w:rsid w:val="00DF56F8"/>
    <w:rsid w:val="00DF5C47"/>
    <w:rsid w:val="00DF6D4D"/>
    <w:rsid w:val="00DF751F"/>
    <w:rsid w:val="00DF78EB"/>
    <w:rsid w:val="00DF7E29"/>
    <w:rsid w:val="00DF7EDF"/>
    <w:rsid w:val="00E007B8"/>
    <w:rsid w:val="00E00CA0"/>
    <w:rsid w:val="00E00E55"/>
    <w:rsid w:val="00E02646"/>
    <w:rsid w:val="00E027C1"/>
    <w:rsid w:val="00E027FB"/>
    <w:rsid w:val="00E0290B"/>
    <w:rsid w:val="00E02BA0"/>
    <w:rsid w:val="00E039B1"/>
    <w:rsid w:val="00E03D57"/>
    <w:rsid w:val="00E0424A"/>
    <w:rsid w:val="00E04731"/>
    <w:rsid w:val="00E04912"/>
    <w:rsid w:val="00E04A98"/>
    <w:rsid w:val="00E0531E"/>
    <w:rsid w:val="00E0535E"/>
    <w:rsid w:val="00E058B0"/>
    <w:rsid w:val="00E05FEA"/>
    <w:rsid w:val="00E060DC"/>
    <w:rsid w:val="00E065D0"/>
    <w:rsid w:val="00E07F4C"/>
    <w:rsid w:val="00E1009F"/>
    <w:rsid w:val="00E10D4C"/>
    <w:rsid w:val="00E10FA2"/>
    <w:rsid w:val="00E11109"/>
    <w:rsid w:val="00E118F4"/>
    <w:rsid w:val="00E11C49"/>
    <w:rsid w:val="00E11F54"/>
    <w:rsid w:val="00E1239B"/>
    <w:rsid w:val="00E12AA6"/>
    <w:rsid w:val="00E12BC3"/>
    <w:rsid w:val="00E142C1"/>
    <w:rsid w:val="00E14F46"/>
    <w:rsid w:val="00E152F4"/>
    <w:rsid w:val="00E163C7"/>
    <w:rsid w:val="00E16637"/>
    <w:rsid w:val="00E16755"/>
    <w:rsid w:val="00E16F2A"/>
    <w:rsid w:val="00E170B8"/>
    <w:rsid w:val="00E1717F"/>
    <w:rsid w:val="00E17324"/>
    <w:rsid w:val="00E17463"/>
    <w:rsid w:val="00E174C1"/>
    <w:rsid w:val="00E177D5"/>
    <w:rsid w:val="00E17B15"/>
    <w:rsid w:val="00E17CDD"/>
    <w:rsid w:val="00E17CFA"/>
    <w:rsid w:val="00E20686"/>
    <w:rsid w:val="00E207FE"/>
    <w:rsid w:val="00E20B55"/>
    <w:rsid w:val="00E20D00"/>
    <w:rsid w:val="00E21870"/>
    <w:rsid w:val="00E21AB6"/>
    <w:rsid w:val="00E21F09"/>
    <w:rsid w:val="00E22312"/>
    <w:rsid w:val="00E2310A"/>
    <w:rsid w:val="00E2353C"/>
    <w:rsid w:val="00E23A6F"/>
    <w:rsid w:val="00E244E9"/>
    <w:rsid w:val="00E24528"/>
    <w:rsid w:val="00E2537A"/>
    <w:rsid w:val="00E255F4"/>
    <w:rsid w:val="00E25703"/>
    <w:rsid w:val="00E258A4"/>
    <w:rsid w:val="00E259E2"/>
    <w:rsid w:val="00E25E01"/>
    <w:rsid w:val="00E25E1E"/>
    <w:rsid w:val="00E25E7B"/>
    <w:rsid w:val="00E2609B"/>
    <w:rsid w:val="00E263AA"/>
    <w:rsid w:val="00E26672"/>
    <w:rsid w:val="00E26C06"/>
    <w:rsid w:val="00E26FC4"/>
    <w:rsid w:val="00E279E7"/>
    <w:rsid w:val="00E27C52"/>
    <w:rsid w:val="00E27DFD"/>
    <w:rsid w:val="00E27EEC"/>
    <w:rsid w:val="00E301A8"/>
    <w:rsid w:val="00E30905"/>
    <w:rsid w:val="00E31500"/>
    <w:rsid w:val="00E317F1"/>
    <w:rsid w:val="00E31802"/>
    <w:rsid w:val="00E31CBC"/>
    <w:rsid w:val="00E320DB"/>
    <w:rsid w:val="00E32950"/>
    <w:rsid w:val="00E32AB3"/>
    <w:rsid w:val="00E32BEE"/>
    <w:rsid w:val="00E32FE7"/>
    <w:rsid w:val="00E3331C"/>
    <w:rsid w:val="00E337AB"/>
    <w:rsid w:val="00E34014"/>
    <w:rsid w:val="00E34073"/>
    <w:rsid w:val="00E346CF"/>
    <w:rsid w:val="00E349EF"/>
    <w:rsid w:val="00E34AFE"/>
    <w:rsid w:val="00E34D8C"/>
    <w:rsid w:val="00E35716"/>
    <w:rsid w:val="00E35C56"/>
    <w:rsid w:val="00E362AD"/>
    <w:rsid w:val="00E36358"/>
    <w:rsid w:val="00E36864"/>
    <w:rsid w:val="00E36C37"/>
    <w:rsid w:val="00E36E48"/>
    <w:rsid w:val="00E375E1"/>
    <w:rsid w:val="00E37802"/>
    <w:rsid w:val="00E40107"/>
    <w:rsid w:val="00E403BA"/>
    <w:rsid w:val="00E407CE"/>
    <w:rsid w:val="00E40902"/>
    <w:rsid w:val="00E40F57"/>
    <w:rsid w:val="00E41718"/>
    <w:rsid w:val="00E41B92"/>
    <w:rsid w:val="00E41D90"/>
    <w:rsid w:val="00E41F47"/>
    <w:rsid w:val="00E420F3"/>
    <w:rsid w:val="00E4215C"/>
    <w:rsid w:val="00E42187"/>
    <w:rsid w:val="00E424A6"/>
    <w:rsid w:val="00E425A4"/>
    <w:rsid w:val="00E429F2"/>
    <w:rsid w:val="00E42A10"/>
    <w:rsid w:val="00E42B2A"/>
    <w:rsid w:val="00E42BA4"/>
    <w:rsid w:val="00E42D80"/>
    <w:rsid w:val="00E43DA0"/>
    <w:rsid w:val="00E44087"/>
    <w:rsid w:val="00E44CB0"/>
    <w:rsid w:val="00E44E79"/>
    <w:rsid w:val="00E45188"/>
    <w:rsid w:val="00E45383"/>
    <w:rsid w:val="00E45531"/>
    <w:rsid w:val="00E45ED9"/>
    <w:rsid w:val="00E46AD2"/>
    <w:rsid w:val="00E46ED5"/>
    <w:rsid w:val="00E4724E"/>
    <w:rsid w:val="00E475E0"/>
    <w:rsid w:val="00E478A8"/>
    <w:rsid w:val="00E47ED2"/>
    <w:rsid w:val="00E5002C"/>
    <w:rsid w:val="00E5018E"/>
    <w:rsid w:val="00E50600"/>
    <w:rsid w:val="00E508D4"/>
    <w:rsid w:val="00E50A56"/>
    <w:rsid w:val="00E510F2"/>
    <w:rsid w:val="00E51638"/>
    <w:rsid w:val="00E51B8C"/>
    <w:rsid w:val="00E51E88"/>
    <w:rsid w:val="00E51F52"/>
    <w:rsid w:val="00E52A6C"/>
    <w:rsid w:val="00E52A90"/>
    <w:rsid w:val="00E530C0"/>
    <w:rsid w:val="00E53157"/>
    <w:rsid w:val="00E5348A"/>
    <w:rsid w:val="00E53585"/>
    <w:rsid w:val="00E5423A"/>
    <w:rsid w:val="00E542A7"/>
    <w:rsid w:val="00E54834"/>
    <w:rsid w:val="00E548EC"/>
    <w:rsid w:val="00E55A7C"/>
    <w:rsid w:val="00E55B75"/>
    <w:rsid w:val="00E55C2E"/>
    <w:rsid w:val="00E55EA1"/>
    <w:rsid w:val="00E56251"/>
    <w:rsid w:val="00E562AF"/>
    <w:rsid w:val="00E56784"/>
    <w:rsid w:val="00E56940"/>
    <w:rsid w:val="00E57154"/>
    <w:rsid w:val="00E5723A"/>
    <w:rsid w:val="00E577AE"/>
    <w:rsid w:val="00E57822"/>
    <w:rsid w:val="00E57902"/>
    <w:rsid w:val="00E57AD8"/>
    <w:rsid w:val="00E57CF6"/>
    <w:rsid w:val="00E57D09"/>
    <w:rsid w:val="00E57EAD"/>
    <w:rsid w:val="00E57F1F"/>
    <w:rsid w:val="00E57FC2"/>
    <w:rsid w:val="00E60419"/>
    <w:rsid w:val="00E60B0D"/>
    <w:rsid w:val="00E60CB0"/>
    <w:rsid w:val="00E60D2D"/>
    <w:rsid w:val="00E60D85"/>
    <w:rsid w:val="00E61AAE"/>
    <w:rsid w:val="00E61B67"/>
    <w:rsid w:val="00E61E0F"/>
    <w:rsid w:val="00E623D1"/>
    <w:rsid w:val="00E6241D"/>
    <w:rsid w:val="00E62512"/>
    <w:rsid w:val="00E62D22"/>
    <w:rsid w:val="00E62F97"/>
    <w:rsid w:val="00E6304F"/>
    <w:rsid w:val="00E6333A"/>
    <w:rsid w:val="00E63359"/>
    <w:rsid w:val="00E63386"/>
    <w:rsid w:val="00E63632"/>
    <w:rsid w:val="00E63715"/>
    <w:rsid w:val="00E63ADF"/>
    <w:rsid w:val="00E63B7C"/>
    <w:rsid w:val="00E64540"/>
    <w:rsid w:val="00E6499C"/>
    <w:rsid w:val="00E6587E"/>
    <w:rsid w:val="00E65E7A"/>
    <w:rsid w:val="00E6640F"/>
    <w:rsid w:val="00E6670E"/>
    <w:rsid w:val="00E66972"/>
    <w:rsid w:val="00E66E91"/>
    <w:rsid w:val="00E70241"/>
    <w:rsid w:val="00E70320"/>
    <w:rsid w:val="00E7089A"/>
    <w:rsid w:val="00E70C0E"/>
    <w:rsid w:val="00E70E68"/>
    <w:rsid w:val="00E7106C"/>
    <w:rsid w:val="00E7122E"/>
    <w:rsid w:val="00E715C3"/>
    <w:rsid w:val="00E7228A"/>
    <w:rsid w:val="00E72632"/>
    <w:rsid w:val="00E72C8A"/>
    <w:rsid w:val="00E72CBC"/>
    <w:rsid w:val="00E73014"/>
    <w:rsid w:val="00E73680"/>
    <w:rsid w:val="00E73778"/>
    <w:rsid w:val="00E73B6F"/>
    <w:rsid w:val="00E73BFD"/>
    <w:rsid w:val="00E747F4"/>
    <w:rsid w:val="00E74AE0"/>
    <w:rsid w:val="00E74ED2"/>
    <w:rsid w:val="00E75658"/>
    <w:rsid w:val="00E757A4"/>
    <w:rsid w:val="00E75AC4"/>
    <w:rsid w:val="00E75C2B"/>
    <w:rsid w:val="00E760BF"/>
    <w:rsid w:val="00E7675E"/>
    <w:rsid w:val="00E767FB"/>
    <w:rsid w:val="00E76BBD"/>
    <w:rsid w:val="00E76CC8"/>
    <w:rsid w:val="00E76E1A"/>
    <w:rsid w:val="00E76FBB"/>
    <w:rsid w:val="00E7705F"/>
    <w:rsid w:val="00E774D5"/>
    <w:rsid w:val="00E80913"/>
    <w:rsid w:val="00E80A1B"/>
    <w:rsid w:val="00E80B29"/>
    <w:rsid w:val="00E80E2E"/>
    <w:rsid w:val="00E80FF8"/>
    <w:rsid w:val="00E810A3"/>
    <w:rsid w:val="00E81254"/>
    <w:rsid w:val="00E813F2"/>
    <w:rsid w:val="00E8153D"/>
    <w:rsid w:val="00E8179E"/>
    <w:rsid w:val="00E81811"/>
    <w:rsid w:val="00E8183D"/>
    <w:rsid w:val="00E81983"/>
    <w:rsid w:val="00E819E2"/>
    <w:rsid w:val="00E81B44"/>
    <w:rsid w:val="00E81D8A"/>
    <w:rsid w:val="00E82136"/>
    <w:rsid w:val="00E8225E"/>
    <w:rsid w:val="00E82605"/>
    <w:rsid w:val="00E82B24"/>
    <w:rsid w:val="00E82B30"/>
    <w:rsid w:val="00E82D76"/>
    <w:rsid w:val="00E836A8"/>
    <w:rsid w:val="00E83B29"/>
    <w:rsid w:val="00E83F8C"/>
    <w:rsid w:val="00E84319"/>
    <w:rsid w:val="00E84CB5"/>
    <w:rsid w:val="00E857EE"/>
    <w:rsid w:val="00E85811"/>
    <w:rsid w:val="00E85CEE"/>
    <w:rsid w:val="00E85DE0"/>
    <w:rsid w:val="00E85FE2"/>
    <w:rsid w:val="00E865EB"/>
    <w:rsid w:val="00E86866"/>
    <w:rsid w:val="00E86968"/>
    <w:rsid w:val="00E86AA9"/>
    <w:rsid w:val="00E86D89"/>
    <w:rsid w:val="00E875C4"/>
    <w:rsid w:val="00E875E9"/>
    <w:rsid w:val="00E87618"/>
    <w:rsid w:val="00E87AE3"/>
    <w:rsid w:val="00E87B1C"/>
    <w:rsid w:val="00E87C9B"/>
    <w:rsid w:val="00E87FED"/>
    <w:rsid w:val="00E903B6"/>
    <w:rsid w:val="00E905B5"/>
    <w:rsid w:val="00E90B8F"/>
    <w:rsid w:val="00E90C18"/>
    <w:rsid w:val="00E90D4E"/>
    <w:rsid w:val="00E90D59"/>
    <w:rsid w:val="00E91553"/>
    <w:rsid w:val="00E915FD"/>
    <w:rsid w:val="00E916B2"/>
    <w:rsid w:val="00E91901"/>
    <w:rsid w:val="00E91925"/>
    <w:rsid w:val="00E91AE2"/>
    <w:rsid w:val="00E91ED0"/>
    <w:rsid w:val="00E91EDD"/>
    <w:rsid w:val="00E920A1"/>
    <w:rsid w:val="00E927BA"/>
    <w:rsid w:val="00E927C4"/>
    <w:rsid w:val="00E92E39"/>
    <w:rsid w:val="00E9302B"/>
    <w:rsid w:val="00E934C2"/>
    <w:rsid w:val="00E935FB"/>
    <w:rsid w:val="00E940A8"/>
    <w:rsid w:val="00E941F2"/>
    <w:rsid w:val="00E9437C"/>
    <w:rsid w:val="00E947FF"/>
    <w:rsid w:val="00E948EC"/>
    <w:rsid w:val="00E94A69"/>
    <w:rsid w:val="00E94B98"/>
    <w:rsid w:val="00E94C2A"/>
    <w:rsid w:val="00E953D2"/>
    <w:rsid w:val="00E95702"/>
    <w:rsid w:val="00E95A4D"/>
    <w:rsid w:val="00E95B59"/>
    <w:rsid w:val="00E95BC1"/>
    <w:rsid w:val="00E95DBB"/>
    <w:rsid w:val="00E95F31"/>
    <w:rsid w:val="00E9656E"/>
    <w:rsid w:val="00E96A26"/>
    <w:rsid w:val="00E96CC2"/>
    <w:rsid w:val="00E96ED9"/>
    <w:rsid w:val="00E97746"/>
    <w:rsid w:val="00E979A5"/>
    <w:rsid w:val="00E97D7A"/>
    <w:rsid w:val="00E97DE2"/>
    <w:rsid w:val="00EA0117"/>
    <w:rsid w:val="00EA043F"/>
    <w:rsid w:val="00EA0912"/>
    <w:rsid w:val="00EA0A9C"/>
    <w:rsid w:val="00EA0D95"/>
    <w:rsid w:val="00EA0E00"/>
    <w:rsid w:val="00EA0E39"/>
    <w:rsid w:val="00EA1B79"/>
    <w:rsid w:val="00EA25DF"/>
    <w:rsid w:val="00EA2A69"/>
    <w:rsid w:val="00EA39A6"/>
    <w:rsid w:val="00EA3AF5"/>
    <w:rsid w:val="00EA3D47"/>
    <w:rsid w:val="00EA3F66"/>
    <w:rsid w:val="00EA3FC5"/>
    <w:rsid w:val="00EA4309"/>
    <w:rsid w:val="00EA488C"/>
    <w:rsid w:val="00EA4A13"/>
    <w:rsid w:val="00EA5123"/>
    <w:rsid w:val="00EA5A84"/>
    <w:rsid w:val="00EA5AE4"/>
    <w:rsid w:val="00EA5DB6"/>
    <w:rsid w:val="00EA5F3A"/>
    <w:rsid w:val="00EA6060"/>
    <w:rsid w:val="00EA65F6"/>
    <w:rsid w:val="00EA6BA7"/>
    <w:rsid w:val="00EA6D5B"/>
    <w:rsid w:val="00EA73E0"/>
    <w:rsid w:val="00EA742D"/>
    <w:rsid w:val="00EA7612"/>
    <w:rsid w:val="00EA7723"/>
    <w:rsid w:val="00EA79F2"/>
    <w:rsid w:val="00EA7BB3"/>
    <w:rsid w:val="00EB0DF0"/>
    <w:rsid w:val="00EB0F8F"/>
    <w:rsid w:val="00EB0FD6"/>
    <w:rsid w:val="00EB17E3"/>
    <w:rsid w:val="00EB1AC1"/>
    <w:rsid w:val="00EB200A"/>
    <w:rsid w:val="00EB22FC"/>
    <w:rsid w:val="00EB2F94"/>
    <w:rsid w:val="00EB31F7"/>
    <w:rsid w:val="00EB32DD"/>
    <w:rsid w:val="00EB36AB"/>
    <w:rsid w:val="00EB3E6B"/>
    <w:rsid w:val="00EB42C9"/>
    <w:rsid w:val="00EB45FB"/>
    <w:rsid w:val="00EB466A"/>
    <w:rsid w:val="00EB5E57"/>
    <w:rsid w:val="00EB5EB7"/>
    <w:rsid w:val="00EB60D3"/>
    <w:rsid w:val="00EB60F9"/>
    <w:rsid w:val="00EB61CC"/>
    <w:rsid w:val="00EB6356"/>
    <w:rsid w:val="00EB6958"/>
    <w:rsid w:val="00EB6A34"/>
    <w:rsid w:val="00EB6CD6"/>
    <w:rsid w:val="00EB6D5D"/>
    <w:rsid w:val="00EB766D"/>
    <w:rsid w:val="00EB790C"/>
    <w:rsid w:val="00EC018C"/>
    <w:rsid w:val="00EC0569"/>
    <w:rsid w:val="00EC05BB"/>
    <w:rsid w:val="00EC06F4"/>
    <w:rsid w:val="00EC090C"/>
    <w:rsid w:val="00EC0B91"/>
    <w:rsid w:val="00EC12E0"/>
    <w:rsid w:val="00EC190A"/>
    <w:rsid w:val="00EC1989"/>
    <w:rsid w:val="00EC204F"/>
    <w:rsid w:val="00EC210C"/>
    <w:rsid w:val="00EC2483"/>
    <w:rsid w:val="00EC26A7"/>
    <w:rsid w:val="00EC2D6D"/>
    <w:rsid w:val="00EC2E97"/>
    <w:rsid w:val="00EC318A"/>
    <w:rsid w:val="00EC35D4"/>
    <w:rsid w:val="00EC368A"/>
    <w:rsid w:val="00EC3C27"/>
    <w:rsid w:val="00EC3EEB"/>
    <w:rsid w:val="00EC40E8"/>
    <w:rsid w:val="00EC41F3"/>
    <w:rsid w:val="00EC4546"/>
    <w:rsid w:val="00EC45C5"/>
    <w:rsid w:val="00EC4A8F"/>
    <w:rsid w:val="00EC5433"/>
    <w:rsid w:val="00EC57EF"/>
    <w:rsid w:val="00EC624B"/>
    <w:rsid w:val="00EC64AC"/>
    <w:rsid w:val="00EC65B0"/>
    <w:rsid w:val="00EC6E9A"/>
    <w:rsid w:val="00EC6EA3"/>
    <w:rsid w:val="00EC6ED2"/>
    <w:rsid w:val="00EC6FB5"/>
    <w:rsid w:val="00EC736A"/>
    <w:rsid w:val="00EC7E7B"/>
    <w:rsid w:val="00ED03D8"/>
    <w:rsid w:val="00ED0CA5"/>
    <w:rsid w:val="00ED0CF8"/>
    <w:rsid w:val="00ED0F68"/>
    <w:rsid w:val="00ED177F"/>
    <w:rsid w:val="00ED187A"/>
    <w:rsid w:val="00ED1921"/>
    <w:rsid w:val="00ED19F9"/>
    <w:rsid w:val="00ED1F75"/>
    <w:rsid w:val="00ED200D"/>
    <w:rsid w:val="00ED2213"/>
    <w:rsid w:val="00ED23FB"/>
    <w:rsid w:val="00ED24D3"/>
    <w:rsid w:val="00ED3021"/>
    <w:rsid w:val="00ED36EA"/>
    <w:rsid w:val="00ED387F"/>
    <w:rsid w:val="00ED3AA0"/>
    <w:rsid w:val="00ED3BFA"/>
    <w:rsid w:val="00ED3D8B"/>
    <w:rsid w:val="00ED46AC"/>
    <w:rsid w:val="00ED48E2"/>
    <w:rsid w:val="00ED4A19"/>
    <w:rsid w:val="00ED4DF4"/>
    <w:rsid w:val="00ED55B7"/>
    <w:rsid w:val="00ED5FE5"/>
    <w:rsid w:val="00ED6433"/>
    <w:rsid w:val="00ED6F7C"/>
    <w:rsid w:val="00ED713A"/>
    <w:rsid w:val="00ED71B1"/>
    <w:rsid w:val="00ED7279"/>
    <w:rsid w:val="00ED760E"/>
    <w:rsid w:val="00ED7B56"/>
    <w:rsid w:val="00EE0709"/>
    <w:rsid w:val="00EE0D7C"/>
    <w:rsid w:val="00EE13A6"/>
    <w:rsid w:val="00EE15F9"/>
    <w:rsid w:val="00EE18F1"/>
    <w:rsid w:val="00EE1CFF"/>
    <w:rsid w:val="00EE2256"/>
    <w:rsid w:val="00EE30EA"/>
    <w:rsid w:val="00EE33C6"/>
    <w:rsid w:val="00EE3A11"/>
    <w:rsid w:val="00EE3B4E"/>
    <w:rsid w:val="00EE3B51"/>
    <w:rsid w:val="00EE410B"/>
    <w:rsid w:val="00EE4246"/>
    <w:rsid w:val="00EE443C"/>
    <w:rsid w:val="00EE44D9"/>
    <w:rsid w:val="00EE468C"/>
    <w:rsid w:val="00EE4757"/>
    <w:rsid w:val="00EE4B5A"/>
    <w:rsid w:val="00EE5198"/>
    <w:rsid w:val="00EE5815"/>
    <w:rsid w:val="00EE58A5"/>
    <w:rsid w:val="00EE58FA"/>
    <w:rsid w:val="00EE5903"/>
    <w:rsid w:val="00EE5BA4"/>
    <w:rsid w:val="00EE5BBE"/>
    <w:rsid w:val="00EE5C01"/>
    <w:rsid w:val="00EE5C94"/>
    <w:rsid w:val="00EE63C1"/>
    <w:rsid w:val="00EE67DB"/>
    <w:rsid w:val="00EE6BA2"/>
    <w:rsid w:val="00EE774C"/>
    <w:rsid w:val="00EE77D2"/>
    <w:rsid w:val="00EE77F8"/>
    <w:rsid w:val="00EE77FC"/>
    <w:rsid w:val="00EE792E"/>
    <w:rsid w:val="00EE7E9E"/>
    <w:rsid w:val="00EE7F9F"/>
    <w:rsid w:val="00EF0168"/>
    <w:rsid w:val="00EF0787"/>
    <w:rsid w:val="00EF0D56"/>
    <w:rsid w:val="00EF1435"/>
    <w:rsid w:val="00EF1B75"/>
    <w:rsid w:val="00EF1C66"/>
    <w:rsid w:val="00EF27DA"/>
    <w:rsid w:val="00EF2A0B"/>
    <w:rsid w:val="00EF2B5C"/>
    <w:rsid w:val="00EF2D8F"/>
    <w:rsid w:val="00EF3BAD"/>
    <w:rsid w:val="00EF3FA8"/>
    <w:rsid w:val="00EF4289"/>
    <w:rsid w:val="00EF4F0C"/>
    <w:rsid w:val="00EF4F20"/>
    <w:rsid w:val="00EF5136"/>
    <w:rsid w:val="00EF6397"/>
    <w:rsid w:val="00EF640C"/>
    <w:rsid w:val="00EF6896"/>
    <w:rsid w:val="00EF72DE"/>
    <w:rsid w:val="00F00166"/>
    <w:rsid w:val="00F00FB2"/>
    <w:rsid w:val="00F01560"/>
    <w:rsid w:val="00F01604"/>
    <w:rsid w:val="00F01983"/>
    <w:rsid w:val="00F019FB"/>
    <w:rsid w:val="00F02239"/>
    <w:rsid w:val="00F02374"/>
    <w:rsid w:val="00F0294E"/>
    <w:rsid w:val="00F029E0"/>
    <w:rsid w:val="00F02B03"/>
    <w:rsid w:val="00F02FAC"/>
    <w:rsid w:val="00F0305E"/>
    <w:rsid w:val="00F03088"/>
    <w:rsid w:val="00F03363"/>
    <w:rsid w:val="00F0486D"/>
    <w:rsid w:val="00F049E2"/>
    <w:rsid w:val="00F04ABD"/>
    <w:rsid w:val="00F04CDD"/>
    <w:rsid w:val="00F04D99"/>
    <w:rsid w:val="00F04FD6"/>
    <w:rsid w:val="00F051B9"/>
    <w:rsid w:val="00F052C6"/>
    <w:rsid w:val="00F05586"/>
    <w:rsid w:val="00F05666"/>
    <w:rsid w:val="00F0581C"/>
    <w:rsid w:val="00F05C48"/>
    <w:rsid w:val="00F05EC6"/>
    <w:rsid w:val="00F05F33"/>
    <w:rsid w:val="00F066AE"/>
    <w:rsid w:val="00F06B98"/>
    <w:rsid w:val="00F06EC0"/>
    <w:rsid w:val="00F06F21"/>
    <w:rsid w:val="00F07639"/>
    <w:rsid w:val="00F07908"/>
    <w:rsid w:val="00F07D1F"/>
    <w:rsid w:val="00F107A4"/>
    <w:rsid w:val="00F1087B"/>
    <w:rsid w:val="00F10908"/>
    <w:rsid w:val="00F10F76"/>
    <w:rsid w:val="00F1184C"/>
    <w:rsid w:val="00F1234C"/>
    <w:rsid w:val="00F12CB9"/>
    <w:rsid w:val="00F13053"/>
    <w:rsid w:val="00F13819"/>
    <w:rsid w:val="00F14065"/>
    <w:rsid w:val="00F142CA"/>
    <w:rsid w:val="00F14653"/>
    <w:rsid w:val="00F14AD3"/>
    <w:rsid w:val="00F15C53"/>
    <w:rsid w:val="00F16106"/>
    <w:rsid w:val="00F16416"/>
    <w:rsid w:val="00F16D78"/>
    <w:rsid w:val="00F16ED3"/>
    <w:rsid w:val="00F17304"/>
    <w:rsid w:val="00F17DB4"/>
    <w:rsid w:val="00F17F6A"/>
    <w:rsid w:val="00F2043A"/>
    <w:rsid w:val="00F2058F"/>
    <w:rsid w:val="00F20A46"/>
    <w:rsid w:val="00F20CFF"/>
    <w:rsid w:val="00F20E43"/>
    <w:rsid w:val="00F20F9A"/>
    <w:rsid w:val="00F21199"/>
    <w:rsid w:val="00F2128A"/>
    <w:rsid w:val="00F2151E"/>
    <w:rsid w:val="00F2167A"/>
    <w:rsid w:val="00F217AA"/>
    <w:rsid w:val="00F21863"/>
    <w:rsid w:val="00F21DC8"/>
    <w:rsid w:val="00F21E1D"/>
    <w:rsid w:val="00F2205C"/>
    <w:rsid w:val="00F22259"/>
    <w:rsid w:val="00F22608"/>
    <w:rsid w:val="00F22853"/>
    <w:rsid w:val="00F2334B"/>
    <w:rsid w:val="00F23450"/>
    <w:rsid w:val="00F23C17"/>
    <w:rsid w:val="00F23D31"/>
    <w:rsid w:val="00F23D34"/>
    <w:rsid w:val="00F23DB3"/>
    <w:rsid w:val="00F23DE4"/>
    <w:rsid w:val="00F23DF1"/>
    <w:rsid w:val="00F2409B"/>
    <w:rsid w:val="00F24B1C"/>
    <w:rsid w:val="00F2502F"/>
    <w:rsid w:val="00F252E1"/>
    <w:rsid w:val="00F2552E"/>
    <w:rsid w:val="00F25DB6"/>
    <w:rsid w:val="00F25E24"/>
    <w:rsid w:val="00F260F9"/>
    <w:rsid w:val="00F2669C"/>
    <w:rsid w:val="00F27149"/>
    <w:rsid w:val="00F2733F"/>
    <w:rsid w:val="00F27768"/>
    <w:rsid w:val="00F2786F"/>
    <w:rsid w:val="00F27A7E"/>
    <w:rsid w:val="00F27D60"/>
    <w:rsid w:val="00F30145"/>
    <w:rsid w:val="00F305E8"/>
    <w:rsid w:val="00F307D9"/>
    <w:rsid w:val="00F30AAD"/>
    <w:rsid w:val="00F30D8C"/>
    <w:rsid w:val="00F312D2"/>
    <w:rsid w:val="00F31331"/>
    <w:rsid w:val="00F31569"/>
    <w:rsid w:val="00F31817"/>
    <w:rsid w:val="00F31BFC"/>
    <w:rsid w:val="00F31F4A"/>
    <w:rsid w:val="00F325A3"/>
    <w:rsid w:val="00F32E37"/>
    <w:rsid w:val="00F335DC"/>
    <w:rsid w:val="00F33AFE"/>
    <w:rsid w:val="00F34216"/>
    <w:rsid w:val="00F343FD"/>
    <w:rsid w:val="00F350E6"/>
    <w:rsid w:val="00F367A7"/>
    <w:rsid w:val="00F368B6"/>
    <w:rsid w:val="00F36A3C"/>
    <w:rsid w:val="00F370CD"/>
    <w:rsid w:val="00F3789E"/>
    <w:rsid w:val="00F37C8A"/>
    <w:rsid w:val="00F37D27"/>
    <w:rsid w:val="00F37FAE"/>
    <w:rsid w:val="00F4030E"/>
    <w:rsid w:val="00F40685"/>
    <w:rsid w:val="00F4074C"/>
    <w:rsid w:val="00F40D75"/>
    <w:rsid w:val="00F40F80"/>
    <w:rsid w:val="00F4104D"/>
    <w:rsid w:val="00F41491"/>
    <w:rsid w:val="00F41A32"/>
    <w:rsid w:val="00F41BC2"/>
    <w:rsid w:val="00F41E3C"/>
    <w:rsid w:val="00F41F65"/>
    <w:rsid w:val="00F41F69"/>
    <w:rsid w:val="00F4222C"/>
    <w:rsid w:val="00F424D3"/>
    <w:rsid w:val="00F424E0"/>
    <w:rsid w:val="00F42C6E"/>
    <w:rsid w:val="00F42F68"/>
    <w:rsid w:val="00F43238"/>
    <w:rsid w:val="00F43579"/>
    <w:rsid w:val="00F43D2F"/>
    <w:rsid w:val="00F43F5D"/>
    <w:rsid w:val="00F44343"/>
    <w:rsid w:val="00F446D5"/>
    <w:rsid w:val="00F45300"/>
    <w:rsid w:val="00F46A93"/>
    <w:rsid w:val="00F475CE"/>
    <w:rsid w:val="00F476EB"/>
    <w:rsid w:val="00F4772A"/>
    <w:rsid w:val="00F4795F"/>
    <w:rsid w:val="00F47C63"/>
    <w:rsid w:val="00F50D40"/>
    <w:rsid w:val="00F50D43"/>
    <w:rsid w:val="00F50F96"/>
    <w:rsid w:val="00F5104E"/>
    <w:rsid w:val="00F51197"/>
    <w:rsid w:val="00F51624"/>
    <w:rsid w:val="00F51C5F"/>
    <w:rsid w:val="00F51EBE"/>
    <w:rsid w:val="00F5256E"/>
    <w:rsid w:val="00F52815"/>
    <w:rsid w:val="00F52967"/>
    <w:rsid w:val="00F529B1"/>
    <w:rsid w:val="00F52C7E"/>
    <w:rsid w:val="00F52E34"/>
    <w:rsid w:val="00F5429F"/>
    <w:rsid w:val="00F542AF"/>
    <w:rsid w:val="00F547A9"/>
    <w:rsid w:val="00F54AC4"/>
    <w:rsid w:val="00F54E2D"/>
    <w:rsid w:val="00F55256"/>
    <w:rsid w:val="00F55281"/>
    <w:rsid w:val="00F55804"/>
    <w:rsid w:val="00F55812"/>
    <w:rsid w:val="00F5598B"/>
    <w:rsid w:val="00F55B94"/>
    <w:rsid w:val="00F56EB8"/>
    <w:rsid w:val="00F577E0"/>
    <w:rsid w:val="00F60259"/>
    <w:rsid w:val="00F6042A"/>
    <w:rsid w:val="00F605C5"/>
    <w:rsid w:val="00F611A9"/>
    <w:rsid w:val="00F61B59"/>
    <w:rsid w:val="00F61DF8"/>
    <w:rsid w:val="00F61F8B"/>
    <w:rsid w:val="00F622A8"/>
    <w:rsid w:val="00F623B7"/>
    <w:rsid w:val="00F62B6E"/>
    <w:rsid w:val="00F62D15"/>
    <w:rsid w:val="00F63287"/>
    <w:rsid w:val="00F6347C"/>
    <w:rsid w:val="00F635F3"/>
    <w:rsid w:val="00F63685"/>
    <w:rsid w:val="00F64BAA"/>
    <w:rsid w:val="00F64DDC"/>
    <w:rsid w:val="00F64F8E"/>
    <w:rsid w:val="00F66495"/>
    <w:rsid w:val="00F66537"/>
    <w:rsid w:val="00F66651"/>
    <w:rsid w:val="00F66B8B"/>
    <w:rsid w:val="00F66DED"/>
    <w:rsid w:val="00F6770E"/>
    <w:rsid w:val="00F6786A"/>
    <w:rsid w:val="00F67E96"/>
    <w:rsid w:val="00F70109"/>
    <w:rsid w:val="00F706F0"/>
    <w:rsid w:val="00F70A9A"/>
    <w:rsid w:val="00F70DA9"/>
    <w:rsid w:val="00F7171A"/>
    <w:rsid w:val="00F71787"/>
    <w:rsid w:val="00F719A5"/>
    <w:rsid w:val="00F71BF9"/>
    <w:rsid w:val="00F71F14"/>
    <w:rsid w:val="00F71F80"/>
    <w:rsid w:val="00F725E0"/>
    <w:rsid w:val="00F72D06"/>
    <w:rsid w:val="00F72DC5"/>
    <w:rsid w:val="00F73049"/>
    <w:rsid w:val="00F731D6"/>
    <w:rsid w:val="00F7346D"/>
    <w:rsid w:val="00F737E0"/>
    <w:rsid w:val="00F7401E"/>
    <w:rsid w:val="00F74145"/>
    <w:rsid w:val="00F744D5"/>
    <w:rsid w:val="00F74968"/>
    <w:rsid w:val="00F7501E"/>
    <w:rsid w:val="00F75222"/>
    <w:rsid w:val="00F7540F"/>
    <w:rsid w:val="00F75B9E"/>
    <w:rsid w:val="00F761C1"/>
    <w:rsid w:val="00F7683E"/>
    <w:rsid w:val="00F76952"/>
    <w:rsid w:val="00F775A2"/>
    <w:rsid w:val="00F77B77"/>
    <w:rsid w:val="00F77CFB"/>
    <w:rsid w:val="00F80995"/>
    <w:rsid w:val="00F80B24"/>
    <w:rsid w:val="00F80D5B"/>
    <w:rsid w:val="00F80D6A"/>
    <w:rsid w:val="00F80E64"/>
    <w:rsid w:val="00F81034"/>
    <w:rsid w:val="00F81BEF"/>
    <w:rsid w:val="00F82158"/>
    <w:rsid w:val="00F825C0"/>
    <w:rsid w:val="00F834A3"/>
    <w:rsid w:val="00F83558"/>
    <w:rsid w:val="00F8385F"/>
    <w:rsid w:val="00F8388C"/>
    <w:rsid w:val="00F838CA"/>
    <w:rsid w:val="00F83AE0"/>
    <w:rsid w:val="00F840C7"/>
    <w:rsid w:val="00F84147"/>
    <w:rsid w:val="00F84355"/>
    <w:rsid w:val="00F8574B"/>
    <w:rsid w:val="00F85B38"/>
    <w:rsid w:val="00F862FE"/>
    <w:rsid w:val="00F86684"/>
    <w:rsid w:val="00F86B26"/>
    <w:rsid w:val="00F870ED"/>
    <w:rsid w:val="00F8738A"/>
    <w:rsid w:val="00F87693"/>
    <w:rsid w:val="00F87FCE"/>
    <w:rsid w:val="00F906CD"/>
    <w:rsid w:val="00F908A8"/>
    <w:rsid w:val="00F90ABD"/>
    <w:rsid w:val="00F9132D"/>
    <w:rsid w:val="00F91704"/>
    <w:rsid w:val="00F91B7F"/>
    <w:rsid w:val="00F91CF5"/>
    <w:rsid w:val="00F91D94"/>
    <w:rsid w:val="00F91FC6"/>
    <w:rsid w:val="00F92341"/>
    <w:rsid w:val="00F92732"/>
    <w:rsid w:val="00F92A2A"/>
    <w:rsid w:val="00F92E0E"/>
    <w:rsid w:val="00F92EA3"/>
    <w:rsid w:val="00F92EBF"/>
    <w:rsid w:val="00F935CB"/>
    <w:rsid w:val="00F93FF8"/>
    <w:rsid w:val="00F943BC"/>
    <w:rsid w:val="00F94AB8"/>
    <w:rsid w:val="00F94CBB"/>
    <w:rsid w:val="00F9560D"/>
    <w:rsid w:val="00F95658"/>
    <w:rsid w:val="00F957E9"/>
    <w:rsid w:val="00F95C53"/>
    <w:rsid w:val="00F95F50"/>
    <w:rsid w:val="00F967F9"/>
    <w:rsid w:val="00F96A72"/>
    <w:rsid w:val="00F96AFC"/>
    <w:rsid w:val="00F97255"/>
    <w:rsid w:val="00F975D3"/>
    <w:rsid w:val="00F978B0"/>
    <w:rsid w:val="00F978E6"/>
    <w:rsid w:val="00F979E8"/>
    <w:rsid w:val="00F97ECC"/>
    <w:rsid w:val="00F97EEF"/>
    <w:rsid w:val="00FA088F"/>
    <w:rsid w:val="00FA11A1"/>
    <w:rsid w:val="00FA1603"/>
    <w:rsid w:val="00FA2739"/>
    <w:rsid w:val="00FA2ACD"/>
    <w:rsid w:val="00FA2D8E"/>
    <w:rsid w:val="00FA2DBC"/>
    <w:rsid w:val="00FA33BE"/>
    <w:rsid w:val="00FA435E"/>
    <w:rsid w:val="00FA4430"/>
    <w:rsid w:val="00FA4534"/>
    <w:rsid w:val="00FA461A"/>
    <w:rsid w:val="00FA46D4"/>
    <w:rsid w:val="00FA4832"/>
    <w:rsid w:val="00FA4F2E"/>
    <w:rsid w:val="00FA56A8"/>
    <w:rsid w:val="00FA570F"/>
    <w:rsid w:val="00FA6477"/>
    <w:rsid w:val="00FA6668"/>
    <w:rsid w:val="00FA6C9E"/>
    <w:rsid w:val="00FA721E"/>
    <w:rsid w:val="00FA7246"/>
    <w:rsid w:val="00FA770D"/>
    <w:rsid w:val="00FB01A4"/>
    <w:rsid w:val="00FB0275"/>
    <w:rsid w:val="00FB02F6"/>
    <w:rsid w:val="00FB046C"/>
    <w:rsid w:val="00FB048D"/>
    <w:rsid w:val="00FB0E89"/>
    <w:rsid w:val="00FB12F2"/>
    <w:rsid w:val="00FB1385"/>
    <w:rsid w:val="00FB1C75"/>
    <w:rsid w:val="00FB1DB1"/>
    <w:rsid w:val="00FB20C8"/>
    <w:rsid w:val="00FB2141"/>
    <w:rsid w:val="00FB2375"/>
    <w:rsid w:val="00FB2A1B"/>
    <w:rsid w:val="00FB2BCD"/>
    <w:rsid w:val="00FB2EFD"/>
    <w:rsid w:val="00FB3263"/>
    <w:rsid w:val="00FB342E"/>
    <w:rsid w:val="00FB3509"/>
    <w:rsid w:val="00FB3960"/>
    <w:rsid w:val="00FB3A1C"/>
    <w:rsid w:val="00FB3AD9"/>
    <w:rsid w:val="00FB4635"/>
    <w:rsid w:val="00FB4AC7"/>
    <w:rsid w:val="00FB4E4D"/>
    <w:rsid w:val="00FB4F40"/>
    <w:rsid w:val="00FB514C"/>
    <w:rsid w:val="00FB54B2"/>
    <w:rsid w:val="00FB5CEB"/>
    <w:rsid w:val="00FB5FF5"/>
    <w:rsid w:val="00FB61FB"/>
    <w:rsid w:val="00FB665E"/>
    <w:rsid w:val="00FB67DF"/>
    <w:rsid w:val="00FB6B67"/>
    <w:rsid w:val="00FB6BD7"/>
    <w:rsid w:val="00FB72E4"/>
    <w:rsid w:val="00FB7AA0"/>
    <w:rsid w:val="00FC0CD3"/>
    <w:rsid w:val="00FC0CDC"/>
    <w:rsid w:val="00FC0DE0"/>
    <w:rsid w:val="00FC0DE8"/>
    <w:rsid w:val="00FC0F98"/>
    <w:rsid w:val="00FC17ED"/>
    <w:rsid w:val="00FC1BC4"/>
    <w:rsid w:val="00FC1D7F"/>
    <w:rsid w:val="00FC1E1D"/>
    <w:rsid w:val="00FC23B6"/>
    <w:rsid w:val="00FC2549"/>
    <w:rsid w:val="00FC29E6"/>
    <w:rsid w:val="00FC2B3A"/>
    <w:rsid w:val="00FC31F6"/>
    <w:rsid w:val="00FC3253"/>
    <w:rsid w:val="00FC32AD"/>
    <w:rsid w:val="00FC34BF"/>
    <w:rsid w:val="00FC3F39"/>
    <w:rsid w:val="00FC4082"/>
    <w:rsid w:val="00FC44E2"/>
    <w:rsid w:val="00FC4B52"/>
    <w:rsid w:val="00FC4C0A"/>
    <w:rsid w:val="00FC4FF7"/>
    <w:rsid w:val="00FC5130"/>
    <w:rsid w:val="00FC5245"/>
    <w:rsid w:val="00FC56BD"/>
    <w:rsid w:val="00FC5D7B"/>
    <w:rsid w:val="00FC5D97"/>
    <w:rsid w:val="00FC63D8"/>
    <w:rsid w:val="00FC64CE"/>
    <w:rsid w:val="00FC65C0"/>
    <w:rsid w:val="00FC682F"/>
    <w:rsid w:val="00FC689C"/>
    <w:rsid w:val="00FC68FE"/>
    <w:rsid w:val="00FC6B90"/>
    <w:rsid w:val="00FC6D5E"/>
    <w:rsid w:val="00FC6DC4"/>
    <w:rsid w:val="00FC6EDE"/>
    <w:rsid w:val="00FC7022"/>
    <w:rsid w:val="00FC7285"/>
    <w:rsid w:val="00FC7861"/>
    <w:rsid w:val="00FD0880"/>
    <w:rsid w:val="00FD1269"/>
    <w:rsid w:val="00FD1522"/>
    <w:rsid w:val="00FD1B81"/>
    <w:rsid w:val="00FD1C9B"/>
    <w:rsid w:val="00FD23F9"/>
    <w:rsid w:val="00FD2D2B"/>
    <w:rsid w:val="00FD33E1"/>
    <w:rsid w:val="00FD3CEF"/>
    <w:rsid w:val="00FD3E77"/>
    <w:rsid w:val="00FD45E5"/>
    <w:rsid w:val="00FD48D1"/>
    <w:rsid w:val="00FD4A00"/>
    <w:rsid w:val="00FD4F01"/>
    <w:rsid w:val="00FD4F8B"/>
    <w:rsid w:val="00FD5631"/>
    <w:rsid w:val="00FD5C97"/>
    <w:rsid w:val="00FD5CBD"/>
    <w:rsid w:val="00FD5E90"/>
    <w:rsid w:val="00FD5F58"/>
    <w:rsid w:val="00FD6166"/>
    <w:rsid w:val="00FD64CB"/>
    <w:rsid w:val="00FD6A3B"/>
    <w:rsid w:val="00FD6A44"/>
    <w:rsid w:val="00FD7D7E"/>
    <w:rsid w:val="00FE0137"/>
    <w:rsid w:val="00FE015B"/>
    <w:rsid w:val="00FE022F"/>
    <w:rsid w:val="00FE1089"/>
    <w:rsid w:val="00FE19B0"/>
    <w:rsid w:val="00FE1EF4"/>
    <w:rsid w:val="00FE1F96"/>
    <w:rsid w:val="00FE2A16"/>
    <w:rsid w:val="00FE2AE0"/>
    <w:rsid w:val="00FE2AFA"/>
    <w:rsid w:val="00FE303C"/>
    <w:rsid w:val="00FE3066"/>
    <w:rsid w:val="00FE33F1"/>
    <w:rsid w:val="00FE3464"/>
    <w:rsid w:val="00FE350F"/>
    <w:rsid w:val="00FE38B0"/>
    <w:rsid w:val="00FE3B85"/>
    <w:rsid w:val="00FE404D"/>
    <w:rsid w:val="00FE43CD"/>
    <w:rsid w:val="00FE499E"/>
    <w:rsid w:val="00FE4A0D"/>
    <w:rsid w:val="00FE4C9D"/>
    <w:rsid w:val="00FE4D25"/>
    <w:rsid w:val="00FE4E4C"/>
    <w:rsid w:val="00FE4FE9"/>
    <w:rsid w:val="00FE542E"/>
    <w:rsid w:val="00FE63C9"/>
    <w:rsid w:val="00FE6872"/>
    <w:rsid w:val="00FE6961"/>
    <w:rsid w:val="00FE6A67"/>
    <w:rsid w:val="00FE6E9B"/>
    <w:rsid w:val="00FE72D0"/>
    <w:rsid w:val="00FE73FD"/>
    <w:rsid w:val="00FE7AD4"/>
    <w:rsid w:val="00FE7F88"/>
    <w:rsid w:val="00FF0228"/>
    <w:rsid w:val="00FF09A5"/>
    <w:rsid w:val="00FF0E91"/>
    <w:rsid w:val="00FF0EE5"/>
    <w:rsid w:val="00FF1083"/>
    <w:rsid w:val="00FF110B"/>
    <w:rsid w:val="00FF14AB"/>
    <w:rsid w:val="00FF18B2"/>
    <w:rsid w:val="00FF1B97"/>
    <w:rsid w:val="00FF2674"/>
    <w:rsid w:val="00FF2896"/>
    <w:rsid w:val="00FF2C31"/>
    <w:rsid w:val="00FF2FBD"/>
    <w:rsid w:val="00FF3505"/>
    <w:rsid w:val="00FF352C"/>
    <w:rsid w:val="00FF36AB"/>
    <w:rsid w:val="00FF42C8"/>
    <w:rsid w:val="00FF46C8"/>
    <w:rsid w:val="00FF4B73"/>
    <w:rsid w:val="00FF5268"/>
    <w:rsid w:val="00FF54CE"/>
    <w:rsid w:val="00FF5701"/>
    <w:rsid w:val="00FF5778"/>
    <w:rsid w:val="00FF58B6"/>
    <w:rsid w:val="00FF5A5E"/>
    <w:rsid w:val="00FF63F0"/>
    <w:rsid w:val="00FF74C1"/>
    <w:rsid w:val="00FF7E49"/>
    <w:rsid w:val="00FF7F89"/>
    <w:rsid w:val="1BA92060"/>
    <w:rsid w:val="4D79F9C7"/>
    <w:rsid w:val="6955B611"/>
    <w:rsid w:val="6B24632B"/>
    <w:rsid w:val="7374646A"/>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E9A2D"/>
  <w15:docId w15:val="{57C57516-B08E-4F0B-A240-2D506170D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5E8"/>
    <w:pPr>
      <w:spacing w:before="200"/>
    </w:pPr>
    <w:rPr>
      <w:rFonts w:asciiTheme="minorHAnsi" w:hAnsiTheme="minorHAnsi"/>
    </w:rPr>
  </w:style>
  <w:style w:type="paragraph" w:styleId="Heading1">
    <w:name w:val="heading 1"/>
    <w:aliases w:val="Page Title"/>
    <w:next w:val="Normal"/>
    <w:link w:val="Heading1Char"/>
    <w:uiPriority w:val="9"/>
    <w:qFormat/>
    <w:rsid w:val="00CC75E8"/>
    <w:pPr>
      <w:framePr w:vSpace="454" w:wrap="notBeside" w:vAnchor="text" w:hAnchor="margin" w:y="1"/>
      <w:pBdr>
        <w:left w:val="single" w:sz="48" w:space="10" w:color="0B3F47" w:themeColor="accent1"/>
      </w:pBdr>
      <w:spacing w:after="0" w:line="560" w:lineRule="exact"/>
      <w:outlineLvl w:val="0"/>
    </w:pPr>
    <w:rPr>
      <w:rFonts w:asciiTheme="minorHAnsi" w:eastAsia="Calibri" w:hAnsiTheme="minorHAnsi" w:cs="Arial"/>
      <w:color w:val="22272B" w:themeColor="text2"/>
      <w:sz w:val="56"/>
      <w:szCs w:val="48"/>
    </w:rPr>
  </w:style>
  <w:style w:type="paragraph" w:styleId="Heading2">
    <w:name w:val="heading 2"/>
    <w:next w:val="Normal"/>
    <w:link w:val="Heading2Char"/>
    <w:uiPriority w:val="9"/>
    <w:unhideWhenUsed/>
    <w:qFormat/>
    <w:rsid w:val="00CC75E8"/>
    <w:pPr>
      <w:keepNext/>
      <w:spacing w:before="360" w:after="240" w:line="240" w:lineRule="auto"/>
      <w:outlineLvl w:val="1"/>
    </w:pPr>
    <w:rPr>
      <w:rFonts w:asciiTheme="minorHAnsi" w:eastAsia="Times New Roman" w:hAnsiTheme="minorHAnsi" w:cs="Arial"/>
      <w:bCs/>
      <w:color w:val="0B3F47" w:themeColor="accent1"/>
      <w:kern w:val="22"/>
      <w:sz w:val="48"/>
      <w:szCs w:val="40"/>
      <w:lang w:eastAsia="en-AU"/>
    </w:rPr>
  </w:style>
  <w:style w:type="paragraph" w:styleId="Heading3">
    <w:name w:val="heading 3"/>
    <w:next w:val="Normal"/>
    <w:link w:val="Heading3Char"/>
    <w:uiPriority w:val="9"/>
    <w:unhideWhenUsed/>
    <w:qFormat/>
    <w:rsid w:val="00CC75E8"/>
    <w:pPr>
      <w:keepNext/>
      <w:spacing w:before="360" w:after="240" w:line="240" w:lineRule="auto"/>
      <w:outlineLvl w:val="2"/>
    </w:pPr>
    <w:rPr>
      <w:rFonts w:asciiTheme="minorHAnsi" w:eastAsia="Times New Roman" w:hAnsiTheme="minorHAnsi" w:cs="Arial"/>
      <w:b/>
      <w:color w:val="495054" w:themeColor="accent2"/>
      <w:kern w:val="22"/>
      <w:sz w:val="36"/>
      <w:szCs w:val="30"/>
      <w:lang w:eastAsia="en-AU"/>
    </w:rPr>
  </w:style>
  <w:style w:type="paragraph" w:styleId="Heading4">
    <w:name w:val="heading 4"/>
    <w:next w:val="Normal"/>
    <w:link w:val="Heading4Char"/>
    <w:uiPriority w:val="9"/>
    <w:unhideWhenUsed/>
    <w:qFormat/>
    <w:rsid w:val="00CC75E8"/>
    <w:pPr>
      <w:keepNext/>
      <w:spacing w:before="360" w:after="240" w:line="240" w:lineRule="auto"/>
      <w:outlineLvl w:val="3"/>
    </w:pPr>
    <w:rPr>
      <w:rFonts w:eastAsia="Times New Roman" w:cs="Arial"/>
      <w:b/>
      <w:color w:val="0B3F47" w:themeColor="accent1"/>
      <w:kern w:val="22"/>
      <w:sz w:val="32"/>
      <w:szCs w:val="26"/>
      <w:lang w:eastAsia="en-AU"/>
    </w:rPr>
  </w:style>
  <w:style w:type="paragraph" w:styleId="Heading5">
    <w:name w:val="heading 5"/>
    <w:next w:val="Normal"/>
    <w:link w:val="Heading5Char"/>
    <w:uiPriority w:val="9"/>
    <w:unhideWhenUsed/>
    <w:qFormat/>
    <w:rsid w:val="00CC75E8"/>
    <w:pPr>
      <w:keepNext/>
      <w:spacing w:before="240" w:after="240"/>
      <w:outlineLvl w:val="4"/>
    </w:pPr>
    <w:rPr>
      <w:rFonts w:cs="Arial"/>
      <w:b/>
      <w:bCs/>
      <w:sz w:val="28"/>
      <w:szCs w:val="22"/>
      <w:lang w:eastAsia="en-AU"/>
    </w:rPr>
  </w:style>
  <w:style w:type="paragraph" w:styleId="Heading6">
    <w:name w:val="heading 6"/>
    <w:link w:val="Heading6Char"/>
    <w:uiPriority w:val="9"/>
    <w:semiHidden/>
    <w:qFormat/>
    <w:rsid w:val="00CC75E8"/>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CC75E8"/>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rsid w:val="00CC75E8"/>
    <w:pPr>
      <w:spacing w:before="960" w:after="240" w:line="240" w:lineRule="auto"/>
      <w:ind w:left="-284"/>
    </w:pPr>
    <w:rPr>
      <w:rFonts w:asciiTheme="minorHAnsi" w:eastAsia="Times New Roman" w:hAnsiTheme="minorHAnsi" w:cs="Arial"/>
      <w:noProof/>
      <w:color w:val="8CDBE5" w:themeColor="accent4"/>
      <w:spacing w:val="-4"/>
      <w:kern w:val="22"/>
      <w:sz w:val="72"/>
      <w:szCs w:val="80"/>
      <w:u w:color="000004"/>
    </w:rPr>
  </w:style>
  <w:style w:type="character" w:customStyle="1" w:styleId="Heading1Char">
    <w:name w:val="Heading 1 Char"/>
    <w:aliases w:val="Page Title Char"/>
    <w:basedOn w:val="DefaultParagraphFont"/>
    <w:link w:val="Heading1"/>
    <w:uiPriority w:val="9"/>
    <w:rsid w:val="00CC75E8"/>
    <w:rPr>
      <w:rFonts w:asciiTheme="minorHAnsi" w:eastAsia="Calibri" w:hAnsiTheme="minorHAnsi" w:cs="Arial"/>
      <w:color w:val="22272B" w:themeColor="text2"/>
      <w:sz w:val="56"/>
      <w:szCs w:val="48"/>
    </w:rPr>
  </w:style>
  <w:style w:type="character" w:styleId="Hyperlink">
    <w:name w:val="Hyperlink"/>
    <w:uiPriority w:val="99"/>
    <w:unhideWhenUsed/>
    <w:rsid w:val="00CC75E8"/>
    <w:rPr>
      <w:color w:val="0000C0"/>
      <w:u w:val="single"/>
    </w:rPr>
  </w:style>
  <w:style w:type="paragraph" w:customStyle="1" w:styleId="Coverunitinfo">
    <w:name w:val="Cover unit info"/>
    <w:next w:val="Normal"/>
    <w:autoRedefine/>
    <w:rsid w:val="00CC75E8"/>
    <w:pPr>
      <w:spacing w:before="240" w:after="0" w:line="240" w:lineRule="auto"/>
      <w:ind w:left="-283"/>
      <w:contextualSpacing/>
    </w:pPr>
    <w:rPr>
      <w:rFonts w:asciiTheme="minorHAnsi" w:eastAsia="Times New Roman" w:hAnsiTheme="minorHAnsi" w:cstheme="minorHAnsi"/>
      <w:color w:val="FFFFFF" w:themeColor="background1"/>
      <w:kern w:val="22"/>
      <w:sz w:val="44"/>
      <w:lang w:eastAsia="en-AU"/>
    </w:rPr>
  </w:style>
  <w:style w:type="paragraph" w:styleId="TOC3">
    <w:name w:val="toc 3"/>
    <w:basedOn w:val="TOC2"/>
    <w:next w:val="Normal"/>
    <w:uiPriority w:val="39"/>
    <w:rsid w:val="00CC75E8"/>
    <w:pPr>
      <w:keepLines/>
      <w:ind w:left="567"/>
    </w:pPr>
  </w:style>
  <w:style w:type="paragraph" w:styleId="TOC2">
    <w:name w:val="toc 2"/>
    <w:next w:val="Normal"/>
    <w:autoRedefine/>
    <w:uiPriority w:val="39"/>
    <w:unhideWhenUsed/>
    <w:rsid w:val="00CC75E8"/>
    <w:pPr>
      <w:tabs>
        <w:tab w:val="right" w:leader="dot" w:pos="9638"/>
      </w:tabs>
      <w:spacing w:before="60" w:after="0" w:line="240" w:lineRule="auto"/>
      <w:ind w:left="284"/>
    </w:pPr>
    <w:rPr>
      <w:rFonts w:asciiTheme="minorHAnsi" w:eastAsia="Times New Roman" w:hAnsiTheme="minorHAnsi" w:cs="Arial"/>
      <w:noProof/>
      <w:color w:val="495054" w:themeColor="accent2"/>
      <w:kern w:val="22"/>
      <w:szCs w:val="22"/>
      <w:lang w:eastAsia="en-AU"/>
    </w:rPr>
  </w:style>
  <w:style w:type="character" w:customStyle="1" w:styleId="Heading2Char">
    <w:name w:val="Heading 2 Char"/>
    <w:basedOn w:val="DefaultParagraphFont"/>
    <w:link w:val="Heading2"/>
    <w:uiPriority w:val="9"/>
    <w:rsid w:val="00CC75E8"/>
    <w:rPr>
      <w:rFonts w:asciiTheme="minorHAnsi" w:eastAsia="Times New Roman" w:hAnsiTheme="minorHAnsi" w:cs="Arial"/>
      <w:bCs/>
      <w:color w:val="0B3F47" w:themeColor="accent1"/>
      <w:kern w:val="22"/>
      <w:sz w:val="48"/>
      <w:szCs w:val="40"/>
      <w:lang w:eastAsia="en-AU"/>
    </w:rPr>
  </w:style>
  <w:style w:type="paragraph" w:styleId="ListBullet">
    <w:name w:val="List Bullet"/>
    <w:basedOn w:val="Normal"/>
    <w:uiPriority w:val="99"/>
    <w:unhideWhenUsed/>
    <w:qFormat/>
    <w:rsid w:val="00CC75E8"/>
    <w:pPr>
      <w:keepLines/>
      <w:numPr>
        <w:numId w:val="1"/>
      </w:numPr>
      <w:ind w:left="714" w:hanging="357"/>
      <w:contextualSpacing/>
    </w:pPr>
    <w:rPr>
      <w:lang w:eastAsia="en-AU"/>
    </w:rPr>
  </w:style>
  <w:style w:type="character" w:customStyle="1" w:styleId="Heading3Char">
    <w:name w:val="Heading 3 Char"/>
    <w:basedOn w:val="DefaultParagraphFont"/>
    <w:link w:val="Heading3"/>
    <w:uiPriority w:val="9"/>
    <w:rsid w:val="00CC75E8"/>
    <w:rPr>
      <w:rFonts w:asciiTheme="minorHAnsi" w:eastAsia="Times New Roman" w:hAnsiTheme="minorHAnsi" w:cs="Arial"/>
      <w:b/>
      <w:color w:val="495054" w:themeColor="accent2"/>
      <w:kern w:val="22"/>
      <w:sz w:val="36"/>
      <w:szCs w:val="30"/>
      <w:lang w:eastAsia="en-AU"/>
    </w:rPr>
  </w:style>
  <w:style w:type="character" w:customStyle="1" w:styleId="Heading4Char">
    <w:name w:val="Heading 4 Char"/>
    <w:basedOn w:val="DefaultParagraphFont"/>
    <w:link w:val="Heading4"/>
    <w:uiPriority w:val="9"/>
    <w:rsid w:val="00CC75E8"/>
    <w:rPr>
      <w:rFonts w:eastAsia="Times New Roman" w:cs="Arial"/>
      <w:b/>
      <w:color w:val="0B3F47" w:themeColor="accent1"/>
      <w:kern w:val="22"/>
      <w:sz w:val="32"/>
      <w:szCs w:val="26"/>
      <w:lang w:eastAsia="en-AU"/>
    </w:rPr>
  </w:style>
  <w:style w:type="character" w:customStyle="1" w:styleId="Heading5Char">
    <w:name w:val="Heading 5 Char"/>
    <w:basedOn w:val="DefaultParagraphFont"/>
    <w:link w:val="Heading5"/>
    <w:uiPriority w:val="9"/>
    <w:rsid w:val="00CC75E8"/>
    <w:rPr>
      <w:rFonts w:cs="Arial"/>
      <w:b/>
      <w:bCs/>
      <w:sz w:val="28"/>
      <w:szCs w:val="22"/>
      <w:lang w:eastAsia="en-AU"/>
    </w:rPr>
  </w:style>
  <w:style w:type="character" w:customStyle="1" w:styleId="Heading6Char">
    <w:name w:val="Heading 6 Char"/>
    <w:basedOn w:val="DefaultParagraphFont"/>
    <w:link w:val="Heading6"/>
    <w:uiPriority w:val="9"/>
    <w:semiHidden/>
    <w:rsid w:val="00CC75E8"/>
    <w:rPr>
      <w:rFonts w:eastAsia="Times New Roman" w:cstheme="minorHAnsi"/>
      <w:b/>
      <w:kern w:val="22"/>
      <w:lang w:eastAsia="en-AU"/>
    </w:rPr>
  </w:style>
  <w:style w:type="table" w:styleId="PlainTable2">
    <w:name w:val="Plain Table 2"/>
    <w:basedOn w:val="TableNormal"/>
    <w:uiPriority w:val="42"/>
    <w:rsid w:val="00CC75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Storyboard,Table Grid Basic,UB Table Grid,Table 1"/>
    <w:basedOn w:val="TableNormal"/>
    <w:rsid w:val="00CC75E8"/>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0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auto"/>
        <w:sz w:val="24"/>
      </w:rPr>
      <w:tblPr/>
      <w:trPr>
        <w:tblHeader/>
      </w:trPr>
      <w:tcPr>
        <w:shd w:val="clear" w:color="auto" w:fill="0B3F47" w:themeFill="accent1"/>
        <w:vAlign w:val="bottom"/>
      </w:tcPr>
    </w:tblStylePr>
    <w:tblStylePr w:type="lastRow">
      <w:rPr>
        <w:rFonts w:asciiTheme="minorHAnsi" w:hAnsiTheme="minorHAnsi"/>
        <w:sz w:val="22"/>
      </w:rPr>
    </w:tblStylePr>
  </w:style>
  <w:style w:type="table" w:customStyle="1" w:styleId="Style1">
    <w:name w:val="Style1"/>
    <w:basedOn w:val="TableNormal"/>
    <w:uiPriority w:val="99"/>
    <w:rsid w:val="00CC75E8"/>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CC75E8"/>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CC75E8"/>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CC75E8"/>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next w:val="Normal"/>
    <w:autoRedefine/>
    <w:uiPriority w:val="39"/>
    <w:unhideWhenUsed/>
    <w:rsid w:val="00CC75E8"/>
    <w:pPr>
      <w:tabs>
        <w:tab w:val="right" w:leader="dot" w:pos="9638"/>
      </w:tabs>
      <w:spacing w:before="60" w:after="0" w:line="240" w:lineRule="auto"/>
    </w:pPr>
    <w:rPr>
      <w:rFonts w:asciiTheme="minorHAnsi" w:eastAsia="Times New Roman" w:hAnsiTheme="minorHAnsi" w:cs="Arial"/>
      <w:b/>
      <w:noProof/>
      <w:color w:val="22272B" w:themeColor="text2"/>
      <w:kern w:val="22"/>
      <w:szCs w:val="32"/>
      <w:lang w:eastAsia="en-AU" w:bidi="en-US"/>
    </w:rPr>
  </w:style>
  <w:style w:type="paragraph" w:styleId="BalloonText">
    <w:name w:val="Balloon Text"/>
    <w:basedOn w:val="Normal"/>
    <w:link w:val="BalloonTextChar"/>
    <w:uiPriority w:val="99"/>
    <w:semiHidden/>
    <w:unhideWhenUsed/>
    <w:rsid w:val="00CC75E8"/>
    <w:rPr>
      <w:rFonts w:ascii="Tahoma" w:hAnsi="Tahoma" w:cs="Tahoma"/>
      <w:sz w:val="16"/>
      <w:szCs w:val="16"/>
    </w:rPr>
  </w:style>
  <w:style w:type="character" w:customStyle="1" w:styleId="BalloonTextChar">
    <w:name w:val="Balloon Text Char"/>
    <w:basedOn w:val="DefaultParagraphFont"/>
    <w:link w:val="BalloonText"/>
    <w:uiPriority w:val="99"/>
    <w:semiHidden/>
    <w:rsid w:val="00CC75E8"/>
    <w:rPr>
      <w:rFonts w:ascii="Tahoma" w:hAnsi="Tahoma" w:cs="Tahoma"/>
      <w:sz w:val="16"/>
      <w:szCs w:val="16"/>
    </w:rPr>
  </w:style>
  <w:style w:type="paragraph" w:styleId="TOCHeading">
    <w:name w:val="TOC Heading"/>
    <w:next w:val="Normal"/>
    <w:uiPriority w:val="39"/>
    <w:unhideWhenUsed/>
    <w:rsid w:val="00CC75E8"/>
    <w:pPr>
      <w:keepNext/>
      <w:keepLines/>
      <w:spacing w:after="120"/>
    </w:pPr>
    <w:rPr>
      <w:rFonts w:asciiTheme="minorHAnsi" w:eastAsiaTheme="majorEastAsia" w:hAnsiTheme="minorHAnsi" w:cs="Arial"/>
      <w:bCs/>
      <w:color w:val="0B3F47" w:themeColor="accent1"/>
      <w:sz w:val="48"/>
      <w:szCs w:val="40"/>
      <w:lang w:eastAsia="ja-JP"/>
    </w:rPr>
  </w:style>
  <w:style w:type="character" w:customStyle="1" w:styleId="Heading7Char">
    <w:name w:val="Heading 7 Char"/>
    <w:basedOn w:val="DefaultParagraphFont"/>
    <w:link w:val="Heading7"/>
    <w:uiPriority w:val="9"/>
    <w:semiHidden/>
    <w:rsid w:val="00CC75E8"/>
    <w:rPr>
      <w:rFonts w:asciiTheme="minorHAnsi" w:eastAsiaTheme="majorEastAsia" w:hAnsiTheme="minorHAnsi" w:cstheme="majorBidi"/>
      <w:i/>
      <w:iCs/>
    </w:rPr>
  </w:style>
  <w:style w:type="paragraph" w:styleId="Header">
    <w:name w:val="header"/>
    <w:link w:val="HeaderChar"/>
    <w:unhideWhenUsed/>
    <w:rsid w:val="00CC75E8"/>
    <w:pPr>
      <w:spacing w:before="120" w:after="120"/>
    </w:pPr>
    <w:rPr>
      <w:color w:val="7F7F7F" w:themeColor="text1" w:themeTint="80"/>
      <w:sz w:val="16"/>
      <w:szCs w:val="16"/>
    </w:rPr>
  </w:style>
  <w:style w:type="character" w:customStyle="1" w:styleId="HeaderChar">
    <w:name w:val="Header Char"/>
    <w:basedOn w:val="DefaultParagraphFont"/>
    <w:link w:val="Header"/>
    <w:rsid w:val="00CC75E8"/>
    <w:rPr>
      <w:color w:val="7F7F7F" w:themeColor="text1" w:themeTint="80"/>
      <w:sz w:val="16"/>
      <w:szCs w:val="16"/>
    </w:rPr>
  </w:style>
  <w:style w:type="paragraph" w:styleId="Footer">
    <w:name w:val="footer"/>
    <w:link w:val="FooterChar"/>
    <w:unhideWhenUsed/>
    <w:rsid w:val="00CC75E8"/>
    <w:pPr>
      <w:tabs>
        <w:tab w:val="right" w:pos="9780"/>
        <w:tab w:val="right" w:pos="15848"/>
      </w:tabs>
      <w:spacing w:before="360" w:after="120"/>
      <w:ind w:left="-142" w:right="-142"/>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CC75E8"/>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qFormat/>
    <w:rsid w:val="00CC75E8"/>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CC75E8"/>
    <w:pPr>
      <w:spacing w:after="0" w:line="240" w:lineRule="auto"/>
    </w:pPr>
  </w:style>
  <w:style w:type="character" w:styleId="FollowedHyperlink">
    <w:name w:val="FollowedHyperlink"/>
    <w:basedOn w:val="DefaultParagraphFont"/>
    <w:uiPriority w:val="99"/>
    <w:semiHidden/>
    <w:unhideWhenUsed/>
    <w:rsid w:val="00CC75E8"/>
    <w:rPr>
      <w:color w:val="800080" w:themeColor="followedHyperlink"/>
      <w:u w:val="single"/>
    </w:rPr>
  </w:style>
  <w:style w:type="paragraph" w:styleId="ListNumber">
    <w:name w:val="List Number"/>
    <w:basedOn w:val="Normal"/>
    <w:uiPriority w:val="99"/>
    <w:unhideWhenUsed/>
    <w:qFormat/>
    <w:rsid w:val="00CC75E8"/>
    <w:pPr>
      <w:numPr>
        <w:numId w:val="6"/>
      </w:numPr>
      <w:contextualSpacing/>
    </w:pPr>
    <w:rPr>
      <w:lang w:eastAsia="en-AU" w:bidi="en-US"/>
    </w:rPr>
  </w:style>
  <w:style w:type="character" w:customStyle="1" w:styleId="CaptionChar">
    <w:name w:val="Caption Char"/>
    <w:basedOn w:val="DefaultParagraphFont"/>
    <w:link w:val="Caption"/>
    <w:uiPriority w:val="35"/>
    <w:rsid w:val="00CC75E8"/>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CC75E8"/>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CC75E8"/>
    <w:rPr>
      <w:rFonts w:asciiTheme="minorHAnsi" w:hAnsiTheme="minorHAnsi"/>
      <w:sz w:val="20"/>
    </w:rPr>
  </w:style>
  <w:style w:type="character" w:styleId="EndnoteReference">
    <w:name w:val="endnote reference"/>
    <w:basedOn w:val="DefaultParagraphFont"/>
    <w:uiPriority w:val="99"/>
    <w:semiHidden/>
    <w:unhideWhenUsed/>
    <w:rsid w:val="00CC75E8"/>
    <w:rPr>
      <w:vertAlign w:val="superscript"/>
    </w:rPr>
  </w:style>
  <w:style w:type="paragraph" w:styleId="FootnoteText">
    <w:name w:val="footnote text"/>
    <w:link w:val="FootnoteTextChar"/>
    <w:uiPriority w:val="99"/>
    <w:semiHidden/>
    <w:unhideWhenUsed/>
    <w:rsid w:val="00CC75E8"/>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CC75E8"/>
    <w:rPr>
      <w:sz w:val="20"/>
    </w:rPr>
  </w:style>
  <w:style w:type="character" w:styleId="FootnoteReference">
    <w:name w:val="footnote reference"/>
    <w:basedOn w:val="DefaultParagraphFont"/>
    <w:uiPriority w:val="99"/>
    <w:semiHidden/>
    <w:unhideWhenUsed/>
    <w:rsid w:val="00CC75E8"/>
    <w:rPr>
      <w:vertAlign w:val="superscript"/>
    </w:rPr>
  </w:style>
  <w:style w:type="character" w:styleId="CommentReference">
    <w:name w:val="annotation reference"/>
    <w:basedOn w:val="DefaultParagraphFont"/>
    <w:uiPriority w:val="99"/>
    <w:semiHidden/>
    <w:unhideWhenUsed/>
    <w:rsid w:val="00CC75E8"/>
    <w:rPr>
      <w:sz w:val="16"/>
      <w:szCs w:val="16"/>
    </w:rPr>
  </w:style>
  <w:style w:type="paragraph" w:styleId="CommentSubject">
    <w:name w:val="annotation subject"/>
    <w:basedOn w:val="Normal"/>
    <w:next w:val="Normal"/>
    <w:link w:val="CommentSubjectChar"/>
    <w:uiPriority w:val="99"/>
    <w:semiHidden/>
    <w:unhideWhenUsed/>
    <w:rsid w:val="00CC75E8"/>
    <w:pPr>
      <w:spacing w:line="240" w:lineRule="auto"/>
    </w:pPr>
    <w:rPr>
      <w:b/>
      <w:bCs/>
      <w:sz w:val="20"/>
    </w:rPr>
  </w:style>
  <w:style w:type="character" w:customStyle="1" w:styleId="CommentSubjectChar">
    <w:name w:val="Comment Subject Char"/>
    <w:basedOn w:val="DefaultParagraphFont"/>
    <w:link w:val="CommentSubject"/>
    <w:uiPriority w:val="99"/>
    <w:semiHidden/>
    <w:rsid w:val="00CC75E8"/>
    <w:rPr>
      <w:rFonts w:asciiTheme="minorHAnsi" w:hAnsiTheme="minorHAnsi"/>
      <w:b/>
      <w:bCs/>
      <w:sz w:val="20"/>
    </w:rPr>
  </w:style>
  <w:style w:type="table" w:customStyle="1" w:styleId="StyleTD">
    <w:name w:val="StyleTD"/>
    <w:basedOn w:val="TableNormal"/>
    <w:uiPriority w:val="99"/>
    <w:rsid w:val="00CC75E8"/>
    <w:pPr>
      <w:spacing w:before="120" w:after="120" w:line="300" w:lineRule="auto"/>
    </w:pPr>
    <w:tblPr/>
    <w:tcPr>
      <w:vAlign w:val="center"/>
    </w:tcPr>
  </w:style>
  <w:style w:type="table" w:styleId="GridTable1Light">
    <w:name w:val="Grid Table 1 Light"/>
    <w:basedOn w:val="TableNormal"/>
    <w:uiPriority w:val="46"/>
    <w:rsid w:val="00CC75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CC75E8"/>
    <w:pPr>
      <w:spacing w:after="0" w:line="240" w:lineRule="auto"/>
    </w:pPr>
    <w:tblPr/>
  </w:style>
  <w:style w:type="table" w:styleId="TableGridLight">
    <w:name w:val="Grid Table Light"/>
    <w:aliases w:val="Table QR code"/>
    <w:basedOn w:val="TableNormal"/>
    <w:uiPriority w:val="40"/>
    <w:rsid w:val="00CC75E8"/>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CC75E8"/>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ListNumbers">
    <w:name w:val="List Numbers"/>
    <w:uiPriority w:val="99"/>
    <w:rsid w:val="00CC75E8"/>
    <w:pPr>
      <w:numPr>
        <w:numId w:val="5"/>
      </w:numPr>
    </w:pPr>
  </w:style>
  <w:style w:type="paragraph" w:styleId="BodyTextIndent">
    <w:name w:val="Body Text Indent"/>
    <w:basedOn w:val="Normal"/>
    <w:link w:val="BodyTextIndentChar"/>
    <w:uiPriority w:val="99"/>
    <w:semiHidden/>
    <w:unhideWhenUsed/>
    <w:rsid w:val="00CC75E8"/>
    <w:pPr>
      <w:spacing w:after="120"/>
      <w:ind w:left="283"/>
    </w:pPr>
  </w:style>
  <w:style w:type="character" w:customStyle="1" w:styleId="BodyTextIndentChar">
    <w:name w:val="Body Text Indent Char"/>
    <w:basedOn w:val="DefaultParagraphFont"/>
    <w:link w:val="BodyTextIndent"/>
    <w:uiPriority w:val="99"/>
    <w:semiHidden/>
    <w:rsid w:val="00CC75E8"/>
    <w:rPr>
      <w:rFonts w:asciiTheme="minorHAnsi" w:hAnsiTheme="minorHAnsi"/>
    </w:rPr>
  </w:style>
  <w:style w:type="character" w:styleId="UnresolvedMention">
    <w:name w:val="Unresolved Mention"/>
    <w:basedOn w:val="DefaultParagraphFont"/>
    <w:uiPriority w:val="99"/>
    <w:semiHidden/>
    <w:unhideWhenUsed/>
    <w:rsid w:val="00CC75E8"/>
    <w:rPr>
      <w:color w:val="605E5C"/>
      <w:shd w:val="clear" w:color="auto" w:fill="E1DFDD"/>
    </w:rPr>
  </w:style>
  <w:style w:type="paragraph" w:customStyle="1" w:styleId="InputBoxSml">
    <w:name w:val="Input Box Sml"/>
    <w:rsid w:val="00CC75E8"/>
    <w:pPr>
      <w:framePr w:w="9356" w:h="1134" w:vSpace="113" w:wrap="around" w:vAnchor="text" w:hAnchor="margin" w:xAlign="center" w:y="1"/>
      <w:pBdr>
        <w:top w:val="single" w:sz="8" w:space="6" w:color="0B3F47" w:themeColor="accent1"/>
        <w:left w:val="single" w:sz="8" w:space="4" w:color="0B3F47" w:themeColor="accent1"/>
        <w:bottom w:val="single" w:sz="8" w:space="6" w:color="0B3F47" w:themeColor="accent1"/>
        <w:right w:val="single" w:sz="8" w:space="4" w:color="0B3F47" w:themeColor="accent1"/>
      </w:pBdr>
      <w:spacing w:after="120"/>
    </w:pPr>
    <w:rPr>
      <w:rFonts w:cstheme="minorHAnsi"/>
    </w:rPr>
  </w:style>
  <w:style w:type="character" w:styleId="PlaceholderText">
    <w:name w:val="Placeholder Text"/>
    <w:basedOn w:val="DefaultParagraphFont"/>
    <w:uiPriority w:val="99"/>
    <w:semiHidden/>
    <w:rsid w:val="00CC75E8"/>
    <w:rPr>
      <w:color w:val="808080"/>
    </w:rPr>
  </w:style>
  <w:style w:type="paragraph" w:customStyle="1" w:styleId="Coverfineprint">
    <w:name w:val="Cover fine print"/>
    <w:link w:val="CoverfineprintChar"/>
    <w:rsid w:val="00CC75E8"/>
    <w:pPr>
      <w:tabs>
        <w:tab w:val="left" w:pos="1985"/>
      </w:tabs>
      <w:spacing w:before="240" w:after="240"/>
      <w:textboxTightWrap w:val="allLines"/>
    </w:pPr>
    <w:rPr>
      <w:rFonts w:asciiTheme="minorHAnsi" w:eastAsiaTheme="minorEastAsia" w:hAnsiTheme="minorHAnsi"/>
      <w:sz w:val="20"/>
      <w:lang w:eastAsia="en-AU" w:bidi="en-US"/>
    </w:rPr>
  </w:style>
  <w:style w:type="character" w:customStyle="1" w:styleId="CoverfineprintChar">
    <w:name w:val="Cover fine print Char"/>
    <w:basedOn w:val="DefaultParagraphFont"/>
    <w:link w:val="Coverfineprint"/>
    <w:rsid w:val="00CC75E8"/>
    <w:rPr>
      <w:rFonts w:asciiTheme="minorHAnsi" w:eastAsiaTheme="minorEastAsia" w:hAnsiTheme="minorHAnsi"/>
      <w:sz w:val="20"/>
      <w:lang w:eastAsia="en-AU" w:bidi="en-US"/>
    </w:rPr>
  </w:style>
  <w:style w:type="character" w:styleId="Strong">
    <w:name w:val="Strong"/>
    <w:uiPriority w:val="22"/>
    <w:qFormat/>
    <w:rsid w:val="00CC75E8"/>
    <w:rPr>
      <w:b/>
      <w:bCs/>
    </w:rPr>
  </w:style>
  <w:style w:type="paragraph" w:styleId="NoSpacing">
    <w:name w:val="No Spacing"/>
    <w:uiPriority w:val="1"/>
    <w:rsid w:val="00CC75E8"/>
    <w:pPr>
      <w:spacing w:after="0" w:line="240" w:lineRule="auto"/>
    </w:pPr>
    <w:rPr>
      <w:rFonts w:asciiTheme="minorHAnsi" w:hAnsiTheme="minorHAnsi"/>
    </w:rPr>
  </w:style>
  <w:style w:type="paragraph" w:customStyle="1" w:styleId="InputBoxLarge">
    <w:name w:val="Input Box Large"/>
    <w:basedOn w:val="InputBoxSml"/>
    <w:rsid w:val="00CC75E8"/>
    <w:pPr>
      <w:framePr w:h="4536" w:wrap="around"/>
    </w:pPr>
  </w:style>
  <w:style w:type="paragraph" w:customStyle="1" w:styleId="HeadingDecorative">
    <w:name w:val="Heading Decorative"/>
    <w:rsid w:val="00CC75E8"/>
    <w:pPr>
      <w:keepNext/>
      <w:keepLines/>
      <w:pBdr>
        <w:top w:val="single" w:sz="8" w:space="8" w:color="0B3F47" w:themeColor="accent1"/>
        <w:left w:val="single" w:sz="8" w:space="4" w:color="0B3F47" w:themeColor="accent1"/>
        <w:bottom w:val="single" w:sz="8" w:space="8" w:color="0B3F47" w:themeColor="accent1"/>
        <w:right w:val="single" w:sz="8" w:space="4" w:color="0B3F47" w:themeColor="accent1"/>
      </w:pBdr>
      <w:tabs>
        <w:tab w:val="left" w:pos="284"/>
        <w:tab w:val="left" w:pos="1049"/>
      </w:tabs>
      <w:spacing w:before="480" w:after="240" w:line="240" w:lineRule="auto"/>
      <w:ind w:left="113" w:right="113"/>
    </w:pPr>
    <w:rPr>
      <w:rFonts w:asciiTheme="minorHAnsi" w:eastAsia="Times New Roman" w:hAnsiTheme="minorHAnsi" w:cstheme="minorHAnsi"/>
      <w:color w:val="0B3F47" w:themeColor="accent1"/>
      <w:kern w:val="22"/>
      <w:sz w:val="40"/>
      <w:szCs w:val="48"/>
      <w:lang w:eastAsia="en-AU"/>
    </w:rPr>
  </w:style>
  <w:style w:type="paragraph" w:customStyle="1" w:styleId="ListNoActivity">
    <w:name w:val="List No. Activity"/>
    <w:rsid w:val="00CC75E8"/>
    <w:pPr>
      <w:keepNext/>
      <w:keepLines/>
      <w:numPr>
        <w:numId w:val="2"/>
      </w:numPr>
      <w:spacing w:before="360" w:after="120"/>
      <w:ind w:left="357" w:hanging="357"/>
    </w:pPr>
    <w:rPr>
      <w:rFonts w:asciiTheme="minorHAnsi" w:hAnsiTheme="minorHAnsi"/>
      <w:lang w:eastAsia="en-AU"/>
    </w:rPr>
  </w:style>
  <w:style w:type="paragraph" w:customStyle="1" w:styleId="InputBoxMed">
    <w:name w:val="Input Box Med"/>
    <w:basedOn w:val="InputBoxSml"/>
    <w:rsid w:val="00CC75E8"/>
    <w:pPr>
      <w:framePr w:h="2268" w:wrap="around"/>
    </w:pPr>
  </w:style>
  <w:style w:type="paragraph" w:customStyle="1" w:styleId="Notebox">
    <w:name w:val="Note box"/>
    <w:qFormat/>
    <w:rsid w:val="00CC75E8"/>
    <w:pPr>
      <w:pBdr>
        <w:top w:val="single" w:sz="8" w:space="8" w:color="E6E9EB" w:themeColor="text2" w:themeTint="1A"/>
        <w:left w:val="single" w:sz="36" w:space="12" w:color="0B3F47" w:themeColor="accent1"/>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asciiTheme="minorHAnsi" w:eastAsia="Calibri" w:hAnsiTheme="minorHAnsi" w:cs="Arial"/>
      <w:szCs w:val="22"/>
      <w:lang w:eastAsia="en-AU"/>
    </w:rPr>
  </w:style>
  <w:style w:type="paragraph" w:styleId="Bibliography">
    <w:name w:val="Bibliography"/>
    <w:basedOn w:val="Normal"/>
    <w:next w:val="Normal"/>
    <w:uiPriority w:val="37"/>
    <w:unhideWhenUsed/>
    <w:rsid w:val="00CC75E8"/>
    <w:pPr>
      <w:ind w:left="720" w:hanging="720"/>
    </w:pPr>
  </w:style>
  <w:style w:type="table" w:styleId="PlainTable1">
    <w:name w:val="Plain Table 1"/>
    <w:basedOn w:val="TableNormal"/>
    <w:uiPriority w:val="41"/>
    <w:rsid w:val="00CC75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CC75E8"/>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qFormat/>
    <w:rsid w:val="00CC75E8"/>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ListBulletParagraph">
    <w:name w:val="List Bullet Paragraph"/>
    <w:basedOn w:val="Normal"/>
    <w:rsid w:val="00CC75E8"/>
    <w:pPr>
      <w:numPr>
        <w:numId w:val="7"/>
      </w:numPr>
      <w:spacing w:line="240" w:lineRule="auto"/>
    </w:pPr>
  </w:style>
  <w:style w:type="paragraph" w:customStyle="1" w:styleId="TableListNumber">
    <w:name w:val="Table List Number"/>
    <w:qFormat/>
    <w:rsid w:val="00CC75E8"/>
    <w:pPr>
      <w:numPr>
        <w:numId w:val="4"/>
      </w:numPr>
      <w:spacing w:before="200"/>
    </w:pPr>
    <w:rPr>
      <w:rFonts w:asciiTheme="minorHAnsi" w:hAnsiTheme="minorHAnsi"/>
    </w:rPr>
  </w:style>
  <w:style w:type="paragraph" w:customStyle="1" w:styleId="TableListLetter">
    <w:name w:val="Table List Letter"/>
    <w:qFormat/>
    <w:rsid w:val="00CC75E8"/>
    <w:pPr>
      <w:numPr>
        <w:numId w:val="3"/>
      </w:numPr>
      <w:spacing w:before="200"/>
      <w:ind w:left="357" w:hanging="357"/>
    </w:pPr>
    <w:rPr>
      <w:rFonts w:asciiTheme="minorHAnsi" w:hAnsiTheme="minorHAnsi"/>
    </w:rPr>
  </w:style>
  <w:style w:type="character" w:styleId="Emphasis">
    <w:name w:val="Emphasis"/>
    <w:basedOn w:val="DefaultParagraphFont"/>
    <w:uiPriority w:val="20"/>
    <w:qFormat/>
    <w:rsid w:val="00CC75E8"/>
    <w:rPr>
      <w:i/>
      <w:iCs/>
    </w:rPr>
  </w:style>
  <w:style w:type="paragraph" w:customStyle="1" w:styleId="HeadingAnswersActivity">
    <w:name w:val="Heading Answers Activity"/>
    <w:qFormat/>
    <w:rsid w:val="00CC75E8"/>
    <w:pPr>
      <w:keepNext/>
      <w:keepLines/>
      <w:pBdr>
        <w:top w:val="single" w:sz="8" w:space="4" w:color="7F7F7F"/>
      </w:pBdr>
      <w:spacing w:before="360" w:line="240" w:lineRule="auto"/>
    </w:pPr>
    <w:rPr>
      <w:rFonts w:eastAsia="Calibri" w:cs="Arial"/>
      <w:b/>
      <w:color w:val="0B3F47"/>
      <w:sz w:val="28"/>
      <w:szCs w:val="28"/>
    </w:rPr>
  </w:style>
  <w:style w:type="paragraph" w:customStyle="1" w:styleId="Statementtext">
    <w:name w:val="Statement text"/>
    <w:basedOn w:val="Normal"/>
    <w:rsid w:val="00CC75E8"/>
    <w:pPr>
      <w:keepLines/>
      <w:ind w:left="720" w:right="720"/>
      <w:mirrorIndents/>
    </w:pPr>
    <w:rPr>
      <w:iCs/>
    </w:rPr>
  </w:style>
  <w:style w:type="paragraph" w:customStyle="1" w:styleId="Standouttext">
    <w:name w:val="Standout text"/>
    <w:qFormat/>
    <w:rsid w:val="00CC75E8"/>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240" w:lineRule="auto"/>
      <w:ind w:left="851" w:right="851"/>
      <w:contextualSpacing/>
      <w:jc w:val="center"/>
    </w:pPr>
    <w:rPr>
      <w:rFonts w:asciiTheme="minorHAnsi" w:eastAsia="Calibri" w:hAnsiTheme="minorHAnsi" w:cs="Calibri"/>
      <w:i/>
      <w:iCs/>
      <w:sz w:val="28"/>
      <w:szCs w:val="28"/>
    </w:rPr>
  </w:style>
  <w:style w:type="paragraph" w:customStyle="1" w:styleId="CaptionFigure">
    <w:name w:val="Caption Figure"/>
    <w:qFormat/>
    <w:rsid w:val="00CC75E8"/>
    <w:pPr>
      <w:spacing w:before="120" w:after="360"/>
      <w:contextualSpacing/>
    </w:pPr>
    <w:rPr>
      <w:rFonts w:asciiTheme="minorHAnsi" w:hAnsiTheme="minorHAnsi"/>
      <w:color w:val="495054" w:themeColor="accent2"/>
      <w:sz w:val="18"/>
      <w:szCs w:val="16"/>
    </w:rPr>
  </w:style>
  <w:style w:type="paragraph" w:customStyle="1" w:styleId="Heading1LessonTitle">
    <w:name w:val="Heading 1 Lesson Title"/>
    <w:basedOn w:val="Heading1"/>
    <w:rsid w:val="00CC75E8"/>
    <w:pPr>
      <w:framePr w:w="9639" w:h="1637" w:hRule="exact" w:vSpace="567" w:wrap="notBeside" w:vAnchor="margin" w:hAnchor="text"/>
      <w:pBdr>
        <w:left w:val="none" w:sz="0" w:space="0" w:color="auto"/>
      </w:pBdr>
      <w:spacing w:after="240" w:line="600" w:lineRule="exact"/>
    </w:pPr>
    <w:rPr>
      <w:rFonts w:ascii="Calibri" w:eastAsiaTheme="minorHAnsi" w:hAnsi="Calibri" w:cstheme="minorBidi"/>
      <w:szCs w:val="56"/>
    </w:rPr>
  </w:style>
  <w:style w:type="paragraph" w:customStyle="1" w:styleId="ComputerCode">
    <w:name w:val="ComputerCode"/>
    <w:basedOn w:val="Normal"/>
    <w:qFormat/>
    <w:rsid w:val="00CC75E8"/>
    <w:pPr>
      <w:pBdr>
        <w:top w:val="single" w:sz="8" w:space="10" w:color="F2F2F2" w:themeColor="background1" w:themeShade="F2"/>
        <w:left w:val="single" w:sz="8" w:space="6" w:color="F2F2F2" w:themeColor="background1" w:themeShade="F2"/>
        <w:bottom w:val="single" w:sz="8" w:space="10" w:color="F2F2F2" w:themeColor="background1" w:themeShade="F2"/>
        <w:right w:val="single" w:sz="8" w:space="6" w:color="F2F2F2" w:themeColor="background1" w:themeShade="F2"/>
      </w:pBdr>
      <w:shd w:val="clear" w:color="auto" w:fill="22272B"/>
      <w:spacing w:before="0" w:after="0" w:line="400" w:lineRule="atLeast"/>
      <w:ind w:left="142" w:right="142"/>
    </w:pPr>
    <w:rPr>
      <w:rFonts w:ascii="Consolas" w:eastAsia="Times New Roman" w:hAnsi="Consolas" w:cs="Times New Roman"/>
      <w:color w:val="FFFFFF" w:themeColor="background1"/>
      <w:spacing w:val="2"/>
      <w:sz w:val="22"/>
      <w:szCs w:val="22"/>
      <w:lang w:eastAsia="en-AU"/>
    </w:rPr>
  </w:style>
  <w:style w:type="paragraph" w:customStyle="1" w:styleId="ComputerCodeNumber">
    <w:name w:val="ComputerCode_Number"/>
    <w:basedOn w:val="ComputerCode"/>
    <w:qFormat/>
    <w:rsid w:val="00CC75E8"/>
    <w:pPr>
      <w:numPr>
        <w:numId w:val="9"/>
      </w:numPr>
    </w:pPr>
  </w:style>
  <w:style w:type="table" w:customStyle="1" w:styleId="eHUBTable-WithTopandSideHeadings">
    <w:name w:val="eHUB Table - With Top and Side Headings"/>
    <w:basedOn w:val="TableNormal"/>
    <w:rsid w:val="009B05AE"/>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9B05AE"/>
    <w:pPr>
      <w:numPr>
        <w:numId w:val="10"/>
      </w:numPr>
    </w:pPr>
  </w:style>
  <w:style w:type="table" w:customStyle="1" w:styleId="eHUBTable-WithTopHeadings">
    <w:name w:val="eHUB Table - With Top Headings"/>
    <w:basedOn w:val="TableNormal"/>
    <w:rsid w:val="009B05AE"/>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9EA9B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table" w:customStyle="1" w:styleId="eHUBTable-WithSideHeadings">
    <w:name w:val="eHUB Table - With Side Headings"/>
    <w:basedOn w:val="TableNormal"/>
    <w:rsid w:val="009B05AE"/>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styleId="CommentText">
    <w:name w:val="annotation text"/>
    <w:basedOn w:val="Normal"/>
    <w:link w:val="CommentTextChar"/>
    <w:uiPriority w:val="99"/>
    <w:unhideWhenUsed/>
    <w:rsid w:val="009B05AE"/>
    <w:pPr>
      <w:spacing w:line="240" w:lineRule="auto"/>
    </w:pPr>
    <w:rPr>
      <w:sz w:val="20"/>
    </w:rPr>
  </w:style>
  <w:style w:type="character" w:customStyle="1" w:styleId="CommentTextChar">
    <w:name w:val="Comment Text Char"/>
    <w:basedOn w:val="DefaultParagraphFont"/>
    <w:link w:val="CommentText"/>
    <w:uiPriority w:val="99"/>
    <w:rsid w:val="009B05AE"/>
    <w:rPr>
      <w:rFonts w:asciiTheme="minorHAnsi" w:hAnsiTheme="minorHAnsi"/>
      <w:sz w:val="20"/>
    </w:rPr>
  </w:style>
  <w:style w:type="paragraph" w:styleId="TOC4">
    <w:name w:val="toc 4"/>
    <w:basedOn w:val="TOC3"/>
    <w:next w:val="Normal"/>
    <w:autoRedefine/>
    <w:uiPriority w:val="39"/>
    <w:unhideWhenUsed/>
    <w:rsid w:val="009B05AE"/>
    <w:pPr>
      <w:tabs>
        <w:tab w:val="right" w:leader="dot" w:pos="9060"/>
      </w:tabs>
    </w:pPr>
    <w:rPr>
      <w:i/>
    </w:rPr>
  </w:style>
  <w:style w:type="character" w:customStyle="1" w:styleId="UnresolvedMention1">
    <w:name w:val="Unresolved Mention1"/>
    <w:basedOn w:val="DefaultParagraphFont"/>
    <w:uiPriority w:val="99"/>
    <w:semiHidden/>
    <w:unhideWhenUsed/>
    <w:rsid w:val="009B05AE"/>
    <w:rPr>
      <w:color w:val="605E5C"/>
      <w:shd w:val="clear" w:color="auto" w:fill="E1DFDD"/>
    </w:rPr>
  </w:style>
  <w:style w:type="paragraph" w:customStyle="1" w:styleId="FinePrint">
    <w:name w:val="Fine Print"/>
    <w:basedOn w:val="Normal"/>
    <w:link w:val="FinePrintChar"/>
    <w:qFormat/>
    <w:rsid w:val="009B05AE"/>
    <w:pPr>
      <w:tabs>
        <w:tab w:val="left" w:pos="1985"/>
      </w:tabs>
      <w:spacing w:before="240" w:after="240"/>
      <w:textboxTightWrap w:val="allLines"/>
    </w:pPr>
    <w:rPr>
      <w:rFonts w:eastAsiaTheme="minorEastAsia"/>
      <w:sz w:val="20"/>
      <w:lang w:eastAsia="en-AU" w:bidi="en-US"/>
    </w:rPr>
  </w:style>
  <w:style w:type="character" w:customStyle="1" w:styleId="FinePrintChar">
    <w:name w:val="Fine Print Char"/>
    <w:basedOn w:val="DefaultParagraphFont"/>
    <w:link w:val="FinePrint"/>
    <w:rsid w:val="009B05AE"/>
    <w:rPr>
      <w:rFonts w:asciiTheme="minorHAnsi" w:eastAsiaTheme="minorEastAsia" w:hAnsiTheme="minorHAnsi"/>
      <w:sz w:val="20"/>
      <w:lang w:eastAsia="en-AU" w:bidi="en-US"/>
    </w:rPr>
  </w:style>
  <w:style w:type="character" w:customStyle="1" w:styleId="UnresolvedMention2">
    <w:name w:val="Unresolved Mention2"/>
    <w:basedOn w:val="DefaultParagraphFont"/>
    <w:uiPriority w:val="99"/>
    <w:semiHidden/>
    <w:unhideWhenUsed/>
    <w:rsid w:val="009B05AE"/>
    <w:rPr>
      <w:color w:val="605E5C"/>
      <w:shd w:val="clear" w:color="auto" w:fill="E1DFDD"/>
    </w:rPr>
  </w:style>
  <w:style w:type="character" w:styleId="HTMLCode">
    <w:name w:val="HTML Code"/>
    <w:basedOn w:val="DefaultParagraphFont"/>
    <w:uiPriority w:val="99"/>
    <w:semiHidden/>
    <w:unhideWhenUsed/>
    <w:rsid w:val="009B05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9B05AE"/>
    <w:rPr>
      <w:rFonts w:ascii="Courier New" w:eastAsia="Times New Roman" w:hAnsi="Courier New" w:cs="Courier New"/>
      <w:sz w:val="20"/>
      <w:szCs w:val="20"/>
      <w:lang w:eastAsia="en-AU"/>
    </w:rPr>
  </w:style>
  <w:style w:type="numbering" w:customStyle="1" w:styleId="CurrentList1">
    <w:name w:val="Current List1"/>
    <w:uiPriority w:val="99"/>
    <w:rsid w:val="009B05AE"/>
    <w:pPr>
      <w:numPr>
        <w:numId w:val="14"/>
      </w:numPr>
    </w:pPr>
  </w:style>
  <w:style w:type="table" w:customStyle="1" w:styleId="Gelostable">
    <w:name w:val="Gelos table"/>
    <w:basedOn w:val="TableNormal"/>
    <w:uiPriority w:val="99"/>
    <w:rsid w:val="008F1805"/>
    <w:pPr>
      <w:spacing w:after="0" w:line="240" w:lineRule="auto"/>
    </w:pPr>
    <w:rPr>
      <w:szCs w:val="22"/>
      <w:lang w:val="en-US"/>
    </w:rPr>
    <w:tblPr>
      <w:tblStyleRowBandSize w:val="1"/>
      <w:tblBorders>
        <w:top w:val="single" w:sz="2" w:space="0" w:color="22272B" w:themeColor="text2"/>
        <w:bottom w:val="single" w:sz="2" w:space="0" w:color="22272B" w:themeColor="text2"/>
        <w:insideH w:val="single" w:sz="2" w:space="0" w:color="22272B" w:themeColor="text2"/>
        <w:insideV w:val="single" w:sz="2" w:space="0" w:color="22272B" w:themeColor="text2"/>
      </w:tblBorders>
      <w:tblCellMar>
        <w:top w:w="113" w:type="dxa"/>
        <w:bottom w:w="113" w:type="dxa"/>
      </w:tblCellMar>
    </w:tblPr>
    <w:trPr>
      <w:cantSplit/>
    </w:trPr>
    <w:tblStylePr w:type="firstRow">
      <w:pPr>
        <w:jc w:val="left"/>
      </w:pPr>
      <w:rPr>
        <w:rFonts w:ascii="Calibri" w:hAnsi="Calibri"/>
        <w:b w:val="0"/>
        <w:i w:val="0"/>
        <w:color w:val="FFFFFF" w:themeColor="background1"/>
        <w:sz w:val="24"/>
        <w:u w:val="none"/>
      </w:rPr>
      <w:tblPr/>
      <w:trPr>
        <w:cantSplit w:val="0"/>
        <w:tblHeader/>
      </w:trPr>
      <w:tcPr>
        <w:tcBorders>
          <w:top w:val="nil"/>
          <w:left w:val="nil"/>
          <w:bottom w:val="nil"/>
          <w:right w:val="nil"/>
          <w:insideH w:val="nil"/>
          <w:insideV w:val="single" w:sz="4" w:space="0" w:color="FFFFFF" w:themeColor="background1"/>
          <w:tl2br w:val="nil"/>
          <w:tr2bl w:val="nil"/>
        </w:tcBorders>
        <w:shd w:val="clear" w:color="auto" w:fill="22272B" w:themeFill="text2"/>
        <w:vAlign w:val="bottom"/>
      </w:tcPr>
    </w:tblStylePr>
    <w:tblStylePr w:type="band2Horz">
      <w:tblPr/>
      <w:tcPr>
        <w:shd w:val="clear" w:color="auto" w:fill="E7F7F9" w:themeFill="accent4" w:themeFillTint="33"/>
      </w:tcPr>
    </w:tblStylePr>
  </w:style>
  <w:style w:type="paragraph" w:customStyle="1" w:styleId="ListLetter">
    <w:name w:val="List Letter"/>
    <w:basedOn w:val="Normal"/>
    <w:qFormat/>
    <w:rsid w:val="00CC75E8"/>
    <w:pPr>
      <w:numPr>
        <w:numId w:val="8"/>
      </w:numPr>
      <w:ind w:left="714" w:hanging="357"/>
      <w:contextualSpacing/>
    </w:pPr>
  </w:style>
  <w:style w:type="character" w:styleId="Mention">
    <w:name w:val="Mention"/>
    <w:basedOn w:val="DefaultParagraphFont"/>
    <w:uiPriority w:val="99"/>
    <w:unhideWhenUsed/>
    <w:rsid w:val="007206C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1138">
      <w:bodyDiv w:val="1"/>
      <w:marLeft w:val="0"/>
      <w:marRight w:val="0"/>
      <w:marTop w:val="0"/>
      <w:marBottom w:val="0"/>
      <w:divBdr>
        <w:top w:val="none" w:sz="0" w:space="0" w:color="auto"/>
        <w:left w:val="none" w:sz="0" w:space="0" w:color="auto"/>
        <w:bottom w:val="none" w:sz="0" w:space="0" w:color="auto"/>
        <w:right w:val="none" w:sz="0" w:space="0" w:color="auto"/>
      </w:divBdr>
    </w:div>
    <w:div w:id="94331899">
      <w:bodyDiv w:val="1"/>
      <w:marLeft w:val="0"/>
      <w:marRight w:val="0"/>
      <w:marTop w:val="0"/>
      <w:marBottom w:val="0"/>
      <w:divBdr>
        <w:top w:val="none" w:sz="0" w:space="0" w:color="auto"/>
        <w:left w:val="none" w:sz="0" w:space="0" w:color="auto"/>
        <w:bottom w:val="none" w:sz="0" w:space="0" w:color="auto"/>
        <w:right w:val="none" w:sz="0" w:space="0" w:color="auto"/>
      </w:divBdr>
    </w:div>
    <w:div w:id="125007291">
      <w:bodyDiv w:val="1"/>
      <w:marLeft w:val="0"/>
      <w:marRight w:val="0"/>
      <w:marTop w:val="0"/>
      <w:marBottom w:val="0"/>
      <w:divBdr>
        <w:top w:val="none" w:sz="0" w:space="0" w:color="auto"/>
        <w:left w:val="none" w:sz="0" w:space="0" w:color="auto"/>
        <w:bottom w:val="none" w:sz="0" w:space="0" w:color="auto"/>
        <w:right w:val="none" w:sz="0" w:space="0" w:color="auto"/>
      </w:divBdr>
    </w:div>
    <w:div w:id="274559550">
      <w:bodyDiv w:val="1"/>
      <w:marLeft w:val="0"/>
      <w:marRight w:val="0"/>
      <w:marTop w:val="0"/>
      <w:marBottom w:val="0"/>
      <w:divBdr>
        <w:top w:val="none" w:sz="0" w:space="0" w:color="auto"/>
        <w:left w:val="none" w:sz="0" w:space="0" w:color="auto"/>
        <w:bottom w:val="none" w:sz="0" w:space="0" w:color="auto"/>
        <w:right w:val="none" w:sz="0" w:space="0" w:color="auto"/>
      </w:divBdr>
    </w:div>
    <w:div w:id="488131200">
      <w:bodyDiv w:val="1"/>
      <w:marLeft w:val="0"/>
      <w:marRight w:val="0"/>
      <w:marTop w:val="0"/>
      <w:marBottom w:val="0"/>
      <w:divBdr>
        <w:top w:val="none" w:sz="0" w:space="0" w:color="auto"/>
        <w:left w:val="none" w:sz="0" w:space="0" w:color="auto"/>
        <w:bottom w:val="none" w:sz="0" w:space="0" w:color="auto"/>
        <w:right w:val="none" w:sz="0" w:space="0" w:color="auto"/>
      </w:divBdr>
    </w:div>
    <w:div w:id="511340205">
      <w:bodyDiv w:val="1"/>
      <w:marLeft w:val="0"/>
      <w:marRight w:val="0"/>
      <w:marTop w:val="0"/>
      <w:marBottom w:val="0"/>
      <w:divBdr>
        <w:top w:val="none" w:sz="0" w:space="0" w:color="auto"/>
        <w:left w:val="none" w:sz="0" w:space="0" w:color="auto"/>
        <w:bottom w:val="none" w:sz="0" w:space="0" w:color="auto"/>
        <w:right w:val="none" w:sz="0" w:space="0" w:color="auto"/>
      </w:divBdr>
    </w:div>
    <w:div w:id="541290748">
      <w:bodyDiv w:val="1"/>
      <w:marLeft w:val="0"/>
      <w:marRight w:val="0"/>
      <w:marTop w:val="0"/>
      <w:marBottom w:val="0"/>
      <w:divBdr>
        <w:top w:val="none" w:sz="0" w:space="0" w:color="auto"/>
        <w:left w:val="none" w:sz="0" w:space="0" w:color="auto"/>
        <w:bottom w:val="none" w:sz="0" w:space="0" w:color="auto"/>
        <w:right w:val="none" w:sz="0" w:space="0" w:color="auto"/>
      </w:divBdr>
    </w:div>
    <w:div w:id="570387234">
      <w:bodyDiv w:val="1"/>
      <w:marLeft w:val="0"/>
      <w:marRight w:val="0"/>
      <w:marTop w:val="0"/>
      <w:marBottom w:val="0"/>
      <w:divBdr>
        <w:top w:val="none" w:sz="0" w:space="0" w:color="auto"/>
        <w:left w:val="none" w:sz="0" w:space="0" w:color="auto"/>
        <w:bottom w:val="none" w:sz="0" w:space="0" w:color="auto"/>
        <w:right w:val="none" w:sz="0" w:space="0" w:color="auto"/>
      </w:divBdr>
    </w:div>
    <w:div w:id="597524472">
      <w:bodyDiv w:val="1"/>
      <w:marLeft w:val="0"/>
      <w:marRight w:val="0"/>
      <w:marTop w:val="0"/>
      <w:marBottom w:val="0"/>
      <w:divBdr>
        <w:top w:val="none" w:sz="0" w:space="0" w:color="auto"/>
        <w:left w:val="none" w:sz="0" w:space="0" w:color="auto"/>
        <w:bottom w:val="none" w:sz="0" w:space="0" w:color="auto"/>
        <w:right w:val="none" w:sz="0" w:space="0" w:color="auto"/>
      </w:divBdr>
    </w:div>
    <w:div w:id="605191619">
      <w:bodyDiv w:val="1"/>
      <w:marLeft w:val="0"/>
      <w:marRight w:val="0"/>
      <w:marTop w:val="0"/>
      <w:marBottom w:val="0"/>
      <w:divBdr>
        <w:top w:val="none" w:sz="0" w:space="0" w:color="auto"/>
        <w:left w:val="none" w:sz="0" w:space="0" w:color="auto"/>
        <w:bottom w:val="none" w:sz="0" w:space="0" w:color="auto"/>
        <w:right w:val="none" w:sz="0" w:space="0" w:color="auto"/>
      </w:divBdr>
    </w:div>
    <w:div w:id="614363324">
      <w:bodyDiv w:val="1"/>
      <w:marLeft w:val="0"/>
      <w:marRight w:val="0"/>
      <w:marTop w:val="0"/>
      <w:marBottom w:val="0"/>
      <w:divBdr>
        <w:top w:val="none" w:sz="0" w:space="0" w:color="auto"/>
        <w:left w:val="none" w:sz="0" w:space="0" w:color="auto"/>
        <w:bottom w:val="none" w:sz="0" w:space="0" w:color="auto"/>
        <w:right w:val="none" w:sz="0" w:space="0" w:color="auto"/>
      </w:divBdr>
    </w:div>
    <w:div w:id="636105199">
      <w:bodyDiv w:val="1"/>
      <w:marLeft w:val="0"/>
      <w:marRight w:val="0"/>
      <w:marTop w:val="0"/>
      <w:marBottom w:val="0"/>
      <w:divBdr>
        <w:top w:val="none" w:sz="0" w:space="0" w:color="auto"/>
        <w:left w:val="none" w:sz="0" w:space="0" w:color="auto"/>
        <w:bottom w:val="none" w:sz="0" w:space="0" w:color="auto"/>
        <w:right w:val="none" w:sz="0" w:space="0" w:color="auto"/>
      </w:divBdr>
    </w:div>
    <w:div w:id="643199689">
      <w:bodyDiv w:val="1"/>
      <w:marLeft w:val="0"/>
      <w:marRight w:val="0"/>
      <w:marTop w:val="0"/>
      <w:marBottom w:val="0"/>
      <w:divBdr>
        <w:top w:val="none" w:sz="0" w:space="0" w:color="auto"/>
        <w:left w:val="none" w:sz="0" w:space="0" w:color="auto"/>
        <w:bottom w:val="none" w:sz="0" w:space="0" w:color="auto"/>
        <w:right w:val="none" w:sz="0" w:space="0" w:color="auto"/>
      </w:divBdr>
    </w:div>
    <w:div w:id="717781420">
      <w:bodyDiv w:val="1"/>
      <w:marLeft w:val="0"/>
      <w:marRight w:val="0"/>
      <w:marTop w:val="0"/>
      <w:marBottom w:val="0"/>
      <w:divBdr>
        <w:top w:val="none" w:sz="0" w:space="0" w:color="auto"/>
        <w:left w:val="none" w:sz="0" w:space="0" w:color="auto"/>
        <w:bottom w:val="none" w:sz="0" w:space="0" w:color="auto"/>
        <w:right w:val="none" w:sz="0" w:space="0" w:color="auto"/>
      </w:divBdr>
    </w:div>
    <w:div w:id="744303337">
      <w:bodyDiv w:val="1"/>
      <w:marLeft w:val="0"/>
      <w:marRight w:val="0"/>
      <w:marTop w:val="0"/>
      <w:marBottom w:val="0"/>
      <w:divBdr>
        <w:top w:val="none" w:sz="0" w:space="0" w:color="auto"/>
        <w:left w:val="none" w:sz="0" w:space="0" w:color="auto"/>
        <w:bottom w:val="none" w:sz="0" w:space="0" w:color="auto"/>
        <w:right w:val="none" w:sz="0" w:space="0" w:color="auto"/>
      </w:divBdr>
    </w:div>
    <w:div w:id="787512382">
      <w:bodyDiv w:val="1"/>
      <w:marLeft w:val="0"/>
      <w:marRight w:val="0"/>
      <w:marTop w:val="0"/>
      <w:marBottom w:val="0"/>
      <w:divBdr>
        <w:top w:val="none" w:sz="0" w:space="0" w:color="auto"/>
        <w:left w:val="none" w:sz="0" w:space="0" w:color="auto"/>
        <w:bottom w:val="none" w:sz="0" w:space="0" w:color="auto"/>
        <w:right w:val="none" w:sz="0" w:space="0" w:color="auto"/>
      </w:divBdr>
    </w:div>
    <w:div w:id="792747577">
      <w:bodyDiv w:val="1"/>
      <w:marLeft w:val="0"/>
      <w:marRight w:val="0"/>
      <w:marTop w:val="0"/>
      <w:marBottom w:val="0"/>
      <w:divBdr>
        <w:top w:val="none" w:sz="0" w:space="0" w:color="auto"/>
        <w:left w:val="none" w:sz="0" w:space="0" w:color="auto"/>
        <w:bottom w:val="none" w:sz="0" w:space="0" w:color="auto"/>
        <w:right w:val="none" w:sz="0" w:space="0" w:color="auto"/>
      </w:divBdr>
    </w:div>
    <w:div w:id="840853755">
      <w:bodyDiv w:val="1"/>
      <w:marLeft w:val="0"/>
      <w:marRight w:val="0"/>
      <w:marTop w:val="0"/>
      <w:marBottom w:val="0"/>
      <w:divBdr>
        <w:top w:val="none" w:sz="0" w:space="0" w:color="auto"/>
        <w:left w:val="none" w:sz="0" w:space="0" w:color="auto"/>
        <w:bottom w:val="none" w:sz="0" w:space="0" w:color="auto"/>
        <w:right w:val="none" w:sz="0" w:space="0" w:color="auto"/>
      </w:divBdr>
    </w:div>
    <w:div w:id="956452932">
      <w:bodyDiv w:val="1"/>
      <w:marLeft w:val="0"/>
      <w:marRight w:val="0"/>
      <w:marTop w:val="0"/>
      <w:marBottom w:val="0"/>
      <w:divBdr>
        <w:top w:val="none" w:sz="0" w:space="0" w:color="auto"/>
        <w:left w:val="none" w:sz="0" w:space="0" w:color="auto"/>
        <w:bottom w:val="none" w:sz="0" w:space="0" w:color="auto"/>
        <w:right w:val="none" w:sz="0" w:space="0" w:color="auto"/>
      </w:divBdr>
    </w:div>
    <w:div w:id="1014957920">
      <w:bodyDiv w:val="1"/>
      <w:marLeft w:val="0"/>
      <w:marRight w:val="0"/>
      <w:marTop w:val="0"/>
      <w:marBottom w:val="0"/>
      <w:divBdr>
        <w:top w:val="none" w:sz="0" w:space="0" w:color="auto"/>
        <w:left w:val="none" w:sz="0" w:space="0" w:color="auto"/>
        <w:bottom w:val="none" w:sz="0" w:space="0" w:color="auto"/>
        <w:right w:val="none" w:sz="0" w:space="0" w:color="auto"/>
      </w:divBdr>
    </w:div>
    <w:div w:id="1061559427">
      <w:bodyDiv w:val="1"/>
      <w:marLeft w:val="0"/>
      <w:marRight w:val="0"/>
      <w:marTop w:val="0"/>
      <w:marBottom w:val="0"/>
      <w:divBdr>
        <w:top w:val="none" w:sz="0" w:space="0" w:color="auto"/>
        <w:left w:val="none" w:sz="0" w:space="0" w:color="auto"/>
        <w:bottom w:val="none" w:sz="0" w:space="0" w:color="auto"/>
        <w:right w:val="none" w:sz="0" w:space="0" w:color="auto"/>
      </w:divBdr>
    </w:div>
    <w:div w:id="1171793653">
      <w:bodyDiv w:val="1"/>
      <w:marLeft w:val="0"/>
      <w:marRight w:val="0"/>
      <w:marTop w:val="0"/>
      <w:marBottom w:val="0"/>
      <w:divBdr>
        <w:top w:val="none" w:sz="0" w:space="0" w:color="auto"/>
        <w:left w:val="none" w:sz="0" w:space="0" w:color="auto"/>
        <w:bottom w:val="none" w:sz="0" w:space="0" w:color="auto"/>
        <w:right w:val="none" w:sz="0" w:space="0" w:color="auto"/>
      </w:divBdr>
    </w:div>
    <w:div w:id="1180896303">
      <w:bodyDiv w:val="1"/>
      <w:marLeft w:val="0"/>
      <w:marRight w:val="0"/>
      <w:marTop w:val="0"/>
      <w:marBottom w:val="0"/>
      <w:divBdr>
        <w:top w:val="none" w:sz="0" w:space="0" w:color="auto"/>
        <w:left w:val="none" w:sz="0" w:space="0" w:color="auto"/>
        <w:bottom w:val="none" w:sz="0" w:space="0" w:color="auto"/>
        <w:right w:val="none" w:sz="0" w:space="0" w:color="auto"/>
      </w:divBdr>
    </w:div>
    <w:div w:id="1258364386">
      <w:bodyDiv w:val="1"/>
      <w:marLeft w:val="0"/>
      <w:marRight w:val="0"/>
      <w:marTop w:val="0"/>
      <w:marBottom w:val="0"/>
      <w:divBdr>
        <w:top w:val="none" w:sz="0" w:space="0" w:color="auto"/>
        <w:left w:val="none" w:sz="0" w:space="0" w:color="auto"/>
        <w:bottom w:val="none" w:sz="0" w:space="0" w:color="auto"/>
        <w:right w:val="none" w:sz="0" w:space="0" w:color="auto"/>
      </w:divBdr>
    </w:div>
    <w:div w:id="1359116925">
      <w:bodyDiv w:val="1"/>
      <w:marLeft w:val="0"/>
      <w:marRight w:val="0"/>
      <w:marTop w:val="0"/>
      <w:marBottom w:val="0"/>
      <w:divBdr>
        <w:top w:val="none" w:sz="0" w:space="0" w:color="auto"/>
        <w:left w:val="none" w:sz="0" w:space="0" w:color="auto"/>
        <w:bottom w:val="none" w:sz="0" w:space="0" w:color="auto"/>
        <w:right w:val="none" w:sz="0" w:space="0" w:color="auto"/>
      </w:divBdr>
    </w:div>
    <w:div w:id="1414204579">
      <w:bodyDiv w:val="1"/>
      <w:marLeft w:val="0"/>
      <w:marRight w:val="0"/>
      <w:marTop w:val="0"/>
      <w:marBottom w:val="0"/>
      <w:divBdr>
        <w:top w:val="none" w:sz="0" w:space="0" w:color="auto"/>
        <w:left w:val="none" w:sz="0" w:space="0" w:color="auto"/>
        <w:bottom w:val="none" w:sz="0" w:space="0" w:color="auto"/>
        <w:right w:val="none" w:sz="0" w:space="0" w:color="auto"/>
      </w:divBdr>
    </w:div>
    <w:div w:id="1421100667">
      <w:bodyDiv w:val="1"/>
      <w:marLeft w:val="0"/>
      <w:marRight w:val="0"/>
      <w:marTop w:val="0"/>
      <w:marBottom w:val="0"/>
      <w:divBdr>
        <w:top w:val="none" w:sz="0" w:space="0" w:color="auto"/>
        <w:left w:val="none" w:sz="0" w:space="0" w:color="auto"/>
        <w:bottom w:val="none" w:sz="0" w:space="0" w:color="auto"/>
        <w:right w:val="none" w:sz="0" w:space="0" w:color="auto"/>
      </w:divBdr>
    </w:div>
    <w:div w:id="1467431314">
      <w:bodyDiv w:val="1"/>
      <w:marLeft w:val="0"/>
      <w:marRight w:val="0"/>
      <w:marTop w:val="0"/>
      <w:marBottom w:val="0"/>
      <w:divBdr>
        <w:top w:val="none" w:sz="0" w:space="0" w:color="auto"/>
        <w:left w:val="none" w:sz="0" w:space="0" w:color="auto"/>
        <w:bottom w:val="none" w:sz="0" w:space="0" w:color="auto"/>
        <w:right w:val="none" w:sz="0" w:space="0" w:color="auto"/>
      </w:divBdr>
    </w:div>
    <w:div w:id="1623271851">
      <w:bodyDiv w:val="1"/>
      <w:marLeft w:val="0"/>
      <w:marRight w:val="0"/>
      <w:marTop w:val="0"/>
      <w:marBottom w:val="0"/>
      <w:divBdr>
        <w:top w:val="none" w:sz="0" w:space="0" w:color="auto"/>
        <w:left w:val="none" w:sz="0" w:space="0" w:color="auto"/>
        <w:bottom w:val="none" w:sz="0" w:space="0" w:color="auto"/>
        <w:right w:val="none" w:sz="0" w:space="0" w:color="auto"/>
      </w:divBdr>
    </w:div>
    <w:div w:id="1640958663">
      <w:bodyDiv w:val="1"/>
      <w:marLeft w:val="0"/>
      <w:marRight w:val="0"/>
      <w:marTop w:val="0"/>
      <w:marBottom w:val="0"/>
      <w:divBdr>
        <w:top w:val="none" w:sz="0" w:space="0" w:color="auto"/>
        <w:left w:val="none" w:sz="0" w:space="0" w:color="auto"/>
        <w:bottom w:val="none" w:sz="0" w:space="0" w:color="auto"/>
        <w:right w:val="none" w:sz="0" w:space="0" w:color="auto"/>
      </w:divBdr>
    </w:div>
    <w:div w:id="1641766214">
      <w:bodyDiv w:val="1"/>
      <w:marLeft w:val="0"/>
      <w:marRight w:val="0"/>
      <w:marTop w:val="0"/>
      <w:marBottom w:val="0"/>
      <w:divBdr>
        <w:top w:val="none" w:sz="0" w:space="0" w:color="auto"/>
        <w:left w:val="none" w:sz="0" w:space="0" w:color="auto"/>
        <w:bottom w:val="none" w:sz="0" w:space="0" w:color="auto"/>
        <w:right w:val="none" w:sz="0" w:space="0" w:color="auto"/>
      </w:divBdr>
    </w:div>
    <w:div w:id="1717776438">
      <w:bodyDiv w:val="1"/>
      <w:marLeft w:val="0"/>
      <w:marRight w:val="0"/>
      <w:marTop w:val="0"/>
      <w:marBottom w:val="0"/>
      <w:divBdr>
        <w:top w:val="none" w:sz="0" w:space="0" w:color="auto"/>
        <w:left w:val="none" w:sz="0" w:space="0" w:color="auto"/>
        <w:bottom w:val="none" w:sz="0" w:space="0" w:color="auto"/>
        <w:right w:val="none" w:sz="0" w:space="0" w:color="auto"/>
      </w:divBdr>
    </w:div>
    <w:div w:id="1728533764">
      <w:bodyDiv w:val="1"/>
      <w:marLeft w:val="0"/>
      <w:marRight w:val="0"/>
      <w:marTop w:val="0"/>
      <w:marBottom w:val="0"/>
      <w:divBdr>
        <w:top w:val="none" w:sz="0" w:space="0" w:color="auto"/>
        <w:left w:val="none" w:sz="0" w:space="0" w:color="auto"/>
        <w:bottom w:val="none" w:sz="0" w:space="0" w:color="auto"/>
        <w:right w:val="none" w:sz="0" w:space="0" w:color="auto"/>
      </w:divBdr>
      <w:divsChild>
        <w:div w:id="70858929">
          <w:marLeft w:val="0"/>
          <w:marRight w:val="0"/>
          <w:marTop w:val="0"/>
          <w:marBottom w:val="0"/>
          <w:divBdr>
            <w:top w:val="none" w:sz="0" w:space="0" w:color="auto"/>
            <w:left w:val="none" w:sz="0" w:space="0" w:color="auto"/>
            <w:bottom w:val="none" w:sz="0" w:space="0" w:color="auto"/>
            <w:right w:val="none" w:sz="0" w:space="0" w:color="auto"/>
          </w:divBdr>
          <w:divsChild>
            <w:div w:id="2008752644">
              <w:marLeft w:val="0"/>
              <w:marRight w:val="0"/>
              <w:marTop w:val="0"/>
              <w:marBottom w:val="0"/>
              <w:divBdr>
                <w:top w:val="none" w:sz="0" w:space="0" w:color="auto"/>
                <w:left w:val="none" w:sz="0" w:space="0" w:color="auto"/>
                <w:bottom w:val="none" w:sz="0" w:space="0" w:color="auto"/>
                <w:right w:val="none" w:sz="0" w:space="0" w:color="auto"/>
              </w:divBdr>
            </w:div>
          </w:divsChild>
        </w:div>
        <w:div w:id="1520655229">
          <w:marLeft w:val="0"/>
          <w:marRight w:val="0"/>
          <w:marTop w:val="0"/>
          <w:marBottom w:val="0"/>
          <w:divBdr>
            <w:top w:val="none" w:sz="0" w:space="0" w:color="auto"/>
            <w:left w:val="none" w:sz="0" w:space="0" w:color="auto"/>
            <w:bottom w:val="none" w:sz="0" w:space="0" w:color="auto"/>
            <w:right w:val="none" w:sz="0" w:space="0" w:color="auto"/>
          </w:divBdr>
          <w:divsChild>
            <w:div w:id="14896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6516">
      <w:bodyDiv w:val="1"/>
      <w:marLeft w:val="0"/>
      <w:marRight w:val="0"/>
      <w:marTop w:val="0"/>
      <w:marBottom w:val="0"/>
      <w:divBdr>
        <w:top w:val="none" w:sz="0" w:space="0" w:color="auto"/>
        <w:left w:val="none" w:sz="0" w:space="0" w:color="auto"/>
        <w:bottom w:val="none" w:sz="0" w:space="0" w:color="auto"/>
        <w:right w:val="none" w:sz="0" w:space="0" w:color="auto"/>
      </w:divBdr>
    </w:div>
    <w:div w:id="1788574985">
      <w:bodyDiv w:val="1"/>
      <w:marLeft w:val="0"/>
      <w:marRight w:val="0"/>
      <w:marTop w:val="0"/>
      <w:marBottom w:val="0"/>
      <w:divBdr>
        <w:top w:val="none" w:sz="0" w:space="0" w:color="auto"/>
        <w:left w:val="none" w:sz="0" w:space="0" w:color="auto"/>
        <w:bottom w:val="none" w:sz="0" w:space="0" w:color="auto"/>
        <w:right w:val="none" w:sz="0" w:space="0" w:color="auto"/>
      </w:divBdr>
    </w:div>
    <w:div w:id="1924990963">
      <w:bodyDiv w:val="1"/>
      <w:marLeft w:val="0"/>
      <w:marRight w:val="0"/>
      <w:marTop w:val="0"/>
      <w:marBottom w:val="0"/>
      <w:divBdr>
        <w:top w:val="none" w:sz="0" w:space="0" w:color="auto"/>
        <w:left w:val="none" w:sz="0" w:space="0" w:color="auto"/>
        <w:bottom w:val="none" w:sz="0" w:space="0" w:color="auto"/>
        <w:right w:val="none" w:sz="0" w:space="0" w:color="auto"/>
      </w:divBdr>
    </w:div>
    <w:div w:id="1926527694">
      <w:bodyDiv w:val="1"/>
      <w:marLeft w:val="0"/>
      <w:marRight w:val="0"/>
      <w:marTop w:val="0"/>
      <w:marBottom w:val="0"/>
      <w:divBdr>
        <w:top w:val="none" w:sz="0" w:space="0" w:color="auto"/>
        <w:left w:val="none" w:sz="0" w:space="0" w:color="auto"/>
        <w:bottom w:val="none" w:sz="0" w:space="0" w:color="auto"/>
        <w:right w:val="none" w:sz="0" w:space="0" w:color="auto"/>
      </w:divBdr>
    </w:div>
    <w:div w:id="1949656394">
      <w:bodyDiv w:val="1"/>
      <w:marLeft w:val="0"/>
      <w:marRight w:val="0"/>
      <w:marTop w:val="0"/>
      <w:marBottom w:val="0"/>
      <w:divBdr>
        <w:top w:val="none" w:sz="0" w:space="0" w:color="auto"/>
        <w:left w:val="none" w:sz="0" w:space="0" w:color="auto"/>
        <w:bottom w:val="none" w:sz="0" w:space="0" w:color="auto"/>
        <w:right w:val="none" w:sz="0" w:space="0" w:color="auto"/>
      </w:divBdr>
    </w:div>
    <w:div w:id="1986466566">
      <w:bodyDiv w:val="1"/>
      <w:marLeft w:val="0"/>
      <w:marRight w:val="0"/>
      <w:marTop w:val="0"/>
      <w:marBottom w:val="0"/>
      <w:divBdr>
        <w:top w:val="none" w:sz="0" w:space="0" w:color="auto"/>
        <w:left w:val="none" w:sz="0" w:space="0" w:color="auto"/>
        <w:bottom w:val="none" w:sz="0" w:space="0" w:color="auto"/>
        <w:right w:val="none" w:sz="0" w:space="0" w:color="auto"/>
      </w:divBdr>
    </w:div>
    <w:div w:id="2013793387">
      <w:bodyDiv w:val="1"/>
      <w:marLeft w:val="0"/>
      <w:marRight w:val="0"/>
      <w:marTop w:val="0"/>
      <w:marBottom w:val="0"/>
      <w:divBdr>
        <w:top w:val="none" w:sz="0" w:space="0" w:color="auto"/>
        <w:left w:val="none" w:sz="0" w:space="0" w:color="auto"/>
        <w:bottom w:val="none" w:sz="0" w:space="0" w:color="auto"/>
        <w:right w:val="none" w:sz="0" w:space="0" w:color="auto"/>
      </w:divBdr>
    </w:div>
    <w:div w:id="2050522284">
      <w:bodyDiv w:val="1"/>
      <w:marLeft w:val="0"/>
      <w:marRight w:val="0"/>
      <w:marTop w:val="0"/>
      <w:marBottom w:val="0"/>
      <w:divBdr>
        <w:top w:val="none" w:sz="0" w:space="0" w:color="auto"/>
        <w:left w:val="none" w:sz="0" w:space="0" w:color="auto"/>
        <w:bottom w:val="none" w:sz="0" w:space="0" w:color="auto"/>
        <w:right w:val="none" w:sz="0" w:space="0" w:color="auto"/>
      </w:divBdr>
    </w:div>
    <w:div w:id="2060087333">
      <w:bodyDiv w:val="1"/>
      <w:marLeft w:val="0"/>
      <w:marRight w:val="0"/>
      <w:marTop w:val="0"/>
      <w:marBottom w:val="0"/>
      <w:divBdr>
        <w:top w:val="none" w:sz="0" w:space="0" w:color="auto"/>
        <w:left w:val="none" w:sz="0" w:space="0" w:color="auto"/>
        <w:bottom w:val="none" w:sz="0" w:space="0" w:color="auto"/>
        <w:right w:val="none" w:sz="0" w:space="0" w:color="auto"/>
      </w:divBdr>
    </w:div>
    <w:div w:id="2117677981">
      <w:bodyDiv w:val="1"/>
      <w:marLeft w:val="0"/>
      <w:marRight w:val="0"/>
      <w:marTop w:val="0"/>
      <w:marBottom w:val="0"/>
      <w:divBdr>
        <w:top w:val="none" w:sz="0" w:space="0" w:color="auto"/>
        <w:left w:val="none" w:sz="0" w:space="0" w:color="auto"/>
        <w:bottom w:val="none" w:sz="0" w:space="0" w:color="auto"/>
        <w:right w:val="none" w:sz="0" w:space="0" w:color="auto"/>
      </w:divBdr>
    </w:div>
    <w:div w:id="212037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mozilla.org/en-US/observatory" TargetMode="External"/><Relationship Id="rId21" Type="http://schemas.openxmlformats.org/officeDocument/2006/relationships/footer" Target="footer3.xml"/><Relationship Id="rId63" Type="http://schemas.openxmlformats.org/officeDocument/2006/relationships/image" Target="media/image18.png"/><Relationship Id="rId159" Type="http://schemas.openxmlformats.org/officeDocument/2006/relationships/image" Target="media/image37.png"/><Relationship Id="rId170" Type="http://schemas.openxmlformats.org/officeDocument/2006/relationships/hyperlink" Target="https://www.w3schools.com/css/css_howto.asp" TargetMode="External"/><Relationship Id="rId226" Type="http://schemas.openxmlformats.org/officeDocument/2006/relationships/hyperlink" Target="https://www.w3schools.com/js/js_loops.asp" TargetMode="External"/><Relationship Id="rId268" Type="http://schemas.openxmlformats.org/officeDocument/2006/relationships/header" Target="header19.xml"/><Relationship Id="rId32" Type="http://schemas.openxmlformats.org/officeDocument/2006/relationships/image" Target="media/image70.png"/><Relationship Id="rId74" Type="http://schemas.openxmlformats.org/officeDocument/2006/relationships/hyperlink" Target="https://www.tafensw.edu.au/" TargetMode="External"/><Relationship Id="rId128" Type="http://schemas.openxmlformats.org/officeDocument/2006/relationships/hyperlink" Target="https://www.linkedin.com/learning/facilitation-skills-for-managers-and-leaders/ask-powerful-questions?resume=false&amp;u=57684225" TargetMode="External"/><Relationship Id="rId5" Type="http://schemas.openxmlformats.org/officeDocument/2006/relationships/customXml" Target="../customXml/item5.xml"/><Relationship Id="rId181" Type="http://schemas.openxmlformats.org/officeDocument/2006/relationships/hyperlink" Target="https://www.w3schools.com/css/css_border.asp" TargetMode="External"/><Relationship Id="rId237" Type="http://schemas.openxmlformats.org/officeDocument/2006/relationships/image" Target="media/image70.svg"/><Relationship Id="rId279" Type="http://schemas.openxmlformats.org/officeDocument/2006/relationships/footer" Target="footer20.xml"/><Relationship Id="rId43" Type="http://schemas.openxmlformats.org/officeDocument/2006/relationships/image" Target="media/image14.png"/><Relationship Id="rId139" Type="http://schemas.openxmlformats.org/officeDocument/2006/relationships/hyperlink" Target="https://www.w3schools.com/tags/" TargetMode="External"/><Relationship Id="rId290" Type="http://schemas.openxmlformats.org/officeDocument/2006/relationships/footer" Target="footer24.xml"/><Relationship Id="rId85" Type="http://schemas.openxmlformats.org/officeDocument/2006/relationships/image" Target="media/image24.svg"/><Relationship Id="rId150" Type="http://schemas.openxmlformats.org/officeDocument/2006/relationships/hyperlink" Target="https://www.pexels.com/" TargetMode="External"/><Relationship Id="rId192" Type="http://schemas.openxmlformats.org/officeDocument/2006/relationships/image" Target="media/image46.png"/><Relationship Id="rId206" Type="http://schemas.openxmlformats.org/officeDocument/2006/relationships/hyperlink" Target="https://www.w3schools.com/cssref/pr_class_position.php" TargetMode="External"/><Relationship Id="rId248" Type="http://schemas.openxmlformats.org/officeDocument/2006/relationships/footer" Target="footer14.xml"/><Relationship Id="rId269" Type="http://schemas.openxmlformats.org/officeDocument/2006/relationships/footer" Target="footer19.xml"/><Relationship Id="rId12" Type="http://schemas.openxmlformats.org/officeDocument/2006/relationships/image" Target="media/image1.png"/><Relationship Id="rId33" Type="http://schemas.openxmlformats.org/officeDocument/2006/relationships/hyperlink" Target="https://share.tafensw.edu.au/share/items/7a8103a6-5c74-4ad8-97b5-7f8c35167ce1/0/?attachment.uuid=194c3b8a-01f1-4a63-ad58-e9f1c08251a2" TargetMode="External"/><Relationship Id="rId108" Type="http://schemas.openxmlformats.org/officeDocument/2006/relationships/hyperlink" Target="https://www.browserling.com/" TargetMode="External"/><Relationship Id="rId129" Type="http://schemas.openxmlformats.org/officeDocument/2006/relationships/hyperlink" Target="https://pi.ai/onboarding" TargetMode="External"/><Relationship Id="rId280" Type="http://schemas.openxmlformats.org/officeDocument/2006/relationships/header" Target="header21.xml"/><Relationship Id="rId54" Type="http://schemas.openxmlformats.org/officeDocument/2006/relationships/hyperlink" Target="https://share.tafensw.edu.au/share/items/5f1cec7b-1d03-446a-85b7-edb42692c34e/0/?attachment.uuid=7f4fb7d3-3c6e-4e89-ad1b-2443d7e7b2fe" TargetMode="External"/><Relationship Id="rId75" Type="http://schemas.openxmlformats.org/officeDocument/2006/relationships/image" Target="media/image21.png"/><Relationship Id="rId96" Type="http://schemas.openxmlformats.org/officeDocument/2006/relationships/image" Target="media/image29.png"/><Relationship Id="rId140" Type="http://schemas.openxmlformats.org/officeDocument/2006/relationships/hyperlink" Target="https://www.w3schools.com/tags/ref_attributes.asp" TargetMode="External"/><Relationship Id="rId161" Type="http://schemas.openxmlformats.org/officeDocument/2006/relationships/hyperlink" Target="https://www.w3schools.com/cssref/index.php" TargetMode="External"/><Relationship Id="rId182" Type="http://schemas.openxmlformats.org/officeDocument/2006/relationships/hyperlink" Target="https://www.w3schools.com/css/css_margin.asp" TargetMode="External"/><Relationship Id="rId217" Type="http://schemas.openxmlformats.org/officeDocument/2006/relationships/image" Target="media/image57.png"/><Relationship Id="rId6" Type="http://schemas.openxmlformats.org/officeDocument/2006/relationships/numbering" Target="numbering.xml"/><Relationship Id="rId238" Type="http://schemas.openxmlformats.org/officeDocument/2006/relationships/hyperlink" Target="https://www.geeksforgeeks.org/dsa/search-insert-and-delete-in-a-sorted-array/" TargetMode="External"/><Relationship Id="rId259" Type="http://schemas.openxmlformats.org/officeDocument/2006/relationships/image" Target="media/image82.svg"/><Relationship Id="rId23" Type="http://schemas.openxmlformats.org/officeDocument/2006/relationships/footer" Target="footer4.xml"/><Relationship Id="rId119" Type="http://schemas.openxmlformats.org/officeDocument/2006/relationships/hyperlink" Target="https://developers.google.com/speed/pagespeed/insights/" TargetMode="External"/><Relationship Id="rId270" Type="http://schemas.openxmlformats.org/officeDocument/2006/relationships/hyperlink" Target="https://share.tafensw.edu.au/share/items/02285ff1-cfb2-4af4-b402-fdc23bf4bf11/0/?attachment.uuid=074bd9cc-f9e2-46fc-81ad-a43cc32c218e" TargetMode="External"/><Relationship Id="rId291" Type="http://schemas.openxmlformats.org/officeDocument/2006/relationships/header" Target="header25.xml"/><Relationship Id="rId44" Type="http://schemas.openxmlformats.org/officeDocument/2006/relationships/image" Target="media/image15.svg"/><Relationship Id="rId65" Type="http://schemas.openxmlformats.org/officeDocument/2006/relationships/hyperlink" Target="https://www.w3.org/WAI/WCAG22/quickref/" TargetMode="External"/><Relationship Id="rId86" Type="http://schemas.openxmlformats.org/officeDocument/2006/relationships/image" Target="media/image25.png"/><Relationship Id="rId130" Type="http://schemas.openxmlformats.org/officeDocument/2006/relationships/header" Target="header8.xml"/><Relationship Id="rId151" Type="http://schemas.openxmlformats.org/officeDocument/2006/relationships/hyperlink" Target="https://unsplash.com/" TargetMode="External"/><Relationship Id="rId172" Type="http://schemas.openxmlformats.org/officeDocument/2006/relationships/hyperlink" Target="https://www.w3schools.com/css/css_specificity.asp" TargetMode="External"/><Relationship Id="rId193" Type="http://schemas.openxmlformats.org/officeDocument/2006/relationships/image" Target="media/image47.svg"/><Relationship Id="rId207" Type="http://schemas.openxmlformats.org/officeDocument/2006/relationships/image" Target="media/image54.png"/><Relationship Id="rId228" Type="http://schemas.openxmlformats.org/officeDocument/2006/relationships/image" Target="media/image64.svg"/><Relationship Id="rId249" Type="http://schemas.openxmlformats.org/officeDocument/2006/relationships/header" Target="header15.xml"/><Relationship Id="rId13" Type="http://schemas.openxmlformats.org/officeDocument/2006/relationships/image" Target="media/image2.svg"/><Relationship Id="rId109" Type="http://schemas.openxmlformats.org/officeDocument/2006/relationships/hyperlink" Target="https://qa.world/browserling-tutorial-for-beginners/" TargetMode="External"/><Relationship Id="rId260" Type="http://schemas.openxmlformats.org/officeDocument/2006/relationships/hyperlink" Target="https://coolors.co/" TargetMode="External"/><Relationship Id="rId281" Type="http://schemas.openxmlformats.org/officeDocument/2006/relationships/footer" Target="footer21.xml"/><Relationship Id="rId34" Type="http://schemas.openxmlformats.org/officeDocument/2006/relationships/hyperlink" Target="https://share.tafensw.edu.au/share/items/2fca9229-cf58-41b2-a256-1a59bd7bd0b1/0/?attachment.uuid=46e9bf33-25be-4488-ac30-263c40e884db" TargetMode="External"/><Relationship Id="rId55" Type="http://schemas.openxmlformats.org/officeDocument/2006/relationships/hyperlink" Target="https://webflow.com/blog/the-web-design-process-in-7-simple-steps" TargetMode="External"/><Relationship Id="rId76" Type="http://schemas.openxmlformats.org/officeDocument/2006/relationships/image" Target="media/image22.svg"/><Relationship Id="rId97" Type="http://schemas.openxmlformats.org/officeDocument/2006/relationships/image" Target="media/image30.svg"/><Relationship Id="rId120" Type="http://schemas.openxmlformats.org/officeDocument/2006/relationships/hyperlink" Target="https://developer.chrome.com/docs/lighthouse/performance/performance-scoring" TargetMode="External"/><Relationship Id="rId141" Type="http://schemas.openxmlformats.org/officeDocument/2006/relationships/image" Target="media/image31.png"/><Relationship Id="rId7" Type="http://schemas.openxmlformats.org/officeDocument/2006/relationships/styles" Target="styles.xml"/><Relationship Id="rId162" Type="http://schemas.openxmlformats.org/officeDocument/2006/relationships/hyperlink" Target="https://www.w3schools.com/css/default.asp" TargetMode="External"/><Relationship Id="rId183" Type="http://schemas.openxmlformats.org/officeDocument/2006/relationships/hyperlink" Target="https://www.w3schools.com/css/css_padding.asp" TargetMode="External"/><Relationship Id="rId218" Type="http://schemas.openxmlformats.org/officeDocument/2006/relationships/image" Target="media/image58.svg"/><Relationship Id="rId239" Type="http://schemas.openxmlformats.org/officeDocument/2006/relationships/hyperlink" Target="https://www.w3schools.com/dsa/dsa_algo_linearsearch.php" TargetMode="External"/><Relationship Id="rId250" Type="http://schemas.openxmlformats.org/officeDocument/2006/relationships/footer" Target="footer15.xml"/><Relationship Id="rId271" Type="http://schemas.openxmlformats.org/officeDocument/2006/relationships/image" Target="media/image83.png"/><Relationship Id="rId292" Type="http://schemas.openxmlformats.org/officeDocument/2006/relationships/footer" Target="footer25.xml"/><Relationship Id="rId24" Type="http://schemas.openxmlformats.org/officeDocument/2006/relationships/header" Target="header5.xml"/><Relationship Id="rId45" Type="http://schemas.openxmlformats.org/officeDocument/2006/relationships/image" Target="media/image16.png"/><Relationship Id="rId66" Type="http://schemas.openxmlformats.org/officeDocument/2006/relationships/hyperlink" Target="https://www.w3.org/WAI/fundamentals/accessibility-usability-inclusion/" TargetMode="External"/><Relationship Id="rId87" Type="http://schemas.openxmlformats.org/officeDocument/2006/relationships/image" Target="media/image26.svg"/><Relationship Id="rId110" Type="http://schemas.openxmlformats.org/officeDocument/2006/relationships/hyperlink" Target="https://www.youtube.com/watch?v=na07BInGXpM" TargetMode="External"/><Relationship Id="rId131" Type="http://schemas.openxmlformats.org/officeDocument/2006/relationships/footer" Target="footer8.xml"/><Relationship Id="rId152" Type="http://schemas.openxmlformats.org/officeDocument/2006/relationships/hyperlink" Target="https://logoipsum.com/" TargetMode="External"/><Relationship Id="rId173" Type="http://schemas.openxmlformats.org/officeDocument/2006/relationships/hyperlink" Target="https://www.csszengarden.com/" TargetMode="External"/><Relationship Id="rId194" Type="http://schemas.openxmlformats.org/officeDocument/2006/relationships/hyperlink" Target="https://www.linkedin.com/learning/responsive-layout/flexbox-alignment-overview?resume=false&amp;u=57684225" TargetMode="External"/><Relationship Id="rId208" Type="http://schemas.openxmlformats.org/officeDocument/2006/relationships/image" Target="media/image55.svg"/><Relationship Id="rId229" Type="http://schemas.openxmlformats.org/officeDocument/2006/relationships/hyperlink" Target="https://developer.mozilla.org/en-US/docs/Web/JavaScript/Reference/Global_Objects/Array" TargetMode="External"/><Relationship Id="rId240" Type="http://schemas.openxmlformats.org/officeDocument/2006/relationships/hyperlink" Target="https://www.w3schools.com/dsa/dsa_algo_binarysearch.php" TargetMode="External"/><Relationship Id="rId261" Type="http://schemas.openxmlformats.org/officeDocument/2006/relationships/header" Target="header16.xml"/><Relationship Id="rId14" Type="http://schemas.openxmlformats.org/officeDocument/2006/relationships/image" Target="media/image3.jpg"/><Relationship Id="rId35" Type="http://schemas.openxmlformats.org/officeDocument/2006/relationships/image" Target="media/image6.png"/><Relationship Id="rId56" Type="http://schemas.openxmlformats.org/officeDocument/2006/relationships/hyperlink" Target="https://share.tafensw.edu.au/share/items/5f1cec7b-1d03-446a-85b7-edb42692c34e/0/?attachment.uuid=c472c865-44cd-4db0-aa7c-20781257db5a" TargetMode="External"/><Relationship Id="rId77" Type="http://schemas.openxmlformats.org/officeDocument/2006/relationships/hyperlink" Target="https://www.youtube.com/watch?v=ODpB9-MCa5s" TargetMode="External"/><Relationship Id="rId100" Type="http://schemas.openxmlformats.org/officeDocument/2006/relationships/hyperlink" Target="https://balsamiq.com/" TargetMode="External"/><Relationship Id="rId282" Type="http://schemas.openxmlformats.org/officeDocument/2006/relationships/hyperlink" Target="https://stock.adobe.com/au/375315317" TargetMode="External"/><Relationship Id="rId8" Type="http://schemas.openxmlformats.org/officeDocument/2006/relationships/settings" Target="settings.xml"/><Relationship Id="rId98" Type="http://schemas.openxmlformats.org/officeDocument/2006/relationships/hyperlink" Target="https://www.figma.com/" TargetMode="External"/><Relationship Id="rId121" Type="http://schemas.openxmlformats.org/officeDocument/2006/relationships/hyperlink" Target="https://www.tafensw.edu.au/" TargetMode="External"/><Relationship Id="rId142" Type="http://schemas.openxmlformats.org/officeDocument/2006/relationships/image" Target="media/image32.svg"/><Relationship Id="rId163" Type="http://schemas.openxmlformats.org/officeDocument/2006/relationships/hyperlink" Target="https://www.w3schools.com/css/css_intro.asp" TargetMode="External"/><Relationship Id="rId184" Type="http://schemas.openxmlformats.org/officeDocument/2006/relationships/image" Target="media/image42.png"/><Relationship Id="rId219" Type="http://schemas.openxmlformats.org/officeDocument/2006/relationships/hyperlink" Target="https://jsdoc.app/" TargetMode="External"/><Relationship Id="rId230" Type="http://schemas.openxmlformats.org/officeDocument/2006/relationships/hyperlink" Target="https://exercism.org/tracks/javascript" TargetMode="External"/><Relationship Id="rId251" Type="http://schemas.openxmlformats.org/officeDocument/2006/relationships/image" Target="media/image74.png"/><Relationship Id="rId25" Type="http://schemas.openxmlformats.org/officeDocument/2006/relationships/footer" Target="footer5.xml"/><Relationship Id="rId46" Type="http://schemas.openxmlformats.org/officeDocument/2006/relationships/image" Target="media/image17.svg"/><Relationship Id="rId67" Type="http://schemas.openxmlformats.org/officeDocument/2006/relationships/hyperlink" Target="https://www.w3.org/WAI/fundamentals/accessibility-intro/" TargetMode="External"/><Relationship Id="rId272" Type="http://schemas.openxmlformats.org/officeDocument/2006/relationships/image" Target="media/image84.svg"/><Relationship Id="rId293" Type="http://schemas.openxmlformats.org/officeDocument/2006/relationships/fontTable" Target="fontTable.xml"/><Relationship Id="rId88" Type="http://schemas.openxmlformats.org/officeDocument/2006/relationships/image" Target="media/image27.png"/><Relationship Id="rId111" Type="http://schemas.openxmlformats.org/officeDocument/2006/relationships/hyperlink" Target="https://learn.microsoft.com/en-us/microsoft-edge/devtools/device-mode/" TargetMode="External"/><Relationship Id="rId132" Type="http://schemas.openxmlformats.org/officeDocument/2006/relationships/header" Target="header9.xml"/><Relationship Id="rId153" Type="http://schemas.openxmlformats.org/officeDocument/2006/relationships/image" Target="media/image35.png"/><Relationship Id="rId174" Type="http://schemas.openxmlformats.org/officeDocument/2006/relationships/hyperlink" Target="https://www.w3schools.com/howto/default.asp" TargetMode="External"/><Relationship Id="rId195" Type="http://schemas.openxmlformats.org/officeDocument/2006/relationships/hyperlink" Target="https://www.w3schools.com/css/css_grid.asp" TargetMode="External"/><Relationship Id="rId209" Type="http://schemas.openxmlformats.org/officeDocument/2006/relationships/hyperlink" Target="https://www.linkedin.com/learning/css-essential-training-26985268/the-position-property?resume=false&amp;u=57684225" TargetMode="External"/><Relationship Id="rId220" Type="http://schemas.openxmlformats.org/officeDocument/2006/relationships/hyperlink" Target="https://share.tafensw.edu.au/share/items/5b8d7262-59f2-4d6e-b775-7ecae35665a7/0/?attachment.uuid=29fb5c49-ee24-4648-8b96-a26df7a92f61" TargetMode="External"/><Relationship Id="rId241" Type="http://schemas.openxmlformats.org/officeDocument/2006/relationships/hyperlink" Target="https://eslint.org/" TargetMode="External"/><Relationship Id="rId15" Type="http://schemas.openxmlformats.org/officeDocument/2006/relationships/image" Target="media/image4.jpeg"/><Relationship Id="rId36" Type="http://schemas.openxmlformats.org/officeDocument/2006/relationships/image" Target="media/image7.svg"/><Relationship Id="rId57" Type="http://schemas.openxmlformats.org/officeDocument/2006/relationships/hyperlink" Target="https://share.tafensw.edu.au/share/items/5b8d7262-59f2-4d6e-b775-7ecae35665a7/0/?attachment.uuid=29fb5c49-ee24-4648-8b96-a26df7a92f61" TargetMode="External"/><Relationship Id="rId262" Type="http://schemas.openxmlformats.org/officeDocument/2006/relationships/footer" Target="footer16.xml"/><Relationship Id="rId283" Type="http://schemas.openxmlformats.org/officeDocument/2006/relationships/hyperlink" Target="https://www.gettyimages.com.au/license/1253774851" TargetMode="External"/><Relationship Id="rId78" Type="http://schemas.openxmlformats.org/officeDocument/2006/relationships/hyperlink" Target="https://share.tafensw.edu.au/share/items/5f1cec7b-1d03-446a-85b7-edb42692c34e/0/?attachment.uuid=7f4fb7d3-3c6e-4e89-ad1b-2443d7e7b2fe" TargetMode="External"/><Relationship Id="rId99" Type="http://schemas.openxmlformats.org/officeDocument/2006/relationships/hyperlink" Target="https://moqups.com/" TargetMode="External"/><Relationship Id="rId101" Type="http://schemas.openxmlformats.org/officeDocument/2006/relationships/hyperlink" Target="https://www.figma.com/" TargetMode="External"/><Relationship Id="rId122" Type="http://schemas.openxmlformats.org/officeDocument/2006/relationships/hyperlink" Target="https://www.lambdatest.com/cross-browser-testing" TargetMode="External"/><Relationship Id="rId143" Type="http://schemas.openxmlformats.org/officeDocument/2006/relationships/hyperlink" Target="https://www.linkedin.com/learning/html-for-programmers/semantic-html-and-accessibility?resume=false&amp;u=57684225" TargetMode="External"/><Relationship Id="rId164" Type="http://schemas.openxmlformats.org/officeDocument/2006/relationships/hyperlink" Target="https://www.w3schools.com/css/css_syntax.asp" TargetMode="External"/><Relationship Id="rId185" Type="http://schemas.openxmlformats.org/officeDocument/2006/relationships/image" Target="media/image43.svg"/><Relationship Id="rId9" Type="http://schemas.openxmlformats.org/officeDocument/2006/relationships/webSettings" Target="webSettings.xml"/><Relationship Id="rId210" Type="http://schemas.openxmlformats.org/officeDocument/2006/relationships/hyperlink" Target="https://www.w3schools.com/css/css3_mediaqueries_ex.asp" TargetMode="External"/><Relationship Id="rId26" Type="http://schemas.openxmlformats.org/officeDocument/2006/relationships/image" Target="media/image4.png"/><Relationship Id="rId231" Type="http://schemas.openxmlformats.org/officeDocument/2006/relationships/hyperlink" Target="https://www.w3schools.com/js/default.asp" TargetMode="External"/><Relationship Id="rId252" Type="http://schemas.openxmlformats.org/officeDocument/2006/relationships/image" Target="media/image75.svg"/><Relationship Id="rId273" Type="http://schemas.openxmlformats.org/officeDocument/2006/relationships/hyperlink" Target="https://share.tafensw.edu.au/share/items/2fca9229-cf58-41b2-a256-1a59bd7bd0b1/0/?attachment.uuid=d842baf8-2822-4f23-8cf1-3c18d65d09a3" TargetMode="External"/><Relationship Id="rId294" Type="http://schemas.openxmlformats.org/officeDocument/2006/relationships/glossaryDocument" Target="glossary/document.xml"/><Relationship Id="rId47" Type="http://schemas.openxmlformats.org/officeDocument/2006/relationships/header" Target="header6.xml"/><Relationship Id="rId68" Type="http://schemas.openxmlformats.org/officeDocument/2006/relationships/hyperlink" Target="https://www.toptal.com/designers/colorfilter" TargetMode="External"/><Relationship Id="rId89" Type="http://schemas.openxmlformats.org/officeDocument/2006/relationships/image" Target="media/image28.svg"/><Relationship Id="rId112" Type="http://schemas.openxmlformats.org/officeDocument/2006/relationships/hyperlink" Target="https://learn.microsoft.com/en-us/microsoft-edge/devtools/device-mode/dual-screen-and-foldables" TargetMode="External"/><Relationship Id="rId133" Type="http://schemas.openxmlformats.org/officeDocument/2006/relationships/footer" Target="footer9.xml"/><Relationship Id="rId154" Type="http://schemas.openxmlformats.org/officeDocument/2006/relationships/image" Target="media/image36.svg"/><Relationship Id="rId175" Type="http://schemas.openxmlformats.org/officeDocument/2006/relationships/hyperlink" Target="https://validator.w3.org/" TargetMode="External"/><Relationship Id="rId196" Type="http://schemas.openxmlformats.org/officeDocument/2006/relationships/image" Target="media/image48.png"/><Relationship Id="rId200" Type="http://schemas.openxmlformats.org/officeDocument/2006/relationships/image" Target="media/image50.png"/><Relationship Id="rId16" Type="http://schemas.openxmlformats.org/officeDocument/2006/relationships/header" Target="header1.xml"/><Relationship Id="rId221" Type="http://schemas.openxmlformats.org/officeDocument/2006/relationships/image" Target="media/image59.png"/><Relationship Id="rId242" Type="http://schemas.openxmlformats.org/officeDocument/2006/relationships/image" Target="media/image71.png"/><Relationship Id="rId263" Type="http://schemas.openxmlformats.org/officeDocument/2006/relationships/header" Target="header17.xml"/><Relationship Id="rId284" Type="http://schemas.openxmlformats.org/officeDocument/2006/relationships/hyperlink" Target="https://www.gettyimages.com.au/license/1138858214" TargetMode="External"/><Relationship Id="rId37" Type="http://schemas.openxmlformats.org/officeDocument/2006/relationships/image" Target="media/image8.png"/><Relationship Id="rId58" Type="http://schemas.openxmlformats.org/officeDocument/2006/relationships/hyperlink" Target="https://share.tafensw.edu.au/share/items/5f1cec7b-1d03-446a-85b7-edb42692c34e/0/?attachment.uuid=7f4fb7d3-3c6e-4e89-ad1b-2443d7e7b2fe" TargetMode="External"/><Relationship Id="rId79" Type="http://schemas.openxmlformats.org/officeDocument/2006/relationships/hyperlink" Target="https://www.w3schools.com/colors/colors_names.asp" TargetMode="External"/><Relationship Id="rId102" Type="http://schemas.openxmlformats.org/officeDocument/2006/relationships/hyperlink" Target="https://moqups.com/" TargetMode="External"/><Relationship Id="rId123" Type="http://schemas.openxmlformats.org/officeDocument/2006/relationships/hyperlink" Target="https://www.browserling.com/" TargetMode="External"/><Relationship Id="rId144" Type="http://schemas.openxmlformats.org/officeDocument/2006/relationships/image" Target="media/image33.jpg"/><Relationship Id="rId90" Type="http://schemas.openxmlformats.org/officeDocument/2006/relationships/hyperlink" Target="https://www.lucidchart.com/pages" TargetMode="External"/><Relationship Id="rId165" Type="http://schemas.openxmlformats.org/officeDocument/2006/relationships/hyperlink" Target="https://www.w3schools.com/css/css_selectors.asp" TargetMode="External"/><Relationship Id="rId186" Type="http://schemas.openxmlformats.org/officeDocument/2006/relationships/hyperlink" Target="https://www.w3schools.com/css/css_float.asp" TargetMode="External"/><Relationship Id="rId211" Type="http://schemas.openxmlformats.org/officeDocument/2006/relationships/hyperlink" Target="https://jigsaw.w3.org/css-validator/" TargetMode="External"/><Relationship Id="rId232" Type="http://schemas.openxmlformats.org/officeDocument/2006/relationships/image" Target="media/image65.png"/><Relationship Id="rId253" Type="http://schemas.openxmlformats.org/officeDocument/2006/relationships/image" Target="media/image76.png"/><Relationship Id="rId274" Type="http://schemas.openxmlformats.org/officeDocument/2006/relationships/hyperlink" Target="https://share.tafensw.edu.au/share/items/2fca9229-cf58-41b2-a256-1a59bd7bd0b1/0/?attachment.uuid=27226b97-daa1-4b7c-be90-b983e71429bb" TargetMode="External"/><Relationship Id="rId295" Type="http://schemas.openxmlformats.org/officeDocument/2006/relationships/theme" Target="theme/theme1.xml"/><Relationship Id="rId27" Type="http://schemas.openxmlformats.org/officeDocument/2006/relationships/image" Target="media/image5.svg"/><Relationship Id="rId48" Type="http://schemas.openxmlformats.org/officeDocument/2006/relationships/footer" Target="footer6.xml"/><Relationship Id="rId69" Type="http://schemas.openxmlformats.org/officeDocument/2006/relationships/image" Target="media/image20.png"/><Relationship Id="rId113" Type="http://schemas.openxmlformats.org/officeDocument/2006/relationships/hyperlink" Target="https://learn.microsoft.com/en-us/microsoft-edge/devtools/device-mode/testing-other-browsers" TargetMode="External"/><Relationship Id="rId134" Type="http://schemas.openxmlformats.org/officeDocument/2006/relationships/image" Target="media/image39.png"/><Relationship Id="rId80" Type="http://schemas.openxmlformats.org/officeDocument/2006/relationships/hyperlink" Target="https://color.adobe.com" TargetMode="External"/><Relationship Id="rId155" Type="http://schemas.openxmlformats.org/officeDocument/2006/relationships/header" Target="header10.xml"/><Relationship Id="rId176" Type="http://schemas.openxmlformats.org/officeDocument/2006/relationships/hyperlink" Target="https://jigsaw.w3.org/css-validator/" TargetMode="External"/><Relationship Id="rId197" Type="http://schemas.openxmlformats.org/officeDocument/2006/relationships/image" Target="media/image49.svg"/><Relationship Id="rId201" Type="http://schemas.openxmlformats.org/officeDocument/2006/relationships/image" Target="media/image51.svg"/><Relationship Id="rId222" Type="http://schemas.openxmlformats.org/officeDocument/2006/relationships/image" Target="media/image60.svg"/><Relationship Id="rId243" Type="http://schemas.openxmlformats.org/officeDocument/2006/relationships/image" Target="media/image72.png"/><Relationship Id="rId264" Type="http://schemas.openxmlformats.org/officeDocument/2006/relationships/footer" Target="footer17.xml"/><Relationship Id="rId285" Type="http://schemas.openxmlformats.org/officeDocument/2006/relationships/header" Target="header22.xml"/><Relationship Id="rId17" Type="http://schemas.openxmlformats.org/officeDocument/2006/relationships/footer" Target="footer1.xml"/><Relationship Id="rId38" Type="http://schemas.openxmlformats.org/officeDocument/2006/relationships/image" Target="media/image9.svg"/><Relationship Id="rId59" Type="http://schemas.openxmlformats.org/officeDocument/2006/relationships/hyperlink" Target="https://www.w3.org/standards/" TargetMode="External"/><Relationship Id="rId103" Type="http://schemas.openxmlformats.org/officeDocument/2006/relationships/hyperlink" Target="https://html.spec.whatwg.org" TargetMode="External"/><Relationship Id="rId124" Type="http://schemas.openxmlformats.org/officeDocument/2006/relationships/hyperlink" Target="https://www.guru99.com/complete-web-application-testing-checklist.html" TargetMode="External"/><Relationship Id="rId70" Type="http://schemas.openxmlformats.org/officeDocument/2006/relationships/hyperlink" Target="https://learn.microsoft.com/en-us/microsoft-edge/devtools/overview" TargetMode="External"/><Relationship Id="rId91" Type="http://schemas.openxmlformats.org/officeDocument/2006/relationships/hyperlink" Target="https://app.diagrams.net/" TargetMode="External"/><Relationship Id="rId145" Type="http://schemas.openxmlformats.org/officeDocument/2006/relationships/hyperlink" Target="https://www.w3schools.com/html/html_form_input_types.asp" TargetMode="External"/><Relationship Id="rId166" Type="http://schemas.openxmlformats.org/officeDocument/2006/relationships/hyperlink" Target="https://www.w3schools.com/css/css_howto.asp" TargetMode="External"/><Relationship Id="rId187" Type="http://schemas.openxmlformats.org/officeDocument/2006/relationships/hyperlink" Target="https://www.w3schools.com/css/css_display_visibility.asp" TargetMode="External"/><Relationship Id="rId1" Type="http://schemas.openxmlformats.org/officeDocument/2006/relationships/customXml" Target="../customXml/item1.xml"/><Relationship Id="rId212" Type="http://schemas.openxmlformats.org/officeDocument/2006/relationships/image" Target="media/image56.png"/><Relationship Id="rId233" Type="http://schemas.openxmlformats.org/officeDocument/2006/relationships/image" Target="media/image66.svg"/><Relationship Id="rId254" Type="http://schemas.openxmlformats.org/officeDocument/2006/relationships/image" Target="media/image77.png"/><Relationship Id="rId49" Type="http://schemas.openxmlformats.org/officeDocument/2006/relationships/header" Target="header7.xml"/><Relationship Id="rId114" Type="http://schemas.openxmlformats.org/officeDocument/2006/relationships/hyperlink" Target="https://www.linkedin.com/learning/learning-chrome-web-developer-tools-2/view-a-page-in-device-mode?resume=false&amp;u=57684225" TargetMode="External"/><Relationship Id="rId275" Type="http://schemas.openxmlformats.org/officeDocument/2006/relationships/hyperlink" Target="https://share.tafensw.edu.au/share/items/2fca9229-cf58-41b2-a256-1a59bd7bd0b1/0/?attachment.uuid=67258ac3-a3e9-48cf-8b6c-62695d752443" TargetMode="External"/><Relationship Id="rId60" Type="http://schemas.openxmlformats.org/officeDocument/2006/relationships/hyperlink" Target="https://www.w3.org/" TargetMode="External"/><Relationship Id="rId81" Type="http://schemas.openxmlformats.org/officeDocument/2006/relationships/hyperlink" Target="https://imagecolorpicker.com/" TargetMode="External"/><Relationship Id="rId135" Type="http://schemas.openxmlformats.org/officeDocument/2006/relationships/hyperlink" Target="https://code.visualstudio.com/docs/setup/windows" TargetMode="External"/><Relationship Id="rId156" Type="http://schemas.openxmlformats.org/officeDocument/2006/relationships/footer" Target="footer10.xml"/><Relationship Id="rId177" Type="http://schemas.openxmlformats.org/officeDocument/2006/relationships/hyperlink" Target="https://www.w3schools.com/css/css_boxmodel.asp" TargetMode="External"/><Relationship Id="rId198" Type="http://schemas.openxmlformats.org/officeDocument/2006/relationships/hyperlink" Target="https://www.linkedin.com/learning/responsive-layout/grid-alignment-overview?resume=false&amp;u=57684225" TargetMode="External"/><Relationship Id="rId202" Type="http://schemas.openxmlformats.org/officeDocument/2006/relationships/image" Target="media/image52.png"/><Relationship Id="rId223" Type="http://schemas.openxmlformats.org/officeDocument/2006/relationships/image" Target="media/image61.png"/><Relationship Id="rId244" Type="http://schemas.openxmlformats.org/officeDocument/2006/relationships/image" Target="media/image73.svg"/><Relationship Id="rId18" Type="http://schemas.openxmlformats.org/officeDocument/2006/relationships/header" Target="header2.xml"/><Relationship Id="rId39" Type="http://schemas.openxmlformats.org/officeDocument/2006/relationships/image" Target="media/image10.png"/><Relationship Id="rId265" Type="http://schemas.openxmlformats.org/officeDocument/2006/relationships/image" Target="media/image570.png"/><Relationship Id="rId286" Type="http://schemas.openxmlformats.org/officeDocument/2006/relationships/footer" Target="footer22.xml"/><Relationship Id="rId50" Type="http://schemas.openxmlformats.org/officeDocument/2006/relationships/footer" Target="footer7.xml"/><Relationship Id="rId104" Type="http://schemas.openxmlformats.org/officeDocument/2006/relationships/hyperlink" Target="https://www.w3.org/TR/xml/" TargetMode="External"/><Relationship Id="rId125" Type="http://schemas.openxmlformats.org/officeDocument/2006/relationships/hyperlink" Target="https://share.tafensw.edu.au/share/items/02285ff1-cfb2-4af4-b402-fdc23bf4bf11/0/?attachment.uuid=074bd9cc-f9e2-46fc-81ad-a43cc32c218e" TargetMode="External"/><Relationship Id="rId146" Type="http://schemas.openxmlformats.org/officeDocument/2006/relationships/hyperlink" Target="https://validator.w3.org/" TargetMode="External"/><Relationship Id="rId167" Type="http://schemas.openxmlformats.org/officeDocument/2006/relationships/hyperlink" Target="https://www.w3schools.com/css/css_comments.asp" TargetMode="External"/><Relationship Id="rId188" Type="http://schemas.openxmlformats.org/officeDocument/2006/relationships/image" Target="media/image44.png"/><Relationship Id="rId71" Type="http://schemas.openxmlformats.org/officeDocument/2006/relationships/hyperlink" Target="https://developer.chrome.com/docs/devtools/open" TargetMode="External"/><Relationship Id="rId92" Type="http://schemas.openxmlformats.org/officeDocument/2006/relationships/hyperlink" Target="https://www.lucidchart.com/pages" TargetMode="External"/><Relationship Id="rId213" Type="http://schemas.openxmlformats.org/officeDocument/2006/relationships/header" Target="header12.xml"/><Relationship Id="rId234" Type="http://schemas.openxmlformats.org/officeDocument/2006/relationships/image" Target="media/image67.png"/><Relationship Id="rId2" Type="http://schemas.openxmlformats.org/officeDocument/2006/relationships/customXml" Target="../customXml/item2.xml"/><Relationship Id="rId255" Type="http://schemas.openxmlformats.org/officeDocument/2006/relationships/image" Target="media/image78.svg"/><Relationship Id="rId276" Type="http://schemas.openxmlformats.org/officeDocument/2006/relationships/hyperlink" Target="https://share.tafensw.edu.au/share/items/2fca9229-cf58-41b2-a256-1a59bd7bd0b1/0/?attachment.uuid=4a2097a3-5f8e-4f5d-b9cd-f1935fd064c1" TargetMode="External"/><Relationship Id="rId40" Type="http://schemas.openxmlformats.org/officeDocument/2006/relationships/image" Target="media/image11.svg"/><Relationship Id="rId115" Type="http://schemas.openxmlformats.org/officeDocument/2006/relationships/hyperlink" Target="https://www.linkedin.com/learning/learning-chrome-web-developer-tools-2/test-a-responsive-design?autoSkip=true&amp;resume=false&amp;u=57684225" TargetMode="External"/><Relationship Id="rId136" Type="http://schemas.openxmlformats.org/officeDocument/2006/relationships/hyperlink" Target="https://html.com/semantic-markup/" TargetMode="External"/><Relationship Id="rId157" Type="http://schemas.openxmlformats.org/officeDocument/2006/relationships/header" Target="header11.xml"/><Relationship Id="rId178" Type="http://schemas.openxmlformats.org/officeDocument/2006/relationships/image" Target="media/image40.png"/><Relationship Id="rId61" Type="http://schemas.openxmlformats.org/officeDocument/2006/relationships/hyperlink" Target="https://share.tafensw.edu.au/share/items/5f1cec7b-1d03-446a-85b7-edb42692c34e/0/?attachment.uuid=c472c865-44cd-4db0-aa7c-20781257db5a" TargetMode="External"/><Relationship Id="rId82" Type="http://schemas.openxmlformats.org/officeDocument/2006/relationships/hyperlink" Target="https://www.w3schools.com/colors/colors_picker.asp" TargetMode="External"/><Relationship Id="rId199" Type="http://schemas.openxmlformats.org/officeDocument/2006/relationships/hyperlink" Target="https://www.w3schools.com/css/css_grid_item.asp" TargetMode="External"/><Relationship Id="rId203" Type="http://schemas.openxmlformats.org/officeDocument/2006/relationships/image" Target="media/image53.png"/><Relationship Id="rId19" Type="http://schemas.openxmlformats.org/officeDocument/2006/relationships/footer" Target="footer2.xml"/><Relationship Id="rId224" Type="http://schemas.openxmlformats.org/officeDocument/2006/relationships/image" Target="media/image62.svg"/><Relationship Id="rId245" Type="http://schemas.openxmlformats.org/officeDocument/2006/relationships/hyperlink" Target="https://www.linkedin.com/learning/web-development-tools-enhance-workflow-and-code-quality/the-javascript-console?u=57684225" TargetMode="External"/><Relationship Id="rId266" Type="http://schemas.openxmlformats.org/officeDocument/2006/relationships/header" Target="header18.xml"/><Relationship Id="rId287" Type="http://schemas.openxmlformats.org/officeDocument/2006/relationships/header" Target="header23.xml"/><Relationship Id="rId105" Type="http://schemas.openxmlformats.org/officeDocument/2006/relationships/hyperlink" Target="https://www.w3.org/TR/xhtml1/" TargetMode="External"/><Relationship Id="rId126" Type="http://schemas.openxmlformats.org/officeDocument/2006/relationships/hyperlink" Target="https://www.linkedin.com/learning/freelance-ux-managing-clients/initial-client-discussions?resume=false&amp;u=57684225" TargetMode="External"/><Relationship Id="rId147" Type="http://schemas.openxmlformats.org/officeDocument/2006/relationships/image" Target="media/image34.png"/><Relationship Id="rId168" Type="http://schemas.openxmlformats.org/officeDocument/2006/relationships/hyperlink" Target="https://www.w3schools.com/css/css_errors.asp" TargetMode="External"/><Relationship Id="rId51" Type="http://schemas.openxmlformats.org/officeDocument/2006/relationships/hyperlink" Target="https://share.tafensw.edu.au/share/items/5f1cec7b-1d03-446a-85b7-edb42692c34e/0/?attachment.uuid=c472c865-44cd-4db0-aa7c-20781257db5a" TargetMode="External"/><Relationship Id="rId72" Type="http://schemas.openxmlformats.org/officeDocument/2006/relationships/hyperlink" Target="https://developer.chrome.com/docs/lighthouse/overview" TargetMode="External"/><Relationship Id="rId93" Type="http://schemas.openxmlformats.org/officeDocument/2006/relationships/hyperlink" Target="https://app.diagrams.net/" TargetMode="External"/><Relationship Id="rId189" Type="http://schemas.openxmlformats.org/officeDocument/2006/relationships/image" Target="media/image45.svg"/><Relationship Id="rId3" Type="http://schemas.openxmlformats.org/officeDocument/2006/relationships/customXml" Target="../customXml/item3.xml"/><Relationship Id="rId214" Type="http://schemas.openxmlformats.org/officeDocument/2006/relationships/footer" Target="footer12.xml"/><Relationship Id="rId235" Type="http://schemas.openxmlformats.org/officeDocument/2006/relationships/image" Target="media/image68.svg"/><Relationship Id="rId256" Type="http://schemas.openxmlformats.org/officeDocument/2006/relationships/image" Target="media/image79.png"/><Relationship Id="rId277" Type="http://schemas.openxmlformats.org/officeDocument/2006/relationships/hyperlink" Target="https://share.tafensw.edu.au/share/items/2fca9229-cf58-41b2-a256-1a59bd7bd0b1/0/?attachment.uuid=4242af62-0e79-4b47-af16-5688b2f93e0a" TargetMode="External"/><Relationship Id="rId116" Type="http://schemas.openxmlformats.org/officeDocument/2006/relationships/hyperlink" Target="https://www.linkedin.com/learning/learning-chrome-web-developer-tools-2/emulate-rendering-on-other-devices?resume=false&amp;u=57684225" TargetMode="External"/><Relationship Id="rId137" Type="http://schemas.openxmlformats.org/officeDocument/2006/relationships/hyperlink" Target="https://www.w3schools.com/html/html_attributes.asp" TargetMode="External"/><Relationship Id="rId158" Type="http://schemas.openxmlformats.org/officeDocument/2006/relationships/footer" Target="footer11.xml"/><Relationship Id="rId20" Type="http://schemas.openxmlformats.org/officeDocument/2006/relationships/header" Target="header3.xml"/><Relationship Id="rId41" Type="http://schemas.openxmlformats.org/officeDocument/2006/relationships/image" Target="media/image12.png"/><Relationship Id="rId62" Type="http://schemas.openxmlformats.org/officeDocument/2006/relationships/hyperlink" Target="https://www.w3.org/TR/WCAG21/" TargetMode="External"/><Relationship Id="rId83" Type="http://schemas.openxmlformats.org/officeDocument/2006/relationships/hyperlink" Target="https://coolors.co" TargetMode="External"/><Relationship Id="rId179" Type="http://schemas.openxmlformats.org/officeDocument/2006/relationships/image" Target="media/image41.svg"/><Relationship Id="rId190" Type="http://schemas.openxmlformats.org/officeDocument/2006/relationships/hyperlink" Target="https://www.w3schools.com/css/css3_flexbox.asp" TargetMode="External"/><Relationship Id="rId204" Type="http://schemas.openxmlformats.org/officeDocument/2006/relationships/hyperlink" Target="https://webdesign.tutsplus.com/articles/flexbox-vs-css-grid-which-should-you-use--cms-30184" TargetMode="External"/><Relationship Id="rId225" Type="http://schemas.openxmlformats.org/officeDocument/2006/relationships/hyperlink" Target="https://www.w3schools.com/js/js_conditionals.asp" TargetMode="External"/><Relationship Id="rId246" Type="http://schemas.openxmlformats.org/officeDocument/2006/relationships/hyperlink" Target="https://code.visualstudio.com/docs/debugtest/debugging" TargetMode="External"/><Relationship Id="rId267" Type="http://schemas.openxmlformats.org/officeDocument/2006/relationships/footer" Target="footer18.xml"/><Relationship Id="rId288" Type="http://schemas.openxmlformats.org/officeDocument/2006/relationships/footer" Target="footer23.xml"/><Relationship Id="rId106" Type="http://schemas.openxmlformats.org/officeDocument/2006/relationships/hyperlink" Target="https://www.deadlinkchecker.com/" TargetMode="External"/><Relationship Id="rId127" Type="http://schemas.openxmlformats.org/officeDocument/2006/relationships/hyperlink" Target="https://www.linkedin.com/learning/facilitation-skills-for-managers-and-leaders/active-listening?resume=false&amp;u=57684225" TargetMode="External"/><Relationship Id="rId10" Type="http://schemas.openxmlformats.org/officeDocument/2006/relationships/footnotes" Target="footnotes.xml"/><Relationship Id="rId52" Type="http://schemas.openxmlformats.org/officeDocument/2006/relationships/hyperlink" Target="https://share.tafensw.edu.au/share/items/5b8d7262-59f2-4d6e-b775-7ecae35665a7/0/?attachment.uuid=29fb5c49-ee24-4648-8b96-a26df7a92f61" TargetMode="External"/><Relationship Id="rId73" Type="http://schemas.openxmlformats.org/officeDocument/2006/relationships/hyperlink" Target="https://www.linkedin.com/learning/simplifying-web-development-with-accessibility-best-practices/lighthouse-score-and-similar?resume=false&amp;u=57684225" TargetMode="External"/><Relationship Id="rId94" Type="http://schemas.openxmlformats.org/officeDocument/2006/relationships/hyperlink" Target="https://share.tafensw.edu.au/share/items/5f1cec7b-1d03-446a-85b7-edb42692c34e/0/?attachment.uuid=7f4fb7d3-3c6e-4e89-ad1b-2443d7e7b2fe" TargetMode="External"/><Relationship Id="rId148" Type="http://schemas.openxmlformats.org/officeDocument/2006/relationships/hyperlink" Target="https://developer.mozilla.org/en-US/docs/Learn/Tools_and_testing/Cross_browser_testing/HTML_and_CSS" TargetMode="External"/><Relationship Id="rId169" Type="http://schemas.openxmlformats.org/officeDocument/2006/relationships/hyperlink" Target="https://www.w3schools.com/" TargetMode="External"/><Relationship Id="rId4" Type="http://schemas.openxmlformats.org/officeDocument/2006/relationships/customXml" Target="../customXml/item4.xml"/><Relationship Id="rId180" Type="http://schemas.openxmlformats.org/officeDocument/2006/relationships/hyperlink" Target="https://www.w3schools.com/css/css_dimension.asp" TargetMode="External"/><Relationship Id="rId215" Type="http://schemas.openxmlformats.org/officeDocument/2006/relationships/header" Target="header13.xml"/><Relationship Id="rId236" Type="http://schemas.openxmlformats.org/officeDocument/2006/relationships/image" Target="media/image69.png"/><Relationship Id="rId257" Type="http://schemas.openxmlformats.org/officeDocument/2006/relationships/image" Target="media/image80.svg"/><Relationship Id="rId278" Type="http://schemas.openxmlformats.org/officeDocument/2006/relationships/header" Target="header20.xml"/><Relationship Id="rId42" Type="http://schemas.openxmlformats.org/officeDocument/2006/relationships/image" Target="media/image13.svg"/><Relationship Id="rId84" Type="http://schemas.openxmlformats.org/officeDocument/2006/relationships/image" Target="media/image23.png"/><Relationship Id="rId138" Type="http://schemas.openxmlformats.org/officeDocument/2006/relationships/hyperlink" Target="https://www.w3schools.com/html/html5_syntax.asp" TargetMode="External"/><Relationship Id="rId191" Type="http://schemas.openxmlformats.org/officeDocument/2006/relationships/hyperlink" Target="https://www.w3schools.com/css/css3_flexbox_container.asp" TargetMode="External"/><Relationship Id="rId205" Type="http://schemas.openxmlformats.org/officeDocument/2006/relationships/hyperlink" Target="https://www.linkedin.com/learning/css-combining-grid-and-flexbox/grid-vs-flexbox?u=57684225" TargetMode="External"/><Relationship Id="rId247" Type="http://schemas.openxmlformats.org/officeDocument/2006/relationships/header" Target="header14.xml"/><Relationship Id="rId107" Type="http://schemas.openxmlformats.org/officeDocument/2006/relationships/hyperlink" Target="https://www.lambdatest.com/cross-browser-testing" TargetMode="External"/><Relationship Id="rId289" Type="http://schemas.openxmlformats.org/officeDocument/2006/relationships/header" Target="header24.xml"/><Relationship Id="rId11" Type="http://schemas.openxmlformats.org/officeDocument/2006/relationships/endnotes" Target="endnotes.xml"/><Relationship Id="rId53" Type="http://schemas.openxmlformats.org/officeDocument/2006/relationships/hyperlink" Target="https://share.tafensw.edu.au/share/items/02285ff1-cfb2-4af4-b402-fdc23bf4bf11/0/?attachment.uuid=074bd9cc-f9e2-46fc-81ad-a43cc32c218e" TargetMode="External"/><Relationship Id="rId149" Type="http://schemas.openxmlformats.org/officeDocument/2006/relationships/hyperlink" Target="https://www.linkedin.com/learning/html-for-programmers/debugging-html?resume=false&amp;u=57684225" TargetMode="External"/><Relationship Id="rId95" Type="http://schemas.openxmlformats.org/officeDocument/2006/relationships/hyperlink" Target="https://share.tafensw.edu.au/share/items/5b8d7262-59f2-4d6e-b775-7ecae35665a7/0/?attachment.uuid=29fb5c49-ee24-4648-8b96-a26df7a92f61" TargetMode="External"/><Relationship Id="rId160" Type="http://schemas.openxmlformats.org/officeDocument/2006/relationships/image" Target="media/image38.png"/><Relationship Id="rId216" Type="http://schemas.openxmlformats.org/officeDocument/2006/relationships/footer" Target="footer13.xml"/><Relationship Id="rId258" Type="http://schemas.openxmlformats.org/officeDocument/2006/relationships/image" Target="media/image81.png"/><Relationship Id="rId22" Type="http://schemas.openxmlformats.org/officeDocument/2006/relationships/header" Target="header4.xml"/><Relationship Id="rId64" Type="http://schemas.openxmlformats.org/officeDocument/2006/relationships/image" Target="media/image19.svg"/><Relationship Id="rId118" Type="http://schemas.openxmlformats.org/officeDocument/2006/relationships/hyperlink" Target="https://sitecheck.sucuri.net/" TargetMode="External"/><Relationship Id="rId171" Type="http://schemas.openxmlformats.org/officeDocument/2006/relationships/hyperlink" Target="https://www.w3schools.com/css/css_important.asp" TargetMode="External"/><Relationship Id="rId227" Type="http://schemas.openxmlformats.org/officeDocument/2006/relationships/image" Target="media/image63.png"/></Relationships>
</file>

<file path=word/_rels/footer2.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https://tafensw.sharepoint.com/sites/365T-ProductQualityGroup-Faculty-LedCourseDevelopment/Shared%20Documents/ICT%20-%20Info%20Tech/ICT40120%20CIV%20in%20IT%20-%20Programming/%5bSW_Template%5d/UnitCode_TL_SW_2025_V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A3A776021B4E7582EBBAE834B510AC"/>
        <w:category>
          <w:name w:val="General"/>
          <w:gallery w:val="placeholder"/>
        </w:category>
        <w:types>
          <w:type w:val="bbPlcHdr"/>
        </w:types>
        <w:behaviors>
          <w:behavior w:val="content"/>
        </w:behaviors>
        <w:guid w:val="{1A677BB1-235D-4E80-9B81-6DF4FD0C8412}"/>
      </w:docPartPr>
      <w:docPartBody>
        <w:p w:rsidR="00985DD0" w:rsidRDefault="00985DD0">
          <w:pPr>
            <w:pStyle w:val="A5A3A776021B4E7582EBBAE834B510AC"/>
          </w:pPr>
          <w:r w:rsidRPr="00A10D4E">
            <w:rPr>
              <w:color w:val="A50021"/>
            </w:rPr>
            <w:t>[Insert date YYYYMMDD]</w:t>
          </w:r>
        </w:p>
      </w:docPartBody>
    </w:docPart>
    <w:docPart>
      <w:docPartPr>
        <w:name w:val="628862BE94BE4060990EB0BAAB5988C3"/>
        <w:category>
          <w:name w:val="General"/>
          <w:gallery w:val="placeholder"/>
        </w:category>
        <w:types>
          <w:type w:val="bbPlcHdr"/>
        </w:types>
        <w:behaviors>
          <w:behavior w:val="content"/>
        </w:behaviors>
        <w:guid w:val="{3934CAED-5FAB-4F49-9B38-84152370AD5A}"/>
      </w:docPartPr>
      <w:docPartBody>
        <w:p w:rsidR="00E85CEE" w:rsidRDefault="00E85CEE" w:rsidP="00E85CEE">
          <w:pPr>
            <w:pStyle w:val="628862BE94BE4060990EB0BAAB5988C3"/>
          </w:pPr>
          <w:r w:rsidRPr="00BD6E2E">
            <w:rPr>
              <w:color w:val="000000" w:themeColor="text1"/>
            </w:rPr>
            <w:t>[Plain English description of the element]</w:t>
          </w:r>
        </w:p>
      </w:docPartBody>
    </w:docPart>
    <w:docPart>
      <w:docPartPr>
        <w:name w:val="47591E752A3A496B9DC58525B9D474EF"/>
        <w:category>
          <w:name w:val="General"/>
          <w:gallery w:val="placeholder"/>
        </w:category>
        <w:types>
          <w:type w:val="bbPlcHdr"/>
        </w:types>
        <w:behaviors>
          <w:behavior w:val="content"/>
        </w:behaviors>
        <w:guid w:val="{FA59E4F6-3B01-47FE-9733-C9905EA0B950}"/>
      </w:docPartPr>
      <w:docPartBody>
        <w:p w:rsidR="00E85CEE" w:rsidRDefault="00E85CEE" w:rsidP="00E85CEE">
          <w:pPr>
            <w:pStyle w:val="47591E752A3A496B9DC58525B9D474EF"/>
          </w:pPr>
          <w:r w:rsidRPr="00704DDD">
            <w:t>[</w:t>
          </w:r>
          <w:r>
            <w:t>Insert u</w:t>
          </w:r>
          <w:r w:rsidRPr="003F0C4F">
            <w:t>nique</w:t>
          </w:r>
          <w:r w:rsidRPr="00704DDD">
            <w:t xml:space="preserve"> title]</w:t>
          </w:r>
        </w:p>
      </w:docPartBody>
    </w:docPart>
    <w:docPart>
      <w:docPartPr>
        <w:name w:val="FCCBA9FFA4D44DB39148F6D5A0F06B42"/>
        <w:category>
          <w:name w:val="General"/>
          <w:gallery w:val="placeholder"/>
        </w:category>
        <w:types>
          <w:type w:val="bbPlcHdr"/>
        </w:types>
        <w:behaviors>
          <w:behavior w:val="content"/>
        </w:behaviors>
        <w:guid w:val="{96A48659-601E-4CAB-801A-1C9C34455391}"/>
      </w:docPartPr>
      <w:docPartBody>
        <w:p w:rsidR="00FC5177" w:rsidRDefault="00480331">
          <w:pPr>
            <w:pStyle w:val="FCCBA9FFA4D44DB39148F6D5A0F06B42"/>
          </w:pPr>
          <w:r w:rsidRPr="003F0C4F">
            <w:t>[Insert choice]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03"/>
    <w:rsid w:val="00016BDB"/>
    <w:rsid w:val="00062B44"/>
    <w:rsid w:val="00065648"/>
    <w:rsid w:val="000A5DDE"/>
    <w:rsid w:val="000B084B"/>
    <w:rsid w:val="000D71CC"/>
    <w:rsid w:val="000E7C42"/>
    <w:rsid w:val="000F343A"/>
    <w:rsid w:val="00183604"/>
    <w:rsid w:val="001A2C53"/>
    <w:rsid w:val="001F516B"/>
    <w:rsid w:val="00251C26"/>
    <w:rsid w:val="00252914"/>
    <w:rsid w:val="00254CB5"/>
    <w:rsid w:val="002611BD"/>
    <w:rsid w:val="00267603"/>
    <w:rsid w:val="002960DE"/>
    <w:rsid w:val="002A7E57"/>
    <w:rsid w:val="002B4756"/>
    <w:rsid w:val="002C5C04"/>
    <w:rsid w:val="002F63F2"/>
    <w:rsid w:val="00361DE7"/>
    <w:rsid w:val="003A342D"/>
    <w:rsid w:val="003C7641"/>
    <w:rsid w:val="003F2850"/>
    <w:rsid w:val="00403102"/>
    <w:rsid w:val="00404E41"/>
    <w:rsid w:val="00415506"/>
    <w:rsid w:val="00425393"/>
    <w:rsid w:val="00480331"/>
    <w:rsid w:val="004B798D"/>
    <w:rsid w:val="004C6FC6"/>
    <w:rsid w:val="004D50E8"/>
    <w:rsid w:val="00513A71"/>
    <w:rsid w:val="00536C1E"/>
    <w:rsid w:val="00547AD8"/>
    <w:rsid w:val="005542BF"/>
    <w:rsid w:val="00566AA5"/>
    <w:rsid w:val="005A47F7"/>
    <w:rsid w:val="005B46A3"/>
    <w:rsid w:val="005C6199"/>
    <w:rsid w:val="005D326D"/>
    <w:rsid w:val="005E3232"/>
    <w:rsid w:val="00602797"/>
    <w:rsid w:val="006413B8"/>
    <w:rsid w:val="0064745B"/>
    <w:rsid w:val="0066505D"/>
    <w:rsid w:val="006804A6"/>
    <w:rsid w:val="006E6E6C"/>
    <w:rsid w:val="00705975"/>
    <w:rsid w:val="00740706"/>
    <w:rsid w:val="00765D3C"/>
    <w:rsid w:val="007E3E04"/>
    <w:rsid w:val="00803A7B"/>
    <w:rsid w:val="0082264F"/>
    <w:rsid w:val="00835C44"/>
    <w:rsid w:val="0088207A"/>
    <w:rsid w:val="00896B1A"/>
    <w:rsid w:val="008B20EC"/>
    <w:rsid w:val="008D01BA"/>
    <w:rsid w:val="00912782"/>
    <w:rsid w:val="0093093C"/>
    <w:rsid w:val="0096659B"/>
    <w:rsid w:val="0098201E"/>
    <w:rsid w:val="0098577A"/>
    <w:rsid w:val="00985DD0"/>
    <w:rsid w:val="009C04A1"/>
    <w:rsid w:val="009E7A38"/>
    <w:rsid w:val="00A11528"/>
    <w:rsid w:val="00A14738"/>
    <w:rsid w:val="00A2129C"/>
    <w:rsid w:val="00A223CA"/>
    <w:rsid w:val="00A319F7"/>
    <w:rsid w:val="00A40B45"/>
    <w:rsid w:val="00A64397"/>
    <w:rsid w:val="00A66C15"/>
    <w:rsid w:val="00AB094B"/>
    <w:rsid w:val="00AB1D2D"/>
    <w:rsid w:val="00AB1E1E"/>
    <w:rsid w:val="00B03DE1"/>
    <w:rsid w:val="00B55FBD"/>
    <w:rsid w:val="00B72640"/>
    <w:rsid w:val="00B7784C"/>
    <w:rsid w:val="00B90BA9"/>
    <w:rsid w:val="00BC401E"/>
    <w:rsid w:val="00BE2EEC"/>
    <w:rsid w:val="00C07488"/>
    <w:rsid w:val="00C466CA"/>
    <w:rsid w:val="00C6012B"/>
    <w:rsid w:val="00C66B8A"/>
    <w:rsid w:val="00C67918"/>
    <w:rsid w:val="00C84834"/>
    <w:rsid w:val="00CD345F"/>
    <w:rsid w:val="00D06E41"/>
    <w:rsid w:val="00D07A53"/>
    <w:rsid w:val="00D20227"/>
    <w:rsid w:val="00D71FE7"/>
    <w:rsid w:val="00D825DF"/>
    <w:rsid w:val="00D83940"/>
    <w:rsid w:val="00D918FA"/>
    <w:rsid w:val="00E244E9"/>
    <w:rsid w:val="00E37A26"/>
    <w:rsid w:val="00E40059"/>
    <w:rsid w:val="00E403BA"/>
    <w:rsid w:val="00E63B7C"/>
    <w:rsid w:val="00E85CEE"/>
    <w:rsid w:val="00E85FE2"/>
    <w:rsid w:val="00EC1CF2"/>
    <w:rsid w:val="00EE5E8F"/>
    <w:rsid w:val="00EF2B5C"/>
    <w:rsid w:val="00F011FD"/>
    <w:rsid w:val="00F0581C"/>
    <w:rsid w:val="00F05E31"/>
    <w:rsid w:val="00F1025C"/>
    <w:rsid w:val="00F23DE4"/>
    <w:rsid w:val="00F4519D"/>
    <w:rsid w:val="00F625AF"/>
    <w:rsid w:val="00F7683E"/>
    <w:rsid w:val="00FC5177"/>
    <w:rsid w:val="00FE7F88"/>
    <w:rsid w:val="00FF11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A3A776021B4E7582EBBAE834B510AC">
    <w:name w:val="A5A3A776021B4E7582EBBAE834B510AC"/>
  </w:style>
  <w:style w:type="character" w:styleId="PlaceholderText">
    <w:name w:val="Placeholder Text"/>
    <w:basedOn w:val="DefaultParagraphFont"/>
    <w:uiPriority w:val="99"/>
    <w:semiHidden/>
    <w:rsid w:val="00F011FD"/>
    <w:rPr>
      <w:color w:val="808080"/>
    </w:rPr>
  </w:style>
  <w:style w:type="paragraph" w:customStyle="1" w:styleId="628862BE94BE4060990EB0BAAB5988C3">
    <w:name w:val="628862BE94BE4060990EB0BAAB5988C3"/>
    <w:rsid w:val="00E85CEE"/>
  </w:style>
  <w:style w:type="paragraph" w:customStyle="1" w:styleId="47591E752A3A496B9DC58525B9D474EF">
    <w:name w:val="47591E752A3A496B9DC58525B9D474EF"/>
    <w:rsid w:val="00E85CEE"/>
  </w:style>
  <w:style w:type="paragraph" w:styleId="Caption">
    <w:name w:val="caption"/>
    <w:next w:val="Normal"/>
    <w:link w:val="CaptionChar"/>
    <w:uiPriority w:val="35"/>
    <w:unhideWhenUsed/>
    <w:qFormat/>
    <w:rsid w:val="00566AA5"/>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566AA5"/>
    <w:rPr>
      <w:rFonts w:eastAsiaTheme="minorHAnsi"/>
      <w:color w:val="E97132" w:themeColor="accent2"/>
      <w:kern w:val="0"/>
      <w:sz w:val="18"/>
      <w:szCs w:val="16"/>
      <w:lang w:eastAsia="en-US"/>
      <w14:ligatures w14:val="none"/>
    </w:rPr>
  </w:style>
  <w:style w:type="paragraph" w:customStyle="1" w:styleId="FCCBA9FFA4D44DB39148F6D5A0F06B42">
    <w:name w:val="FCCBA9FFA4D44DB39148F6D5A0F06B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E7F7F9"/>
      </a:accent5>
      <a:accent6>
        <a:srgbClr val="CDD3D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BBC25</b:Tag>
    <b:SourceType>InternetSite</b:SourceType>
    <b:Guid>{E1029F03-DB67-4BBF-9798-79917DB2F76B}</b:Guid>
    <b:Title>The function of structural components of programs - Edexcel</b:Title>
    <b:InternetSiteTitle>BBC</b:InternetSiteTitle>
    <b:Year>2025</b:Year>
    <b:URL>https://www.bbc.co.uk/bitesize/guides/z433rwx/revision/1</b:URL>
    <b:Author>
      <b:Author>
        <b:Corporate>BBC</b:Corporate>
      </b:Author>
    </b:Author>
    <b:YearAccessed>2025</b:YearAccessed>
    <b:MonthAccessed>November</b:MonthAccessed>
    <b:DayAccessed>20</b:DayAccesse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457cc38-01bf-4f38-b294-bb5c1f1d9c99" xsi:nil="true"/>
    <lcf76f155ced4ddcb4097134ff3c332f xmlns="65e0d883-ca83-487f-ba2e-b55bc026a8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566DC2-D2DF-4DB1-AAB8-BDD71BF808A8}">
  <ds:schemaRefs>
    <ds:schemaRef ds:uri="http://schemas.openxmlformats.org/officeDocument/2006/bibliography"/>
  </ds:schemaRefs>
</ds:datastoreItem>
</file>

<file path=customXml/itemProps3.xml><?xml version="1.0" encoding="utf-8"?>
<ds:datastoreItem xmlns:ds="http://schemas.openxmlformats.org/officeDocument/2006/customXml" ds:itemID="{1227CBB8-0F20-49A4-82D9-EF34FCFEBEBE}"/>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5.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f087eddd-fed0-400a-89ff-326494d29f7c"/>
    <ds:schemaRef ds:uri="60565f60-c5ae-478d-bf6d-2add48da9a60"/>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UnitCode_TL_SW_2025_V2.4</Template>
  <TotalTime>2</TotalTime>
  <Pages>195</Pages>
  <Words>31704</Words>
  <Characters>171920</Characters>
  <Application>Microsoft Office Word</Application>
  <DocSecurity>0</DocSecurity>
  <Lines>5195</Lines>
  <Paragraphs>4118</Paragraphs>
  <ScaleCrop>false</ScaleCrop>
  <HeadingPairs>
    <vt:vector size="2" baseType="variant">
      <vt:variant>
        <vt:lpstr>Title</vt:lpstr>
      </vt:variant>
      <vt:variant>
        <vt:i4>1</vt:i4>
      </vt:variant>
    </vt:vector>
  </HeadingPairs>
  <TitlesOfParts>
    <vt:vector size="1" baseType="lpstr">
      <vt:lpstr>Student workbook</vt:lpstr>
    </vt:vector>
  </TitlesOfParts>
  <Company/>
  <LinksUpToDate>false</LinksUpToDate>
  <CharactersWithSpaces>201315</CharactersWithSpaces>
  <SharedDoc>false</SharedDoc>
  <HLinks>
    <vt:vector size="1392" baseType="variant">
      <vt:variant>
        <vt:i4>1638477</vt:i4>
      </vt:variant>
      <vt:variant>
        <vt:i4>1299</vt:i4>
      </vt:variant>
      <vt:variant>
        <vt:i4>0</vt:i4>
      </vt:variant>
      <vt:variant>
        <vt:i4>5</vt:i4>
      </vt:variant>
      <vt:variant>
        <vt:lpwstr>https://www.gettyimages.com.au/license/1138858214</vt:lpwstr>
      </vt:variant>
      <vt:variant>
        <vt:lpwstr/>
      </vt:variant>
      <vt:variant>
        <vt:i4>1572941</vt:i4>
      </vt:variant>
      <vt:variant>
        <vt:i4>1287</vt:i4>
      </vt:variant>
      <vt:variant>
        <vt:i4>0</vt:i4>
      </vt:variant>
      <vt:variant>
        <vt:i4>5</vt:i4>
      </vt:variant>
      <vt:variant>
        <vt:lpwstr>https://www.gettyimages.com.au/license/1253774851</vt:lpwstr>
      </vt:variant>
      <vt:variant>
        <vt:lpwstr/>
      </vt:variant>
      <vt:variant>
        <vt:i4>393244</vt:i4>
      </vt:variant>
      <vt:variant>
        <vt:i4>1281</vt:i4>
      </vt:variant>
      <vt:variant>
        <vt:i4>0</vt:i4>
      </vt:variant>
      <vt:variant>
        <vt:i4>5</vt:i4>
      </vt:variant>
      <vt:variant>
        <vt:lpwstr>https://stock.adobe.com/au/375315317</vt:lpwstr>
      </vt:variant>
      <vt:variant>
        <vt:lpwstr/>
      </vt:variant>
      <vt:variant>
        <vt:i4>5308487</vt:i4>
      </vt:variant>
      <vt:variant>
        <vt:i4>1266</vt:i4>
      </vt:variant>
      <vt:variant>
        <vt:i4>0</vt:i4>
      </vt:variant>
      <vt:variant>
        <vt:i4>5</vt:i4>
      </vt:variant>
      <vt:variant>
        <vt:lpwstr>https://share.tafensw.edu.au/share/items/2fca9229-cf58-41b2-a256-1a59bd7bd0b1/0/?attachment.uuid=4242af62-0e79-4b47-af16-5688b2f93e0a</vt:lpwstr>
      </vt:variant>
      <vt:variant>
        <vt:lpwstr/>
      </vt:variant>
      <vt:variant>
        <vt:i4>5898314</vt:i4>
      </vt:variant>
      <vt:variant>
        <vt:i4>1260</vt:i4>
      </vt:variant>
      <vt:variant>
        <vt:i4>0</vt:i4>
      </vt:variant>
      <vt:variant>
        <vt:i4>5</vt:i4>
      </vt:variant>
      <vt:variant>
        <vt:lpwstr>https://share.tafensw.edu.au/share/items/2fca9229-cf58-41b2-a256-1a59bd7bd0b1/0/?attachment.uuid=4a2097a3-5f8e-4f5d-b9cd-f1935fd064c1</vt:lpwstr>
      </vt:variant>
      <vt:variant>
        <vt:lpwstr/>
      </vt:variant>
      <vt:variant>
        <vt:i4>458779</vt:i4>
      </vt:variant>
      <vt:variant>
        <vt:i4>1218</vt:i4>
      </vt:variant>
      <vt:variant>
        <vt:i4>0</vt:i4>
      </vt:variant>
      <vt:variant>
        <vt:i4>5</vt:i4>
      </vt:variant>
      <vt:variant>
        <vt:lpwstr>https://share.tafensw.edu.au/share/items/2fca9229-cf58-41b2-a256-1a59bd7bd0b1/0/?attachment.uuid=67258ac3-a3e9-48cf-8b6c-62695d752443</vt:lpwstr>
      </vt:variant>
      <vt:variant>
        <vt:lpwstr/>
      </vt:variant>
      <vt:variant>
        <vt:i4>5701710</vt:i4>
      </vt:variant>
      <vt:variant>
        <vt:i4>1212</vt:i4>
      </vt:variant>
      <vt:variant>
        <vt:i4>0</vt:i4>
      </vt:variant>
      <vt:variant>
        <vt:i4>5</vt:i4>
      </vt:variant>
      <vt:variant>
        <vt:lpwstr>https://share.tafensw.edu.au/share/items/2fca9229-cf58-41b2-a256-1a59bd7bd0b1/0/?attachment.uuid=27226b97-daa1-4b7c-be90-b983e71429bb</vt:lpwstr>
      </vt:variant>
      <vt:variant>
        <vt:lpwstr/>
      </vt:variant>
      <vt:variant>
        <vt:i4>524313</vt:i4>
      </vt:variant>
      <vt:variant>
        <vt:i4>1191</vt:i4>
      </vt:variant>
      <vt:variant>
        <vt:i4>0</vt:i4>
      </vt:variant>
      <vt:variant>
        <vt:i4>5</vt:i4>
      </vt:variant>
      <vt:variant>
        <vt:lpwstr>https://share.tafensw.edu.au/share/items/2fca9229-cf58-41b2-a256-1a59bd7bd0b1/0/?attachment.uuid=d842baf8-2822-4f23-8cf1-3c18d65d09a3</vt:lpwstr>
      </vt:variant>
      <vt:variant>
        <vt:lpwstr/>
      </vt:variant>
      <vt:variant>
        <vt:i4>5570585</vt:i4>
      </vt:variant>
      <vt:variant>
        <vt:i4>1134</vt:i4>
      </vt:variant>
      <vt:variant>
        <vt:i4>0</vt:i4>
      </vt:variant>
      <vt:variant>
        <vt:i4>5</vt:i4>
      </vt:variant>
      <vt:variant>
        <vt:lpwstr>https://share.tafensw.edu.au/share/items/02285ff1-cfb2-4af4-b402-fdc23bf4bf11/0/?attachment.uuid=074bd9cc-f9e2-46fc-81ad-a43cc32c218e</vt:lpwstr>
      </vt:variant>
      <vt:variant>
        <vt:lpwstr/>
      </vt:variant>
      <vt:variant>
        <vt:i4>2162739</vt:i4>
      </vt:variant>
      <vt:variant>
        <vt:i4>1107</vt:i4>
      </vt:variant>
      <vt:variant>
        <vt:i4>0</vt:i4>
      </vt:variant>
      <vt:variant>
        <vt:i4>5</vt:i4>
      </vt:variant>
      <vt:variant>
        <vt:lpwstr>https://coolors.co/</vt:lpwstr>
      </vt:variant>
      <vt:variant>
        <vt:lpwstr/>
      </vt:variant>
      <vt:variant>
        <vt:i4>8192097</vt:i4>
      </vt:variant>
      <vt:variant>
        <vt:i4>1056</vt:i4>
      </vt:variant>
      <vt:variant>
        <vt:i4>0</vt:i4>
      </vt:variant>
      <vt:variant>
        <vt:i4>5</vt:i4>
      </vt:variant>
      <vt:variant>
        <vt:lpwstr>https://code.visualstudio.com/docs/debugtest/debugging</vt:lpwstr>
      </vt:variant>
      <vt:variant>
        <vt:lpwstr/>
      </vt:variant>
      <vt:variant>
        <vt:i4>3407915</vt:i4>
      </vt:variant>
      <vt:variant>
        <vt:i4>1053</vt:i4>
      </vt:variant>
      <vt:variant>
        <vt:i4>0</vt:i4>
      </vt:variant>
      <vt:variant>
        <vt:i4>5</vt:i4>
      </vt:variant>
      <vt:variant>
        <vt:lpwstr>https://www.linkedin.com/learning/web-development-tools-enhance-workflow-and-code-quality/the-javascript-console?u=57684225</vt:lpwstr>
      </vt:variant>
      <vt:variant>
        <vt:lpwstr/>
      </vt:variant>
      <vt:variant>
        <vt:i4>7798907</vt:i4>
      </vt:variant>
      <vt:variant>
        <vt:i4>1044</vt:i4>
      </vt:variant>
      <vt:variant>
        <vt:i4>0</vt:i4>
      </vt:variant>
      <vt:variant>
        <vt:i4>5</vt:i4>
      </vt:variant>
      <vt:variant>
        <vt:lpwstr>https://eslint.org/</vt:lpwstr>
      </vt:variant>
      <vt:variant>
        <vt:lpwstr/>
      </vt:variant>
      <vt:variant>
        <vt:i4>5177369</vt:i4>
      </vt:variant>
      <vt:variant>
        <vt:i4>1041</vt:i4>
      </vt:variant>
      <vt:variant>
        <vt:i4>0</vt:i4>
      </vt:variant>
      <vt:variant>
        <vt:i4>5</vt:i4>
      </vt:variant>
      <vt:variant>
        <vt:lpwstr>https://www.w3schools.com/dsa/dsa_algo_binarysearch.php</vt:lpwstr>
      </vt:variant>
      <vt:variant>
        <vt:lpwstr/>
      </vt:variant>
      <vt:variant>
        <vt:i4>5373974</vt:i4>
      </vt:variant>
      <vt:variant>
        <vt:i4>1038</vt:i4>
      </vt:variant>
      <vt:variant>
        <vt:i4>0</vt:i4>
      </vt:variant>
      <vt:variant>
        <vt:i4>5</vt:i4>
      </vt:variant>
      <vt:variant>
        <vt:lpwstr>https://www.w3schools.com/dsa/dsa_algo_linearsearch.php</vt:lpwstr>
      </vt:variant>
      <vt:variant>
        <vt:lpwstr/>
      </vt:variant>
      <vt:variant>
        <vt:i4>1245184</vt:i4>
      </vt:variant>
      <vt:variant>
        <vt:i4>1035</vt:i4>
      </vt:variant>
      <vt:variant>
        <vt:i4>0</vt:i4>
      </vt:variant>
      <vt:variant>
        <vt:i4>5</vt:i4>
      </vt:variant>
      <vt:variant>
        <vt:lpwstr>https://www.geeksforgeeks.org/dsa/search-insert-and-delete-in-a-sorted-array/</vt:lpwstr>
      </vt:variant>
      <vt:variant>
        <vt:lpwstr/>
      </vt:variant>
      <vt:variant>
        <vt:i4>1310798</vt:i4>
      </vt:variant>
      <vt:variant>
        <vt:i4>1023</vt:i4>
      </vt:variant>
      <vt:variant>
        <vt:i4>0</vt:i4>
      </vt:variant>
      <vt:variant>
        <vt:i4>5</vt:i4>
      </vt:variant>
      <vt:variant>
        <vt:lpwstr>https://www.w3schools.com/js/default.asp</vt:lpwstr>
      </vt:variant>
      <vt:variant>
        <vt:lpwstr/>
      </vt:variant>
      <vt:variant>
        <vt:i4>3670060</vt:i4>
      </vt:variant>
      <vt:variant>
        <vt:i4>1020</vt:i4>
      </vt:variant>
      <vt:variant>
        <vt:i4>0</vt:i4>
      </vt:variant>
      <vt:variant>
        <vt:i4>5</vt:i4>
      </vt:variant>
      <vt:variant>
        <vt:lpwstr>https://exercism.org/tracks/javascript</vt:lpwstr>
      </vt:variant>
      <vt:variant>
        <vt:lpwstr/>
      </vt:variant>
      <vt:variant>
        <vt:i4>6750237</vt:i4>
      </vt:variant>
      <vt:variant>
        <vt:i4>1011</vt:i4>
      </vt:variant>
      <vt:variant>
        <vt:i4>0</vt:i4>
      </vt:variant>
      <vt:variant>
        <vt:i4>5</vt:i4>
      </vt:variant>
      <vt:variant>
        <vt:lpwstr>https://developer.mozilla.org/en-US/docs/Web/JavaScript/Reference/Global_Objects/Array</vt:lpwstr>
      </vt:variant>
      <vt:variant>
        <vt:lpwstr/>
      </vt:variant>
      <vt:variant>
        <vt:i4>7405593</vt:i4>
      </vt:variant>
      <vt:variant>
        <vt:i4>999</vt:i4>
      </vt:variant>
      <vt:variant>
        <vt:i4>0</vt:i4>
      </vt:variant>
      <vt:variant>
        <vt:i4>5</vt:i4>
      </vt:variant>
      <vt:variant>
        <vt:lpwstr>https://www.w3schools.com/js/js_loops.asp</vt:lpwstr>
      </vt:variant>
      <vt:variant>
        <vt:lpwstr/>
      </vt:variant>
      <vt:variant>
        <vt:i4>2097242</vt:i4>
      </vt:variant>
      <vt:variant>
        <vt:i4>996</vt:i4>
      </vt:variant>
      <vt:variant>
        <vt:i4>0</vt:i4>
      </vt:variant>
      <vt:variant>
        <vt:i4>5</vt:i4>
      </vt:variant>
      <vt:variant>
        <vt:lpwstr>https://www.w3schools.com/js/js_conditionals.asp</vt:lpwstr>
      </vt:variant>
      <vt:variant>
        <vt:lpwstr/>
      </vt:variant>
      <vt:variant>
        <vt:i4>5308486</vt:i4>
      </vt:variant>
      <vt:variant>
        <vt:i4>969</vt:i4>
      </vt:variant>
      <vt:variant>
        <vt:i4>0</vt:i4>
      </vt:variant>
      <vt:variant>
        <vt:i4>5</vt:i4>
      </vt:variant>
      <vt:variant>
        <vt:lpwstr>https://share.tafensw.edu.au/share/items/5b8d7262-59f2-4d6e-b775-7ecae35665a7/0/?attachment.uuid=29fb5c49-ee24-4648-8b96-a26df7a92f61</vt:lpwstr>
      </vt:variant>
      <vt:variant>
        <vt:lpwstr/>
      </vt:variant>
      <vt:variant>
        <vt:i4>8126524</vt:i4>
      </vt:variant>
      <vt:variant>
        <vt:i4>966</vt:i4>
      </vt:variant>
      <vt:variant>
        <vt:i4>0</vt:i4>
      </vt:variant>
      <vt:variant>
        <vt:i4>5</vt:i4>
      </vt:variant>
      <vt:variant>
        <vt:lpwstr>https://jsdoc.app/</vt:lpwstr>
      </vt:variant>
      <vt:variant>
        <vt:lpwstr/>
      </vt:variant>
      <vt:variant>
        <vt:i4>983121</vt:i4>
      </vt:variant>
      <vt:variant>
        <vt:i4>948</vt:i4>
      </vt:variant>
      <vt:variant>
        <vt:i4>0</vt:i4>
      </vt:variant>
      <vt:variant>
        <vt:i4>5</vt:i4>
      </vt:variant>
      <vt:variant>
        <vt:lpwstr>https://jigsaw.w3.org/css-validator/</vt:lpwstr>
      </vt:variant>
      <vt:variant>
        <vt:lpwstr/>
      </vt:variant>
      <vt:variant>
        <vt:i4>5570651</vt:i4>
      </vt:variant>
      <vt:variant>
        <vt:i4>945</vt:i4>
      </vt:variant>
      <vt:variant>
        <vt:i4>0</vt:i4>
      </vt:variant>
      <vt:variant>
        <vt:i4>5</vt:i4>
      </vt:variant>
      <vt:variant>
        <vt:lpwstr>https://www.w3schools.com/css/css3_mediaqueries_ex.asp</vt:lpwstr>
      </vt:variant>
      <vt:variant>
        <vt:lpwstr/>
      </vt:variant>
      <vt:variant>
        <vt:i4>3211296</vt:i4>
      </vt:variant>
      <vt:variant>
        <vt:i4>939</vt:i4>
      </vt:variant>
      <vt:variant>
        <vt:i4>0</vt:i4>
      </vt:variant>
      <vt:variant>
        <vt:i4>5</vt:i4>
      </vt:variant>
      <vt:variant>
        <vt:lpwstr>https://www.linkedin.com/learning/css-essential-training-26985268/the-position-property?resume=false&amp;u=57684225</vt:lpwstr>
      </vt:variant>
      <vt:variant>
        <vt:lpwstr/>
      </vt:variant>
      <vt:variant>
        <vt:i4>8126521</vt:i4>
      </vt:variant>
      <vt:variant>
        <vt:i4>933</vt:i4>
      </vt:variant>
      <vt:variant>
        <vt:i4>0</vt:i4>
      </vt:variant>
      <vt:variant>
        <vt:i4>5</vt:i4>
      </vt:variant>
      <vt:variant>
        <vt:lpwstr>https://www.w3schools.com/cssref/pr_class_position.php</vt:lpwstr>
      </vt:variant>
      <vt:variant>
        <vt:lpwstr/>
      </vt:variant>
      <vt:variant>
        <vt:i4>2162813</vt:i4>
      </vt:variant>
      <vt:variant>
        <vt:i4>930</vt:i4>
      </vt:variant>
      <vt:variant>
        <vt:i4>0</vt:i4>
      </vt:variant>
      <vt:variant>
        <vt:i4>5</vt:i4>
      </vt:variant>
      <vt:variant>
        <vt:lpwstr>https://www.linkedin.com/learning/css-combining-grid-and-flexbox/grid-vs-flexbox?u=57684225</vt:lpwstr>
      </vt:variant>
      <vt:variant>
        <vt:lpwstr/>
      </vt:variant>
      <vt:variant>
        <vt:i4>3211383</vt:i4>
      </vt:variant>
      <vt:variant>
        <vt:i4>927</vt:i4>
      </vt:variant>
      <vt:variant>
        <vt:i4>0</vt:i4>
      </vt:variant>
      <vt:variant>
        <vt:i4>5</vt:i4>
      </vt:variant>
      <vt:variant>
        <vt:lpwstr>https://webdesign.tutsplus.com/articles/flexbox-vs-css-grid-which-should-you-use--cms-30184</vt:lpwstr>
      </vt:variant>
      <vt:variant>
        <vt:lpwstr/>
      </vt:variant>
      <vt:variant>
        <vt:i4>4325399</vt:i4>
      </vt:variant>
      <vt:variant>
        <vt:i4>912</vt:i4>
      </vt:variant>
      <vt:variant>
        <vt:i4>0</vt:i4>
      </vt:variant>
      <vt:variant>
        <vt:i4>5</vt:i4>
      </vt:variant>
      <vt:variant>
        <vt:lpwstr>https://www.w3schools.com/css/css_grid_item.asp</vt:lpwstr>
      </vt:variant>
      <vt:variant>
        <vt:lpwstr/>
      </vt:variant>
      <vt:variant>
        <vt:i4>7929980</vt:i4>
      </vt:variant>
      <vt:variant>
        <vt:i4>909</vt:i4>
      </vt:variant>
      <vt:variant>
        <vt:i4>0</vt:i4>
      </vt:variant>
      <vt:variant>
        <vt:i4>5</vt:i4>
      </vt:variant>
      <vt:variant>
        <vt:lpwstr>https://www.linkedin.com/learning/responsive-layout/grid-alignment-overview?resume=false&amp;u=57684225</vt:lpwstr>
      </vt:variant>
      <vt:variant>
        <vt:lpwstr/>
      </vt:variant>
      <vt:variant>
        <vt:i4>131181</vt:i4>
      </vt:variant>
      <vt:variant>
        <vt:i4>903</vt:i4>
      </vt:variant>
      <vt:variant>
        <vt:i4>0</vt:i4>
      </vt:variant>
      <vt:variant>
        <vt:i4>5</vt:i4>
      </vt:variant>
      <vt:variant>
        <vt:lpwstr>https://www.w3schools.com/css/css_grid.asp</vt:lpwstr>
      </vt:variant>
      <vt:variant>
        <vt:lpwstr/>
      </vt:variant>
      <vt:variant>
        <vt:i4>7143463</vt:i4>
      </vt:variant>
      <vt:variant>
        <vt:i4>897</vt:i4>
      </vt:variant>
      <vt:variant>
        <vt:i4>0</vt:i4>
      </vt:variant>
      <vt:variant>
        <vt:i4>5</vt:i4>
      </vt:variant>
      <vt:variant>
        <vt:lpwstr>https://www.linkedin.com/learning/responsive-layout/flexbox-alignment-overview?resume=false&amp;u=57684225</vt:lpwstr>
      </vt:variant>
      <vt:variant>
        <vt:lpwstr/>
      </vt:variant>
      <vt:variant>
        <vt:i4>1114127</vt:i4>
      </vt:variant>
      <vt:variant>
        <vt:i4>888</vt:i4>
      </vt:variant>
      <vt:variant>
        <vt:i4>0</vt:i4>
      </vt:variant>
      <vt:variant>
        <vt:i4>5</vt:i4>
      </vt:variant>
      <vt:variant>
        <vt:lpwstr>https://www.w3schools.com/css/css3_flexbox_container.asp</vt:lpwstr>
      </vt:variant>
      <vt:variant>
        <vt:lpwstr/>
      </vt:variant>
      <vt:variant>
        <vt:i4>6357063</vt:i4>
      </vt:variant>
      <vt:variant>
        <vt:i4>885</vt:i4>
      </vt:variant>
      <vt:variant>
        <vt:i4>0</vt:i4>
      </vt:variant>
      <vt:variant>
        <vt:i4>5</vt:i4>
      </vt:variant>
      <vt:variant>
        <vt:lpwstr>https://www.w3schools.com/css/css3_flexbox.asp</vt:lpwstr>
      </vt:variant>
      <vt:variant>
        <vt:lpwstr/>
      </vt:variant>
      <vt:variant>
        <vt:i4>4849694</vt:i4>
      </vt:variant>
      <vt:variant>
        <vt:i4>879</vt:i4>
      </vt:variant>
      <vt:variant>
        <vt:i4>0</vt:i4>
      </vt:variant>
      <vt:variant>
        <vt:i4>5</vt:i4>
      </vt:variant>
      <vt:variant>
        <vt:lpwstr>https://www.w3schools.com/css/css_display_visibility.asp</vt:lpwstr>
      </vt:variant>
      <vt:variant>
        <vt:lpwstr/>
      </vt:variant>
      <vt:variant>
        <vt:i4>5570594</vt:i4>
      </vt:variant>
      <vt:variant>
        <vt:i4>876</vt:i4>
      </vt:variant>
      <vt:variant>
        <vt:i4>0</vt:i4>
      </vt:variant>
      <vt:variant>
        <vt:i4>5</vt:i4>
      </vt:variant>
      <vt:variant>
        <vt:lpwstr>https://www.w3schools.com/css/css_float.asp</vt:lpwstr>
      </vt:variant>
      <vt:variant>
        <vt:lpwstr/>
      </vt:variant>
      <vt:variant>
        <vt:i4>3342405</vt:i4>
      </vt:variant>
      <vt:variant>
        <vt:i4>864</vt:i4>
      </vt:variant>
      <vt:variant>
        <vt:i4>0</vt:i4>
      </vt:variant>
      <vt:variant>
        <vt:i4>5</vt:i4>
      </vt:variant>
      <vt:variant>
        <vt:lpwstr>https://www.w3schools.com/css/css_padding.asp</vt:lpwstr>
      </vt:variant>
      <vt:variant>
        <vt:lpwstr/>
      </vt:variant>
      <vt:variant>
        <vt:i4>8126485</vt:i4>
      </vt:variant>
      <vt:variant>
        <vt:i4>861</vt:i4>
      </vt:variant>
      <vt:variant>
        <vt:i4>0</vt:i4>
      </vt:variant>
      <vt:variant>
        <vt:i4>5</vt:i4>
      </vt:variant>
      <vt:variant>
        <vt:lpwstr>https://www.w3schools.com/css/css_margin.asp</vt:lpwstr>
      </vt:variant>
      <vt:variant>
        <vt:lpwstr/>
      </vt:variant>
      <vt:variant>
        <vt:i4>7143446</vt:i4>
      </vt:variant>
      <vt:variant>
        <vt:i4>858</vt:i4>
      </vt:variant>
      <vt:variant>
        <vt:i4>0</vt:i4>
      </vt:variant>
      <vt:variant>
        <vt:i4>5</vt:i4>
      </vt:variant>
      <vt:variant>
        <vt:lpwstr>https://www.w3schools.com/css/css_border.asp</vt:lpwstr>
      </vt:variant>
      <vt:variant>
        <vt:lpwstr/>
      </vt:variant>
      <vt:variant>
        <vt:i4>4718655</vt:i4>
      </vt:variant>
      <vt:variant>
        <vt:i4>855</vt:i4>
      </vt:variant>
      <vt:variant>
        <vt:i4>0</vt:i4>
      </vt:variant>
      <vt:variant>
        <vt:i4>5</vt:i4>
      </vt:variant>
      <vt:variant>
        <vt:lpwstr>https://www.w3schools.com/css/css_dimension.asp</vt:lpwstr>
      </vt:variant>
      <vt:variant>
        <vt:lpwstr/>
      </vt:variant>
      <vt:variant>
        <vt:i4>1966195</vt:i4>
      </vt:variant>
      <vt:variant>
        <vt:i4>849</vt:i4>
      </vt:variant>
      <vt:variant>
        <vt:i4>0</vt:i4>
      </vt:variant>
      <vt:variant>
        <vt:i4>5</vt:i4>
      </vt:variant>
      <vt:variant>
        <vt:lpwstr>https://www.w3schools.com/css/css_boxmodel.asp</vt:lpwstr>
      </vt:variant>
      <vt:variant>
        <vt:lpwstr/>
      </vt:variant>
      <vt:variant>
        <vt:i4>983121</vt:i4>
      </vt:variant>
      <vt:variant>
        <vt:i4>840</vt:i4>
      </vt:variant>
      <vt:variant>
        <vt:i4>0</vt:i4>
      </vt:variant>
      <vt:variant>
        <vt:i4>5</vt:i4>
      </vt:variant>
      <vt:variant>
        <vt:lpwstr>https://jigsaw.w3.org/css-validator/</vt:lpwstr>
      </vt:variant>
      <vt:variant>
        <vt:lpwstr/>
      </vt:variant>
      <vt:variant>
        <vt:i4>131091</vt:i4>
      </vt:variant>
      <vt:variant>
        <vt:i4>837</vt:i4>
      </vt:variant>
      <vt:variant>
        <vt:i4>0</vt:i4>
      </vt:variant>
      <vt:variant>
        <vt:i4>5</vt:i4>
      </vt:variant>
      <vt:variant>
        <vt:lpwstr>https://validator.w3.org/</vt:lpwstr>
      </vt:variant>
      <vt:variant>
        <vt:lpwstr/>
      </vt:variant>
      <vt:variant>
        <vt:i4>7602220</vt:i4>
      </vt:variant>
      <vt:variant>
        <vt:i4>828</vt:i4>
      </vt:variant>
      <vt:variant>
        <vt:i4>0</vt:i4>
      </vt:variant>
      <vt:variant>
        <vt:i4>5</vt:i4>
      </vt:variant>
      <vt:variant>
        <vt:lpwstr>https://www.w3schools.com/howto/default.asp</vt:lpwstr>
      </vt:variant>
      <vt:variant>
        <vt:lpwstr/>
      </vt:variant>
      <vt:variant>
        <vt:i4>4849668</vt:i4>
      </vt:variant>
      <vt:variant>
        <vt:i4>825</vt:i4>
      </vt:variant>
      <vt:variant>
        <vt:i4>0</vt:i4>
      </vt:variant>
      <vt:variant>
        <vt:i4>5</vt:i4>
      </vt:variant>
      <vt:variant>
        <vt:lpwstr>https://www.csszengarden.com/</vt:lpwstr>
      </vt:variant>
      <vt:variant>
        <vt:lpwstr/>
      </vt:variant>
      <vt:variant>
        <vt:i4>3801177</vt:i4>
      </vt:variant>
      <vt:variant>
        <vt:i4>822</vt:i4>
      </vt:variant>
      <vt:variant>
        <vt:i4>0</vt:i4>
      </vt:variant>
      <vt:variant>
        <vt:i4>5</vt:i4>
      </vt:variant>
      <vt:variant>
        <vt:lpwstr>https://www.w3schools.com/css/css_specificity.asp</vt:lpwstr>
      </vt:variant>
      <vt:variant>
        <vt:lpwstr/>
      </vt:variant>
      <vt:variant>
        <vt:i4>4194337</vt:i4>
      </vt:variant>
      <vt:variant>
        <vt:i4>819</vt:i4>
      </vt:variant>
      <vt:variant>
        <vt:i4>0</vt:i4>
      </vt:variant>
      <vt:variant>
        <vt:i4>5</vt:i4>
      </vt:variant>
      <vt:variant>
        <vt:lpwstr>https://www.w3schools.com/css/css_important.asp</vt:lpwstr>
      </vt:variant>
      <vt:variant>
        <vt:lpwstr/>
      </vt:variant>
      <vt:variant>
        <vt:i4>4390959</vt:i4>
      </vt:variant>
      <vt:variant>
        <vt:i4>816</vt:i4>
      </vt:variant>
      <vt:variant>
        <vt:i4>0</vt:i4>
      </vt:variant>
      <vt:variant>
        <vt:i4>5</vt:i4>
      </vt:variant>
      <vt:variant>
        <vt:lpwstr>https://www.w3schools.com/css/css_howto.asp</vt:lpwstr>
      </vt:variant>
      <vt:variant>
        <vt:lpwstr/>
      </vt:variant>
      <vt:variant>
        <vt:i4>7667774</vt:i4>
      </vt:variant>
      <vt:variant>
        <vt:i4>813</vt:i4>
      </vt:variant>
      <vt:variant>
        <vt:i4>0</vt:i4>
      </vt:variant>
      <vt:variant>
        <vt:i4>5</vt:i4>
      </vt:variant>
      <vt:variant>
        <vt:lpwstr>https://www.w3schools.com/</vt:lpwstr>
      </vt:variant>
      <vt:variant>
        <vt:lpwstr/>
      </vt:variant>
      <vt:variant>
        <vt:i4>7995398</vt:i4>
      </vt:variant>
      <vt:variant>
        <vt:i4>810</vt:i4>
      </vt:variant>
      <vt:variant>
        <vt:i4>0</vt:i4>
      </vt:variant>
      <vt:variant>
        <vt:i4>5</vt:i4>
      </vt:variant>
      <vt:variant>
        <vt:lpwstr>https://www.w3schools.com/css/css_errors.asp</vt:lpwstr>
      </vt:variant>
      <vt:variant>
        <vt:lpwstr/>
      </vt:variant>
      <vt:variant>
        <vt:i4>721020</vt:i4>
      </vt:variant>
      <vt:variant>
        <vt:i4>807</vt:i4>
      </vt:variant>
      <vt:variant>
        <vt:i4>0</vt:i4>
      </vt:variant>
      <vt:variant>
        <vt:i4>5</vt:i4>
      </vt:variant>
      <vt:variant>
        <vt:lpwstr>https://www.w3schools.com/css/css_comments.asp</vt:lpwstr>
      </vt:variant>
      <vt:variant>
        <vt:lpwstr/>
      </vt:variant>
      <vt:variant>
        <vt:i4>4390959</vt:i4>
      </vt:variant>
      <vt:variant>
        <vt:i4>804</vt:i4>
      </vt:variant>
      <vt:variant>
        <vt:i4>0</vt:i4>
      </vt:variant>
      <vt:variant>
        <vt:i4>5</vt:i4>
      </vt:variant>
      <vt:variant>
        <vt:lpwstr>https://www.w3schools.com/css/css_howto.asp</vt:lpwstr>
      </vt:variant>
      <vt:variant>
        <vt:lpwstr/>
      </vt:variant>
      <vt:variant>
        <vt:i4>6160447</vt:i4>
      </vt:variant>
      <vt:variant>
        <vt:i4>801</vt:i4>
      </vt:variant>
      <vt:variant>
        <vt:i4>0</vt:i4>
      </vt:variant>
      <vt:variant>
        <vt:i4>5</vt:i4>
      </vt:variant>
      <vt:variant>
        <vt:lpwstr>https://www.w3schools.com/css/css_selectors.asp</vt:lpwstr>
      </vt:variant>
      <vt:variant>
        <vt:lpwstr/>
      </vt:variant>
      <vt:variant>
        <vt:i4>6357023</vt:i4>
      </vt:variant>
      <vt:variant>
        <vt:i4>798</vt:i4>
      </vt:variant>
      <vt:variant>
        <vt:i4>0</vt:i4>
      </vt:variant>
      <vt:variant>
        <vt:i4>5</vt:i4>
      </vt:variant>
      <vt:variant>
        <vt:lpwstr>https://www.w3schools.com/css/css_syntax.asp</vt:lpwstr>
      </vt:variant>
      <vt:variant>
        <vt:lpwstr/>
      </vt:variant>
      <vt:variant>
        <vt:i4>4456493</vt:i4>
      </vt:variant>
      <vt:variant>
        <vt:i4>795</vt:i4>
      </vt:variant>
      <vt:variant>
        <vt:i4>0</vt:i4>
      </vt:variant>
      <vt:variant>
        <vt:i4>5</vt:i4>
      </vt:variant>
      <vt:variant>
        <vt:lpwstr>https://www.w3schools.com/css/css_intro.asp</vt:lpwstr>
      </vt:variant>
      <vt:variant>
        <vt:lpwstr/>
      </vt:variant>
      <vt:variant>
        <vt:i4>1835084</vt:i4>
      </vt:variant>
      <vt:variant>
        <vt:i4>792</vt:i4>
      </vt:variant>
      <vt:variant>
        <vt:i4>0</vt:i4>
      </vt:variant>
      <vt:variant>
        <vt:i4>5</vt:i4>
      </vt:variant>
      <vt:variant>
        <vt:lpwstr>https://www.w3schools.com/css/default.asp</vt:lpwstr>
      </vt:variant>
      <vt:variant>
        <vt:lpwstr/>
      </vt:variant>
      <vt:variant>
        <vt:i4>6750249</vt:i4>
      </vt:variant>
      <vt:variant>
        <vt:i4>786</vt:i4>
      </vt:variant>
      <vt:variant>
        <vt:i4>0</vt:i4>
      </vt:variant>
      <vt:variant>
        <vt:i4>5</vt:i4>
      </vt:variant>
      <vt:variant>
        <vt:lpwstr>https://www.w3schools.com/cssref/index.php</vt:lpwstr>
      </vt:variant>
      <vt:variant>
        <vt:lpwstr/>
      </vt:variant>
      <vt:variant>
        <vt:i4>7995442</vt:i4>
      </vt:variant>
      <vt:variant>
        <vt:i4>753</vt:i4>
      </vt:variant>
      <vt:variant>
        <vt:i4>0</vt:i4>
      </vt:variant>
      <vt:variant>
        <vt:i4>5</vt:i4>
      </vt:variant>
      <vt:variant>
        <vt:lpwstr>https://logoipsum.com/</vt:lpwstr>
      </vt:variant>
      <vt:variant>
        <vt:lpwstr/>
      </vt:variant>
      <vt:variant>
        <vt:i4>524312</vt:i4>
      </vt:variant>
      <vt:variant>
        <vt:i4>750</vt:i4>
      </vt:variant>
      <vt:variant>
        <vt:i4>0</vt:i4>
      </vt:variant>
      <vt:variant>
        <vt:i4>5</vt:i4>
      </vt:variant>
      <vt:variant>
        <vt:lpwstr>https://unsplash.com/</vt:lpwstr>
      </vt:variant>
      <vt:variant>
        <vt:lpwstr/>
      </vt:variant>
      <vt:variant>
        <vt:i4>3473509</vt:i4>
      </vt:variant>
      <vt:variant>
        <vt:i4>747</vt:i4>
      </vt:variant>
      <vt:variant>
        <vt:i4>0</vt:i4>
      </vt:variant>
      <vt:variant>
        <vt:i4>5</vt:i4>
      </vt:variant>
      <vt:variant>
        <vt:lpwstr>https://www.pexels.com/</vt:lpwstr>
      </vt:variant>
      <vt:variant>
        <vt:lpwstr/>
      </vt:variant>
      <vt:variant>
        <vt:i4>4784222</vt:i4>
      </vt:variant>
      <vt:variant>
        <vt:i4>738</vt:i4>
      </vt:variant>
      <vt:variant>
        <vt:i4>0</vt:i4>
      </vt:variant>
      <vt:variant>
        <vt:i4>5</vt:i4>
      </vt:variant>
      <vt:variant>
        <vt:lpwstr>https://www.linkedin.com/learning/html-for-programmers/debugging-html?resume=false&amp;u=57684225</vt:lpwstr>
      </vt:variant>
      <vt:variant>
        <vt:lpwstr/>
      </vt:variant>
      <vt:variant>
        <vt:i4>6357111</vt:i4>
      </vt:variant>
      <vt:variant>
        <vt:i4>735</vt:i4>
      </vt:variant>
      <vt:variant>
        <vt:i4>0</vt:i4>
      </vt:variant>
      <vt:variant>
        <vt:i4>5</vt:i4>
      </vt:variant>
      <vt:variant>
        <vt:lpwstr>https://developer.mozilla.org/en-US/docs/Learn/Tools_and_testing/Cross_browser_testing/HTML_and_CSS</vt:lpwstr>
      </vt:variant>
      <vt:variant>
        <vt:lpwstr/>
      </vt:variant>
      <vt:variant>
        <vt:i4>131091</vt:i4>
      </vt:variant>
      <vt:variant>
        <vt:i4>729</vt:i4>
      </vt:variant>
      <vt:variant>
        <vt:i4>0</vt:i4>
      </vt:variant>
      <vt:variant>
        <vt:i4>5</vt:i4>
      </vt:variant>
      <vt:variant>
        <vt:lpwstr>https://validator.w3.org/</vt:lpwstr>
      </vt:variant>
      <vt:variant>
        <vt:lpwstr/>
      </vt:variant>
      <vt:variant>
        <vt:i4>4063298</vt:i4>
      </vt:variant>
      <vt:variant>
        <vt:i4>726</vt:i4>
      </vt:variant>
      <vt:variant>
        <vt:i4>0</vt:i4>
      </vt:variant>
      <vt:variant>
        <vt:i4>5</vt:i4>
      </vt:variant>
      <vt:variant>
        <vt:lpwstr>https://www.w3schools.com/html/html_form_input_types.asp</vt:lpwstr>
      </vt:variant>
      <vt:variant>
        <vt:lpwstr/>
      </vt:variant>
      <vt:variant>
        <vt:i4>7209013</vt:i4>
      </vt:variant>
      <vt:variant>
        <vt:i4>720</vt:i4>
      </vt:variant>
      <vt:variant>
        <vt:i4>0</vt:i4>
      </vt:variant>
      <vt:variant>
        <vt:i4>5</vt:i4>
      </vt:variant>
      <vt:variant>
        <vt:lpwstr>https://www.linkedin.com/learning/html-for-programmers/semantic-html-and-accessibility?resume=false&amp;u=57684225</vt:lpwstr>
      </vt:variant>
      <vt:variant>
        <vt:lpwstr/>
      </vt:variant>
      <vt:variant>
        <vt:i4>4325434</vt:i4>
      </vt:variant>
      <vt:variant>
        <vt:i4>708</vt:i4>
      </vt:variant>
      <vt:variant>
        <vt:i4>0</vt:i4>
      </vt:variant>
      <vt:variant>
        <vt:i4>5</vt:i4>
      </vt:variant>
      <vt:variant>
        <vt:lpwstr>https://www.w3schools.com/tags/ref_attributes.asp</vt:lpwstr>
      </vt:variant>
      <vt:variant>
        <vt:lpwstr/>
      </vt:variant>
      <vt:variant>
        <vt:i4>6750253</vt:i4>
      </vt:variant>
      <vt:variant>
        <vt:i4>705</vt:i4>
      </vt:variant>
      <vt:variant>
        <vt:i4>0</vt:i4>
      </vt:variant>
      <vt:variant>
        <vt:i4>5</vt:i4>
      </vt:variant>
      <vt:variant>
        <vt:lpwstr>https://www.w3schools.com/tags/</vt:lpwstr>
      </vt:variant>
      <vt:variant>
        <vt:lpwstr/>
      </vt:variant>
      <vt:variant>
        <vt:i4>8126535</vt:i4>
      </vt:variant>
      <vt:variant>
        <vt:i4>702</vt:i4>
      </vt:variant>
      <vt:variant>
        <vt:i4>0</vt:i4>
      </vt:variant>
      <vt:variant>
        <vt:i4>5</vt:i4>
      </vt:variant>
      <vt:variant>
        <vt:lpwstr>https://www.w3schools.com/html/html5_syntax.asp</vt:lpwstr>
      </vt:variant>
      <vt:variant>
        <vt:lpwstr/>
      </vt:variant>
      <vt:variant>
        <vt:i4>4522045</vt:i4>
      </vt:variant>
      <vt:variant>
        <vt:i4>696</vt:i4>
      </vt:variant>
      <vt:variant>
        <vt:i4>0</vt:i4>
      </vt:variant>
      <vt:variant>
        <vt:i4>5</vt:i4>
      </vt:variant>
      <vt:variant>
        <vt:lpwstr>https://www.w3schools.com/html/html_attributes.asp</vt:lpwstr>
      </vt:variant>
      <vt:variant>
        <vt:lpwstr/>
      </vt:variant>
      <vt:variant>
        <vt:i4>4784210</vt:i4>
      </vt:variant>
      <vt:variant>
        <vt:i4>693</vt:i4>
      </vt:variant>
      <vt:variant>
        <vt:i4>0</vt:i4>
      </vt:variant>
      <vt:variant>
        <vt:i4>5</vt:i4>
      </vt:variant>
      <vt:variant>
        <vt:lpwstr>https://html.com/semantic-markup/</vt:lpwstr>
      </vt:variant>
      <vt:variant>
        <vt:lpwstr/>
      </vt:variant>
      <vt:variant>
        <vt:i4>1048581</vt:i4>
      </vt:variant>
      <vt:variant>
        <vt:i4>690</vt:i4>
      </vt:variant>
      <vt:variant>
        <vt:i4>0</vt:i4>
      </vt:variant>
      <vt:variant>
        <vt:i4>5</vt:i4>
      </vt:variant>
      <vt:variant>
        <vt:lpwstr>https://code.visualstudio.com/docs/setup/windows</vt:lpwstr>
      </vt:variant>
      <vt:variant>
        <vt:lpwstr/>
      </vt:variant>
      <vt:variant>
        <vt:i4>4915217</vt:i4>
      </vt:variant>
      <vt:variant>
        <vt:i4>681</vt:i4>
      </vt:variant>
      <vt:variant>
        <vt:i4>0</vt:i4>
      </vt:variant>
      <vt:variant>
        <vt:i4>5</vt:i4>
      </vt:variant>
      <vt:variant>
        <vt:lpwstr>https://pi.ai/onboarding</vt:lpwstr>
      </vt:variant>
      <vt:variant>
        <vt:lpwstr/>
      </vt:variant>
      <vt:variant>
        <vt:i4>589841</vt:i4>
      </vt:variant>
      <vt:variant>
        <vt:i4>663</vt:i4>
      </vt:variant>
      <vt:variant>
        <vt:i4>0</vt:i4>
      </vt:variant>
      <vt:variant>
        <vt:i4>5</vt:i4>
      </vt:variant>
      <vt:variant>
        <vt:lpwstr>https://www.linkedin.com/learning/facilitation-skills-for-managers-and-leaders/ask-powerful-questions?resume=false&amp;u=57684225</vt:lpwstr>
      </vt:variant>
      <vt:variant>
        <vt:lpwstr/>
      </vt:variant>
      <vt:variant>
        <vt:i4>8126504</vt:i4>
      </vt:variant>
      <vt:variant>
        <vt:i4>660</vt:i4>
      </vt:variant>
      <vt:variant>
        <vt:i4>0</vt:i4>
      </vt:variant>
      <vt:variant>
        <vt:i4>5</vt:i4>
      </vt:variant>
      <vt:variant>
        <vt:lpwstr>https://www.linkedin.com/learning/facilitation-skills-for-managers-and-leaders/active-listening?resume=false&amp;u=57684225</vt:lpwstr>
      </vt:variant>
      <vt:variant>
        <vt:lpwstr/>
      </vt:variant>
      <vt:variant>
        <vt:i4>3080315</vt:i4>
      </vt:variant>
      <vt:variant>
        <vt:i4>657</vt:i4>
      </vt:variant>
      <vt:variant>
        <vt:i4>0</vt:i4>
      </vt:variant>
      <vt:variant>
        <vt:i4>5</vt:i4>
      </vt:variant>
      <vt:variant>
        <vt:lpwstr>https://www.linkedin.com/learning/freelance-ux-managing-clients/initial-client-discussions?resume=false&amp;u=57684225</vt:lpwstr>
      </vt:variant>
      <vt:variant>
        <vt:lpwstr/>
      </vt:variant>
      <vt:variant>
        <vt:i4>5570585</vt:i4>
      </vt:variant>
      <vt:variant>
        <vt:i4>654</vt:i4>
      </vt:variant>
      <vt:variant>
        <vt:i4>0</vt:i4>
      </vt:variant>
      <vt:variant>
        <vt:i4>5</vt:i4>
      </vt:variant>
      <vt:variant>
        <vt:lpwstr>https://share.tafensw.edu.au/share/items/02285ff1-cfb2-4af4-b402-fdc23bf4bf11/0/?attachment.uuid=074bd9cc-f9e2-46fc-81ad-a43cc32c218e</vt:lpwstr>
      </vt:variant>
      <vt:variant>
        <vt:lpwstr/>
      </vt:variant>
      <vt:variant>
        <vt:i4>3473514</vt:i4>
      </vt:variant>
      <vt:variant>
        <vt:i4>645</vt:i4>
      </vt:variant>
      <vt:variant>
        <vt:i4>0</vt:i4>
      </vt:variant>
      <vt:variant>
        <vt:i4>5</vt:i4>
      </vt:variant>
      <vt:variant>
        <vt:lpwstr>https://www.guru99.com/complete-web-application-testing-checklist.html</vt:lpwstr>
      </vt:variant>
      <vt:variant>
        <vt:lpwstr/>
      </vt:variant>
      <vt:variant>
        <vt:i4>4456524</vt:i4>
      </vt:variant>
      <vt:variant>
        <vt:i4>639</vt:i4>
      </vt:variant>
      <vt:variant>
        <vt:i4>0</vt:i4>
      </vt:variant>
      <vt:variant>
        <vt:i4>5</vt:i4>
      </vt:variant>
      <vt:variant>
        <vt:lpwstr>https://www.browserling.com/</vt:lpwstr>
      </vt:variant>
      <vt:variant>
        <vt:lpwstr/>
      </vt:variant>
      <vt:variant>
        <vt:i4>5177426</vt:i4>
      </vt:variant>
      <vt:variant>
        <vt:i4>636</vt:i4>
      </vt:variant>
      <vt:variant>
        <vt:i4>0</vt:i4>
      </vt:variant>
      <vt:variant>
        <vt:i4>5</vt:i4>
      </vt:variant>
      <vt:variant>
        <vt:lpwstr>https://www.lambdatest.com/cross-browser-testing</vt:lpwstr>
      </vt:variant>
      <vt:variant>
        <vt:lpwstr/>
      </vt:variant>
      <vt:variant>
        <vt:i4>3014714</vt:i4>
      </vt:variant>
      <vt:variant>
        <vt:i4>633</vt:i4>
      </vt:variant>
      <vt:variant>
        <vt:i4>0</vt:i4>
      </vt:variant>
      <vt:variant>
        <vt:i4>5</vt:i4>
      </vt:variant>
      <vt:variant>
        <vt:lpwstr>https://www.tafensw.edu.au/</vt:lpwstr>
      </vt:variant>
      <vt:variant>
        <vt:lpwstr/>
      </vt:variant>
      <vt:variant>
        <vt:i4>1703939</vt:i4>
      </vt:variant>
      <vt:variant>
        <vt:i4>627</vt:i4>
      </vt:variant>
      <vt:variant>
        <vt:i4>0</vt:i4>
      </vt:variant>
      <vt:variant>
        <vt:i4>5</vt:i4>
      </vt:variant>
      <vt:variant>
        <vt:lpwstr>https://developer.chrome.com/docs/lighthouse/performance/performance-scoring</vt:lpwstr>
      </vt:variant>
      <vt:variant>
        <vt:lpwstr/>
      </vt:variant>
      <vt:variant>
        <vt:i4>7995503</vt:i4>
      </vt:variant>
      <vt:variant>
        <vt:i4>624</vt:i4>
      </vt:variant>
      <vt:variant>
        <vt:i4>0</vt:i4>
      </vt:variant>
      <vt:variant>
        <vt:i4>5</vt:i4>
      </vt:variant>
      <vt:variant>
        <vt:lpwstr>https://developers.google.com/speed/pagespeed/insights/</vt:lpwstr>
      </vt:variant>
      <vt:variant>
        <vt:lpwstr/>
      </vt:variant>
      <vt:variant>
        <vt:i4>4915203</vt:i4>
      </vt:variant>
      <vt:variant>
        <vt:i4>621</vt:i4>
      </vt:variant>
      <vt:variant>
        <vt:i4>0</vt:i4>
      </vt:variant>
      <vt:variant>
        <vt:i4>5</vt:i4>
      </vt:variant>
      <vt:variant>
        <vt:lpwstr>https://sitecheck.sucuri.net/</vt:lpwstr>
      </vt:variant>
      <vt:variant>
        <vt:lpwstr/>
      </vt:variant>
      <vt:variant>
        <vt:i4>7274613</vt:i4>
      </vt:variant>
      <vt:variant>
        <vt:i4>618</vt:i4>
      </vt:variant>
      <vt:variant>
        <vt:i4>0</vt:i4>
      </vt:variant>
      <vt:variant>
        <vt:i4>5</vt:i4>
      </vt:variant>
      <vt:variant>
        <vt:lpwstr>https://developer.mozilla.org/en-US/observatory</vt:lpwstr>
      </vt:variant>
      <vt:variant>
        <vt:lpwstr/>
      </vt:variant>
      <vt:variant>
        <vt:i4>7012457</vt:i4>
      </vt:variant>
      <vt:variant>
        <vt:i4>615</vt:i4>
      </vt:variant>
      <vt:variant>
        <vt:i4>0</vt:i4>
      </vt:variant>
      <vt:variant>
        <vt:i4>5</vt:i4>
      </vt:variant>
      <vt:variant>
        <vt:lpwstr>https://www.linkedin.com/learning/learning-chrome-web-developer-tools-2/emulate-rendering-on-other-devices?resume=false&amp;u=57684225</vt:lpwstr>
      </vt:variant>
      <vt:variant>
        <vt:lpwstr/>
      </vt:variant>
      <vt:variant>
        <vt:i4>7012411</vt:i4>
      </vt:variant>
      <vt:variant>
        <vt:i4>612</vt:i4>
      </vt:variant>
      <vt:variant>
        <vt:i4>0</vt:i4>
      </vt:variant>
      <vt:variant>
        <vt:i4>5</vt:i4>
      </vt:variant>
      <vt:variant>
        <vt:lpwstr>https://www.linkedin.com/learning/learning-chrome-web-developer-tools-2/test-a-responsive-design?autoSkip=true&amp;resume=false&amp;u=57684225</vt:lpwstr>
      </vt:variant>
      <vt:variant>
        <vt:lpwstr/>
      </vt:variant>
      <vt:variant>
        <vt:i4>6750254</vt:i4>
      </vt:variant>
      <vt:variant>
        <vt:i4>609</vt:i4>
      </vt:variant>
      <vt:variant>
        <vt:i4>0</vt:i4>
      </vt:variant>
      <vt:variant>
        <vt:i4>5</vt:i4>
      </vt:variant>
      <vt:variant>
        <vt:lpwstr>https://www.linkedin.com/learning/learning-chrome-web-developer-tools-2/view-a-page-in-device-mode?resume=false&amp;u=57684225</vt:lpwstr>
      </vt:variant>
      <vt:variant>
        <vt:lpwstr/>
      </vt:variant>
      <vt:variant>
        <vt:i4>5373968</vt:i4>
      </vt:variant>
      <vt:variant>
        <vt:i4>606</vt:i4>
      </vt:variant>
      <vt:variant>
        <vt:i4>0</vt:i4>
      </vt:variant>
      <vt:variant>
        <vt:i4>5</vt:i4>
      </vt:variant>
      <vt:variant>
        <vt:lpwstr>https://learn.microsoft.com/en-us/microsoft-edge/devtools/device-mode/testing-other-browsers</vt:lpwstr>
      </vt:variant>
      <vt:variant>
        <vt:lpwstr/>
      </vt:variant>
      <vt:variant>
        <vt:i4>3145762</vt:i4>
      </vt:variant>
      <vt:variant>
        <vt:i4>603</vt:i4>
      </vt:variant>
      <vt:variant>
        <vt:i4>0</vt:i4>
      </vt:variant>
      <vt:variant>
        <vt:i4>5</vt:i4>
      </vt:variant>
      <vt:variant>
        <vt:lpwstr>https://learn.microsoft.com/en-us/microsoft-edge/devtools/device-mode/dual-screen-and-foldables</vt:lpwstr>
      </vt:variant>
      <vt:variant>
        <vt:lpwstr/>
      </vt:variant>
      <vt:variant>
        <vt:i4>3080288</vt:i4>
      </vt:variant>
      <vt:variant>
        <vt:i4>600</vt:i4>
      </vt:variant>
      <vt:variant>
        <vt:i4>0</vt:i4>
      </vt:variant>
      <vt:variant>
        <vt:i4>5</vt:i4>
      </vt:variant>
      <vt:variant>
        <vt:lpwstr>https://learn.microsoft.com/en-us/microsoft-edge/devtools/device-mode/</vt:lpwstr>
      </vt:variant>
      <vt:variant>
        <vt:lpwstr/>
      </vt:variant>
      <vt:variant>
        <vt:i4>7798885</vt:i4>
      </vt:variant>
      <vt:variant>
        <vt:i4>597</vt:i4>
      </vt:variant>
      <vt:variant>
        <vt:i4>0</vt:i4>
      </vt:variant>
      <vt:variant>
        <vt:i4>5</vt:i4>
      </vt:variant>
      <vt:variant>
        <vt:lpwstr>https://www.youtube.com/watch?v=na07BInGXpM</vt:lpwstr>
      </vt:variant>
      <vt:variant>
        <vt:lpwstr/>
      </vt:variant>
      <vt:variant>
        <vt:i4>5242890</vt:i4>
      </vt:variant>
      <vt:variant>
        <vt:i4>594</vt:i4>
      </vt:variant>
      <vt:variant>
        <vt:i4>0</vt:i4>
      </vt:variant>
      <vt:variant>
        <vt:i4>5</vt:i4>
      </vt:variant>
      <vt:variant>
        <vt:lpwstr>https://qa.world/browserling-tutorial-for-beginners/</vt:lpwstr>
      </vt:variant>
      <vt:variant>
        <vt:lpwstr/>
      </vt:variant>
      <vt:variant>
        <vt:i4>4456524</vt:i4>
      </vt:variant>
      <vt:variant>
        <vt:i4>591</vt:i4>
      </vt:variant>
      <vt:variant>
        <vt:i4>0</vt:i4>
      </vt:variant>
      <vt:variant>
        <vt:i4>5</vt:i4>
      </vt:variant>
      <vt:variant>
        <vt:lpwstr>https://www.browserling.com/</vt:lpwstr>
      </vt:variant>
      <vt:variant>
        <vt:lpwstr/>
      </vt:variant>
      <vt:variant>
        <vt:i4>5177426</vt:i4>
      </vt:variant>
      <vt:variant>
        <vt:i4>588</vt:i4>
      </vt:variant>
      <vt:variant>
        <vt:i4>0</vt:i4>
      </vt:variant>
      <vt:variant>
        <vt:i4>5</vt:i4>
      </vt:variant>
      <vt:variant>
        <vt:lpwstr>https://www.lambdatest.com/cross-browser-testing</vt:lpwstr>
      </vt:variant>
      <vt:variant>
        <vt:lpwstr/>
      </vt:variant>
      <vt:variant>
        <vt:i4>4915286</vt:i4>
      </vt:variant>
      <vt:variant>
        <vt:i4>585</vt:i4>
      </vt:variant>
      <vt:variant>
        <vt:i4>0</vt:i4>
      </vt:variant>
      <vt:variant>
        <vt:i4>5</vt:i4>
      </vt:variant>
      <vt:variant>
        <vt:lpwstr>https://www.deadlinkchecker.com/</vt:lpwstr>
      </vt:variant>
      <vt:variant>
        <vt:lpwstr/>
      </vt:variant>
      <vt:variant>
        <vt:i4>1835094</vt:i4>
      </vt:variant>
      <vt:variant>
        <vt:i4>576</vt:i4>
      </vt:variant>
      <vt:variant>
        <vt:i4>0</vt:i4>
      </vt:variant>
      <vt:variant>
        <vt:i4>5</vt:i4>
      </vt:variant>
      <vt:variant>
        <vt:lpwstr>https://www.w3.org/TR/xhtml1/</vt:lpwstr>
      </vt:variant>
      <vt:variant>
        <vt:lpwstr/>
      </vt:variant>
      <vt:variant>
        <vt:i4>6946850</vt:i4>
      </vt:variant>
      <vt:variant>
        <vt:i4>573</vt:i4>
      </vt:variant>
      <vt:variant>
        <vt:i4>0</vt:i4>
      </vt:variant>
      <vt:variant>
        <vt:i4>5</vt:i4>
      </vt:variant>
      <vt:variant>
        <vt:lpwstr>https://www.w3.org/TR/xml/</vt:lpwstr>
      </vt:variant>
      <vt:variant>
        <vt:lpwstr/>
      </vt:variant>
      <vt:variant>
        <vt:i4>4325445</vt:i4>
      </vt:variant>
      <vt:variant>
        <vt:i4>570</vt:i4>
      </vt:variant>
      <vt:variant>
        <vt:i4>0</vt:i4>
      </vt:variant>
      <vt:variant>
        <vt:i4>5</vt:i4>
      </vt:variant>
      <vt:variant>
        <vt:lpwstr>https://html.spec.whatwg.org/</vt:lpwstr>
      </vt:variant>
      <vt:variant>
        <vt:lpwstr/>
      </vt:variant>
      <vt:variant>
        <vt:i4>7733357</vt:i4>
      </vt:variant>
      <vt:variant>
        <vt:i4>558</vt:i4>
      </vt:variant>
      <vt:variant>
        <vt:i4>0</vt:i4>
      </vt:variant>
      <vt:variant>
        <vt:i4>5</vt:i4>
      </vt:variant>
      <vt:variant>
        <vt:lpwstr>https://moqups.com/</vt:lpwstr>
      </vt:variant>
      <vt:variant>
        <vt:lpwstr/>
      </vt:variant>
      <vt:variant>
        <vt:i4>2228270</vt:i4>
      </vt:variant>
      <vt:variant>
        <vt:i4>555</vt:i4>
      </vt:variant>
      <vt:variant>
        <vt:i4>0</vt:i4>
      </vt:variant>
      <vt:variant>
        <vt:i4>5</vt:i4>
      </vt:variant>
      <vt:variant>
        <vt:lpwstr>https://www.figma.com/</vt:lpwstr>
      </vt:variant>
      <vt:variant>
        <vt:lpwstr/>
      </vt:variant>
      <vt:variant>
        <vt:i4>1114119</vt:i4>
      </vt:variant>
      <vt:variant>
        <vt:i4>549</vt:i4>
      </vt:variant>
      <vt:variant>
        <vt:i4>0</vt:i4>
      </vt:variant>
      <vt:variant>
        <vt:i4>5</vt:i4>
      </vt:variant>
      <vt:variant>
        <vt:lpwstr>https://balsamiq.com/</vt:lpwstr>
      </vt:variant>
      <vt:variant>
        <vt:lpwstr/>
      </vt:variant>
      <vt:variant>
        <vt:i4>7733357</vt:i4>
      </vt:variant>
      <vt:variant>
        <vt:i4>546</vt:i4>
      </vt:variant>
      <vt:variant>
        <vt:i4>0</vt:i4>
      </vt:variant>
      <vt:variant>
        <vt:i4>5</vt:i4>
      </vt:variant>
      <vt:variant>
        <vt:lpwstr>https://moqups.com/</vt:lpwstr>
      </vt:variant>
      <vt:variant>
        <vt:lpwstr/>
      </vt:variant>
      <vt:variant>
        <vt:i4>2228270</vt:i4>
      </vt:variant>
      <vt:variant>
        <vt:i4>543</vt:i4>
      </vt:variant>
      <vt:variant>
        <vt:i4>0</vt:i4>
      </vt:variant>
      <vt:variant>
        <vt:i4>5</vt:i4>
      </vt:variant>
      <vt:variant>
        <vt:lpwstr>https://www.figma.com/</vt:lpwstr>
      </vt:variant>
      <vt:variant>
        <vt:lpwstr/>
      </vt:variant>
      <vt:variant>
        <vt:i4>5308486</vt:i4>
      </vt:variant>
      <vt:variant>
        <vt:i4>537</vt:i4>
      </vt:variant>
      <vt:variant>
        <vt:i4>0</vt:i4>
      </vt:variant>
      <vt:variant>
        <vt:i4>5</vt:i4>
      </vt:variant>
      <vt:variant>
        <vt:lpwstr>https://share.tafensw.edu.au/share/items/5b8d7262-59f2-4d6e-b775-7ecae35665a7/0/?attachment.uuid=29fb5c49-ee24-4648-8b96-a26df7a92f61</vt:lpwstr>
      </vt:variant>
      <vt:variant>
        <vt:lpwstr/>
      </vt:variant>
      <vt:variant>
        <vt:i4>5308435</vt:i4>
      </vt:variant>
      <vt:variant>
        <vt:i4>534</vt:i4>
      </vt:variant>
      <vt:variant>
        <vt:i4>0</vt:i4>
      </vt:variant>
      <vt:variant>
        <vt:i4>5</vt:i4>
      </vt:variant>
      <vt:variant>
        <vt:lpwstr>https://share.tafensw.edu.au/share/items/5f1cec7b-1d03-446a-85b7-edb42692c34e/0/?attachment.uuid=7f4fb7d3-3c6e-4e89-ad1b-2443d7e7b2fe</vt:lpwstr>
      </vt:variant>
      <vt:variant>
        <vt:lpwstr/>
      </vt:variant>
      <vt:variant>
        <vt:i4>4784128</vt:i4>
      </vt:variant>
      <vt:variant>
        <vt:i4>528</vt:i4>
      </vt:variant>
      <vt:variant>
        <vt:i4>0</vt:i4>
      </vt:variant>
      <vt:variant>
        <vt:i4>5</vt:i4>
      </vt:variant>
      <vt:variant>
        <vt:lpwstr>https://app.diagrams.net/</vt:lpwstr>
      </vt:variant>
      <vt:variant>
        <vt:lpwstr/>
      </vt:variant>
      <vt:variant>
        <vt:i4>4718683</vt:i4>
      </vt:variant>
      <vt:variant>
        <vt:i4>525</vt:i4>
      </vt:variant>
      <vt:variant>
        <vt:i4>0</vt:i4>
      </vt:variant>
      <vt:variant>
        <vt:i4>5</vt:i4>
      </vt:variant>
      <vt:variant>
        <vt:lpwstr>https://www.lucidchart.com/pages</vt:lpwstr>
      </vt:variant>
      <vt:variant>
        <vt:lpwstr/>
      </vt:variant>
      <vt:variant>
        <vt:i4>4784128</vt:i4>
      </vt:variant>
      <vt:variant>
        <vt:i4>519</vt:i4>
      </vt:variant>
      <vt:variant>
        <vt:i4>0</vt:i4>
      </vt:variant>
      <vt:variant>
        <vt:i4>5</vt:i4>
      </vt:variant>
      <vt:variant>
        <vt:lpwstr>https://app.diagrams.net/</vt:lpwstr>
      </vt:variant>
      <vt:variant>
        <vt:lpwstr/>
      </vt:variant>
      <vt:variant>
        <vt:i4>4718683</vt:i4>
      </vt:variant>
      <vt:variant>
        <vt:i4>516</vt:i4>
      </vt:variant>
      <vt:variant>
        <vt:i4>0</vt:i4>
      </vt:variant>
      <vt:variant>
        <vt:i4>5</vt:i4>
      </vt:variant>
      <vt:variant>
        <vt:lpwstr>https://www.lucidchart.com/pages</vt:lpwstr>
      </vt:variant>
      <vt:variant>
        <vt:lpwstr/>
      </vt:variant>
      <vt:variant>
        <vt:i4>2162739</vt:i4>
      </vt:variant>
      <vt:variant>
        <vt:i4>504</vt:i4>
      </vt:variant>
      <vt:variant>
        <vt:i4>0</vt:i4>
      </vt:variant>
      <vt:variant>
        <vt:i4>5</vt:i4>
      </vt:variant>
      <vt:variant>
        <vt:lpwstr>https://coolors.co/</vt:lpwstr>
      </vt:variant>
      <vt:variant>
        <vt:lpwstr/>
      </vt:variant>
      <vt:variant>
        <vt:i4>4522036</vt:i4>
      </vt:variant>
      <vt:variant>
        <vt:i4>501</vt:i4>
      </vt:variant>
      <vt:variant>
        <vt:i4>0</vt:i4>
      </vt:variant>
      <vt:variant>
        <vt:i4>5</vt:i4>
      </vt:variant>
      <vt:variant>
        <vt:lpwstr>https://www.w3schools.com/colors/colors_picker.asp</vt:lpwstr>
      </vt:variant>
      <vt:variant>
        <vt:lpwstr/>
      </vt:variant>
      <vt:variant>
        <vt:i4>1572890</vt:i4>
      </vt:variant>
      <vt:variant>
        <vt:i4>498</vt:i4>
      </vt:variant>
      <vt:variant>
        <vt:i4>0</vt:i4>
      </vt:variant>
      <vt:variant>
        <vt:i4>5</vt:i4>
      </vt:variant>
      <vt:variant>
        <vt:lpwstr>https://imagecolorpicker.com/</vt:lpwstr>
      </vt:variant>
      <vt:variant>
        <vt:lpwstr/>
      </vt:variant>
      <vt:variant>
        <vt:i4>5701720</vt:i4>
      </vt:variant>
      <vt:variant>
        <vt:i4>495</vt:i4>
      </vt:variant>
      <vt:variant>
        <vt:i4>0</vt:i4>
      </vt:variant>
      <vt:variant>
        <vt:i4>5</vt:i4>
      </vt:variant>
      <vt:variant>
        <vt:lpwstr>https://color.adobe.com/</vt:lpwstr>
      </vt:variant>
      <vt:variant>
        <vt:lpwstr/>
      </vt:variant>
      <vt:variant>
        <vt:i4>8192014</vt:i4>
      </vt:variant>
      <vt:variant>
        <vt:i4>492</vt:i4>
      </vt:variant>
      <vt:variant>
        <vt:i4>0</vt:i4>
      </vt:variant>
      <vt:variant>
        <vt:i4>5</vt:i4>
      </vt:variant>
      <vt:variant>
        <vt:lpwstr>https://www.w3schools.com/colors/colors_names.asp</vt:lpwstr>
      </vt:variant>
      <vt:variant>
        <vt:lpwstr/>
      </vt:variant>
      <vt:variant>
        <vt:i4>5308435</vt:i4>
      </vt:variant>
      <vt:variant>
        <vt:i4>489</vt:i4>
      </vt:variant>
      <vt:variant>
        <vt:i4>0</vt:i4>
      </vt:variant>
      <vt:variant>
        <vt:i4>5</vt:i4>
      </vt:variant>
      <vt:variant>
        <vt:lpwstr>https://share.tafensw.edu.au/share/items/5f1cec7b-1d03-446a-85b7-edb42692c34e/0/?attachment.uuid=7f4fb7d3-3c6e-4e89-ad1b-2443d7e7b2fe</vt:lpwstr>
      </vt:variant>
      <vt:variant>
        <vt:lpwstr/>
      </vt:variant>
      <vt:variant>
        <vt:i4>2228325</vt:i4>
      </vt:variant>
      <vt:variant>
        <vt:i4>486</vt:i4>
      </vt:variant>
      <vt:variant>
        <vt:i4>0</vt:i4>
      </vt:variant>
      <vt:variant>
        <vt:i4>5</vt:i4>
      </vt:variant>
      <vt:variant>
        <vt:lpwstr>https://www.youtube.com/watch?v=ODpB9-MCa5s</vt:lpwstr>
      </vt:variant>
      <vt:variant>
        <vt:lpwstr/>
      </vt:variant>
      <vt:variant>
        <vt:i4>3014714</vt:i4>
      </vt:variant>
      <vt:variant>
        <vt:i4>480</vt:i4>
      </vt:variant>
      <vt:variant>
        <vt:i4>0</vt:i4>
      </vt:variant>
      <vt:variant>
        <vt:i4>5</vt:i4>
      </vt:variant>
      <vt:variant>
        <vt:lpwstr>https://www.tafensw.edu.au/</vt:lpwstr>
      </vt:variant>
      <vt:variant>
        <vt:lpwstr/>
      </vt:variant>
      <vt:variant>
        <vt:i4>1310788</vt:i4>
      </vt:variant>
      <vt:variant>
        <vt:i4>474</vt:i4>
      </vt:variant>
      <vt:variant>
        <vt:i4>0</vt:i4>
      </vt:variant>
      <vt:variant>
        <vt:i4>5</vt:i4>
      </vt:variant>
      <vt:variant>
        <vt:lpwstr>https://www.linkedin.com/learning/simplifying-web-development-with-accessibility-best-practices/lighthouse-score-and-similar?resume=false&amp;u=57684225</vt:lpwstr>
      </vt:variant>
      <vt:variant>
        <vt:lpwstr/>
      </vt:variant>
      <vt:variant>
        <vt:i4>1114131</vt:i4>
      </vt:variant>
      <vt:variant>
        <vt:i4>471</vt:i4>
      </vt:variant>
      <vt:variant>
        <vt:i4>0</vt:i4>
      </vt:variant>
      <vt:variant>
        <vt:i4>5</vt:i4>
      </vt:variant>
      <vt:variant>
        <vt:lpwstr>https://developer.chrome.com/docs/lighthouse/overview</vt:lpwstr>
      </vt:variant>
      <vt:variant>
        <vt:lpwstr/>
      </vt:variant>
      <vt:variant>
        <vt:i4>7733372</vt:i4>
      </vt:variant>
      <vt:variant>
        <vt:i4>468</vt:i4>
      </vt:variant>
      <vt:variant>
        <vt:i4>0</vt:i4>
      </vt:variant>
      <vt:variant>
        <vt:i4>5</vt:i4>
      </vt:variant>
      <vt:variant>
        <vt:lpwstr>https://developer.chrome.com/docs/devtools/open</vt:lpwstr>
      </vt:variant>
      <vt:variant>
        <vt:lpwstr/>
      </vt:variant>
      <vt:variant>
        <vt:i4>7995439</vt:i4>
      </vt:variant>
      <vt:variant>
        <vt:i4>465</vt:i4>
      </vt:variant>
      <vt:variant>
        <vt:i4>0</vt:i4>
      </vt:variant>
      <vt:variant>
        <vt:i4>5</vt:i4>
      </vt:variant>
      <vt:variant>
        <vt:lpwstr>https://learn.microsoft.com/en-us/microsoft-edge/devtools/overview</vt:lpwstr>
      </vt:variant>
      <vt:variant>
        <vt:lpwstr/>
      </vt:variant>
      <vt:variant>
        <vt:i4>4522011</vt:i4>
      </vt:variant>
      <vt:variant>
        <vt:i4>459</vt:i4>
      </vt:variant>
      <vt:variant>
        <vt:i4>0</vt:i4>
      </vt:variant>
      <vt:variant>
        <vt:i4>5</vt:i4>
      </vt:variant>
      <vt:variant>
        <vt:lpwstr>https://www.toptal.com/designers/colorfilter</vt:lpwstr>
      </vt:variant>
      <vt:variant>
        <vt:lpwstr/>
      </vt:variant>
      <vt:variant>
        <vt:i4>4653081</vt:i4>
      </vt:variant>
      <vt:variant>
        <vt:i4>456</vt:i4>
      </vt:variant>
      <vt:variant>
        <vt:i4>0</vt:i4>
      </vt:variant>
      <vt:variant>
        <vt:i4>5</vt:i4>
      </vt:variant>
      <vt:variant>
        <vt:lpwstr>https://www.w3.org/WAI/fundamentals/accessibility-intro/</vt:lpwstr>
      </vt:variant>
      <vt:variant>
        <vt:lpwstr/>
      </vt:variant>
      <vt:variant>
        <vt:i4>6357118</vt:i4>
      </vt:variant>
      <vt:variant>
        <vt:i4>453</vt:i4>
      </vt:variant>
      <vt:variant>
        <vt:i4>0</vt:i4>
      </vt:variant>
      <vt:variant>
        <vt:i4>5</vt:i4>
      </vt:variant>
      <vt:variant>
        <vt:lpwstr>https://www.w3.org/WAI/fundamentals/accessibility-usability-inclusion/</vt:lpwstr>
      </vt:variant>
      <vt:variant>
        <vt:lpwstr/>
      </vt:variant>
      <vt:variant>
        <vt:i4>6553642</vt:i4>
      </vt:variant>
      <vt:variant>
        <vt:i4>450</vt:i4>
      </vt:variant>
      <vt:variant>
        <vt:i4>0</vt:i4>
      </vt:variant>
      <vt:variant>
        <vt:i4>5</vt:i4>
      </vt:variant>
      <vt:variant>
        <vt:lpwstr>https://www.w3.org/WAI/WCAG22/quickref/</vt:lpwstr>
      </vt:variant>
      <vt:variant>
        <vt:lpwstr/>
      </vt:variant>
      <vt:variant>
        <vt:i4>1900562</vt:i4>
      </vt:variant>
      <vt:variant>
        <vt:i4>444</vt:i4>
      </vt:variant>
      <vt:variant>
        <vt:i4>0</vt:i4>
      </vt:variant>
      <vt:variant>
        <vt:i4>5</vt:i4>
      </vt:variant>
      <vt:variant>
        <vt:lpwstr>https://www.w3.org/TR/WCAG21/</vt:lpwstr>
      </vt:variant>
      <vt:variant>
        <vt:lpwstr/>
      </vt:variant>
      <vt:variant>
        <vt:i4>917530</vt:i4>
      </vt:variant>
      <vt:variant>
        <vt:i4>438</vt:i4>
      </vt:variant>
      <vt:variant>
        <vt:i4>0</vt:i4>
      </vt:variant>
      <vt:variant>
        <vt:i4>5</vt:i4>
      </vt:variant>
      <vt:variant>
        <vt:lpwstr>https://share.tafensw.edu.au/share/items/5f1cec7b-1d03-446a-85b7-edb42692c34e/0/?attachment.uuid=c472c865-44cd-4db0-aa7c-20781257db5a</vt:lpwstr>
      </vt:variant>
      <vt:variant>
        <vt:lpwstr/>
      </vt:variant>
      <vt:variant>
        <vt:i4>7536747</vt:i4>
      </vt:variant>
      <vt:variant>
        <vt:i4>435</vt:i4>
      </vt:variant>
      <vt:variant>
        <vt:i4>0</vt:i4>
      </vt:variant>
      <vt:variant>
        <vt:i4>5</vt:i4>
      </vt:variant>
      <vt:variant>
        <vt:lpwstr>https://www.w3.org/</vt:lpwstr>
      </vt:variant>
      <vt:variant>
        <vt:lpwstr/>
      </vt:variant>
      <vt:variant>
        <vt:i4>262235</vt:i4>
      </vt:variant>
      <vt:variant>
        <vt:i4>432</vt:i4>
      </vt:variant>
      <vt:variant>
        <vt:i4>0</vt:i4>
      </vt:variant>
      <vt:variant>
        <vt:i4>5</vt:i4>
      </vt:variant>
      <vt:variant>
        <vt:lpwstr>https://www.w3.org/standards/</vt:lpwstr>
      </vt:variant>
      <vt:variant>
        <vt:lpwstr/>
      </vt:variant>
      <vt:variant>
        <vt:i4>5308435</vt:i4>
      </vt:variant>
      <vt:variant>
        <vt:i4>429</vt:i4>
      </vt:variant>
      <vt:variant>
        <vt:i4>0</vt:i4>
      </vt:variant>
      <vt:variant>
        <vt:i4>5</vt:i4>
      </vt:variant>
      <vt:variant>
        <vt:lpwstr>https://share.tafensw.edu.au/share/items/5f1cec7b-1d03-446a-85b7-edb42692c34e/0/?attachment.uuid=7f4fb7d3-3c6e-4e89-ad1b-2443d7e7b2fe</vt:lpwstr>
      </vt:variant>
      <vt:variant>
        <vt:lpwstr/>
      </vt:variant>
      <vt:variant>
        <vt:i4>5308486</vt:i4>
      </vt:variant>
      <vt:variant>
        <vt:i4>426</vt:i4>
      </vt:variant>
      <vt:variant>
        <vt:i4>0</vt:i4>
      </vt:variant>
      <vt:variant>
        <vt:i4>5</vt:i4>
      </vt:variant>
      <vt:variant>
        <vt:lpwstr>https://share.tafensw.edu.au/share/items/5b8d7262-59f2-4d6e-b775-7ecae35665a7/0/?attachment.uuid=29fb5c49-ee24-4648-8b96-a26df7a92f61</vt:lpwstr>
      </vt:variant>
      <vt:variant>
        <vt:lpwstr/>
      </vt:variant>
      <vt:variant>
        <vt:i4>917530</vt:i4>
      </vt:variant>
      <vt:variant>
        <vt:i4>423</vt:i4>
      </vt:variant>
      <vt:variant>
        <vt:i4>0</vt:i4>
      </vt:variant>
      <vt:variant>
        <vt:i4>5</vt:i4>
      </vt:variant>
      <vt:variant>
        <vt:lpwstr>https://share.tafensw.edu.au/share/items/5f1cec7b-1d03-446a-85b7-edb42692c34e/0/?attachment.uuid=c472c865-44cd-4db0-aa7c-20781257db5a</vt:lpwstr>
      </vt:variant>
      <vt:variant>
        <vt:lpwstr/>
      </vt:variant>
      <vt:variant>
        <vt:i4>786439</vt:i4>
      </vt:variant>
      <vt:variant>
        <vt:i4>417</vt:i4>
      </vt:variant>
      <vt:variant>
        <vt:i4>0</vt:i4>
      </vt:variant>
      <vt:variant>
        <vt:i4>5</vt:i4>
      </vt:variant>
      <vt:variant>
        <vt:lpwstr>https://webflow.com/blog/the-web-design-process-in-7-simple-steps</vt:lpwstr>
      </vt:variant>
      <vt:variant>
        <vt:lpwstr/>
      </vt:variant>
      <vt:variant>
        <vt:i4>5308435</vt:i4>
      </vt:variant>
      <vt:variant>
        <vt:i4>414</vt:i4>
      </vt:variant>
      <vt:variant>
        <vt:i4>0</vt:i4>
      </vt:variant>
      <vt:variant>
        <vt:i4>5</vt:i4>
      </vt:variant>
      <vt:variant>
        <vt:lpwstr>https://share.tafensw.edu.au/share/items/5f1cec7b-1d03-446a-85b7-edb42692c34e/0/?attachment.uuid=7f4fb7d3-3c6e-4e89-ad1b-2443d7e7b2fe</vt:lpwstr>
      </vt:variant>
      <vt:variant>
        <vt:lpwstr/>
      </vt:variant>
      <vt:variant>
        <vt:i4>5570585</vt:i4>
      </vt:variant>
      <vt:variant>
        <vt:i4>411</vt:i4>
      </vt:variant>
      <vt:variant>
        <vt:i4>0</vt:i4>
      </vt:variant>
      <vt:variant>
        <vt:i4>5</vt:i4>
      </vt:variant>
      <vt:variant>
        <vt:lpwstr>https://share.tafensw.edu.au/share/items/02285ff1-cfb2-4af4-b402-fdc23bf4bf11/0/?attachment.uuid=074bd9cc-f9e2-46fc-81ad-a43cc32c218e</vt:lpwstr>
      </vt:variant>
      <vt:variant>
        <vt:lpwstr/>
      </vt:variant>
      <vt:variant>
        <vt:i4>5308486</vt:i4>
      </vt:variant>
      <vt:variant>
        <vt:i4>408</vt:i4>
      </vt:variant>
      <vt:variant>
        <vt:i4>0</vt:i4>
      </vt:variant>
      <vt:variant>
        <vt:i4>5</vt:i4>
      </vt:variant>
      <vt:variant>
        <vt:lpwstr>https://share.tafensw.edu.au/share/items/5b8d7262-59f2-4d6e-b775-7ecae35665a7/0/?attachment.uuid=29fb5c49-ee24-4648-8b96-a26df7a92f61</vt:lpwstr>
      </vt:variant>
      <vt:variant>
        <vt:lpwstr/>
      </vt:variant>
      <vt:variant>
        <vt:i4>917530</vt:i4>
      </vt:variant>
      <vt:variant>
        <vt:i4>405</vt:i4>
      </vt:variant>
      <vt:variant>
        <vt:i4>0</vt:i4>
      </vt:variant>
      <vt:variant>
        <vt:i4>5</vt:i4>
      </vt:variant>
      <vt:variant>
        <vt:lpwstr>https://share.tafensw.edu.au/share/items/5f1cec7b-1d03-446a-85b7-edb42692c34e/0/?attachment.uuid=c472c865-44cd-4db0-aa7c-20781257db5a</vt:lpwstr>
      </vt:variant>
      <vt:variant>
        <vt:lpwstr/>
      </vt:variant>
      <vt:variant>
        <vt:i4>196684</vt:i4>
      </vt:variant>
      <vt:variant>
        <vt:i4>396</vt:i4>
      </vt:variant>
      <vt:variant>
        <vt:i4>0</vt:i4>
      </vt:variant>
      <vt:variant>
        <vt:i4>5</vt:i4>
      </vt:variant>
      <vt:variant>
        <vt:lpwstr>https://share.tafensw.edu.au/share/items/2fca9229-cf58-41b2-a256-1a59bd7bd0b1/0/?attachment.uuid=46e9bf33-25be-4488-ac30-263c40e884db</vt:lpwstr>
      </vt:variant>
      <vt:variant>
        <vt:lpwstr/>
      </vt:variant>
      <vt:variant>
        <vt:i4>5832720</vt:i4>
      </vt:variant>
      <vt:variant>
        <vt:i4>393</vt:i4>
      </vt:variant>
      <vt:variant>
        <vt:i4>0</vt:i4>
      </vt:variant>
      <vt:variant>
        <vt:i4>5</vt:i4>
      </vt:variant>
      <vt:variant>
        <vt:lpwstr>https://share.tafensw.edu.au/share/items/7a8103a6-5c74-4ad8-97b5-7f8c35167ce1/0/?attachment.uuid=194c3b8a-01f1-4a63-ad58-e9f1c08251a2</vt:lpwstr>
      </vt:variant>
      <vt:variant>
        <vt:lpwstr/>
      </vt:variant>
      <vt:variant>
        <vt:i4>1114166</vt:i4>
      </vt:variant>
      <vt:variant>
        <vt:i4>386</vt:i4>
      </vt:variant>
      <vt:variant>
        <vt:i4>0</vt:i4>
      </vt:variant>
      <vt:variant>
        <vt:i4>5</vt:i4>
      </vt:variant>
      <vt:variant>
        <vt:lpwstr/>
      </vt:variant>
      <vt:variant>
        <vt:lpwstr>_Toc216676577</vt:lpwstr>
      </vt:variant>
      <vt:variant>
        <vt:i4>1114166</vt:i4>
      </vt:variant>
      <vt:variant>
        <vt:i4>380</vt:i4>
      </vt:variant>
      <vt:variant>
        <vt:i4>0</vt:i4>
      </vt:variant>
      <vt:variant>
        <vt:i4>5</vt:i4>
      </vt:variant>
      <vt:variant>
        <vt:lpwstr/>
      </vt:variant>
      <vt:variant>
        <vt:lpwstr>_Toc216676576</vt:lpwstr>
      </vt:variant>
      <vt:variant>
        <vt:i4>1114166</vt:i4>
      </vt:variant>
      <vt:variant>
        <vt:i4>374</vt:i4>
      </vt:variant>
      <vt:variant>
        <vt:i4>0</vt:i4>
      </vt:variant>
      <vt:variant>
        <vt:i4>5</vt:i4>
      </vt:variant>
      <vt:variant>
        <vt:lpwstr/>
      </vt:variant>
      <vt:variant>
        <vt:lpwstr>_Toc216676575</vt:lpwstr>
      </vt:variant>
      <vt:variant>
        <vt:i4>1114166</vt:i4>
      </vt:variant>
      <vt:variant>
        <vt:i4>368</vt:i4>
      </vt:variant>
      <vt:variant>
        <vt:i4>0</vt:i4>
      </vt:variant>
      <vt:variant>
        <vt:i4>5</vt:i4>
      </vt:variant>
      <vt:variant>
        <vt:lpwstr/>
      </vt:variant>
      <vt:variant>
        <vt:lpwstr>_Toc216676574</vt:lpwstr>
      </vt:variant>
      <vt:variant>
        <vt:i4>1114166</vt:i4>
      </vt:variant>
      <vt:variant>
        <vt:i4>362</vt:i4>
      </vt:variant>
      <vt:variant>
        <vt:i4>0</vt:i4>
      </vt:variant>
      <vt:variant>
        <vt:i4>5</vt:i4>
      </vt:variant>
      <vt:variant>
        <vt:lpwstr/>
      </vt:variant>
      <vt:variant>
        <vt:lpwstr>_Toc216676573</vt:lpwstr>
      </vt:variant>
      <vt:variant>
        <vt:i4>1114166</vt:i4>
      </vt:variant>
      <vt:variant>
        <vt:i4>356</vt:i4>
      </vt:variant>
      <vt:variant>
        <vt:i4>0</vt:i4>
      </vt:variant>
      <vt:variant>
        <vt:i4>5</vt:i4>
      </vt:variant>
      <vt:variant>
        <vt:lpwstr/>
      </vt:variant>
      <vt:variant>
        <vt:lpwstr>_Toc216676572</vt:lpwstr>
      </vt:variant>
      <vt:variant>
        <vt:i4>1114166</vt:i4>
      </vt:variant>
      <vt:variant>
        <vt:i4>350</vt:i4>
      </vt:variant>
      <vt:variant>
        <vt:i4>0</vt:i4>
      </vt:variant>
      <vt:variant>
        <vt:i4>5</vt:i4>
      </vt:variant>
      <vt:variant>
        <vt:lpwstr/>
      </vt:variant>
      <vt:variant>
        <vt:lpwstr>_Toc216676571</vt:lpwstr>
      </vt:variant>
      <vt:variant>
        <vt:i4>1114166</vt:i4>
      </vt:variant>
      <vt:variant>
        <vt:i4>344</vt:i4>
      </vt:variant>
      <vt:variant>
        <vt:i4>0</vt:i4>
      </vt:variant>
      <vt:variant>
        <vt:i4>5</vt:i4>
      </vt:variant>
      <vt:variant>
        <vt:lpwstr/>
      </vt:variant>
      <vt:variant>
        <vt:lpwstr>_Toc216676570</vt:lpwstr>
      </vt:variant>
      <vt:variant>
        <vt:i4>1048630</vt:i4>
      </vt:variant>
      <vt:variant>
        <vt:i4>338</vt:i4>
      </vt:variant>
      <vt:variant>
        <vt:i4>0</vt:i4>
      </vt:variant>
      <vt:variant>
        <vt:i4>5</vt:i4>
      </vt:variant>
      <vt:variant>
        <vt:lpwstr/>
      </vt:variant>
      <vt:variant>
        <vt:lpwstr>_Toc216676569</vt:lpwstr>
      </vt:variant>
      <vt:variant>
        <vt:i4>1048630</vt:i4>
      </vt:variant>
      <vt:variant>
        <vt:i4>332</vt:i4>
      </vt:variant>
      <vt:variant>
        <vt:i4>0</vt:i4>
      </vt:variant>
      <vt:variant>
        <vt:i4>5</vt:i4>
      </vt:variant>
      <vt:variant>
        <vt:lpwstr/>
      </vt:variant>
      <vt:variant>
        <vt:lpwstr>_Toc216676568</vt:lpwstr>
      </vt:variant>
      <vt:variant>
        <vt:i4>1048630</vt:i4>
      </vt:variant>
      <vt:variant>
        <vt:i4>326</vt:i4>
      </vt:variant>
      <vt:variant>
        <vt:i4>0</vt:i4>
      </vt:variant>
      <vt:variant>
        <vt:i4>5</vt:i4>
      </vt:variant>
      <vt:variant>
        <vt:lpwstr/>
      </vt:variant>
      <vt:variant>
        <vt:lpwstr>_Toc216676567</vt:lpwstr>
      </vt:variant>
      <vt:variant>
        <vt:i4>1048630</vt:i4>
      </vt:variant>
      <vt:variant>
        <vt:i4>320</vt:i4>
      </vt:variant>
      <vt:variant>
        <vt:i4>0</vt:i4>
      </vt:variant>
      <vt:variant>
        <vt:i4>5</vt:i4>
      </vt:variant>
      <vt:variant>
        <vt:lpwstr/>
      </vt:variant>
      <vt:variant>
        <vt:lpwstr>_Toc216676566</vt:lpwstr>
      </vt:variant>
      <vt:variant>
        <vt:i4>1048630</vt:i4>
      </vt:variant>
      <vt:variant>
        <vt:i4>314</vt:i4>
      </vt:variant>
      <vt:variant>
        <vt:i4>0</vt:i4>
      </vt:variant>
      <vt:variant>
        <vt:i4>5</vt:i4>
      </vt:variant>
      <vt:variant>
        <vt:lpwstr/>
      </vt:variant>
      <vt:variant>
        <vt:lpwstr>_Toc216676565</vt:lpwstr>
      </vt:variant>
      <vt:variant>
        <vt:i4>1048630</vt:i4>
      </vt:variant>
      <vt:variant>
        <vt:i4>308</vt:i4>
      </vt:variant>
      <vt:variant>
        <vt:i4>0</vt:i4>
      </vt:variant>
      <vt:variant>
        <vt:i4>5</vt:i4>
      </vt:variant>
      <vt:variant>
        <vt:lpwstr/>
      </vt:variant>
      <vt:variant>
        <vt:lpwstr>_Toc216676564</vt:lpwstr>
      </vt:variant>
      <vt:variant>
        <vt:i4>1048630</vt:i4>
      </vt:variant>
      <vt:variant>
        <vt:i4>302</vt:i4>
      </vt:variant>
      <vt:variant>
        <vt:i4>0</vt:i4>
      </vt:variant>
      <vt:variant>
        <vt:i4>5</vt:i4>
      </vt:variant>
      <vt:variant>
        <vt:lpwstr/>
      </vt:variant>
      <vt:variant>
        <vt:lpwstr>_Toc216676563</vt:lpwstr>
      </vt:variant>
      <vt:variant>
        <vt:i4>1048630</vt:i4>
      </vt:variant>
      <vt:variant>
        <vt:i4>296</vt:i4>
      </vt:variant>
      <vt:variant>
        <vt:i4>0</vt:i4>
      </vt:variant>
      <vt:variant>
        <vt:i4>5</vt:i4>
      </vt:variant>
      <vt:variant>
        <vt:lpwstr/>
      </vt:variant>
      <vt:variant>
        <vt:lpwstr>_Toc216676562</vt:lpwstr>
      </vt:variant>
      <vt:variant>
        <vt:i4>1048630</vt:i4>
      </vt:variant>
      <vt:variant>
        <vt:i4>290</vt:i4>
      </vt:variant>
      <vt:variant>
        <vt:i4>0</vt:i4>
      </vt:variant>
      <vt:variant>
        <vt:i4>5</vt:i4>
      </vt:variant>
      <vt:variant>
        <vt:lpwstr/>
      </vt:variant>
      <vt:variant>
        <vt:lpwstr>_Toc216676561</vt:lpwstr>
      </vt:variant>
      <vt:variant>
        <vt:i4>1048630</vt:i4>
      </vt:variant>
      <vt:variant>
        <vt:i4>284</vt:i4>
      </vt:variant>
      <vt:variant>
        <vt:i4>0</vt:i4>
      </vt:variant>
      <vt:variant>
        <vt:i4>5</vt:i4>
      </vt:variant>
      <vt:variant>
        <vt:lpwstr/>
      </vt:variant>
      <vt:variant>
        <vt:lpwstr>_Toc216676560</vt:lpwstr>
      </vt:variant>
      <vt:variant>
        <vt:i4>1245238</vt:i4>
      </vt:variant>
      <vt:variant>
        <vt:i4>278</vt:i4>
      </vt:variant>
      <vt:variant>
        <vt:i4>0</vt:i4>
      </vt:variant>
      <vt:variant>
        <vt:i4>5</vt:i4>
      </vt:variant>
      <vt:variant>
        <vt:lpwstr/>
      </vt:variant>
      <vt:variant>
        <vt:lpwstr>_Toc216676559</vt:lpwstr>
      </vt:variant>
      <vt:variant>
        <vt:i4>1245238</vt:i4>
      </vt:variant>
      <vt:variant>
        <vt:i4>272</vt:i4>
      </vt:variant>
      <vt:variant>
        <vt:i4>0</vt:i4>
      </vt:variant>
      <vt:variant>
        <vt:i4>5</vt:i4>
      </vt:variant>
      <vt:variant>
        <vt:lpwstr/>
      </vt:variant>
      <vt:variant>
        <vt:lpwstr>_Toc216676558</vt:lpwstr>
      </vt:variant>
      <vt:variant>
        <vt:i4>1245238</vt:i4>
      </vt:variant>
      <vt:variant>
        <vt:i4>266</vt:i4>
      </vt:variant>
      <vt:variant>
        <vt:i4>0</vt:i4>
      </vt:variant>
      <vt:variant>
        <vt:i4>5</vt:i4>
      </vt:variant>
      <vt:variant>
        <vt:lpwstr/>
      </vt:variant>
      <vt:variant>
        <vt:lpwstr>_Toc216676557</vt:lpwstr>
      </vt:variant>
      <vt:variant>
        <vt:i4>1245238</vt:i4>
      </vt:variant>
      <vt:variant>
        <vt:i4>260</vt:i4>
      </vt:variant>
      <vt:variant>
        <vt:i4>0</vt:i4>
      </vt:variant>
      <vt:variant>
        <vt:i4>5</vt:i4>
      </vt:variant>
      <vt:variant>
        <vt:lpwstr/>
      </vt:variant>
      <vt:variant>
        <vt:lpwstr>_Toc216676556</vt:lpwstr>
      </vt:variant>
      <vt:variant>
        <vt:i4>1245238</vt:i4>
      </vt:variant>
      <vt:variant>
        <vt:i4>254</vt:i4>
      </vt:variant>
      <vt:variant>
        <vt:i4>0</vt:i4>
      </vt:variant>
      <vt:variant>
        <vt:i4>5</vt:i4>
      </vt:variant>
      <vt:variant>
        <vt:lpwstr/>
      </vt:variant>
      <vt:variant>
        <vt:lpwstr>_Toc216676555</vt:lpwstr>
      </vt:variant>
      <vt:variant>
        <vt:i4>1245238</vt:i4>
      </vt:variant>
      <vt:variant>
        <vt:i4>248</vt:i4>
      </vt:variant>
      <vt:variant>
        <vt:i4>0</vt:i4>
      </vt:variant>
      <vt:variant>
        <vt:i4>5</vt:i4>
      </vt:variant>
      <vt:variant>
        <vt:lpwstr/>
      </vt:variant>
      <vt:variant>
        <vt:lpwstr>_Toc216676554</vt:lpwstr>
      </vt:variant>
      <vt:variant>
        <vt:i4>1245238</vt:i4>
      </vt:variant>
      <vt:variant>
        <vt:i4>242</vt:i4>
      </vt:variant>
      <vt:variant>
        <vt:i4>0</vt:i4>
      </vt:variant>
      <vt:variant>
        <vt:i4>5</vt:i4>
      </vt:variant>
      <vt:variant>
        <vt:lpwstr/>
      </vt:variant>
      <vt:variant>
        <vt:lpwstr>_Toc216676553</vt:lpwstr>
      </vt:variant>
      <vt:variant>
        <vt:i4>1245238</vt:i4>
      </vt:variant>
      <vt:variant>
        <vt:i4>236</vt:i4>
      </vt:variant>
      <vt:variant>
        <vt:i4>0</vt:i4>
      </vt:variant>
      <vt:variant>
        <vt:i4>5</vt:i4>
      </vt:variant>
      <vt:variant>
        <vt:lpwstr/>
      </vt:variant>
      <vt:variant>
        <vt:lpwstr>_Toc216676552</vt:lpwstr>
      </vt:variant>
      <vt:variant>
        <vt:i4>1245238</vt:i4>
      </vt:variant>
      <vt:variant>
        <vt:i4>230</vt:i4>
      </vt:variant>
      <vt:variant>
        <vt:i4>0</vt:i4>
      </vt:variant>
      <vt:variant>
        <vt:i4>5</vt:i4>
      </vt:variant>
      <vt:variant>
        <vt:lpwstr/>
      </vt:variant>
      <vt:variant>
        <vt:lpwstr>_Toc216676551</vt:lpwstr>
      </vt:variant>
      <vt:variant>
        <vt:i4>1245238</vt:i4>
      </vt:variant>
      <vt:variant>
        <vt:i4>224</vt:i4>
      </vt:variant>
      <vt:variant>
        <vt:i4>0</vt:i4>
      </vt:variant>
      <vt:variant>
        <vt:i4>5</vt:i4>
      </vt:variant>
      <vt:variant>
        <vt:lpwstr/>
      </vt:variant>
      <vt:variant>
        <vt:lpwstr>_Toc216676550</vt:lpwstr>
      </vt:variant>
      <vt:variant>
        <vt:i4>1179702</vt:i4>
      </vt:variant>
      <vt:variant>
        <vt:i4>218</vt:i4>
      </vt:variant>
      <vt:variant>
        <vt:i4>0</vt:i4>
      </vt:variant>
      <vt:variant>
        <vt:i4>5</vt:i4>
      </vt:variant>
      <vt:variant>
        <vt:lpwstr/>
      </vt:variant>
      <vt:variant>
        <vt:lpwstr>_Toc216676549</vt:lpwstr>
      </vt:variant>
      <vt:variant>
        <vt:i4>1179702</vt:i4>
      </vt:variant>
      <vt:variant>
        <vt:i4>212</vt:i4>
      </vt:variant>
      <vt:variant>
        <vt:i4>0</vt:i4>
      </vt:variant>
      <vt:variant>
        <vt:i4>5</vt:i4>
      </vt:variant>
      <vt:variant>
        <vt:lpwstr/>
      </vt:variant>
      <vt:variant>
        <vt:lpwstr>_Toc216676548</vt:lpwstr>
      </vt:variant>
      <vt:variant>
        <vt:i4>1179702</vt:i4>
      </vt:variant>
      <vt:variant>
        <vt:i4>206</vt:i4>
      </vt:variant>
      <vt:variant>
        <vt:i4>0</vt:i4>
      </vt:variant>
      <vt:variant>
        <vt:i4>5</vt:i4>
      </vt:variant>
      <vt:variant>
        <vt:lpwstr/>
      </vt:variant>
      <vt:variant>
        <vt:lpwstr>_Toc216676547</vt:lpwstr>
      </vt:variant>
      <vt:variant>
        <vt:i4>1179702</vt:i4>
      </vt:variant>
      <vt:variant>
        <vt:i4>200</vt:i4>
      </vt:variant>
      <vt:variant>
        <vt:i4>0</vt:i4>
      </vt:variant>
      <vt:variant>
        <vt:i4>5</vt:i4>
      </vt:variant>
      <vt:variant>
        <vt:lpwstr/>
      </vt:variant>
      <vt:variant>
        <vt:lpwstr>_Toc216676546</vt:lpwstr>
      </vt:variant>
      <vt:variant>
        <vt:i4>1179702</vt:i4>
      </vt:variant>
      <vt:variant>
        <vt:i4>194</vt:i4>
      </vt:variant>
      <vt:variant>
        <vt:i4>0</vt:i4>
      </vt:variant>
      <vt:variant>
        <vt:i4>5</vt:i4>
      </vt:variant>
      <vt:variant>
        <vt:lpwstr/>
      </vt:variant>
      <vt:variant>
        <vt:lpwstr>_Toc216676545</vt:lpwstr>
      </vt:variant>
      <vt:variant>
        <vt:i4>1179702</vt:i4>
      </vt:variant>
      <vt:variant>
        <vt:i4>188</vt:i4>
      </vt:variant>
      <vt:variant>
        <vt:i4>0</vt:i4>
      </vt:variant>
      <vt:variant>
        <vt:i4>5</vt:i4>
      </vt:variant>
      <vt:variant>
        <vt:lpwstr/>
      </vt:variant>
      <vt:variant>
        <vt:lpwstr>_Toc216676544</vt:lpwstr>
      </vt:variant>
      <vt:variant>
        <vt:i4>1179702</vt:i4>
      </vt:variant>
      <vt:variant>
        <vt:i4>182</vt:i4>
      </vt:variant>
      <vt:variant>
        <vt:i4>0</vt:i4>
      </vt:variant>
      <vt:variant>
        <vt:i4>5</vt:i4>
      </vt:variant>
      <vt:variant>
        <vt:lpwstr/>
      </vt:variant>
      <vt:variant>
        <vt:lpwstr>_Toc216676543</vt:lpwstr>
      </vt:variant>
      <vt:variant>
        <vt:i4>1179702</vt:i4>
      </vt:variant>
      <vt:variant>
        <vt:i4>176</vt:i4>
      </vt:variant>
      <vt:variant>
        <vt:i4>0</vt:i4>
      </vt:variant>
      <vt:variant>
        <vt:i4>5</vt:i4>
      </vt:variant>
      <vt:variant>
        <vt:lpwstr/>
      </vt:variant>
      <vt:variant>
        <vt:lpwstr>_Toc216676542</vt:lpwstr>
      </vt:variant>
      <vt:variant>
        <vt:i4>1179702</vt:i4>
      </vt:variant>
      <vt:variant>
        <vt:i4>170</vt:i4>
      </vt:variant>
      <vt:variant>
        <vt:i4>0</vt:i4>
      </vt:variant>
      <vt:variant>
        <vt:i4>5</vt:i4>
      </vt:variant>
      <vt:variant>
        <vt:lpwstr/>
      </vt:variant>
      <vt:variant>
        <vt:lpwstr>_Toc216676541</vt:lpwstr>
      </vt:variant>
      <vt:variant>
        <vt:i4>1179702</vt:i4>
      </vt:variant>
      <vt:variant>
        <vt:i4>164</vt:i4>
      </vt:variant>
      <vt:variant>
        <vt:i4>0</vt:i4>
      </vt:variant>
      <vt:variant>
        <vt:i4>5</vt:i4>
      </vt:variant>
      <vt:variant>
        <vt:lpwstr/>
      </vt:variant>
      <vt:variant>
        <vt:lpwstr>_Toc216676540</vt:lpwstr>
      </vt:variant>
      <vt:variant>
        <vt:i4>1376310</vt:i4>
      </vt:variant>
      <vt:variant>
        <vt:i4>158</vt:i4>
      </vt:variant>
      <vt:variant>
        <vt:i4>0</vt:i4>
      </vt:variant>
      <vt:variant>
        <vt:i4>5</vt:i4>
      </vt:variant>
      <vt:variant>
        <vt:lpwstr/>
      </vt:variant>
      <vt:variant>
        <vt:lpwstr>_Toc216676539</vt:lpwstr>
      </vt:variant>
      <vt:variant>
        <vt:i4>1376310</vt:i4>
      </vt:variant>
      <vt:variant>
        <vt:i4>152</vt:i4>
      </vt:variant>
      <vt:variant>
        <vt:i4>0</vt:i4>
      </vt:variant>
      <vt:variant>
        <vt:i4>5</vt:i4>
      </vt:variant>
      <vt:variant>
        <vt:lpwstr/>
      </vt:variant>
      <vt:variant>
        <vt:lpwstr>_Toc216676538</vt:lpwstr>
      </vt:variant>
      <vt:variant>
        <vt:i4>1376310</vt:i4>
      </vt:variant>
      <vt:variant>
        <vt:i4>146</vt:i4>
      </vt:variant>
      <vt:variant>
        <vt:i4>0</vt:i4>
      </vt:variant>
      <vt:variant>
        <vt:i4>5</vt:i4>
      </vt:variant>
      <vt:variant>
        <vt:lpwstr/>
      </vt:variant>
      <vt:variant>
        <vt:lpwstr>_Toc216676537</vt:lpwstr>
      </vt:variant>
      <vt:variant>
        <vt:i4>1376310</vt:i4>
      </vt:variant>
      <vt:variant>
        <vt:i4>140</vt:i4>
      </vt:variant>
      <vt:variant>
        <vt:i4>0</vt:i4>
      </vt:variant>
      <vt:variant>
        <vt:i4>5</vt:i4>
      </vt:variant>
      <vt:variant>
        <vt:lpwstr/>
      </vt:variant>
      <vt:variant>
        <vt:lpwstr>_Toc216676536</vt:lpwstr>
      </vt:variant>
      <vt:variant>
        <vt:i4>1376310</vt:i4>
      </vt:variant>
      <vt:variant>
        <vt:i4>134</vt:i4>
      </vt:variant>
      <vt:variant>
        <vt:i4>0</vt:i4>
      </vt:variant>
      <vt:variant>
        <vt:i4>5</vt:i4>
      </vt:variant>
      <vt:variant>
        <vt:lpwstr/>
      </vt:variant>
      <vt:variant>
        <vt:lpwstr>_Toc216676535</vt:lpwstr>
      </vt:variant>
      <vt:variant>
        <vt:i4>1376310</vt:i4>
      </vt:variant>
      <vt:variant>
        <vt:i4>128</vt:i4>
      </vt:variant>
      <vt:variant>
        <vt:i4>0</vt:i4>
      </vt:variant>
      <vt:variant>
        <vt:i4>5</vt:i4>
      </vt:variant>
      <vt:variant>
        <vt:lpwstr/>
      </vt:variant>
      <vt:variant>
        <vt:lpwstr>_Toc216676534</vt:lpwstr>
      </vt:variant>
      <vt:variant>
        <vt:i4>1376310</vt:i4>
      </vt:variant>
      <vt:variant>
        <vt:i4>122</vt:i4>
      </vt:variant>
      <vt:variant>
        <vt:i4>0</vt:i4>
      </vt:variant>
      <vt:variant>
        <vt:i4>5</vt:i4>
      </vt:variant>
      <vt:variant>
        <vt:lpwstr/>
      </vt:variant>
      <vt:variant>
        <vt:lpwstr>_Toc216676533</vt:lpwstr>
      </vt:variant>
      <vt:variant>
        <vt:i4>1376310</vt:i4>
      </vt:variant>
      <vt:variant>
        <vt:i4>116</vt:i4>
      </vt:variant>
      <vt:variant>
        <vt:i4>0</vt:i4>
      </vt:variant>
      <vt:variant>
        <vt:i4>5</vt:i4>
      </vt:variant>
      <vt:variant>
        <vt:lpwstr/>
      </vt:variant>
      <vt:variant>
        <vt:lpwstr>_Toc216676532</vt:lpwstr>
      </vt:variant>
      <vt:variant>
        <vt:i4>1376310</vt:i4>
      </vt:variant>
      <vt:variant>
        <vt:i4>110</vt:i4>
      </vt:variant>
      <vt:variant>
        <vt:i4>0</vt:i4>
      </vt:variant>
      <vt:variant>
        <vt:i4>5</vt:i4>
      </vt:variant>
      <vt:variant>
        <vt:lpwstr/>
      </vt:variant>
      <vt:variant>
        <vt:lpwstr>_Toc216676531</vt:lpwstr>
      </vt:variant>
      <vt:variant>
        <vt:i4>1376310</vt:i4>
      </vt:variant>
      <vt:variant>
        <vt:i4>104</vt:i4>
      </vt:variant>
      <vt:variant>
        <vt:i4>0</vt:i4>
      </vt:variant>
      <vt:variant>
        <vt:i4>5</vt:i4>
      </vt:variant>
      <vt:variant>
        <vt:lpwstr/>
      </vt:variant>
      <vt:variant>
        <vt:lpwstr>_Toc216676530</vt:lpwstr>
      </vt:variant>
      <vt:variant>
        <vt:i4>1310774</vt:i4>
      </vt:variant>
      <vt:variant>
        <vt:i4>98</vt:i4>
      </vt:variant>
      <vt:variant>
        <vt:i4>0</vt:i4>
      </vt:variant>
      <vt:variant>
        <vt:i4>5</vt:i4>
      </vt:variant>
      <vt:variant>
        <vt:lpwstr/>
      </vt:variant>
      <vt:variant>
        <vt:lpwstr>_Toc216676529</vt:lpwstr>
      </vt:variant>
      <vt:variant>
        <vt:i4>1310774</vt:i4>
      </vt:variant>
      <vt:variant>
        <vt:i4>92</vt:i4>
      </vt:variant>
      <vt:variant>
        <vt:i4>0</vt:i4>
      </vt:variant>
      <vt:variant>
        <vt:i4>5</vt:i4>
      </vt:variant>
      <vt:variant>
        <vt:lpwstr/>
      </vt:variant>
      <vt:variant>
        <vt:lpwstr>_Toc216676528</vt:lpwstr>
      </vt:variant>
      <vt:variant>
        <vt:i4>1310774</vt:i4>
      </vt:variant>
      <vt:variant>
        <vt:i4>86</vt:i4>
      </vt:variant>
      <vt:variant>
        <vt:i4>0</vt:i4>
      </vt:variant>
      <vt:variant>
        <vt:i4>5</vt:i4>
      </vt:variant>
      <vt:variant>
        <vt:lpwstr/>
      </vt:variant>
      <vt:variant>
        <vt:lpwstr>_Toc216676527</vt:lpwstr>
      </vt:variant>
      <vt:variant>
        <vt:i4>1310774</vt:i4>
      </vt:variant>
      <vt:variant>
        <vt:i4>80</vt:i4>
      </vt:variant>
      <vt:variant>
        <vt:i4>0</vt:i4>
      </vt:variant>
      <vt:variant>
        <vt:i4>5</vt:i4>
      </vt:variant>
      <vt:variant>
        <vt:lpwstr/>
      </vt:variant>
      <vt:variant>
        <vt:lpwstr>_Toc216676526</vt:lpwstr>
      </vt:variant>
      <vt:variant>
        <vt:i4>1310774</vt:i4>
      </vt:variant>
      <vt:variant>
        <vt:i4>74</vt:i4>
      </vt:variant>
      <vt:variant>
        <vt:i4>0</vt:i4>
      </vt:variant>
      <vt:variant>
        <vt:i4>5</vt:i4>
      </vt:variant>
      <vt:variant>
        <vt:lpwstr/>
      </vt:variant>
      <vt:variant>
        <vt:lpwstr>_Toc216676525</vt:lpwstr>
      </vt:variant>
      <vt:variant>
        <vt:i4>1310774</vt:i4>
      </vt:variant>
      <vt:variant>
        <vt:i4>68</vt:i4>
      </vt:variant>
      <vt:variant>
        <vt:i4>0</vt:i4>
      </vt:variant>
      <vt:variant>
        <vt:i4>5</vt:i4>
      </vt:variant>
      <vt:variant>
        <vt:lpwstr/>
      </vt:variant>
      <vt:variant>
        <vt:lpwstr>_Toc216676524</vt:lpwstr>
      </vt:variant>
      <vt:variant>
        <vt:i4>1310774</vt:i4>
      </vt:variant>
      <vt:variant>
        <vt:i4>62</vt:i4>
      </vt:variant>
      <vt:variant>
        <vt:i4>0</vt:i4>
      </vt:variant>
      <vt:variant>
        <vt:i4>5</vt:i4>
      </vt:variant>
      <vt:variant>
        <vt:lpwstr/>
      </vt:variant>
      <vt:variant>
        <vt:lpwstr>_Toc216676523</vt:lpwstr>
      </vt:variant>
      <vt:variant>
        <vt:i4>1310774</vt:i4>
      </vt:variant>
      <vt:variant>
        <vt:i4>56</vt:i4>
      </vt:variant>
      <vt:variant>
        <vt:i4>0</vt:i4>
      </vt:variant>
      <vt:variant>
        <vt:i4>5</vt:i4>
      </vt:variant>
      <vt:variant>
        <vt:lpwstr/>
      </vt:variant>
      <vt:variant>
        <vt:lpwstr>_Toc216676522</vt:lpwstr>
      </vt:variant>
      <vt:variant>
        <vt:i4>1310774</vt:i4>
      </vt:variant>
      <vt:variant>
        <vt:i4>50</vt:i4>
      </vt:variant>
      <vt:variant>
        <vt:i4>0</vt:i4>
      </vt:variant>
      <vt:variant>
        <vt:i4>5</vt:i4>
      </vt:variant>
      <vt:variant>
        <vt:lpwstr/>
      </vt:variant>
      <vt:variant>
        <vt:lpwstr>_Toc216676521</vt:lpwstr>
      </vt:variant>
      <vt:variant>
        <vt:i4>1310774</vt:i4>
      </vt:variant>
      <vt:variant>
        <vt:i4>44</vt:i4>
      </vt:variant>
      <vt:variant>
        <vt:i4>0</vt:i4>
      </vt:variant>
      <vt:variant>
        <vt:i4>5</vt:i4>
      </vt:variant>
      <vt:variant>
        <vt:lpwstr/>
      </vt:variant>
      <vt:variant>
        <vt:lpwstr>_Toc216676520</vt:lpwstr>
      </vt:variant>
      <vt:variant>
        <vt:i4>1507382</vt:i4>
      </vt:variant>
      <vt:variant>
        <vt:i4>38</vt:i4>
      </vt:variant>
      <vt:variant>
        <vt:i4>0</vt:i4>
      </vt:variant>
      <vt:variant>
        <vt:i4>5</vt:i4>
      </vt:variant>
      <vt:variant>
        <vt:lpwstr/>
      </vt:variant>
      <vt:variant>
        <vt:lpwstr>_Toc216676519</vt:lpwstr>
      </vt:variant>
      <vt:variant>
        <vt:i4>1507382</vt:i4>
      </vt:variant>
      <vt:variant>
        <vt:i4>32</vt:i4>
      </vt:variant>
      <vt:variant>
        <vt:i4>0</vt:i4>
      </vt:variant>
      <vt:variant>
        <vt:i4>5</vt:i4>
      </vt:variant>
      <vt:variant>
        <vt:lpwstr/>
      </vt:variant>
      <vt:variant>
        <vt:lpwstr>_Toc216676518</vt:lpwstr>
      </vt:variant>
      <vt:variant>
        <vt:i4>1507382</vt:i4>
      </vt:variant>
      <vt:variant>
        <vt:i4>26</vt:i4>
      </vt:variant>
      <vt:variant>
        <vt:i4>0</vt:i4>
      </vt:variant>
      <vt:variant>
        <vt:i4>5</vt:i4>
      </vt:variant>
      <vt:variant>
        <vt:lpwstr/>
      </vt:variant>
      <vt:variant>
        <vt:lpwstr>_Toc216676517</vt:lpwstr>
      </vt:variant>
      <vt:variant>
        <vt:i4>1507382</vt:i4>
      </vt:variant>
      <vt:variant>
        <vt:i4>20</vt:i4>
      </vt:variant>
      <vt:variant>
        <vt:i4>0</vt:i4>
      </vt:variant>
      <vt:variant>
        <vt:i4>5</vt:i4>
      </vt:variant>
      <vt:variant>
        <vt:lpwstr/>
      </vt:variant>
      <vt:variant>
        <vt:lpwstr>_Toc216676516</vt:lpwstr>
      </vt:variant>
      <vt:variant>
        <vt:i4>1507382</vt:i4>
      </vt:variant>
      <vt:variant>
        <vt:i4>14</vt:i4>
      </vt:variant>
      <vt:variant>
        <vt:i4>0</vt:i4>
      </vt:variant>
      <vt:variant>
        <vt:i4>5</vt:i4>
      </vt:variant>
      <vt:variant>
        <vt:lpwstr/>
      </vt:variant>
      <vt:variant>
        <vt:lpwstr>_Toc216676515</vt:lpwstr>
      </vt:variant>
      <vt:variant>
        <vt:i4>1507382</vt:i4>
      </vt:variant>
      <vt:variant>
        <vt:i4>8</vt:i4>
      </vt:variant>
      <vt:variant>
        <vt:i4>0</vt:i4>
      </vt:variant>
      <vt:variant>
        <vt:i4>5</vt:i4>
      </vt:variant>
      <vt:variant>
        <vt:lpwstr/>
      </vt:variant>
      <vt:variant>
        <vt:lpwstr>_Toc216676514</vt:lpwstr>
      </vt:variant>
      <vt:variant>
        <vt:i4>1245210</vt:i4>
      </vt:variant>
      <vt:variant>
        <vt:i4>117</vt:i4>
      </vt:variant>
      <vt:variant>
        <vt:i4>0</vt:i4>
      </vt:variant>
      <vt:variant>
        <vt:i4>5</vt:i4>
      </vt:variant>
      <vt:variant>
        <vt:lpwstr>http://sitwww.tafensw.edu.au/</vt:lpwstr>
      </vt:variant>
      <vt:variant>
        <vt:lpwstr/>
      </vt:variant>
      <vt:variant>
        <vt:i4>1245210</vt:i4>
      </vt:variant>
      <vt:variant>
        <vt:i4>108</vt:i4>
      </vt:variant>
      <vt:variant>
        <vt:i4>0</vt:i4>
      </vt:variant>
      <vt:variant>
        <vt:i4>5</vt:i4>
      </vt:variant>
      <vt:variant>
        <vt:lpwstr>http://sitwww.tafensw.edu.au/</vt:lpwstr>
      </vt:variant>
      <vt:variant>
        <vt:lpwstr/>
      </vt:variant>
      <vt:variant>
        <vt:i4>1245210</vt:i4>
      </vt:variant>
      <vt:variant>
        <vt:i4>99</vt:i4>
      </vt:variant>
      <vt:variant>
        <vt:i4>0</vt:i4>
      </vt:variant>
      <vt:variant>
        <vt:i4>5</vt:i4>
      </vt:variant>
      <vt:variant>
        <vt:lpwstr>http://sitwww.tafensw.edu.au/</vt:lpwstr>
      </vt:variant>
      <vt:variant>
        <vt:lpwstr/>
      </vt:variant>
      <vt:variant>
        <vt:i4>1245210</vt:i4>
      </vt:variant>
      <vt:variant>
        <vt:i4>90</vt:i4>
      </vt:variant>
      <vt:variant>
        <vt:i4>0</vt:i4>
      </vt:variant>
      <vt:variant>
        <vt:i4>5</vt:i4>
      </vt:variant>
      <vt:variant>
        <vt:lpwstr>http://sitwww.tafensw.edu.au/</vt:lpwstr>
      </vt:variant>
      <vt:variant>
        <vt:lpwstr/>
      </vt:variant>
      <vt:variant>
        <vt:i4>1245210</vt:i4>
      </vt:variant>
      <vt:variant>
        <vt:i4>81</vt:i4>
      </vt:variant>
      <vt:variant>
        <vt:i4>0</vt:i4>
      </vt:variant>
      <vt:variant>
        <vt:i4>5</vt:i4>
      </vt:variant>
      <vt:variant>
        <vt:lpwstr>http://sitwww.tafensw.edu.au/</vt:lpwstr>
      </vt:variant>
      <vt:variant>
        <vt:lpwstr/>
      </vt:variant>
      <vt:variant>
        <vt:i4>1245210</vt:i4>
      </vt:variant>
      <vt:variant>
        <vt:i4>72</vt:i4>
      </vt:variant>
      <vt:variant>
        <vt:i4>0</vt:i4>
      </vt:variant>
      <vt:variant>
        <vt:i4>5</vt:i4>
      </vt:variant>
      <vt:variant>
        <vt:lpwstr>http://sitwww.tafensw.edu.au/</vt:lpwstr>
      </vt:variant>
      <vt:variant>
        <vt:lpwstr/>
      </vt:variant>
      <vt:variant>
        <vt:i4>1245210</vt:i4>
      </vt:variant>
      <vt:variant>
        <vt:i4>63</vt:i4>
      </vt:variant>
      <vt:variant>
        <vt:i4>0</vt:i4>
      </vt:variant>
      <vt:variant>
        <vt:i4>5</vt:i4>
      </vt:variant>
      <vt:variant>
        <vt:lpwstr>http://sitwww.tafensw.edu.au/</vt:lpwstr>
      </vt:variant>
      <vt:variant>
        <vt:lpwstr/>
      </vt:variant>
      <vt:variant>
        <vt:i4>1245210</vt:i4>
      </vt:variant>
      <vt:variant>
        <vt:i4>54</vt:i4>
      </vt:variant>
      <vt:variant>
        <vt:i4>0</vt:i4>
      </vt:variant>
      <vt:variant>
        <vt:i4>5</vt:i4>
      </vt:variant>
      <vt:variant>
        <vt:lpwstr>http://sitwww.tafensw.edu.au/</vt:lpwstr>
      </vt:variant>
      <vt:variant>
        <vt:lpwstr/>
      </vt:variant>
      <vt:variant>
        <vt:i4>1245210</vt:i4>
      </vt:variant>
      <vt:variant>
        <vt:i4>45</vt:i4>
      </vt:variant>
      <vt:variant>
        <vt:i4>0</vt:i4>
      </vt:variant>
      <vt:variant>
        <vt:i4>5</vt:i4>
      </vt:variant>
      <vt:variant>
        <vt:lpwstr>http://sitwww.tafensw.edu.au/</vt:lpwstr>
      </vt:variant>
      <vt:variant>
        <vt:lpwstr/>
      </vt:variant>
      <vt:variant>
        <vt:i4>1245210</vt:i4>
      </vt:variant>
      <vt:variant>
        <vt:i4>36</vt:i4>
      </vt:variant>
      <vt:variant>
        <vt:i4>0</vt:i4>
      </vt:variant>
      <vt:variant>
        <vt:i4>5</vt:i4>
      </vt:variant>
      <vt:variant>
        <vt:lpwstr>http://sitwww.tafensw.edu.au/</vt:lpwstr>
      </vt:variant>
      <vt:variant>
        <vt:lpwstr/>
      </vt:variant>
      <vt:variant>
        <vt:i4>1245210</vt:i4>
      </vt:variant>
      <vt:variant>
        <vt:i4>27</vt:i4>
      </vt:variant>
      <vt:variant>
        <vt:i4>0</vt:i4>
      </vt:variant>
      <vt:variant>
        <vt:i4>5</vt:i4>
      </vt:variant>
      <vt:variant>
        <vt:lpwstr>http://sitwww.tafensw.edu.au/</vt:lpwstr>
      </vt:variant>
      <vt:variant>
        <vt:lpwstr/>
      </vt:variant>
      <vt:variant>
        <vt:i4>1245210</vt:i4>
      </vt:variant>
      <vt:variant>
        <vt:i4>6</vt:i4>
      </vt:variant>
      <vt:variant>
        <vt:i4>0</vt:i4>
      </vt:variant>
      <vt:variant>
        <vt:i4>5</vt:i4>
      </vt:variant>
      <vt:variant>
        <vt:lpwstr>http://sitwww.tafensw.edu.au/</vt:lpwstr>
      </vt:variant>
      <vt:variant>
        <vt:lpwstr/>
      </vt:variant>
      <vt:variant>
        <vt:i4>1638501</vt:i4>
      </vt:variant>
      <vt:variant>
        <vt:i4>45</vt:i4>
      </vt:variant>
      <vt:variant>
        <vt:i4>0</vt:i4>
      </vt:variant>
      <vt:variant>
        <vt:i4>5</vt:i4>
      </vt:variant>
      <vt:variant>
        <vt:lpwstr>https://www.w3schools.com/js/js_htmldom.asp</vt:lpwstr>
      </vt:variant>
      <vt:variant>
        <vt:lpwstr/>
      </vt:variant>
      <vt:variant>
        <vt:i4>5308473</vt:i4>
      </vt:variant>
      <vt:variant>
        <vt:i4>42</vt:i4>
      </vt:variant>
      <vt:variant>
        <vt:i4>0</vt:i4>
      </vt:variant>
      <vt:variant>
        <vt:i4>5</vt:i4>
      </vt:variant>
      <vt:variant>
        <vt:lpwstr>mailto:kelly.muir3@tafensw.edu.au</vt:lpwstr>
      </vt:variant>
      <vt:variant>
        <vt:lpwstr/>
      </vt:variant>
      <vt:variant>
        <vt:i4>5308473</vt:i4>
      </vt:variant>
      <vt:variant>
        <vt:i4>39</vt:i4>
      </vt:variant>
      <vt:variant>
        <vt:i4>0</vt:i4>
      </vt:variant>
      <vt:variant>
        <vt:i4>5</vt:i4>
      </vt:variant>
      <vt:variant>
        <vt:lpwstr>mailto:kelly.muir3@tafensw.edu.au</vt:lpwstr>
      </vt:variant>
      <vt:variant>
        <vt:lpwstr/>
      </vt:variant>
      <vt:variant>
        <vt:i4>1638427</vt:i4>
      </vt:variant>
      <vt:variant>
        <vt:i4>36</vt:i4>
      </vt:variant>
      <vt:variant>
        <vt:i4>0</vt:i4>
      </vt:variant>
      <vt:variant>
        <vt:i4>5</vt:i4>
      </vt:variant>
      <vt:variant>
        <vt:lpwstr>https://tafensw.sharepoint.com/:f:/r/sites/365T-ProductQualityGroup-Faculty-LedCourseDevelopment/Shared Documents/ICT - Info Tech/ICT40120 CIV in IT - Programming/02_Cl Int Web Scripting/02_QA_Reviews/GD_Review/screenshots for GD?csf=1&amp;web=1&amp;e=u0EIHB</vt:lpwstr>
      </vt:variant>
      <vt:variant>
        <vt:lpwstr/>
      </vt:variant>
      <vt:variant>
        <vt:i4>5308473</vt:i4>
      </vt:variant>
      <vt:variant>
        <vt:i4>33</vt:i4>
      </vt:variant>
      <vt:variant>
        <vt:i4>0</vt:i4>
      </vt:variant>
      <vt:variant>
        <vt:i4>5</vt:i4>
      </vt:variant>
      <vt:variant>
        <vt:lpwstr>mailto:kelly.muir3@tafensw.edu.au</vt:lpwstr>
      </vt:variant>
      <vt:variant>
        <vt:lpwstr/>
      </vt:variant>
      <vt:variant>
        <vt:i4>131091</vt:i4>
      </vt:variant>
      <vt:variant>
        <vt:i4>30</vt:i4>
      </vt:variant>
      <vt:variant>
        <vt:i4>0</vt:i4>
      </vt:variant>
      <vt:variant>
        <vt:i4>5</vt:i4>
      </vt:variant>
      <vt:variant>
        <vt:lpwstr>https://validator.w3.org/</vt:lpwstr>
      </vt:variant>
      <vt:variant>
        <vt:lpwstr/>
      </vt:variant>
      <vt:variant>
        <vt:i4>6029418</vt:i4>
      </vt:variant>
      <vt:variant>
        <vt:i4>27</vt:i4>
      </vt:variant>
      <vt:variant>
        <vt:i4>0</vt:i4>
      </vt:variant>
      <vt:variant>
        <vt:i4>5</vt:i4>
      </vt:variant>
      <vt:variant>
        <vt:lpwstr>https://tafensw.sharepoint.com/:f:/r/sites/365T-ProductQualityGroup-Faculty-LedCourseDevelopment/Shared Documents/ICT - Info Tech/ICT40120 CIV in IT - Programming/02_Cl Int Web Scripting/01_Working_Drafts/03_TNL/SW_Solutions/Grid_RainbowBox_Solution?csf=1&amp;web=1&amp;e=AiHCvz</vt:lpwstr>
      </vt:variant>
      <vt:variant>
        <vt:lpwstr/>
      </vt:variant>
      <vt:variant>
        <vt:i4>7012474</vt:i4>
      </vt:variant>
      <vt:variant>
        <vt:i4>24</vt:i4>
      </vt:variant>
      <vt:variant>
        <vt:i4>0</vt:i4>
      </vt:variant>
      <vt:variant>
        <vt:i4>5</vt:i4>
      </vt:variant>
      <vt:variant>
        <vt:lpwstr>https://css-tricks.com/almanac/properties/f/float/</vt:lpwstr>
      </vt:variant>
      <vt:variant>
        <vt:lpwstr/>
      </vt:variant>
      <vt:variant>
        <vt:i4>5046314</vt:i4>
      </vt:variant>
      <vt:variant>
        <vt:i4>21</vt:i4>
      </vt:variant>
      <vt:variant>
        <vt:i4>0</vt:i4>
      </vt:variant>
      <vt:variant>
        <vt:i4>5</vt:i4>
      </vt:variant>
      <vt:variant>
        <vt:lpwstr>mailto:annette.krause2@tafensw.edu.au</vt:lpwstr>
      </vt:variant>
      <vt:variant>
        <vt:lpwstr/>
      </vt:variant>
      <vt:variant>
        <vt:i4>5308473</vt:i4>
      </vt:variant>
      <vt:variant>
        <vt:i4>18</vt:i4>
      </vt:variant>
      <vt:variant>
        <vt:i4>0</vt:i4>
      </vt:variant>
      <vt:variant>
        <vt:i4>5</vt:i4>
      </vt:variant>
      <vt:variant>
        <vt:lpwstr>mailto:kelly.muir3@tafensw.edu.au</vt:lpwstr>
      </vt:variant>
      <vt:variant>
        <vt:lpwstr/>
      </vt:variant>
      <vt:variant>
        <vt:i4>131091</vt:i4>
      </vt:variant>
      <vt:variant>
        <vt:i4>15</vt:i4>
      </vt:variant>
      <vt:variant>
        <vt:i4>0</vt:i4>
      </vt:variant>
      <vt:variant>
        <vt:i4>5</vt:i4>
      </vt:variant>
      <vt:variant>
        <vt:lpwstr>https://validator.w3.org/</vt:lpwstr>
      </vt:variant>
      <vt:variant>
        <vt:lpwstr/>
      </vt:variant>
      <vt:variant>
        <vt:i4>393293</vt:i4>
      </vt:variant>
      <vt:variant>
        <vt:i4>12</vt:i4>
      </vt:variant>
      <vt:variant>
        <vt:i4>0</vt:i4>
      </vt:variant>
      <vt:variant>
        <vt:i4>5</vt:i4>
      </vt:variant>
      <vt:variant>
        <vt:lpwstr>https://tafensw.sharepoint.com/:u:/r/sites/365T-ProductQualityGroup-Faculty-LedCourseDevelopment/Shared Documents/ICT - Info Tech/ICT40120 CIV in IT - Programming/02_Cl Int Web Scripting/01_Working_Drafts/03_TNL/other/table.html?csf=1&amp;web=1&amp;e=YlOAbs</vt:lpwstr>
      </vt:variant>
      <vt:variant>
        <vt:lpwstr/>
      </vt:variant>
      <vt:variant>
        <vt:i4>4522036</vt:i4>
      </vt:variant>
      <vt:variant>
        <vt:i4>9</vt:i4>
      </vt:variant>
      <vt:variant>
        <vt:i4>0</vt:i4>
      </vt:variant>
      <vt:variant>
        <vt:i4>5</vt:i4>
      </vt:variant>
      <vt:variant>
        <vt:lpwstr>https://www.w3schools.com/colors/colors_picker.asp</vt:lpwstr>
      </vt:variant>
      <vt:variant>
        <vt:lpwstr/>
      </vt:variant>
      <vt:variant>
        <vt:i4>6946865</vt:i4>
      </vt:variant>
      <vt:variant>
        <vt:i4>6</vt:i4>
      </vt:variant>
      <vt:variant>
        <vt:i4>0</vt:i4>
      </vt:variant>
      <vt:variant>
        <vt:i4>5</vt:i4>
      </vt:variant>
      <vt:variant>
        <vt:lpwstr>https://www.andplus.com/blog/what-to-research-to-influence-your-ui</vt:lpwstr>
      </vt:variant>
      <vt:variant>
        <vt:lpwstr/>
      </vt:variant>
      <vt:variant>
        <vt:i4>6619181</vt:i4>
      </vt:variant>
      <vt:variant>
        <vt:i4>3</vt:i4>
      </vt:variant>
      <vt:variant>
        <vt:i4>0</vt:i4>
      </vt:variant>
      <vt:variant>
        <vt:i4>5</vt:i4>
      </vt:variant>
      <vt:variant>
        <vt:lpwstr>https://www.formulates.io/post/what-is-the-difference-between-ui-and-ux-design</vt:lpwstr>
      </vt:variant>
      <vt:variant>
        <vt:lpwstr/>
      </vt:variant>
      <vt:variant>
        <vt:i4>4587622</vt:i4>
      </vt:variant>
      <vt:variant>
        <vt:i4>0</vt:i4>
      </vt:variant>
      <vt:variant>
        <vt:i4>0</vt:i4>
      </vt:variant>
      <vt:variant>
        <vt:i4>5</vt:i4>
      </vt:variant>
      <vt:variant>
        <vt:lpwstr>https://stock.adobe.com/au/images/team-of-creative-web-graphic-designer-planning-drawing-website-ux-app-for-mobile-phone-application-and-development-template-layout-process-to-developing-prototype-wireframe-user-experience-concept/375315317?prev_url=detail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workbook</dc:title>
  <dc:subject/>
  <dc:creator>Annette Krause</dc:creator>
  <cp:keywords>POP_25_001</cp:keywords>
  <cp:lastModifiedBy>Alexandra Iaquinto</cp:lastModifiedBy>
  <cp:revision>4</cp:revision>
  <dcterms:created xsi:type="dcterms:W3CDTF">2026-01-21T05:56:00Z</dcterms:created>
  <dcterms:modified xsi:type="dcterms:W3CDTF">2026-01-21T06:18:00Z</dcterms:modified>
  <cp:contentStatus>20251204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0x010100112265BA4E98FF48BBE661DA2025B07F</vt:lpwstr>
  </property>
  <property fmtid="{D5CDD505-2E9C-101B-9397-08002B2CF9AE}" pid="3" name="MSIP_Label_1124e982-4ed1-4819-8c70-4a27f3d38393_Enabled">
    <vt:lpwstr>true</vt:lpwstr>
  </property>
  <property fmtid="{D5CDD505-2E9C-101B-9397-08002B2CF9AE}" pid="4" name="MSIP_Label_1124e982-4ed1-4819-8c70-4a27f3d38393_SetDate">
    <vt:lpwstr>2020-06-29T06:10:29Z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a2397509-38ab-475c-8340-00003a58c21f</vt:lpwstr>
  </property>
  <property fmtid="{D5CDD505-2E9C-101B-9397-08002B2CF9AE}" pid="9" name="MSIP_Label_1124e982-4ed1-4819-8c70-4a27f3d38393_ContentBits">
    <vt:lpwstr>0</vt:lpwstr>
  </property>
  <property fmtid="{D5CDD505-2E9C-101B-9397-08002B2CF9AE}" pid="10" name="Order">
    <vt:r8>5713000</vt:r8>
  </property>
  <property fmtid="{D5CDD505-2E9C-101B-9397-08002B2CF9AE}" pid="11" name="xd_Signature">
    <vt:bool>false</vt:bool>
  </property>
  <property fmtid="{D5CDD505-2E9C-101B-9397-08002B2CF9AE}" pid="12" name="xd_ProgID">
    <vt:lpwstr/>
  </property>
  <property fmtid="{D5CDD505-2E9C-101B-9397-08002B2CF9AE}" pid="13" name="_ExtendedDescription">
    <vt:lpwstr/>
  </property>
  <property fmtid="{D5CDD505-2E9C-101B-9397-08002B2CF9AE}" pid="14" name="ComplianceAssetId">
    <vt:lpwstr/>
  </property>
  <property fmtid="{D5CDD505-2E9C-101B-9397-08002B2CF9AE}" pid="15" name="TemplateUrl">
    <vt:lpwstr/>
  </property>
  <property fmtid="{D5CDD505-2E9C-101B-9397-08002B2CF9AE}" pid="16" name="MediaServiceImageTags">
    <vt:lpwstr/>
  </property>
</Properties>
</file>